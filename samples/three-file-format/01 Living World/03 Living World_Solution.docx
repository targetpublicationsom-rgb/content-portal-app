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F9C7A" w14:textId="77777777" w:rsidR="002D01E6" w:rsidRPr="0018680A" w:rsidRDefault="005C3524" w:rsidP="002D01E6">
      <w:pPr>
        <w:rPr>
          <w:rFonts w:ascii="Calibri" w:hAnsi="Calibri"/>
          <w:lang w:val="en-US"/>
        </w:rPr>
      </w:pPr>
      <w:r>
        <w:rPr>
          <w:noProof/>
          <w:lang w:val="en-IN" w:eastAsia="en-IN" w:bidi="ar-SA"/>
        </w:rPr>
        <w:pict w14:anchorId="09FDCA6C">
          <v:group id="_x0000_s6767" style="position:absolute;margin-left:-54pt;margin-top:-57.6pt;width:599.1pt;height:74.6pt;z-index:251662848" coordorigin=",43" coordsize="11982,1492">
            <v:group id="Group 4" o:spid="_x0000_s6768" style="position:absolute;left:9755;top:43;width:2074;height:1350" coordsize="27070,17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">
              <v:shapetype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1" o:spid="_x0000_s6769" type="#_x0000_t5" style="position:absolute;left:24860;top:13001;width:2210;height:2540;rotation:-1399135fd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" fillcolor="#ed2791" strokecolor="#ed2791" strokeweight="1.5pt"/>
              <v:shape id="Isosceles Triangle 1" o:spid="_x0000_s6770" type="#_x0000_t5" style="position:absolute;left:22574;top:12573;width:2857;height:2571;rotation:2587360fd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" fillcolor="#ed2791" strokecolor="#ed2791" strokeweight="1.5pt"/>
              <v:shape id="Isosceles Triangle 1" o:spid="_x0000_s6771" type="#_x0000_t5" style="position:absolute;left:21050;top:9906;width:2857;height:2571;rotation:-1199274fd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" fillcolor="#ed2791" strokecolor="#ed2791" strokeweight="1.5pt"/>
              <v:shape id="Isosceles Triangle 1" o:spid="_x0000_s6772" type="#_x0000_t5" style="position:absolute;left:20383;top:14763;width:2858;height:2572;rotation:-1601894fd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" fillcolor="#ed2791" strokecolor="#ed2791" strokeweight="1.5pt"/>
              <v:shape id="Isosceles Triangle 1" o:spid="_x0000_s6773" type="#_x0000_t5" style="position:absolute;left:17859;top:15049;width:2857;height:2572;rotation:10424864fd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" fillcolor="#ed2791" strokecolor="#ed2791" strokeweight="1.5pt"/>
              <v:shape id="Isosceles Triangle 1" o:spid="_x0000_s6774" type="#_x0000_t5" style="position:absolute;left:16573;top:12001;width:2858;height:2572;rotation:1367684fd;flip:x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" fillcolor="#ed2791" strokecolor="#ed2791" strokeweight="1.5pt"/>
              <v:shape id="Isosceles Triangle 1" o:spid="_x0000_s6775" type="#_x0000_t5" style="position:absolute;left:23002;top:8382;width:2858;height:2571;rotation:10424864fd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" fillcolor="#ed2791" strokecolor="#ed2791" strokeweight="1.5pt"/>
              <v:shape id="Isosceles Triangle 1" o:spid="_x0000_s6776" type="#_x0000_t5" style="position:absolute;left:18907;top:10191;width:2375;height:2572;rotation:10139331fd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" adj="11404" fillcolor="#ed2791" strokecolor="#ed2791" strokeweight="1.5pt"/>
              <v:shape id="Isosceles Triangle 1" o:spid="_x0000_s6777" type="#_x0000_t5" style="position:absolute;left:21717;top:5286;width:2748;height:2280;rotation:-1199274fd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" fillcolor="#ed2791" strokecolor="#ed2791" strokeweight="1.5pt"/>
              <v:shape id="Isosceles Triangle 1" o:spid="_x0000_s6778" type="#_x0000_t5" style="position:absolute;left:12192;top:14144;width:2133;height:2011;rotation:1367684fd;flip:x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" fillcolor="#ed2791" strokecolor="#ed2791" strokeweight="1.5pt"/>
              <v:shape id="Isosceles Triangle 1" o:spid="_x0000_s6779" type="#_x0000_t5" style="position:absolute;left:7905;top:15573;width:2128;height:2006;rotation:1367684fd;flip:x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" fillcolor="#ed2791" strokecolor="#ed2791" strokeweight="1.5pt"/>
              <v:shape id="Isosceles Triangle 1" o:spid="_x0000_s6780" type="#_x0000_t5" style="position:absolute;left:5334;top:16002;width:1678;height:1607;rotation:-9962578fd;flip:x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" fillcolor="#ed2791" strokecolor="#ed2791" strokeweight="1.5pt"/>
              <v:shape id="Isosceles Triangle 1" o:spid="_x0000_s6781" type="#_x0000_t5" style="position:absolute;left:8524;top:11334;width:1753;height:1518;rotation:1367684fd;flip:x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" fillcolor="#ed2791" strokecolor="#ed2791" strokeweight="1.5pt"/>
              <v:shape id="Isosceles Triangle 1" o:spid="_x0000_s6782" type="#_x0000_t5" style="position:absolute;left:13144;top:9477;width:1753;height:1517;rotation:1367684fd;flip:x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" fillcolor="#ed2791" strokecolor="#ed2791" strokeweight="1.5pt"/>
              <v:shape id="Isosceles Triangle 1" o:spid="_x0000_s6783" type="#_x0000_t5" style="position:absolute;left:14335;top:12144;width:2133;height:2011;rotation:-10100498fd;flip:x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" fillcolor="#ed2791" strokecolor="#ed2791" strokeweight="1.5pt"/>
              <v:shape id="Isosceles Triangle 1" o:spid="_x0000_s6784" type="#_x0000_t5" style="position:absolute;left:9953;top:14239;width:1679;height:1608;rotation:-10135311fd;flip:x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" fillcolor="#ed2791" strokecolor="#ed2791" strokeweight="1.5pt"/>
              <v:shape id="Isosceles Triangle 1" o:spid="_x0000_s6785" type="#_x0000_t5" style="position:absolute;left:10572;top:9334;width:1679;height:1607;rotation:-10135311fd;flip:x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" fillcolor="#ed2791" strokecolor="#ed2791" strokeweight="1.5pt"/>
              <v:shape id="Isosceles Triangle 1" o:spid="_x0000_s6786" type="#_x0000_t5" style="position:absolute;left:15192;top:7477;width:1678;height:1607;rotation:-10135311fd;flip:x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" fillcolor="#ed2791" strokecolor="#ed2791" strokeweight="1.5pt"/>
              <v:shape id="Isosceles Triangle 1" o:spid="_x0000_s6787" type="#_x0000_t5" style="position:absolute;left:19669;top:5476;width:1872;height:1669;rotation:-10009302fd;flip:x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" fillcolor="#ed2791" strokecolor="#ed2791" strokeweight="1.5pt"/>
              <v:shape id="Isosceles Triangle 1" o:spid="_x0000_s6788" type="#_x0000_t5" style="position:absolute;left:24098;top:3381;width:2542;height:2170;rotation:-10009302fd;flip:x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" adj="8472" fillcolor="#ed2791" strokecolor="#ed2791" strokeweight="1.5pt"/>
              <v:shape id="Isosceles Triangle 1" o:spid="_x0000_s6789" type="#_x0000_t5" style="position:absolute;left:17573;top:7334;width:2026;height:1965;rotation:1367684fd;flip:x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" fillcolor="#ed2791" strokecolor="#ed2791" strokeweight="1.5pt"/>
              <v:shape id="Isosceles Triangle 1" o:spid="_x0000_s6790" type="#_x0000_t5" style="position:absolute;left:4143;top:13430;width:1500;height:1204;rotation:1367684fd;flip:x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" fillcolor="#ed2791" strokecolor="#ed2791" strokeweight="1.5pt"/>
              <v:shape id="Isosceles Triangle 1" o:spid="_x0000_s6791" type="#_x0000_t5" style="position:absolute;left:6286;top:11477;width:1222;height:1150;rotation:-10135311fd;flip:x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" fillcolor="#ed2791" strokecolor="#ed2791" strokeweight="1.5pt"/>
              <v:shape id="Isosceles Triangle 1" o:spid="_x0000_s6792" type="#_x0000_t5" style="position:absolute;left:13811;top:4619;width:1753;height:1518;rotation:1367684fd;flip:x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" fillcolor="#ed2791" strokecolor="#ed2791" strokeweight="1.5pt"/>
              <v:shape id="Isosceles Triangle 1" o:spid="_x0000_s6793" type="#_x0000_t5" style="position:absolute;left:18335;top:2667;width:1753;height:1517;rotation:1367684fd;flip:x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" fillcolor="#ed2791" strokecolor="#ed2791" strokeweight="1.5pt"/>
              <v:shape id="Isosceles Triangle 1" o:spid="_x0000_s6794" type="#_x0000_t5" style="position:absolute;left:22621;top:666;width:2251;height:1643;rotation:1367684fd;flip:x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" fillcolor="#ed2791" strokecolor="#ed2791" strokeweight="1.5pt"/>
              <v:shape id="Isosceles Triangle 1" o:spid="_x0000_s6795" type="#_x0000_t5" style="position:absolute;left:9382;top:6667;width:1439;height:1232;rotation:1367684fd;flip:x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" fillcolor="#ed2791" strokecolor="#ed2791" strokeweight="1.5pt"/>
              <v:shape id="Isosceles Triangle 1" o:spid="_x0000_s6796" type="#_x0000_t5" style="position:absolute;left:11525;top:4667;width:1222;height:1150;rotation:-10135311fd;flip:x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" fillcolor="#ed2791" strokecolor="#ed2791" strokeweight="1.5pt"/>
              <v:shape id="Isosceles Triangle 1" o:spid="_x0000_s6797" type="#_x0000_t5" style="position:absolute;left:15668;top:2619;width:1734;height:1666;rotation:-10135311fd;flip:x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" fillcolor="#ed2791" strokecolor="#ed2791" strokeweight="1.5pt"/>
              <v:shape id="Isosceles Triangle 1" o:spid="_x0000_s6798" type="#_x0000_t5" style="position:absolute;left:20288;top:714;width:1764;height:1666;rotation:-10135311fd;flip:x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" fillcolor="#ed2791" strokecolor="#ed2791" strokeweight="1.5pt"/>
              <v:shape id="Isosceles Triangle 1" o:spid="_x0000_s6799" type="#_x0000_t5" style="position:absolute;left:14668;width:1439;height:1231;rotation:1367684fd;flip:x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" fillcolor="#ed2791" strokecolor="#ed2791" strokeweight="1.5pt"/>
              <v:shape id="Isosceles Triangle 1" o:spid="_x0000_s6800" type="#_x0000_t5" style="position:absolute;top:15811;width:787;height:686;rotation:1367684fd;flip:x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" fillcolor="#ed2791" strokecolor="#ed2791" strokeweight="1.5pt"/>
              <v:shape id="Isosceles Triangle 1" o:spid="_x0000_s6801" type="#_x0000_t5" style="position:absolute;left:1952;top:13525;width:462;height:470;rotation:-9372930fd;flip:x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" fillcolor="#ed2791" strokecolor="#ed2791" strokeweight="1.5pt"/>
              <v:shape id="Isosceles Triangle 1" o:spid="_x0000_s6802" type="#_x0000_t5" style="position:absolute;left:2524;top:8620;width:462;height:469;rotation:-9372930fd;flip:x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" fillcolor="#ed2791" strokecolor="#ed2791" strokeweight="1.5pt"/>
              <v:shape id="Isosceles Triangle 1" o:spid="_x0000_s6803" type="#_x0000_t5" style="position:absolute;left:7143;top:6858;width:462;height:469;rotation:-9372930fd;flip:x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" fillcolor="#ed2791" strokecolor="#ed2791" strokeweight="1.5pt"/>
              <v:shape id="Isosceles Triangle 1" o:spid="_x0000_s6804" type="#_x0000_t5" style="position:absolute;left:5905;top:4095;width:462;height:470;rotation:-9372930fd;flip:x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" fillcolor="#ed2791" strokecolor="#ed2791" strokeweight="1.5pt"/>
              <v:shape id="Isosceles Triangle 1" o:spid="_x0000_s6805" type="#_x0000_t5" style="position:absolute;left:7905;top:1952;width:462;height:470;rotation:-9372930fd;flip:x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" fillcolor="#ed2791" strokecolor="#ed2791" strokeweight="1.5pt"/>
              <v:shape id="Isosceles Triangle 1" o:spid="_x0000_s6806" type="#_x0000_t5" style="position:absolute;left:12287;width:462;height:469;rotation:-9372930fd;flip:x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" fillcolor="#ed2791" strokecolor="#ed2791" strokeweight="1.5pt"/>
            </v:group>
            <v:group id="_x0000_s6807" style="position:absolute;top:621;width:11982;height:914" coordorigin=",621" coordsize="11982,914">
              <v:shape id="Graphic 33" o:spid="_x0000_s6808" style="position:absolute;top:720;width:1738;height:815;visibility:visible;mso-wrap-style:square;v-text-anchor:top" coordsize="1103630,517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" path="m926896,l,,,517499r1103553,l926896,xe" fillcolor="#ee4d9b" stroked="f">
                <v:path arrowok="t"/>
              </v:shape>
              <v:shape id="Graphic 34" o:spid="_x0000_s6809" style="position:absolute;top:720;width:1738;height:815;visibility:visible;mso-wrap-style:square;v-text-anchor:top" coordsize="1103630,517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" path="m,l926890,r176650,517499e" filled="f" strokecolor="white" strokeweight="2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6810" type="#_x0000_t202" style="position:absolute;left:998;top:779;width:297;height:586;visibility:visible;mso-wrap-style:none" filled="f" stroked="f">
                <v:textbox style="mso-next-textbox:#Text Box 13;mso-fit-shape-to-text:t" inset="0,0,0,0">
                  <w:txbxContent>
                    <w:p w14:paraId="46CBC2EB" w14:textId="77777777" w:rsidR="002D01E6" w:rsidRDefault="002D01E6" w:rsidP="002D01E6">
                      <w:pPr>
                        <w:jc w:val="center"/>
                        <w:rPr>
                          <w:rFonts w:ascii="Minion Pro" w:hAnsi="Minion Pro" w:cs="Times New Roman"/>
                          <w:b/>
                          <w:color w:val="FFFFFF"/>
                          <w:sz w:val="50"/>
                          <w:szCs w:val="50"/>
                          <w:lang w:val="en-GB"/>
                        </w:rPr>
                      </w:pPr>
                      <w:r>
                        <w:rPr>
                          <w:rFonts w:ascii="Minion Pro" w:hAnsi="Minion Pro" w:cs="Times New Roman"/>
                          <w:b/>
                          <w:color w:val="FFFFFF"/>
                          <w:sz w:val="50"/>
                          <w:szCs w:val="50"/>
                          <w:lang w:val="en-GB"/>
                        </w:rPr>
                        <w:t>1</w:t>
                      </w:r>
                    </w:p>
                  </w:txbxContent>
                </v:textbox>
              </v:shape>
              <v:shape id="Text Box 10" o:spid="_x0000_s6811" type="#_x0000_t202" style="position:absolute;left:2194;top:774;width:3923;height:586;visibility:visible;mso-wrap-style:none" filled="f" stroked="f">
                <v:textbox style="mso-next-textbox:#Text Box 10;mso-fit-shape-to-text:t" inset="0,0,0,0">
                  <w:txbxContent>
                    <w:p w14:paraId="633A6646" w14:textId="77777777" w:rsidR="002D01E6" w:rsidRPr="00FC5C39" w:rsidRDefault="002D01E6" w:rsidP="002D01E6">
                      <w:pPr>
                        <w:jc w:val="both"/>
                        <w:rPr>
                          <w:rFonts w:ascii="Minion Pro" w:eastAsia="Calibri" w:hAnsi="Minion Pro" w:cs="Times New Roman"/>
                          <w:b/>
                          <w:bCs/>
                          <w:color w:val="000000"/>
                          <w:sz w:val="50"/>
                          <w:szCs w:val="50"/>
                          <w:lang w:val="en-GB"/>
                        </w:rPr>
                      </w:pPr>
                      <w:r w:rsidRPr="00FC5C39">
                        <w:rPr>
                          <w:rFonts w:ascii="Minion Pro" w:eastAsia="Calibri" w:hAnsi="Minion Pro" w:cs="Times New Roman"/>
                          <w:b/>
                          <w:bCs/>
                          <w:color w:val="000000"/>
                          <w:sz w:val="50"/>
                          <w:szCs w:val="50"/>
                          <w:lang w:val="en-GB"/>
                        </w:rPr>
                        <w:t xml:space="preserve">The Living World </w:t>
                      </w:r>
                    </w:p>
                  </w:txbxContent>
                </v:textbox>
              </v:shape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6812" type="#_x0000_t32" style="position:absolute;left:1496;top:621;width:302;height:906" o:connectortype="straight" strokecolor="#a5a5a5" strokeweight="4.5pt"/>
              <v:shape id="_x0000_s6813" type="#_x0000_t32" style="position:absolute;left:8;top:648;width:1512;height:0" o:connectortype="straight" strokecolor="#a5a5a5" strokeweight="4.5pt"/>
              <v:shape id="_x0000_s6814" type="#_x0000_t32" style="position:absolute;left:1758;top:1503;width:10224;height:1;flip:y" o:connectortype="straight" strokecolor="#a5a5a5" strokeweight="4.5pt"/>
            </v:group>
          </v:group>
        </w:pict>
      </w:r>
      <w:r>
        <w:rPr>
          <w:noProof/>
          <w:lang w:val="en-IN" w:eastAsia="en-IN" w:bidi="ar-SA"/>
        </w:rPr>
        <w:pict w14:anchorId="684B3F17">
          <v:shape id="Graphic 31" o:spid="_x0000_s6766" style="position:absolute;margin-left:-54pt;margin-top:-59.75pt;width:594pt;height:76.75pt;z-index:251661824;visibility:visible;mso-wrap-style:square;v-text-anchor:top" coordsize="7543800,974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" path="m7543800,l,,,974699r7543800,l7543800,xe" fillcolor="#fcdfeb" stroked="f">
            <v:path arrowok="t"/>
          </v:shape>
        </w:pict>
      </w:r>
    </w:p>
    <w:p w14:paraId="1142A481" w14:textId="77777777" w:rsidR="006E254F" w:rsidRPr="0081697B" w:rsidRDefault="006E254F" w:rsidP="00894A27">
      <w:pPr>
        <w:rPr>
          <w:rFonts w:ascii="Calibri" w:hAnsi="Calibri"/>
          <w:lang w:val="en-US"/>
        </w:rPr>
      </w:pPr>
    </w:p>
    <w:p w14:paraId="625FBB61" w14:textId="3BCDC6DF" w:rsidR="00792CDA" w:rsidRDefault="005C3524" w:rsidP="00E36542">
      <w:pPr>
        <w:tabs>
          <w:tab w:val="left" w:pos="360"/>
        </w:tabs>
        <w:jc w:val="center"/>
        <w:rPr>
          <w:rFonts w:cs="Times New Roman"/>
          <w:sz w:val="21"/>
          <w:szCs w:val="21"/>
          <w:lang w:val="en-IN"/>
        </w:rPr>
      </w:pPr>
      <w:r>
        <w:rPr>
          <w:rFonts w:cs="Times New Roman"/>
          <w:sz w:val="21"/>
          <w:szCs w:val="21"/>
          <w:lang w:val="en-IN"/>
        </w:rPr>
      </w:r>
      <w:r>
        <w:rPr>
          <w:rFonts w:cs="Times New Roman"/>
          <w:sz w:val="21"/>
          <w:szCs w:val="21"/>
          <w:lang w:val="en-IN"/>
        </w:rPr>
        <w:pict w14:anchorId="4DD0D7F9">
          <v:group id="_x0000_s6849" style="width:208.8pt;height:22.05pt;mso-position-horizontal-relative:char;mso-position-vertical-relative:line" coordorigin="3765,5558" coordsize="4176,441">
            <v:group id="_x0000_s6848" style="position:absolute;left:3765;top:5565;width:4176;height:434" coordorigin="3765,5550" coordsize="4176,434">
              <v:shape id="_x0000_s6846" type="#_x0000_t32" style="position:absolute;left:3765;top:5775;width:4176;height:0;flip:y" o:connectortype="straight" strokecolor="#f49ac1"/>
              <v:shape id="Graphic 20" o:spid="_x0000_s6827" style="position:absolute;left:4364;top:5550;width:3024;height:434;visibility:visible;mso-wrap-style:square;mso-wrap-distance-left:9pt;mso-wrap-distance-top:0;mso-wrap-distance-right:9pt;mso-wrap-distance-bottom:0;mso-position-horizontal-relative:text;mso-position-vertical-relative:text;v-text-anchor:top" coordsize="1332230,275590" path="m137655,l94146,7018,56359,26560,26560,56359,7018,94146,,137655r7018,43507l26560,218947r29799,29795l94146,268281r43509,7016l1194117,275297r43509,-7016l1275413,248742r29799,-29795l1324754,181162r7018,-43507l1324754,94146,1305212,56359,1275413,26560,1237626,7018,1194117,,137655,xe" fillcolor="#fcdfeb" strokecolor="#f49ac1" strokeweight=".35275mm">
                <v:path arrowok="t"/>
              </v:shape>
            </v:group>
            <v:roundrect id="_x0000_s6826" style="position:absolute;left:4564;top:5558;width:2673;height:363;visibility:visible;mso-wrap-style:none;mso-position-horizontal-relative:margin" arcsize="10923f" filled="f" stroked="f" strokecolor="#7f7f7f" strokeweight="1.15pt">
              <v:textbox style="mso-next-textbox:#_x0000_s6826;mso-fit-shape-to-text:t" inset="0,0,0,0">
                <w:txbxContent>
                  <w:p w14:paraId="60C83A64" w14:textId="77777777" w:rsidR="002D01E6" w:rsidRPr="004570AA" w:rsidRDefault="00761365" w:rsidP="002D01E6">
                    <w:pPr>
                      <w:jc w:val="center"/>
                      <w:rPr>
                        <w:rFonts w:ascii="Cambria" w:hAnsi="Cambria"/>
                        <w:color w:val="000000"/>
                      </w:rPr>
                    </w:pPr>
                    <w:r w:rsidRPr="004570AA">
                      <w:rPr>
                        <w:rFonts w:ascii="Cambria" w:hAnsi="Cambria"/>
                        <w:b/>
                        <w:color w:val="000000"/>
                        <w:sz w:val="28"/>
                        <w:szCs w:val="28"/>
                        <w:lang w:val="en-GB"/>
                      </w:rPr>
                      <w:t>Answers &amp; Solutions</w:t>
                    </w:r>
                  </w:p>
                </w:txbxContent>
              </v:textbox>
            </v:roundrect>
            <w10:wrap anchorx="margin"/>
            <w10:anchorlock/>
          </v:group>
        </w:pict>
      </w:r>
    </w:p>
    <w:p w14:paraId="40873484" w14:textId="10DD9BB3" w:rsidR="00596B6D" w:rsidRPr="0081697B" w:rsidRDefault="00596B6D" w:rsidP="001E4EE1">
      <w:pPr>
        <w:pStyle w:val="SPACE"/>
        <w:spacing w:before="14"/>
      </w:pPr>
    </w:p>
    <w:p w14:paraId="1DF68B7D" w14:textId="5C4E7F7D" w:rsidR="005D242B" w:rsidRPr="00E36542" w:rsidRDefault="005C3524" w:rsidP="001E4EE1">
      <w:pPr>
        <w:pStyle w:val="SPACE"/>
        <w:tabs>
          <w:tab w:val="left" w:pos="1098"/>
        </w:tabs>
        <w:spacing w:before="14" w:line="240" w:lineRule="auto"/>
        <w:jc w:val="center"/>
        <w:rPr>
          <w:rFonts w:ascii="Cambria" w:hAnsi="Cambria"/>
          <w:b/>
          <w:bCs/>
          <w:sz w:val="21"/>
          <w:szCs w:val="21"/>
        </w:rPr>
      </w:pPr>
      <w:r>
        <w:rPr>
          <w:rFonts w:ascii="Cambria" w:hAnsi="Cambria"/>
          <w:b/>
          <w:bCs/>
          <w:sz w:val="21"/>
          <w:szCs w:val="21"/>
        </w:rPr>
      </w:r>
      <w:r>
        <w:rPr>
          <w:rFonts w:ascii="Cambria" w:hAnsi="Cambria"/>
          <w:b/>
          <w:bCs/>
          <w:sz w:val="21"/>
          <w:szCs w:val="21"/>
        </w:rPr>
        <w:pict w14:anchorId="653E9F83">
          <v:group id="_x0000_s6758" style="width:218.25pt;height:24.75pt;mso-position-horizontal-relative:char;mso-position-vertical-relative:line" coordorigin="3735,1195" coordsize="4365,495">
            <v:shape id="_x0000_s6759" type="#_x0000_t32" style="position:absolute;left:3735;top:1455;width:4365;height:0;flip:y" o:connectortype="straight" strokecolor="#f49ac1"/>
            <v:group id="_x0000_s6760" style="position:absolute;left:4355;top:1195;width:3168;height:495;mso-position-horizontal:center;mso-position-horizontal-relative:margin;mso-position-vertical:top;mso-position-vertical-relative:margin" coordorigin="3299,3225" coordsize="3168,495">
              <v:group id="Group 264" o:spid="_x0000_s6761" style="position:absolute;left:3299;top:3268;width:3168;height:432" coordsize="35153,3117">
                <v:shape id="Graphic 10" o:spid="_x0000_s6762" style="position:absolute;width:35153;height:3117;visibility:visible;mso-wrap-style:square;v-text-anchor:top" coordsize="3515360,311785" path="m3359404,l155867,,106601,7946,63815,30074,30074,63815,7946,106601,,155867r7946,49271l30074,247929r33741,33743l106601,303800r49266,7946l3359404,311746r49265,-7946l3451456,281672r33741,-33743l3507324,205138r7947,-49271l3507324,106601,3485197,63815,3451456,30074,3408669,7946,3359404,xe" fillcolor="#fcdfeb" stroked="f">
                  <v:path arrowok="t"/>
                </v:shape>
                <v:shape id="Graphic 11" o:spid="_x0000_s6763" style="position:absolute;width:35153;height:3117;visibility:visible;mso-wrap-style:square;v-text-anchor:top" coordsize="3515360,311785" path="m155867,l106601,7946,63815,30074,30074,63815,7946,106601,,155867r7946,49271l30074,247929r33741,33743l106601,303800r49266,7946l3359404,311746r49265,-7946l3451456,281672r33741,-33743l3507324,205138r7947,-49271l3507324,106601,3485197,63815,3451456,30074,3408669,7946,3359404,,155867,xe" filled="f" strokecolor="#f49ac1" strokeweight="1pt">
                  <v:path arrowok="t"/>
                </v:shape>
              </v:group>
              <v:shape id="_x0000_s6764" type="#_x0000_t202" style="position:absolute;left:3525;top:3225;width:2655;height:495" filled="f" stroked="f">
                <v:fill o:detectmouseclick="t"/>
                <v:textbox style="mso-next-textbox:#_x0000_s6764">
                  <w:txbxContent>
                    <w:p w14:paraId="242B4EF3" w14:textId="77777777" w:rsidR="002D01E6" w:rsidRDefault="002D01E6" w:rsidP="002D01E6">
                      <w:pPr>
                        <w:rPr>
                          <w:rFonts w:ascii="Cambria" w:hAnsi="Cambria"/>
                          <w:b/>
                          <w:color w:val="00000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ambria" w:hAnsi="Cambria"/>
                          <w:b/>
                          <w:color w:val="000000"/>
                          <w:sz w:val="28"/>
                          <w:szCs w:val="28"/>
                          <w:lang w:val="en-US"/>
                        </w:rPr>
                        <w:t>Classical Thinking</w:t>
                      </w:r>
                    </w:p>
                  </w:txbxContent>
                </v:textbox>
              </v:shape>
            </v:group>
            <w10:anchorlock/>
          </v:group>
        </w:pict>
      </w:r>
    </w:p>
    <w:p w14:paraId="16520498" w14:textId="77777777" w:rsidR="002D01E6" w:rsidRPr="0081697B" w:rsidRDefault="002D01E6" w:rsidP="00386EAF">
      <w:pPr>
        <w:pStyle w:val="SPACE"/>
      </w:pPr>
    </w:p>
    <w:tbl>
      <w:tblPr>
        <w:tblW w:w="0" w:type="auto"/>
        <w:tblBorders>
          <w:insideH w:val="single" w:sz="24" w:space="0" w:color="auto"/>
          <w:insideV w:val="single" w:sz="24" w:space="0" w:color="auto"/>
        </w:tblBorders>
        <w:tblLook w:val="04A0" w:firstRow="1" w:lastRow="0" w:firstColumn="1" w:lastColumn="0" w:noHBand="0" w:noVBand="1"/>
      </w:tblPr>
      <w:tblGrid>
        <w:gridCol w:w="567"/>
        <w:gridCol w:w="4219"/>
      </w:tblGrid>
      <w:tr w:rsidR="00A92FBE" w:rsidRPr="00436DA4" w14:paraId="363B14CF" w14:textId="77777777" w:rsidTr="00A80187">
        <w:tc>
          <w:tcPr>
            <w:tcW w:w="567" w:type="dxa"/>
            <w:tcBorders>
              <w:right w:val="single" w:sz="24" w:space="0" w:color="FFFFFF"/>
            </w:tcBorders>
            <w:shd w:val="clear" w:color="auto" w:fill="FCDFEB"/>
          </w:tcPr>
          <w:p w14:paraId="650C2678" w14:textId="77777777" w:rsidR="00A92FBE" w:rsidRPr="00436DA4" w:rsidRDefault="00A92FBE" w:rsidP="00A80187">
            <w:pPr>
              <w:pStyle w:val="SPACE"/>
              <w:spacing w:before="60" w:after="60" w:line="240" w:lineRule="auto"/>
              <w:ind w:left="0" w:firstLine="0"/>
            </w:pPr>
            <w:r>
              <w:rPr>
                <w:rFonts w:ascii="Cambria" w:hAnsi="Cambria"/>
                <w:b/>
                <w:bCs/>
                <w:color w:val="ED2791"/>
              </w:rPr>
              <w:t>1.a</w:t>
            </w:r>
          </w:p>
        </w:tc>
        <w:tc>
          <w:tcPr>
            <w:tcW w:w="4219" w:type="dxa"/>
            <w:tcBorders>
              <w:top w:val="nil"/>
              <w:left w:val="single" w:sz="24" w:space="0" w:color="FFFFFF"/>
              <w:bottom w:val="nil"/>
            </w:tcBorders>
            <w:shd w:val="clear" w:color="auto" w:fill="F2F2F2"/>
          </w:tcPr>
          <w:p w14:paraId="1E2CC2D5" w14:textId="77777777" w:rsidR="00A92FBE" w:rsidRPr="00436DA4" w:rsidRDefault="00A92FBE" w:rsidP="00A80187">
            <w:pPr>
              <w:pStyle w:val="SPACE"/>
              <w:spacing w:before="60" w:after="60" w:line="240" w:lineRule="auto"/>
              <w:ind w:left="0" w:firstLine="0"/>
            </w:pPr>
            <w:r w:rsidRPr="00BF5D91">
              <w:rPr>
                <w:rFonts w:ascii="Cambria" w:hAnsi="Cambria"/>
                <w:b/>
                <w:bCs/>
                <w:color w:val="ED2791"/>
              </w:rPr>
              <w:t>What is Living?</w:t>
            </w:r>
          </w:p>
        </w:tc>
      </w:tr>
    </w:tbl>
    <w:p w14:paraId="139A2238" w14:textId="77777777" w:rsidR="00A92FBE" w:rsidRDefault="00A92FBE" w:rsidP="001E4EE1">
      <w:pPr>
        <w:pStyle w:val="SPACE"/>
        <w:spacing w:before="14"/>
      </w:pPr>
    </w:p>
    <w:p w14:paraId="1B1F69BB" w14:textId="2F36BACD" w:rsidR="002D01E6" w:rsidRDefault="00E354B4" w:rsidP="001E4EE1">
      <w:pPr>
        <w:pStyle w:val="2abcd"/>
        <w:tabs>
          <w:tab w:val="clear" w:pos="547"/>
          <w:tab w:val="clear" w:pos="1080"/>
          <w:tab w:val="left" w:pos="585"/>
          <w:tab w:val="left" w:pos="1143"/>
        </w:tabs>
        <w:spacing w:before="14"/>
        <w:ind w:left="585" w:hanging="585"/>
        <w:rPr>
          <w:rFonts w:ascii="Times New Roman Bold" w:hAnsi="Times New Roman Bold" w:cs="Times New Roman"/>
          <w:b/>
          <w:bCs/>
          <w:szCs w:val="21"/>
        </w:rPr>
      </w:pPr>
      <w:r>
        <w:rPr>
          <w:rFonts w:ascii="Times New Roman Bold" w:hAnsi="Times New Roman Bold" w:cs="Times New Roman"/>
          <w:b/>
          <w:color w:val="EC2791"/>
          <w:szCs w:val="21"/>
        </w:rPr>
        <w:t>1</w:t>
      </w:r>
      <w:r w:rsidR="00830C39" w:rsidRPr="0081697B">
        <w:rPr>
          <w:rFonts w:ascii="Times New Roman Bold" w:hAnsi="Times New Roman Bold" w:cs="Times New Roman"/>
          <w:b/>
          <w:color w:val="EC2791"/>
          <w:szCs w:val="21"/>
        </w:rPr>
        <w:t>.</w:t>
      </w:r>
      <w:r w:rsidR="00830C39" w:rsidRPr="0081697B">
        <w:rPr>
          <w:rFonts w:ascii="Times New Roman Bold" w:hAnsi="Times New Roman Bold" w:cs="Times New Roman"/>
          <w:b/>
          <w:bCs/>
          <w:szCs w:val="21"/>
        </w:rPr>
        <w:tab/>
      </w:r>
      <w:r w:rsidR="0025483C" w:rsidRPr="0081697B">
        <w:rPr>
          <w:rFonts w:cs="Times New Roman"/>
          <w:bCs/>
          <w:color w:val="000000"/>
          <w:szCs w:val="21"/>
        </w:rPr>
        <w:t>(A)</w:t>
      </w:r>
      <w:r w:rsidR="00830C39" w:rsidRPr="0081697B">
        <w:rPr>
          <w:rFonts w:ascii="Times New Roman Bold" w:hAnsi="Times New Roman Bold" w:cs="Times New Roman"/>
          <w:b/>
          <w:bCs/>
          <w:szCs w:val="21"/>
        </w:rPr>
        <w:tab/>
      </w:r>
    </w:p>
    <w:p w14:paraId="1F27E4EE" w14:textId="77777777" w:rsidR="00830C39" w:rsidRPr="0081697B" w:rsidRDefault="002D01E6" w:rsidP="001E4EE1">
      <w:pPr>
        <w:pStyle w:val="2abcd"/>
        <w:tabs>
          <w:tab w:val="clear" w:pos="547"/>
          <w:tab w:val="clear" w:pos="1080"/>
          <w:tab w:val="left" w:pos="585"/>
          <w:tab w:val="left" w:pos="1143"/>
        </w:tabs>
        <w:spacing w:before="14"/>
        <w:ind w:left="585" w:hanging="585"/>
        <w:rPr>
          <w:rFonts w:cs="Times New Roman"/>
          <w:szCs w:val="21"/>
        </w:rPr>
      </w:pPr>
      <w:r>
        <w:rPr>
          <w:rFonts w:cs="Times New Roman"/>
          <w:szCs w:val="21"/>
        </w:rPr>
        <w:tab/>
      </w:r>
      <w:r w:rsidR="00830C39" w:rsidRPr="0081697B">
        <w:rPr>
          <w:rFonts w:cs="Times New Roman"/>
          <w:szCs w:val="21"/>
        </w:rPr>
        <w:t>Living organisms grow due to internal processes like cell division, whereas non-living things grow by the accumulation of external material. Growth is not exclusive to living beings.</w:t>
      </w:r>
    </w:p>
    <w:p w14:paraId="58864890" w14:textId="77777777" w:rsidR="00830C39" w:rsidRPr="0081697B" w:rsidRDefault="00830C39" w:rsidP="001E4EE1">
      <w:pPr>
        <w:pStyle w:val="SPACE"/>
        <w:spacing w:before="14"/>
      </w:pPr>
    </w:p>
    <w:p w14:paraId="329AAECE" w14:textId="30532934" w:rsidR="00CD5EE0" w:rsidRDefault="00E354B4" w:rsidP="001E4EE1">
      <w:pPr>
        <w:pStyle w:val="ctrl-4"/>
        <w:tabs>
          <w:tab w:val="clear" w:pos="547"/>
          <w:tab w:val="clear" w:pos="1080"/>
          <w:tab w:val="left" w:pos="585"/>
          <w:tab w:val="left" w:pos="1143"/>
        </w:tabs>
        <w:spacing w:before="14"/>
        <w:ind w:left="585" w:hanging="585"/>
        <w:jc w:val="both"/>
        <w:rPr>
          <w:rFonts w:ascii="Times New Roman Bold" w:hAnsi="Times New Roman Bold"/>
          <w:b/>
          <w:sz w:val="21"/>
          <w:szCs w:val="21"/>
          <w:lang w:val="en-GB"/>
        </w:rPr>
      </w:pPr>
      <w:r>
        <w:rPr>
          <w:rFonts w:ascii="Times New Roman Bold" w:hAnsi="Times New Roman Bold"/>
          <w:b/>
          <w:color w:val="EC2791"/>
          <w:sz w:val="21"/>
          <w:szCs w:val="21"/>
          <w:lang w:val="en-GB"/>
        </w:rPr>
        <w:t>2</w:t>
      </w:r>
      <w:r w:rsidR="00830C39" w:rsidRPr="0081697B">
        <w:rPr>
          <w:rFonts w:ascii="Times New Roman Bold" w:hAnsi="Times New Roman Bold"/>
          <w:b/>
          <w:color w:val="EC2791"/>
          <w:sz w:val="21"/>
          <w:szCs w:val="21"/>
          <w:lang w:val="en-GB"/>
        </w:rPr>
        <w:t>.</w:t>
      </w:r>
      <w:r w:rsidR="00830C39" w:rsidRPr="0081697B">
        <w:rPr>
          <w:rFonts w:ascii="Times New Roman Bold" w:hAnsi="Times New Roman Bold"/>
          <w:b/>
          <w:sz w:val="21"/>
          <w:szCs w:val="21"/>
          <w:lang w:val="en-GB"/>
        </w:rPr>
        <w:tab/>
      </w:r>
      <w:r w:rsidR="0025483C" w:rsidRPr="0081697B">
        <w:rPr>
          <w:color w:val="000000"/>
          <w:sz w:val="21"/>
          <w:szCs w:val="21"/>
          <w:lang w:val="en-GB"/>
        </w:rPr>
        <w:t>(D)</w:t>
      </w:r>
      <w:r w:rsidR="00830C39" w:rsidRPr="0081697B">
        <w:rPr>
          <w:rFonts w:ascii="Times New Roman Bold" w:hAnsi="Times New Roman Bold"/>
          <w:b/>
          <w:sz w:val="21"/>
          <w:szCs w:val="21"/>
          <w:lang w:val="en-GB"/>
        </w:rPr>
        <w:tab/>
      </w:r>
    </w:p>
    <w:p w14:paraId="7330DD4A" w14:textId="77777777" w:rsidR="00830C39" w:rsidRPr="0081697B" w:rsidRDefault="00CD5EE0" w:rsidP="001E4EE1">
      <w:pPr>
        <w:pStyle w:val="ctrl-4"/>
        <w:tabs>
          <w:tab w:val="clear" w:pos="547"/>
          <w:tab w:val="clear" w:pos="1080"/>
          <w:tab w:val="left" w:pos="585"/>
          <w:tab w:val="left" w:pos="1143"/>
        </w:tabs>
        <w:spacing w:before="14"/>
        <w:ind w:left="585" w:hanging="585"/>
        <w:jc w:val="both"/>
        <w:rPr>
          <w:color w:val="000000"/>
          <w:sz w:val="21"/>
          <w:szCs w:val="21"/>
          <w:lang w:val="en-GB"/>
        </w:rPr>
      </w:pPr>
      <w:r>
        <w:rPr>
          <w:rFonts w:ascii="Times New Roman Bold" w:hAnsi="Times New Roman Bold"/>
          <w:b/>
          <w:color w:val="EC2791"/>
          <w:sz w:val="21"/>
          <w:szCs w:val="21"/>
          <w:lang w:val="en-GB"/>
        </w:rPr>
        <w:tab/>
      </w:r>
      <w:r w:rsidR="00830C39" w:rsidRPr="0081697B">
        <w:rPr>
          <w:color w:val="000000"/>
          <w:sz w:val="21"/>
          <w:szCs w:val="21"/>
          <w:lang w:val="en-GB"/>
        </w:rPr>
        <w:t xml:space="preserve">Isolated metabolic reactions </w:t>
      </w:r>
      <w:r w:rsidR="00830C39" w:rsidRPr="0081697B">
        <w:rPr>
          <w:i/>
          <w:color w:val="000000"/>
          <w:sz w:val="21"/>
          <w:szCs w:val="21"/>
          <w:lang w:val="en-GB"/>
        </w:rPr>
        <w:t>in vitro</w:t>
      </w:r>
      <w:r w:rsidR="00830C39" w:rsidRPr="0081697B">
        <w:rPr>
          <w:color w:val="000000"/>
          <w:sz w:val="21"/>
          <w:szCs w:val="21"/>
          <w:lang w:val="en-GB"/>
        </w:rPr>
        <w:t xml:space="preserve"> are not living things but surely a living reaction.</w:t>
      </w:r>
    </w:p>
    <w:p w14:paraId="34A65286" w14:textId="77777777" w:rsidR="00830C39" w:rsidRPr="0081697B" w:rsidRDefault="00830C39" w:rsidP="001E4EE1">
      <w:pPr>
        <w:pStyle w:val="SPACE"/>
        <w:spacing w:before="14"/>
      </w:pPr>
    </w:p>
    <w:p w14:paraId="6BB8B538" w14:textId="6BE1C706" w:rsidR="00CD5EE0" w:rsidRDefault="00E354B4" w:rsidP="001E4EE1">
      <w:pPr>
        <w:pStyle w:val="ctrl-4"/>
        <w:tabs>
          <w:tab w:val="clear" w:pos="547"/>
          <w:tab w:val="clear" w:pos="1080"/>
          <w:tab w:val="left" w:pos="585"/>
          <w:tab w:val="left" w:pos="1143"/>
        </w:tabs>
        <w:spacing w:before="14"/>
        <w:ind w:left="585" w:hanging="585"/>
        <w:jc w:val="both"/>
        <w:rPr>
          <w:rFonts w:ascii="Times New Roman Bold" w:hAnsi="Times New Roman Bold"/>
          <w:b/>
          <w:sz w:val="21"/>
          <w:szCs w:val="21"/>
          <w:lang w:val="en-GB"/>
        </w:rPr>
      </w:pPr>
      <w:r>
        <w:rPr>
          <w:rFonts w:ascii="Times New Roman Bold" w:hAnsi="Times New Roman Bold"/>
          <w:b/>
          <w:color w:val="EC2791"/>
          <w:sz w:val="21"/>
          <w:szCs w:val="21"/>
          <w:lang w:val="en-GB"/>
        </w:rPr>
        <w:t>3</w:t>
      </w:r>
      <w:r w:rsidR="00830C39" w:rsidRPr="0081697B">
        <w:rPr>
          <w:rFonts w:ascii="Times New Roman Bold" w:hAnsi="Times New Roman Bold"/>
          <w:b/>
          <w:color w:val="EC2791"/>
          <w:sz w:val="21"/>
          <w:szCs w:val="21"/>
          <w:lang w:val="en-GB"/>
        </w:rPr>
        <w:t>.</w:t>
      </w:r>
      <w:r w:rsidR="00830C39" w:rsidRPr="0081697B">
        <w:rPr>
          <w:rFonts w:ascii="Times New Roman Bold" w:hAnsi="Times New Roman Bold"/>
          <w:b/>
          <w:sz w:val="21"/>
          <w:szCs w:val="21"/>
          <w:lang w:val="en-GB"/>
        </w:rPr>
        <w:tab/>
      </w:r>
      <w:r w:rsidR="0025483C" w:rsidRPr="0081697B">
        <w:rPr>
          <w:color w:val="000000"/>
          <w:sz w:val="21"/>
          <w:szCs w:val="21"/>
          <w:lang w:val="en-GB"/>
        </w:rPr>
        <w:t>(D)</w:t>
      </w:r>
    </w:p>
    <w:p w14:paraId="280D1DAE" w14:textId="77777777" w:rsidR="00830C39" w:rsidRPr="0081697B" w:rsidRDefault="00CD5EE0" w:rsidP="001E4EE1">
      <w:pPr>
        <w:pStyle w:val="ctrl-4"/>
        <w:tabs>
          <w:tab w:val="clear" w:pos="547"/>
          <w:tab w:val="clear" w:pos="1080"/>
          <w:tab w:val="left" w:pos="585"/>
          <w:tab w:val="left" w:pos="1143"/>
        </w:tabs>
        <w:spacing w:before="14"/>
        <w:ind w:left="585" w:hanging="585"/>
        <w:jc w:val="both"/>
        <w:rPr>
          <w:color w:val="000000"/>
          <w:sz w:val="21"/>
          <w:szCs w:val="21"/>
        </w:rPr>
      </w:pPr>
      <w:r>
        <w:rPr>
          <w:rFonts w:ascii="Times New Roman Bold" w:hAnsi="Times New Roman Bold"/>
          <w:b/>
          <w:color w:val="EC2791"/>
          <w:sz w:val="21"/>
          <w:szCs w:val="21"/>
          <w:lang w:val="en-GB"/>
        </w:rPr>
        <w:tab/>
      </w:r>
      <w:r w:rsidR="00830C39" w:rsidRPr="0081697B">
        <w:rPr>
          <w:color w:val="000000"/>
          <w:sz w:val="21"/>
          <w:szCs w:val="21"/>
        </w:rPr>
        <w:t>Protonema of mosses multiplies by fragmentation.</w:t>
      </w:r>
    </w:p>
    <w:p w14:paraId="1A386B43" w14:textId="77777777" w:rsidR="00830C39" w:rsidRPr="0081697B" w:rsidRDefault="00830C39" w:rsidP="001E4EE1">
      <w:pPr>
        <w:pStyle w:val="SPACE"/>
        <w:spacing w:before="14"/>
      </w:pPr>
    </w:p>
    <w:p w14:paraId="0177B506" w14:textId="58044D5C" w:rsidR="00CD5EE0" w:rsidRDefault="00E354B4" w:rsidP="001E4EE1">
      <w:pPr>
        <w:pStyle w:val="ctrl-4"/>
        <w:tabs>
          <w:tab w:val="clear" w:pos="547"/>
          <w:tab w:val="clear" w:pos="1080"/>
          <w:tab w:val="left" w:pos="585"/>
          <w:tab w:val="left" w:pos="1143"/>
        </w:tabs>
        <w:spacing w:before="14"/>
        <w:ind w:left="585" w:hanging="585"/>
        <w:jc w:val="both"/>
        <w:rPr>
          <w:rFonts w:ascii="Times New Roman Bold" w:hAnsi="Times New Roman Bold"/>
          <w:b/>
          <w:sz w:val="21"/>
          <w:szCs w:val="21"/>
          <w:lang w:val="en-GB"/>
        </w:rPr>
      </w:pPr>
      <w:r>
        <w:rPr>
          <w:rFonts w:ascii="Times New Roman Bold" w:hAnsi="Times New Roman Bold"/>
          <w:b/>
          <w:color w:val="EC2791"/>
          <w:sz w:val="21"/>
          <w:szCs w:val="21"/>
          <w:lang w:val="en-GB"/>
        </w:rPr>
        <w:t>4</w:t>
      </w:r>
      <w:r w:rsidR="00830C39" w:rsidRPr="0081697B">
        <w:rPr>
          <w:rFonts w:ascii="Times New Roman Bold" w:hAnsi="Times New Roman Bold"/>
          <w:b/>
          <w:color w:val="EC2791"/>
          <w:sz w:val="21"/>
          <w:szCs w:val="21"/>
          <w:lang w:val="en-GB"/>
        </w:rPr>
        <w:t>.</w:t>
      </w:r>
      <w:r w:rsidR="00830C39" w:rsidRPr="0081697B">
        <w:rPr>
          <w:rFonts w:ascii="Times New Roman Bold" w:hAnsi="Times New Roman Bold"/>
          <w:b/>
          <w:sz w:val="21"/>
          <w:szCs w:val="21"/>
          <w:lang w:val="en-GB"/>
        </w:rPr>
        <w:tab/>
      </w:r>
      <w:r w:rsidR="0025483C" w:rsidRPr="0081697B">
        <w:rPr>
          <w:color w:val="000000"/>
          <w:sz w:val="21"/>
          <w:szCs w:val="21"/>
          <w:lang w:val="en-GB"/>
        </w:rPr>
        <w:t>(D)</w:t>
      </w:r>
    </w:p>
    <w:p w14:paraId="686845D3" w14:textId="77777777" w:rsidR="00830C39" w:rsidRPr="0081697B" w:rsidRDefault="00CD5EE0" w:rsidP="001E4EE1">
      <w:pPr>
        <w:pStyle w:val="ctrl-4"/>
        <w:tabs>
          <w:tab w:val="clear" w:pos="547"/>
          <w:tab w:val="clear" w:pos="1080"/>
          <w:tab w:val="left" w:pos="585"/>
          <w:tab w:val="left" w:pos="1143"/>
        </w:tabs>
        <w:spacing w:before="14"/>
        <w:ind w:left="585" w:hanging="585"/>
        <w:jc w:val="both"/>
        <w:rPr>
          <w:color w:val="000000"/>
          <w:sz w:val="21"/>
          <w:szCs w:val="21"/>
          <w:lang w:val="en-GB"/>
        </w:rPr>
      </w:pPr>
      <w:r>
        <w:rPr>
          <w:rFonts w:ascii="Times New Roman Bold" w:hAnsi="Times New Roman Bold"/>
          <w:b/>
          <w:color w:val="EC2791"/>
          <w:sz w:val="21"/>
          <w:szCs w:val="21"/>
          <w:lang w:val="en-GB"/>
        </w:rPr>
        <w:tab/>
      </w:r>
      <w:r w:rsidR="00830C39" w:rsidRPr="0081697B">
        <w:rPr>
          <w:color w:val="000000"/>
          <w:sz w:val="21"/>
          <w:szCs w:val="21"/>
          <w:lang w:val="en-GB"/>
        </w:rPr>
        <w:t>Cross between horses and donkeys results in a hybrid called a mule, which is sterile.</w:t>
      </w:r>
    </w:p>
    <w:p w14:paraId="034B94A9" w14:textId="77777777" w:rsidR="00830C39" w:rsidRPr="0081697B" w:rsidRDefault="00830C39" w:rsidP="001E4EE1">
      <w:pPr>
        <w:pStyle w:val="SPACE"/>
        <w:spacing w:before="14"/>
      </w:pPr>
    </w:p>
    <w:p w14:paraId="0592D0A5" w14:textId="22972EDE" w:rsidR="00830C39" w:rsidRPr="0081697B" w:rsidRDefault="00E354B4" w:rsidP="001E4EE1">
      <w:pPr>
        <w:tabs>
          <w:tab w:val="left" w:pos="585"/>
          <w:tab w:val="left" w:pos="1143"/>
        </w:tabs>
        <w:spacing w:before="14"/>
        <w:ind w:left="585" w:hanging="585"/>
        <w:jc w:val="both"/>
        <w:rPr>
          <w:rFonts w:ascii="Times New Roman Bold" w:hAnsi="Times New Roman Bold" w:cs="Times New Roman"/>
          <w:b/>
          <w:sz w:val="21"/>
          <w:szCs w:val="21"/>
          <w:lang w:val="en-IN"/>
        </w:rPr>
      </w:pPr>
      <w:r>
        <w:rPr>
          <w:rFonts w:ascii="Times New Roman Bold" w:hAnsi="Times New Roman Bold" w:cs="Times New Roman"/>
          <w:b/>
          <w:color w:val="EC2791"/>
          <w:sz w:val="21"/>
          <w:szCs w:val="21"/>
          <w:lang w:val="en-GB"/>
        </w:rPr>
        <w:t>5</w:t>
      </w:r>
      <w:r w:rsidR="00830C39" w:rsidRPr="0081697B">
        <w:rPr>
          <w:rFonts w:ascii="Times New Roman Bold" w:hAnsi="Times New Roman Bold" w:cs="Times New Roman"/>
          <w:b/>
          <w:color w:val="EC2791"/>
          <w:sz w:val="21"/>
          <w:szCs w:val="21"/>
          <w:lang w:val="en-GB"/>
        </w:rPr>
        <w:t>.</w:t>
      </w:r>
      <w:r w:rsidR="00830C39" w:rsidRPr="0081697B">
        <w:rPr>
          <w:rFonts w:ascii="Times New Roman Bold" w:hAnsi="Times New Roman Bold" w:cs="Times New Roman"/>
          <w:b/>
          <w:sz w:val="21"/>
          <w:szCs w:val="21"/>
          <w:lang w:val="en-IN"/>
        </w:rPr>
        <w:tab/>
      </w:r>
      <w:r w:rsidR="0025483C" w:rsidRPr="0081697B">
        <w:rPr>
          <w:rFonts w:cs="Times New Roman"/>
          <w:color w:val="000000"/>
          <w:sz w:val="21"/>
          <w:szCs w:val="21"/>
          <w:lang w:val="en-IN"/>
        </w:rPr>
        <w:t>(B)</w:t>
      </w:r>
    </w:p>
    <w:p w14:paraId="6C5AF4BA" w14:textId="77777777" w:rsidR="00830C39" w:rsidRDefault="00830C39" w:rsidP="001E4EE1">
      <w:pPr>
        <w:pStyle w:val="SPACE"/>
        <w:spacing w:before="14"/>
      </w:pPr>
    </w:p>
    <w:p w14:paraId="786B6989" w14:textId="65DE3FD7" w:rsidR="00386EAF" w:rsidRDefault="00E354B4" w:rsidP="00C01856">
      <w:pPr>
        <w:pStyle w:val="ctrl-4"/>
        <w:tabs>
          <w:tab w:val="clear" w:pos="547"/>
          <w:tab w:val="clear" w:pos="1080"/>
          <w:tab w:val="left" w:pos="585"/>
          <w:tab w:val="left" w:pos="1143"/>
        </w:tabs>
        <w:spacing w:before="24"/>
        <w:ind w:left="585" w:hanging="585"/>
        <w:jc w:val="both"/>
        <w:rPr>
          <w:rFonts w:ascii="Times New Roman Bold" w:hAnsi="Times New Roman Bold"/>
          <w:b/>
          <w:bCs/>
          <w:spacing w:val="-4"/>
          <w:sz w:val="21"/>
          <w:szCs w:val="21"/>
          <w:lang w:val="en-IN"/>
        </w:rPr>
      </w:pPr>
      <w:r>
        <w:rPr>
          <w:rFonts w:ascii="Times New Roman Bold" w:hAnsi="Times New Roman Bold"/>
          <w:b/>
          <w:color w:val="EC2791"/>
          <w:spacing w:val="-4"/>
          <w:sz w:val="21"/>
          <w:szCs w:val="21"/>
          <w:lang w:val="en-GB"/>
        </w:rPr>
        <w:t>6</w:t>
      </w:r>
      <w:r w:rsidR="00830C39" w:rsidRPr="0081697B">
        <w:rPr>
          <w:rFonts w:ascii="Times New Roman Bold" w:hAnsi="Times New Roman Bold"/>
          <w:b/>
          <w:color w:val="EC2791"/>
          <w:spacing w:val="-4"/>
          <w:sz w:val="21"/>
          <w:szCs w:val="21"/>
          <w:lang w:val="en-GB"/>
        </w:rPr>
        <w:t>.</w:t>
      </w:r>
      <w:r w:rsidR="00830C39" w:rsidRPr="0081697B">
        <w:rPr>
          <w:rFonts w:ascii="Times New Roman Bold" w:hAnsi="Times New Roman Bold"/>
          <w:b/>
          <w:bCs/>
          <w:spacing w:val="-4"/>
          <w:sz w:val="21"/>
          <w:szCs w:val="21"/>
          <w:lang w:val="en-IN"/>
        </w:rPr>
        <w:tab/>
      </w:r>
      <w:r w:rsidR="0025483C" w:rsidRPr="0081697B">
        <w:rPr>
          <w:bCs/>
          <w:color w:val="000000"/>
          <w:spacing w:val="-4"/>
          <w:sz w:val="21"/>
          <w:szCs w:val="21"/>
          <w:lang w:val="en-IN"/>
        </w:rPr>
        <w:t>(C)</w:t>
      </w:r>
    </w:p>
    <w:p w14:paraId="4BBCA5EE" w14:textId="77777777" w:rsidR="00830C39" w:rsidRPr="0081697B" w:rsidRDefault="00386EAF" w:rsidP="00C01856">
      <w:pPr>
        <w:pStyle w:val="ctrl-4"/>
        <w:tabs>
          <w:tab w:val="clear" w:pos="547"/>
          <w:tab w:val="clear" w:pos="1080"/>
          <w:tab w:val="left" w:pos="585"/>
          <w:tab w:val="left" w:pos="1143"/>
        </w:tabs>
        <w:spacing w:before="24"/>
        <w:ind w:left="585" w:hanging="585"/>
        <w:jc w:val="both"/>
        <w:rPr>
          <w:bCs/>
          <w:color w:val="000000"/>
          <w:spacing w:val="-4"/>
          <w:sz w:val="21"/>
          <w:szCs w:val="21"/>
          <w:lang w:val="en-IN"/>
        </w:rPr>
      </w:pPr>
      <w:r>
        <w:rPr>
          <w:rFonts w:ascii="Times New Roman Bold" w:hAnsi="Times New Roman Bold"/>
          <w:b/>
          <w:color w:val="EC2791"/>
          <w:spacing w:val="-4"/>
          <w:sz w:val="21"/>
          <w:szCs w:val="21"/>
          <w:lang w:val="en-GB"/>
        </w:rPr>
        <w:tab/>
      </w:r>
      <w:r w:rsidR="00830C39" w:rsidRPr="0081697B">
        <w:rPr>
          <w:bCs/>
          <w:color w:val="000000"/>
          <w:spacing w:val="-4"/>
          <w:sz w:val="21"/>
          <w:szCs w:val="21"/>
          <w:lang w:val="en-IN"/>
        </w:rPr>
        <w:t>Anabolism includes biosynthetic processes that require energy, whereas catabolism breaks down molecules and releases energy.</w:t>
      </w:r>
    </w:p>
    <w:p w14:paraId="1F366A5D" w14:textId="77777777" w:rsidR="00830C39" w:rsidRPr="0081697B" w:rsidRDefault="00830C39" w:rsidP="00C01856">
      <w:pPr>
        <w:pStyle w:val="SPACE"/>
        <w:spacing w:before="24"/>
      </w:pPr>
    </w:p>
    <w:p w14:paraId="059B2F88" w14:textId="168A1432" w:rsidR="00830C39" w:rsidRDefault="00E354B4" w:rsidP="00C01856">
      <w:pPr>
        <w:pStyle w:val="ctrl-4"/>
        <w:tabs>
          <w:tab w:val="clear" w:pos="547"/>
          <w:tab w:val="clear" w:pos="1080"/>
          <w:tab w:val="left" w:pos="585"/>
          <w:tab w:val="left" w:pos="1143"/>
        </w:tabs>
        <w:spacing w:before="24"/>
        <w:ind w:left="585" w:hanging="585"/>
        <w:jc w:val="both"/>
        <w:rPr>
          <w:color w:val="000000"/>
          <w:sz w:val="21"/>
          <w:szCs w:val="21"/>
          <w:lang w:val="en-GB"/>
        </w:rPr>
      </w:pPr>
      <w:r>
        <w:rPr>
          <w:rFonts w:ascii="Times New Roman Bold" w:hAnsi="Times New Roman Bold"/>
          <w:b/>
          <w:color w:val="EC2791"/>
          <w:sz w:val="21"/>
          <w:szCs w:val="21"/>
          <w:lang w:val="en-GB"/>
        </w:rPr>
        <w:t>7</w:t>
      </w:r>
      <w:r w:rsidR="00AF003B">
        <w:rPr>
          <w:rFonts w:ascii="Times New Roman Bold" w:hAnsi="Times New Roman Bold"/>
          <w:b/>
          <w:color w:val="EC2791"/>
          <w:sz w:val="21"/>
          <w:szCs w:val="21"/>
          <w:lang w:val="en-GB"/>
        </w:rPr>
        <w:t>.</w:t>
      </w:r>
      <w:r w:rsidR="00830C39" w:rsidRPr="0081697B">
        <w:rPr>
          <w:rFonts w:ascii="Times New Roman Bold" w:hAnsi="Times New Roman Bold"/>
          <w:b/>
          <w:sz w:val="21"/>
          <w:szCs w:val="21"/>
          <w:lang w:val="en-GB"/>
        </w:rPr>
        <w:tab/>
      </w:r>
      <w:r w:rsidR="0025483C" w:rsidRPr="0081697B">
        <w:rPr>
          <w:color w:val="000000"/>
          <w:sz w:val="21"/>
          <w:szCs w:val="21"/>
          <w:lang w:val="en-GB"/>
        </w:rPr>
        <w:t>(B)</w:t>
      </w:r>
    </w:p>
    <w:p w14:paraId="2D7B1B4C" w14:textId="77777777" w:rsidR="00386EAF" w:rsidRPr="0081697B" w:rsidRDefault="00386EAF" w:rsidP="00C01856">
      <w:pPr>
        <w:pStyle w:val="SPACE"/>
        <w:spacing w:before="24"/>
      </w:pPr>
    </w:p>
    <w:p w14:paraId="66D2F080" w14:textId="14355E31" w:rsidR="002D01E6" w:rsidRDefault="00A22002" w:rsidP="00C01856">
      <w:pPr>
        <w:pStyle w:val="ctrl-4"/>
        <w:tabs>
          <w:tab w:val="clear" w:pos="547"/>
          <w:tab w:val="clear" w:pos="1080"/>
          <w:tab w:val="left" w:pos="585"/>
          <w:tab w:val="left" w:pos="1143"/>
        </w:tabs>
        <w:spacing w:before="24"/>
        <w:ind w:left="585" w:hanging="585"/>
        <w:jc w:val="both"/>
        <w:rPr>
          <w:rFonts w:ascii="Times New Roman Bold" w:hAnsi="Times New Roman Bold"/>
          <w:b/>
          <w:bCs/>
          <w:sz w:val="21"/>
          <w:szCs w:val="21"/>
        </w:rPr>
      </w:pPr>
      <w:r w:rsidRPr="0081697B">
        <w:rPr>
          <w:rFonts w:ascii="Times New Roman Bold" w:hAnsi="Times New Roman Bold"/>
          <w:b/>
          <w:color w:val="EC2791"/>
          <w:sz w:val="21"/>
          <w:szCs w:val="21"/>
          <w:lang w:val="en-GB"/>
        </w:rPr>
        <w:t>8</w:t>
      </w:r>
      <w:r w:rsidR="00830C39" w:rsidRPr="0081697B">
        <w:rPr>
          <w:rFonts w:ascii="Times New Roman Bold" w:hAnsi="Times New Roman Bold"/>
          <w:b/>
          <w:color w:val="EC2791"/>
          <w:sz w:val="21"/>
          <w:szCs w:val="21"/>
          <w:lang w:val="en-GB"/>
        </w:rPr>
        <w:t>.</w:t>
      </w:r>
      <w:r w:rsidR="00830C39" w:rsidRPr="0081697B">
        <w:rPr>
          <w:rFonts w:ascii="Times New Roman Bold" w:hAnsi="Times New Roman Bold"/>
          <w:b/>
          <w:bCs/>
          <w:sz w:val="21"/>
          <w:szCs w:val="21"/>
        </w:rPr>
        <w:tab/>
      </w:r>
      <w:r w:rsidR="0025483C" w:rsidRPr="0081697B">
        <w:rPr>
          <w:bCs/>
          <w:color w:val="000000"/>
          <w:sz w:val="21"/>
          <w:szCs w:val="21"/>
        </w:rPr>
        <w:t>(B)</w:t>
      </w:r>
    </w:p>
    <w:p w14:paraId="456139B0" w14:textId="77777777" w:rsidR="00830C39" w:rsidRPr="0081697B" w:rsidRDefault="002D01E6" w:rsidP="00C01856">
      <w:pPr>
        <w:pStyle w:val="ctrl-4"/>
        <w:tabs>
          <w:tab w:val="clear" w:pos="547"/>
          <w:tab w:val="clear" w:pos="1080"/>
          <w:tab w:val="left" w:pos="585"/>
          <w:tab w:val="left" w:pos="1143"/>
        </w:tabs>
        <w:spacing w:before="24"/>
        <w:ind w:left="585" w:hanging="585"/>
        <w:jc w:val="both"/>
        <w:rPr>
          <w:bCs/>
          <w:color w:val="000000"/>
          <w:sz w:val="21"/>
          <w:szCs w:val="21"/>
        </w:rPr>
      </w:pPr>
      <w:r>
        <w:rPr>
          <w:rFonts w:ascii="Times New Roman Bold" w:hAnsi="Times New Roman Bold"/>
          <w:b/>
          <w:color w:val="EC2791"/>
          <w:sz w:val="21"/>
          <w:szCs w:val="21"/>
          <w:lang w:val="en-GB"/>
        </w:rPr>
        <w:tab/>
      </w:r>
      <w:r w:rsidR="00830C39" w:rsidRPr="0081697B">
        <w:rPr>
          <w:bCs/>
          <w:color w:val="000000"/>
          <w:sz w:val="21"/>
          <w:szCs w:val="21"/>
        </w:rPr>
        <w:t>Growth in living organisms is intrinsic (from within), while sediment accumulation is an extrinsic process, showing that non-living things can also appear to "grow."</w:t>
      </w:r>
    </w:p>
    <w:p w14:paraId="3DEEF0F3" w14:textId="77777777" w:rsidR="00830C39" w:rsidRPr="0081697B" w:rsidRDefault="00830C39" w:rsidP="00C01856">
      <w:pPr>
        <w:pStyle w:val="SPACE"/>
        <w:spacing w:before="24"/>
      </w:pPr>
    </w:p>
    <w:p w14:paraId="129E7638" w14:textId="5E6B479B" w:rsidR="001E37D3" w:rsidRDefault="00A22002" w:rsidP="00C01856">
      <w:pPr>
        <w:pStyle w:val="ctrl-4"/>
        <w:tabs>
          <w:tab w:val="clear" w:pos="547"/>
          <w:tab w:val="clear" w:pos="1080"/>
          <w:tab w:val="left" w:pos="585"/>
          <w:tab w:val="left" w:pos="738"/>
          <w:tab w:val="left" w:pos="1143"/>
          <w:tab w:val="left" w:pos="1620"/>
          <w:tab w:val="left" w:pos="2160"/>
          <w:tab w:val="left" w:pos="3780"/>
          <w:tab w:val="left" w:pos="4320"/>
        </w:tabs>
        <w:spacing w:before="24"/>
        <w:ind w:left="585" w:hanging="585"/>
        <w:jc w:val="both"/>
        <w:rPr>
          <w:b/>
          <w:bCs/>
          <w:color w:val="000000"/>
          <w:sz w:val="21"/>
          <w:szCs w:val="21"/>
          <w:lang w:val="en-GB"/>
        </w:rPr>
      </w:pPr>
      <w:r w:rsidRPr="0081697B">
        <w:rPr>
          <w:rFonts w:ascii="Times New Roman Bold" w:hAnsi="Times New Roman Bold"/>
          <w:b/>
          <w:color w:val="EC2791"/>
          <w:sz w:val="21"/>
          <w:szCs w:val="21"/>
          <w:lang w:val="en-GB"/>
        </w:rPr>
        <w:t>9</w:t>
      </w:r>
      <w:r w:rsidR="00830C39" w:rsidRPr="0081697B">
        <w:rPr>
          <w:rFonts w:ascii="Times New Roman Bold" w:hAnsi="Times New Roman Bold"/>
          <w:b/>
          <w:color w:val="EC2791"/>
          <w:sz w:val="21"/>
          <w:szCs w:val="21"/>
          <w:lang w:val="en-GB"/>
        </w:rPr>
        <w:t xml:space="preserve">. </w:t>
      </w:r>
      <w:r w:rsidR="00830C39" w:rsidRPr="0081697B">
        <w:rPr>
          <w:rFonts w:ascii="Times New Roman Bold" w:hAnsi="Times New Roman Bold"/>
          <w:b/>
          <w:bCs/>
          <w:color w:val="EC2791"/>
          <w:sz w:val="21"/>
          <w:szCs w:val="21"/>
          <w:lang w:val="en-GB"/>
        </w:rPr>
        <w:tab/>
      </w:r>
      <w:r w:rsidR="0025483C" w:rsidRPr="0081697B">
        <w:rPr>
          <w:bCs/>
          <w:color w:val="000000"/>
          <w:sz w:val="21"/>
          <w:szCs w:val="21"/>
          <w:lang w:val="en-GB"/>
        </w:rPr>
        <w:t>(B)</w:t>
      </w:r>
    </w:p>
    <w:p w14:paraId="6429F0F3" w14:textId="77777777" w:rsidR="00830C39" w:rsidRPr="0081697B" w:rsidRDefault="001E37D3" w:rsidP="00C01856">
      <w:pPr>
        <w:pStyle w:val="ctrl-4"/>
        <w:tabs>
          <w:tab w:val="clear" w:pos="547"/>
          <w:tab w:val="clear" w:pos="1080"/>
          <w:tab w:val="left" w:pos="585"/>
          <w:tab w:val="left" w:pos="738"/>
          <w:tab w:val="left" w:pos="1143"/>
          <w:tab w:val="left" w:pos="1620"/>
          <w:tab w:val="left" w:pos="2160"/>
          <w:tab w:val="left" w:pos="3780"/>
          <w:tab w:val="left" w:pos="4320"/>
        </w:tabs>
        <w:spacing w:before="24"/>
        <w:ind w:left="585" w:hanging="585"/>
        <w:jc w:val="both"/>
        <w:rPr>
          <w:b/>
          <w:i/>
          <w:color w:val="ED2791"/>
          <w:sz w:val="21"/>
          <w:szCs w:val="21"/>
        </w:rPr>
      </w:pPr>
      <w:r>
        <w:rPr>
          <w:rFonts w:ascii="Times New Roman Bold" w:hAnsi="Times New Roman Bold"/>
          <w:b/>
          <w:color w:val="EC2791"/>
          <w:sz w:val="21"/>
          <w:szCs w:val="21"/>
          <w:lang w:val="en-GB"/>
        </w:rPr>
        <w:tab/>
      </w:r>
      <w:r w:rsidR="007E5257" w:rsidRPr="0081697B">
        <w:rPr>
          <w:color w:val="000000"/>
          <w:sz w:val="21"/>
          <w:szCs w:val="21"/>
        </w:rPr>
        <w:t>Refer</w:t>
      </w:r>
      <w:r w:rsidR="007E5257" w:rsidRPr="0081697B">
        <w:rPr>
          <w:i/>
          <w:color w:val="000000"/>
          <w:sz w:val="21"/>
          <w:szCs w:val="21"/>
        </w:rPr>
        <w:t xml:space="preserve"> </w:t>
      </w:r>
      <w:r w:rsidR="007E5257" w:rsidRPr="0081697B">
        <w:rPr>
          <w:b/>
          <w:i/>
          <w:color w:val="ED2791"/>
          <w:sz w:val="21"/>
          <w:szCs w:val="21"/>
        </w:rPr>
        <w:t>Smart tip – 1</w:t>
      </w:r>
    </w:p>
    <w:p w14:paraId="380D735E" w14:textId="77777777" w:rsidR="00A22002" w:rsidRDefault="00A22002" w:rsidP="00C01856">
      <w:pPr>
        <w:pStyle w:val="SPACE"/>
        <w:spacing w:before="24"/>
      </w:pPr>
    </w:p>
    <w:tbl>
      <w:tblPr>
        <w:tblW w:w="0" w:type="auto"/>
        <w:tblBorders>
          <w:insideH w:val="single" w:sz="24" w:space="0" w:color="auto"/>
          <w:insideV w:val="single" w:sz="24" w:space="0" w:color="auto"/>
        </w:tblBorders>
        <w:tblLook w:val="04A0" w:firstRow="1" w:lastRow="0" w:firstColumn="1" w:lastColumn="0" w:noHBand="0" w:noVBand="1"/>
      </w:tblPr>
      <w:tblGrid>
        <w:gridCol w:w="567"/>
        <w:gridCol w:w="4219"/>
      </w:tblGrid>
      <w:tr w:rsidR="00A92FBE" w:rsidRPr="00E354B4" w14:paraId="6CE6CE3B" w14:textId="77777777" w:rsidTr="00A80187">
        <w:tc>
          <w:tcPr>
            <w:tcW w:w="567" w:type="dxa"/>
            <w:tcBorders>
              <w:right w:val="single" w:sz="24" w:space="0" w:color="FFFFFF"/>
            </w:tcBorders>
            <w:shd w:val="clear" w:color="auto" w:fill="FCDFEB"/>
          </w:tcPr>
          <w:p w14:paraId="770FB5DC" w14:textId="77777777" w:rsidR="00A92FBE" w:rsidRPr="00436DA4" w:rsidRDefault="00A92FBE" w:rsidP="00A80187">
            <w:pPr>
              <w:pStyle w:val="SPACE"/>
              <w:spacing w:after="60" w:line="240" w:lineRule="auto"/>
              <w:ind w:left="0" w:firstLine="0"/>
            </w:pPr>
            <w:r>
              <w:rPr>
                <w:rFonts w:ascii="Cambria" w:hAnsi="Cambria"/>
                <w:b/>
                <w:bCs/>
                <w:color w:val="ED2791"/>
              </w:rPr>
              <w:t>1.1</w:t>
            </w:r>
          </w:p>
        </w:tc>
        <w:tc>
          <w:tcPr>
            <w:tcW w:w="4219" w:type="dxa"/>
            <w:tcBorders>
              <w:top w:val="nil"/>
              <w:left w:val="single" w:sz="24" w:space="0" w:color="FFFFFF"/>
              <w:bottom w:val="nil"/>
            </w:tcBorders>
            <w:shd w:val="clear" w:color="auto" w:fill="F2F2F2"/>
          </w:tcPr>
          <w:p w14:paraId="30C0BB86" w14:textId="77777777" w:rsidR="00A92FBE" w:rsidRPr="00436DA4" w:rsidRDefault="00A92FBE" w:rsidP="00A80187">
            <w:pPr>
              <w:pStyle w:val="SPACE"/>
              <w:spacing w:after="60" w:line="240" w:lineRule="auto"/>
              <w:ind w:left="0" w:firstLine="0"/>
            </w:pPr>
            <w:r w:rsidRPr="00BF5D91">
              <w:rPr>
                <w:rFonts w:ascii="Cambria" w:hAnsi="Cambria"/>
                <w:b/>
                <w:bCs/>
                <w:color w:val="ED2791"/>
              </w:rPr>
              <w:t>Diversity in the Living World</w:t>
            </w:r>
          </w:p>
        </w:tc>
      </w:tr>
    </w:tbl>
    <w:p w14:paraId="6D82A35E" w14:textId="77777777" w:rsidR="00830C39" w:rsidRPr="0081697B" w:rsidRDefault="00830C39" w:rsidP="00C01856">
      <w:pPr>
        <w:pStyle w:val="SPACE"/>
        <w:spacing w:before="24"/>
      </w:pPr>
    </w:p>
    <w:p w14:paraId="47C249C1" w14:textId="45DE8FAA" w:rsidR="002D01E6" w:rsidRDefault="00830C39" w:rsidP="00C01856">
      <w:pPr>
        <w:pStyle w:val="ctrl-4"/>
        <w:tabs>
          <w:tab w:val="clear" w:pos="547"/>
          <w:tab w:val="clear" w:pos="1080"/>
          <w:tab w:val="left" w:pos="585"/>
          <w:tab w:val="left" w:pos="738"/>
          <w:tab w:val="left" w:pos="1143"/>
        </w:tabs>
        <w:spacing w:before="24"/>
        <w:ind w:left="585" w:hanging="585"/>
        <w:jc w:val="both"/>
        <w:rPr>
          <w:color w:val="000000"/>
          <w:spacing w:val="2"/>
          <w:sz w:val="21"/>
          <w:szCs w:val="21"/>
          <w:lang w:val="en-GB"/>
        </w:rPr>
      </w:pPr>
      <w:r w:rsidRPr="0081697B">
        <w:rPr>
          <w:rFonts w:ascii="Times New Roman Bold" w:hAnsi="Times New Roman Bold"/>
          <w:b/>
          <w:color w:val="EC2791"/>
          <w:spacing w:val="2"/>
          <w:sz w:val="21"/>
          <w:lang w:val="en-GB"/>
        </w:rPr>
        <w:t>1</w:t>
      </w:r>
      <w:r w:rsidR="00B40737">
        <w:rPr>
          <w:rFonts w:ascii="Times New Roman Bold" w:hAnsi="Times New Roman Bold"/>
          <w:b/>
          <w:color w:val="EC2791"/>
          <w:spacing w:val="2"/>
          <w:sz w:val="21"/>
          <w:lang w:val="en-GB"/>
        </w:rPr>
        <w:t>0</w:t>
      </w:r>
      <w:r w:rsidRPr="0081697B">
        <w:rPr>
          <w:rFonts w:ascii="Times New Roman Bold" w:hAnsi="Times New Roman Bold"/>
          <w:b/>
          <w:color w:val="EC2791"/>
          <w:spacing w:val="2"/>
          <w:sz w:val="21"/>
          <w:lang w:val="en-GB"/>
        </w:rPr>
        <w:t>.</w:t>
      </w:r>
      <w:r w:rsidRPr="0081697B">
        <w:rPr>
          <w:rFonts w:ascii="Times New Roman Bold" w:hAnsi="Times New Roman Bold"/>
          <w:b/>
          <w:spacing w:val="2"/>
          <w:sz w:val="21"/>
          <w:szCs w:val="21"/>
          <w:lang w:val="en-GB"/>
        </w:rPr>
        <w:tab/>
      </w:r>
      <w:r w:rsidR="0025483C" w:rsidRPr="0081697B">
        <w:rPr>
          <w:color w:val="000000"/>
          <w:spacing w:val="2"/>
          <w:sz w:val="21"/>
          <w:szCs w:val="21"/>
          <w:lang w:val="en-GB"/>
        </w:rPr>
        <w:t>(D)</w:t>
      </w:r>
    </w:p>
    <w:p w14:paraId="03944DA7" w14:textId="77777777" w:rsidR="00830C39" w:rsidRPr="0081697B" w:rsidRDefault="002D01E6" w:rsidP="00C01856">
      <w:pPr>
        <w:pStyle w:val="ctrl-4"/>
        <w:tabs>
          <w:tab w:val="clear" w:pos="547"/>
          <w:tab w:val="clear" w:pos="1080"/>
          <w:tab w:val="left" w:pos="585"/>
          <w:tab w:val="left" w:pos="738"/>
          <w:tab w:val="left" w:pos="1143"/>
        </w:tabs>
        <w:spacing w:before="24"/>
        <w:ind w:left="585" w:hanging="585"/>
        <w:jc w:val="both"/>
        <w:rPr>
          <w:spacing w:val="2"/>
          <w:sz w:val="21"/>
          <w:szCs w:val="21"/>
        </w:rPr>
      </w:pPr>
      <w:r>
        <w:rPr>
          <w:spacing w:val="2"/>
          <w:sz w:val="21"/>
          <w:szCs w:val="21"/>
        </w:rPr>
        <w:tab/>
      </w:r>
      <w:r w:rsidR="00830C39" w:rsidRPr="0081697B">
        <w:rPr>
          <w:spacing w:val="2"/>
          <w:sz w:val="21"/>
          <w:szCs w:val="21"/>
        </w:rPr>
        <w:t>Classification helps in understanding diverse organisms, studying past organisms, and tracing the origin and evolution of morphologically similar groups.</w:t>
      </w:r>
    </w:p>
    <w:p w14:paraId="6B73BFA8" w14:textId="77777777" w:rsidR="00830C39" w:rsidRPr="0081697B" w:rsidRDefault="00830C39" w:rsidP="00C01856">
      <w:pPr>
        <w:pStyle w:val="SPACE"/>
        <w:spacing w:before="24"/>
      </w:pPr>
    </w:p>
    <w:p w14:paraId="3B781BA7" w14:textId="317E43D5" w:rsidR="00B40737" w:rsidRDefault="00B40737" w:rsidP="00C01856">
      <w:pPr>
        <w:pStyle w:val="ctrl-4"/>
        <w:tabs>
          <w:tab w:val="clear" w:pos="547"/>
          <w:tab w:val="clear" w:pos="1080"/>
          <w:tab w:val="clear" w:pos="3240"/>
          <w:tab w:val="clear" w:pos="5040"/>
          <w:tab w:val="left" w:pos="585"/>
          <w:tab w:val="left" w:pos="1143"/>
          <w:tab w:val="left" w:pos="1665"/>
          <w:tab w:val="left" w:pos="2178"/>
          <w:tab w:val="left" w:pos="3222"/>
          <w:tab w:val="left" w:pos="3798"/>
          <w:tab w:val="left" w:pos="4347"/>
        </w:tabs>
        <w:spacing w:before="24"/>
        <w:ind w:left="585" w:right="-36" w:hanging="585"/>
        <w:jc w:val="both"/>
        <w:rPr>
          <w:color w:val="000000"/>
          <w:spacing w:val="2"/>
          <w:sz w:val="21"/>
          <w:szCs w:val="21"/>
          <w:lang w:val="en-GB"/>
        </w:rPr>
      </w:pPr>
      <w:r>
        <w:rPr>
          <w:rFonts w:ascii="Times New Roman Bold" w:hAnsi="Times New Roman Bold"/>
          <w:b/>
          <w:color w:val="EC2791"/>
          <w:spacing w:val="2"/>
          <w:sz w:val="21"/>
          <w:lang w:val="en-GB"/>
        </w:rPr>
        <w:t>11</w:t>
      </w:r>
      <w:r w:rsidR="00830C39" w:rsidRPr="0081697B">
        <w:rPr>
          <w:rFonts w:ascii="Times New Roman Bold" w:hAnsi="Times New Roman Bold"/>
          <w:b/>
          <w:color w:val="EC2791"/>
          <w:spacing w:val="2"/>
          <w:sz w:val="21"/>
          <w:lang w:val="en-GB"/>
        </w:rPr>
        <w:t>.</w:t>
      </w:r>
      <w:r w:rsidR="00830C39" w:rsidRPr="0081697B">
        <w:rPr>
          <w:rFonts w:ascii="Times New Roman Bold" w:hAnsi="Times New Roman Bold"/>
          <w:b/>
          <w:spacing w:val="2"/>
          <w:sz w:val="21"/>
          <w:szCs w:val="21"/>
          <w:lang w:val="en-GB"/>
        </w:rPr>
        <w:tab/>
      </w:r>
      <w:r w:rsidR="0025483C" w:rsidRPr="0081697B">
        <w:rPr>
          <w:color w:val="000000"/>
          <w:spacing w:val="2"/>
          <w:sz w:val="21"/>
          <w:szCs w:val="21"/>
          <w:lang w:val="en-GB"/>
        </w:rPr>
        <w:t>(C)</w:t>
      </w:r>
    </w:p>
    <w:p w14:paraId="7AF33C4E" w14:textId="1C8EC275" w:rsidR="00B40737" w:rsidRDefault="00B40737" w:rsidP="00C01856">
      <w:pPr>
        <w:pStyle w:val="ctrl-4"/>
        <w:tabs>
          <w:tab w:val="clear" w:pos="547"/>
          <w:tab w:val="clear" w:pos="1080"/>
          <w:tab w:val="clear" w:pos="3240"/>
          <w:tab w:val="clear" w:pos="5040"/>
          <w:tab w:val="left" w:pos="585"/>
          <w:tab w:val="left" w:pos="1143"/>
          <w:tab w:val="left" w:pos="1665"/>
          <w:tab w:val="left" w:pos="2178"/>
          <w:tab w:val="left" w:pos="3222"/>
          <w:tab w:val="left" w:pos="3798"/>
          <w:tab w:val="left" w:pos="4347"/>
        </w:tabs>
        <w:spacing w:before="24"/>
        <w:ind w:left="585" w:right="-36" w:hanging="585"/>
        <w:jc w:val="both"/>
        <w:rPr>
          <w:color w:val="000000"/>
          <w:spacing w:val="2"/>
          <w:sz w:val="21"/>
          <w:szCs w:val="21"/>
          <w:lang w:val="en-GB"/>
        </w:rPr>
      </w:pPr>
      <w:r>
        <w:rPr>
          <w:rFonts w:ascii="Times New Roman Bold" w:hAnsi="Times New Roman Bold"/>
          <w:b/>
          <w:color w:val="EC2791"/>
          <w:spacing w:val="2"/>
          <w:sz w:val="21"/>
          <w:lang w:val="en-GB"/>
        </w:rPr>
        <w:t>12</w:t>
      </w:r>
      <w:r w:rsidR="00830C39" w:rsidRPr="0081697B">
        <w:rPr>
          <w:rFonts w:ascii="Times New Roman Bold" w:hAnsi="Times New Roman Bold"/>
          <w:b/>
          <w:color w:val="EC2791"/>
          <w:spacing w:val="2"/>
          <w:sz w:val="21"/>
          <w:lang w:val="en-GB"/>
        </w:rPr>
        <w:t>.</w:t>
      </w:r>
      <w:r w:rsidR="00830C39" w:rsidRPr="0081697B">
        <w:rPr>
          <w:rFonts w:ascii="Times New Roman Bold" w:hAnsi="Times New Roman Bold"/>
          <w:b/>
          <w:spacing w:val="2"/>
          <w:sz w:val="21"/>
          <w:szCs w:val="21"/>
          <w:lang w:val="en-GB"/>
        </w:rPr>
        <w:tab/>
      </w:r>
      <w:r w:rsidR="0025483C" w:rsidRPr="0081697B">
        <w:rPr>
          <w:color w:val="000000"/>
          <w:spacing w:val="2"/>
          <w:sz w:val="21"/>
          <w:szCs w:val="21"/>
          <w:lang w:val="en-GB"/>
        </w:rPr>
        <w:t>(A)</w:t>
      </w:r>
    </w:p>
    <w:p w14:paraId="528C6E84" w14:textId="1C0E4D09" w:rsidR="00830C39" w:rsidRPr="0081697B" w:rsidRDefault="00B40737" w:rsidP="00C01856">
      <w:pPr>
        <w:pStyle w:val="ctrl-4"/>
        <w:tabs>
          <w:tab w:val="clear" w:pos="547"/>
          <w:tab w:val="clear" w:pos="1080"/>
          <w:tab w:val="clear" w:pos="3240"/>
          <w:tab w:val="clear" w:pos="5040"/>
          <w:tab w:val="left" w:pos="585"/>
          <w:tab w:val="left" w:pos="1143"/>
          <w:tab w:val="left" w:pos="1665"/>
          <w:tab w:val="left" w:pos="2178"/>
          <w:tab w:val="left" w:pos="3222"/>
          <w:tab w:val="left" w:pos="3798"/>
          <w:tab w:val="left" w:pos="4347"/>
        </w:tabs>
        <w:spacing w:before="24"/>
        <w:ind w:left="585" w:right="-36" w:hanging="585"/>
        <w:jc w:val="both"/>
        <w:rPr>
          <w:rFonts w:ascii="Times New Roman Bold" w:hAnsi="Times New Roman Bold"/>
          <w:b/>
          <w:spacing w:val="2"/>
          <w:sz w:val="21"/>
          <w:szCs w:val="21"/>
          <w:lang w:val="en-GB"/>
        </w:rPr>
      </w:pPr>
      <w:r>
        <w:rPr>
          <w:rFonts w:ascii="Times New Roman Bold" w:hAnsi="Times New Roman Bold"/>
          <w:b/>
          <w:color w:val="EC2791"/>
          <w:spacing w:val="2"/>
          <w:sz w:val="21"/>
          <w:lang w:val="en-GB"/>
        </w:rPr>
        <w:t>13</w:t>
      </w:r>
      <w:r w:rsidR="00830C39" w:rsidRPr="0081697B">
        <w:rPr>
          <w:rFonts w:ascii="Times New Roman Bold" w:hAnsi="Times New Roman Bold"/>
          <w:b/>
          <w:color w:val="EC2791"/>
          <w:spacing w:val="2"/>
          <w:sz w:val="21"/>
          <w:lang w:val="en-GB"/>
        </w:rPr>
        <w:t>.</w:t>
      </w:r>
      <w:r w:rsidR="00830C39" w:rsidRPr="0081697B">
        <w:rPr>
          <w:rFonts w:ascii="Times New Roman Bold" w:hAnsi="Times New Roman Bold"/>
          <w:b/>
          <w:spacing w:val="2"/>
          <w:sz w:val="21"/>
          <w:szCs w:val="21"/>
          <w:lang w:val="en-GB"/>
        </w:rPr>
        <w:tab/>
      </w:r>
      <w:r w:rsidR="0025483C" w:rsidRPr="0081697B">
        <w:rPr>
          <w:color w:val="000000"/>
          <w:spacing w:val="2"/>
          <w:sz w:val="21"/>
          <w:szCs w:val="21"/>
          <w:lang w:val="en-GB"/>
        </w:rPr>
        <w:t>(C)</w:t>
      </w:r>
    </w:p>
    <w:p w14:paraId="707899BD" w14:textId="77777777" w:rsidR="005D242B" w:rsidRPr="0081697B" w:rsidRDefault="005D242B" w:rsidP="00C01856">
      <w:pPr>
        <w:pStyle w:val="SPACE"/>
        <w:spacing w:before="24"/>
      </w:pPr>
    </w:p>
    <w:p w14:paraId="5DAED50E" w14:textId="05B021E1" w:rsidR="00830C39" w:rsidRPr="0081697B" w:rsidRDefault="00B40737" w:rsidP="00C01856">
      <w:pPr>
        <w:tabs>
          <w:tab w:val="left" w:pos="585"/>
          <w:tab w:val="left" w:pos="1143"/>
          <w:tab w:val="left" w:pos="1665"/>
          <w:tab w:val="left" w:pos="2178"/>
          <w:tab w:val="left" w:pos="3222"/>
          <w:tab w:val="left" w:pos="3798"/>
          <w:tab w:val="left" w:pos="4347"/>
        </w:tabs>
        <w:spacing w:before="24"/>
        <w:ind w:left="585" w:hanging="585"/>
        <w:jc w:val="both"/>
        <w:rPr>
          <w:rFonts w:cs="Times New Roman"/>
          <w:spacing w:val="2"/>
          <w:sz w:val="21"/>
          <w:szCs w:val="21"/>
          <w:lang w:val="en-IN"/>
        </w:rPr>
      </w:pPr>
      <w:r>
        <w:rPr>
          <w:rFonts w:ascii="Times New Roman Bold" w:hAnsi="Times New Roman Bold" w:cs="Times New Roman"/>
          <w:b/>
          <w:color w:val="EC2791"/>
          <w:spacing w:val="2"/>
          <w:sz w:val="21"/>
          <w:lang w:val="en-GB"/>
        </w:rPr>
        <w:t>14</w:t>
      </w:r>
      <w:r w:rsidR="00830C39" w:rsidRPr="0081697B">
        <w:rPr>
          <w:rFonts w:ascii="Times New Roman Bold" w:hAnsi="Times New Roman Bold" w:cs="Times New Roman"/>
          <w:b/>
          <w:color w:val="EC2791"/>
          <w:spacing w:val="2"/>
          <w:sz w:val="21"/>
          <w:lang w:val="en-GB"/>
        </w:rPr>
        <w:t>.</w:t>
      </w:r>
      <w:r w:rsidR="00830C39" w:rsidRPr="0081697B">
        <w:rPr>
          <w:rFonts w:ascii="Times New Roman Bold" w:hAnsi="Times New Roman Bold" w:cs="Times New Roman"/>
          <w:b/>
          <w:spacing w:val="2"/>
          <w:sz w:val="21"/>
          <w:szCs w:val="21"/>
          <w:lang w:val="en-IN"/>
        </w:rPr>
        <w:tab/>
      </w:r>
      <w:r w:rsidR="0025483C" w:rsidRPr="0081697B">
        <w:rPr>
          <w:rFonts w:cs="Times New Roman"/>
          <w:color w:val="000000"/>
          <w:spacing w:val="2"/>
          <w:sz w:val="21"/>
          <w:szCs w:val="21"/>
          <w:lang w:val="en-IN"/>
        </w:rPr>
        <w:t>(</w:t>
      </w:r>
      <w:r w:rsidR="00024065" w:rsidRPr="0081697B">
        <w:rPr>
          <w:rFonts w:cs="Times New Roman"/>
          <w:color w:val="000000"/>
          <w:spacing w:val="2"/>
          <w:sz w:val="21"/>
          <w:szCs w:val="21"/>
          <w:lang w:val="en-IN"/>
        </w:rPr>
        <w:t>A</w:t>
      </w:r>
      <w:r w:rsidR="0025483C" w:rsidRPr="0081697B">
        <w:rPr>
          <w:rFonts w:cs="Times New Roman"/>
          <w:color w:val="000000"/>
          <w:spacing w:val="2"/>
          <w:sz w:val="21"/>
          <w:szCs w:val="21"/>
          <w:lang w:val="en-IN"/>
        </w:rPr>
        <w:t>)</w:t>
      </w:r>
    </w:p>
    <w:p w14:paraId="17305B6C" w14:textId="77777777" w:rsidR="00830C39" w:rsidRDefault="00830C39" w:rsidP="00C01856">
      <w:pPr>
        <w:pStyle w:val="SPACE"/>
        <w:spacing w:before="24"/>
      </w:pPr>
    </w:p>
    <w:tbl>
      <w:tblPr>
        <w:tblW w:w="0" w:type="auto"/>
        <w:tblBorders>
          <w:insideH w:val="single" w:sz="24" w:space="0" w:color="auto"/>
          <w:insideV w:val="single" w:sz="24" w:space="0" w:color="auto"/>
        </w:tblBorders>
        <w:tblLook w:val="04A0" w:firstRow="1" w:lastRow="0" w:firstColumn="1" w:lastColumn="0" w:noHBand="0" w:noVBand="1"/>
      </w:tblPr>
      <w:tblGrid>
        <w:gridCol w:w="567"/>
        <w:gridCol w:w="4219"/>
      </w:tblGrid>
      <w:tr w:rsidR="00A92FBE" w:rsidRPr="00436DA4" w14:paraId="1DD65B82" w14:textId="77777777" w:rsidTr="00A80187">
        <w:tc>
          <w:tcPr>
            <w:tcW w:w="567" w:type="dxa"/>
            <w:tcBorders>
              <w:right w:val="single" w:sz="24" w:space="0" w:color="FFFFFF"/>
            </w:tcBorders>
            <w:shd w:val="clear" w:color="auto" w:fill="FCDFEB"/>
          </w:tcPr>
          <w:p w14:paraId="352FEFD7" w14:textId="77777777" w:rsidR="00A92FBE" w:rsidRPr="00436DA4" w:rsidRDefault="00A92FBE" w:rsidP="00A80187">
            <w:pPr>
              <w:pStyle w:val="SPACE"/>
              <w:spacing w:after="60" w:line="240" w:lineRule="auto"/>
              <w:ind w:left="0" w:firstLine="0"/>
            </w:pPr>
            <w:r>
              <w:rPr>
                <w:rFonts w:ascii="Cambria" w:hAnsi="Cambria"/>
                <w:b/>
                <w:bCs/>
                <w:color w:val="ED2791"/>
              </w:rPr>
              <w:t>1.2</w:t>
            </w:r>
          </w:p>
        </w:tc>
        <w:tc>
          <w:tcPr>
            <w:tcW w:w="4219" w:type="dxa"/>
            <w:tcBorders>
              <w:top w:val="nil"/>
              <w:left w:val="single" w:sz="24" w:space="0" w:color="FFFFFF"/>
              <w:bottom w:val="nil"/>
            </w:tcBorders>
            <w:shd w:val="clear" w:color="auto" w:fill="F2F2F2"/>
          </w:tcPr>
          <w:p w14:paraId="0B10C807" w14:textId="77777777" w:rsidR="00A92FBE" w:rsidRPr="00436DA4" w:rsidRDefault="00A92FBE" w:rsidP="00A80187">
            <w:pPr>
              <w:pStyle w:val="SPACE"/>
              <w:spacing w:after="60" w:line="240" w:lineRule="auto"/>
              <w:ind w:left="0" w:firstLine="0"/>
            </w:pPr>
            <w:r w:rsidRPr="00BF5D91">
              <w:rPr>
                <w:rFonts w:ascii="Cambria" w:hAnsi="Cambria"/>
                <w:b/>
                <w:bCs/>
                <w:color w:val="ED2791"/>
              </w:rPr>
              <w:t>Taxonomic Categories</w:t>
            </w:r>
          </w:p>
        </w:tc>
      </w:tr>
    </w:tbl>
    <w:p w14:paraId="43814F16" w14:textId="77777777" w:rsidR="00A92FBE" w:rsidRDefault="00A92FBE" w:rsidP="00C01856">
      <w:pPr>
        <w:pStyle w:val="SPACE"/>
        <w:spacing w:before="24"/>
      </w:pPr>
    </w:p>
    <w:p w14:paraId="52C3D60F" w14:textId="51105661" w:rsidR="002D01E6" w:rsidRDefault="00A22002" w:rsidP="00C01856">
      <w:pPr>
        <w:pStyle w:val="ctrl-4"/>
        <w:tabs>
          <w:tab w:val="clear" w:pos="547"/>
          <w:tab w:val="clear" w:pos="1080"/>
          <w:tab w:val="left" w:pos="585"/>
          <w:tab w:val="left" w:pos="1143"/>
        </w:tabs>
        <w:spacing w:before="24"/>
        <w:ind w:left="585" w:hanging="585"/>
        <w:jc w:val="both"/>
        <w:rPr>
          <w:rFonts w:ascii="Times New Roman Bold" w:hAnsi="Times New Roman Bold"/>
          <w:b/>
          <w:sz w:val="21"/>
          <w:szCs w:val="21"/>
          <w:lang w:val="en-GB"/>
        </w:rPr>
      </w:pPr>
      <w:r w:rsidRPr="0081697B">
        <w:rPr>
          <w:rFonts w:ascii="Times New Roman Bold" w:hAnsi="Times New Roman Bold"/>
          <w:b/>
          <w:color w:val="EC2791"/>
          <w:sz w:val="21"/>
          <w:szCs w:val="21"/>
          <w:lang w:val="en-GB"/>
        </w:rPr>
        <w:t>1</w:t>
      </w:r>
      <w:r w:rsidR="00B40737">
        <w:rPr>
          <w:rFonts w:ascii="Times New Roman Bold" w:hAnsi="Times New Roman Bold"/>
          <w:b/>
          <w:color w:val="EC2791"/>
          <w:sz w:val="21"/>
          <w:szCs w:val="21"/>
          <w:lang w:val="en-GB"/>
        </w:rPr>
        <w:t>5</w:t>
      </w:r>
      <w:r w:rsidR="00D3462A" w:rsidRPr="0081697B">
        <w:rPr>
          <w:rFonts w:ascii="Times New Roman Bold" w:hAnsi="Times New Roman Bold"/>
          <w:b/>
          <w:color w:val="EC2791"/>
          <w:sz w:val="21"/>
          <w:szCs w:val="21"/>
          <w:lang w:val="en-GB"/>
        </w:rPr>
        <w:t>.</w:t>
      </w:r>
      <w:r w:rsidR="00D3462A" w:rsidRPr="0081697B">
        <w:rPr>
          <w:rFonts w:ascii="Times New Roman Bold" w:hAnsi="Times New Roman Bold"/>
          <w:b/>
          <w:sz w:val="21"/>
          <w:szCs w:val="21"/>
          <w:lang w:val="en-GB"/>
        </w:rPr>
        <w:tab/>
      </w:r>
      <w:r w:rsidR="00D3462A" w:rsidRPr="0081697B">
        <w:rPr>
          <w:color w:val="000000"/>
          <w:sz w:val="21"/>
          <w:szCs w:val="21"/>
          <w:lang w:val="en-GB"/>
        </w:rPr>
        <w:t>(C)</w:t>
      </w:r>
    </w:p>
    <w:p w14:paraId="3DF7D9D6" w14:textId="77777777" w:rsidR="00D3462A" w:rsidRPr="0081697B" w:rsidRDefault="002D01E6" w:rsidP="00C01856">
      <w:pPr>
        <w:pStyle w:val="ctrl-4"/>
        <w:tabs>
          <w:tab w:val="clear" w:pos="547"/>
          <w:tab w:val="clear" w:pos="1080"/>
          <w:tab w:val="left" w:pos="585"/>
          <w:tab w:val="left" w:pos="1143"/>
        </w:tabs>
        <w:spacing w:before="24"/>
        <w:ind w:left="585" w:hanging="585"/>
        <w:jc w:val="both"/>
        <w:rPr>
          <w:color w:val="000000"/>
          <w:sz w:val="21"/>
          <w:szCs w:val="21"/>
          <w:lang w:val="en-IN"/>
        </w:rPr>
      </w:pPr>
      <w:r>
        <w:rPr>
          <w:color w:val="000000"/>
          <w:sz w:val="21"/>
          <w:szCs w:val="21"/>
          <w:lang w:val="en-IN"/>
        </w:rPr>
        <w:tab/>
      </w:r>
      <w:r w:rsidR="00D3462A" w:rsidRPr="0081697B">
        <w:rPr>
          <w:color w:val="000000"/>
          <w:sz w:val="21"/>
          <w:szCs w:val="21"/>
          <w:lang w:val="en-IN"/>
        </w:rPr>
        <w:t xml:space="preserve">Binomial nomenclature is the system that provides scientific names to organisms, introduced by Linnaeus in his work </w:t>
      </w:r>
      <w:r w:rsidR="00D3462A" w:rsidRPr="0081697B">
        <w:rPr>
          <w:i/>
          <w:iCs/>
          <w:color w:val="000000"/>
          <w:sz w:val="21"/>
          <w:szCs w:val="21"/>
          <w:lang w:val="en-IN"/>
        </w:rPr>
        <w:t>Systema Naturae</w:t>
      </w:r>
      <w:r w:rsidR="00D3462A" w:rsidRPr="0081697B">
        <w:rPr>
          <w:color w:val="000000"/>
          <w:sz w:val="21"/>
          <w:szCs w:val="21"/>
          <w:lang w:val="en-IN"/>
        </w:rPr>
        <w:t>.</w:t>
      </w:r>
    </w:p>
    <w:p w14:paraId="686CBF28" w14:textId="77777777" w:rsidR="00D3462A" w:rsidRPr="0081697B" w:rsidRDefault="00D3462A" w:rsidP="00C01856">
      <w:pPr>
        <w:pStyle w:val="SPACE"/>
        <w:spacing w:before="24"/>
      </w:pPr>
    </w:p>
    <w:p w14:paraId="2EEE4842" w14:textId="50077A20" w:rsidR="00830C39" w:rsidRPr="0081697B" w:rsidRDefault="00B40737" w:rsidP="00C01856">
      <w:pPr>
        <w:pStyle w:val="ctrl-4"/>
        <w:tabs>
          <w:tab w:val="clear" w:pos="547"/>
          <w:tab w:val="clear" w:pos="1080"/>
          <w:tab w:val="clear" w:pos="3240"/>
          <w:tab w:val="left" w:pos="585"/>
          <w:tab w:val="left" w:pos="1143"/>
          <w:tab w:val="left" w:pos="1665"/>
          <w:tab w:val="left" w:pos="2178"/>
          <w:tab w:val="left" w:pos="3222"/>
          <w:tab w:val="left" w:pos="3798"/>
          <w:tab w:val="left" w:pos="4347"/>
        </w:tabs>
        <w:spacing w:before="24"/>
        <w:ind w:left="585" w:hanging="585"/>
        <w:jc w:val="both"/>
        <w:rPr>
          <w:rFonts w:ascii="Times New Roman Bold" w:hAnsi="Times New Roman Bold"/>
          <w:b/>
          <w:spacing w:val="2"/>
          <w:sz w:val="21"/>
          <w:szCs w:val="21"/>
          <w:lang w:val="en-GB"/>
        </w:rPr>
      </w:pPr>
      <w:r>
        <w:rPr>
          <w:rFonts w:ascii="Times New Roman Bold" w:hAnsi="Times New Roman Bold"/>
          <w:b/>
          <w:color w:val="EC2791"/>
          <w:spacing w:val="2"/>
          <w:sz w:val="21"/>
          <w:szCs w:val="21"/>
        </w:rPr>
        <w:t>16</w:t>
      </w:r>
      <w:r w:rsidR="00830C39" w:rsidRPr="0081697B">
        <w:rPr>
          <w:rFonts w:ascii="Times New Roman Bold" w:hAnsi="Times New Roman Bold"/>
          <w:b/>
          <w:color w:val="EC2791"/>
          <w:spacing w:val="2"/>
          <w:sz w:val="21"/>
          <w:szCs w:val="21"/>
        </w:rPr>
        <w:t>.</w:t>
      </w:r>
      <w:r w:rsidR="00830C39" w:rsidRPr="0081697B">
        <w:rPr>
          <w:rFonts w:ascii="Times New Roman Bold" w:hAnsi="Times New Roman Bold"/>
          <w:b/>
          <w:spacing w:val="2"/>
          <w:sz w:val="21"/>
          <w:szCs w:val="21"/>
          <w:lang w:val="en-GB"/>
        </w:rPr>
        <w:tab/>
      </w:r>
      <w:r w:rsidR="0025483C" w:rsidRPr="0081697B">
        <w:rPr>
          <w:color w:val="000000"/>
          <w:spacing w:val="2"/>
          <w:sz w:val="21"/>
          <w:szCs w:val="21"/>
          <w:lang w:val="en-GB"/>
        </w:rPr>
        <w:t>(A)</w:t>
      </w:r>
    </w:p>
    <w:p w14:paraId="0656E6F1" w14:textId="54A6F2EE" w:rsidR="00761365" w:rsidRDefault="00B40737" w:rsidP="00361B27">
      <w:pPr>
        <w:pStyle w:val="ctrl-4"/>
        <w:tabs>
          <w:tab w:val="clear" w:pos="547"/>
          <w:tab w:val="clear" w:pos="1080"/>
          <w:tab w:val="clear" w:pos="3240"/>
          <w:tab w:val="left" w:pos="585"/>
          <w:tab w:val="left" w:pos="1143"/>
          <w:tab w:val="left" w:pos="1665"/>
          <w:tab w:val="left" w:pos="2178"/>
          <w:tab w:val="left" w:pos="3222"/>
          <w:tab w:val="left" w:pos="3798"/>
          <w:tab w:val="left" w:pos="4347"/>
        </w:tabs>
        <w:spacing w:before="14"/>
        <w:ind w:left="585" w:hanging="585"/>
        <w:jc w:val="both"/>
        <w:rPr>
          <w:rFonts w:ascii="Times New Roman Bold" w:hAnsi="Times New Roman Bold"/>
          <w:b/>
          <w:iCs/>
          <w:spacing w:val="2"/>
          <w:sz w:val="21"/>
          <w:szCs w:val="21"/>
          <w:lang w:val="en-GB"/>
        </w:rPr>
      </w:pPr>
      <w:r>
        <w:rPr>
          <w:rFonts w:ascii="Times New Roman Bold" w:hAnsi="Times New Roman Bold"/>
          <w:b/>
          <w:color w:val="EC2791"/>
          <w:spacing w:val="2"/>
          <w:sz w:val="21"/>
          <w:szCs w:val="21"/>
        </w:rPr>
        <w:t>17</w:t>
      </w:r>
      <w:r w:rsidR="00830C39" w:rsidRPr="0081697B">
        <w:rPr>
          <w:rFonts w:ascii="Times New Roman Bold" w:hAnsi="Times New Roman Bold"/>
          <w:b/>
          <w:color w:val="EC2791"/>
          <w:spacing w:val="2"/>
          <w:sz w:val="21"/>
          <w:szCs w:val="21"/>
        </w:rPr>
        <w:t>.</w:t>
      </w:r>
      <w:r w:rsidR="00830C39" w:rsidRPr="0081697B">
        <w:rPr>
          <w:rFonts w:ascii="Times New Roman Bold" w:hAnsi="Times New Roman Bold"/>
          <w:b/>
          <w:iCs/>
          <w:spacing w:val="2"/>
          <w:sz w:val="21"/>
          <w:szCs w:val="21"/>
          <w:lang w:val="en-GB"/>
        </w:rPr>
        <w:tab/>
      </w:r>
      <w:r w:rsidR="0025483C" w:rsidRPr="0081697B">
        <w:rPr>
          <w:iCs/>
          <w:color w:val="000000"/>
          <w:spacing w:val="2"/>
          <w:sz w:val="21"/>
          <w:szCs w:val="21"/>
          <w:lang w:val="en-GB"/>
        </w:rPr>
        <w:t>(C)</w:t>
      </w:r>
    </w:p>
    <w:p w14:paraId="4EE672A8" w14:textId="77777777" w:rsidR="00830C39" w:rsidRPr="0081697B" w:rsidRDefault="00761365" w:rsidP="00361B27">
      <w:pPr>
        <w:pStyle w:val="ctrl-4"/>
        <w:tabs>
          <w:tab w:val="clear" w:pos="547"/>
          <w:tab w:val="clear" w:pos="1080"/>
          <w:tab w:val="clear" w:pos="3240"/>
          <w:tab w:val="left" w:pos="585"/>
          <w:tab w:val="left" w:pos="1143"/>
          <w:tab w:val="left" w:pos="1665"/>
          <w:tab w:val="left" w:pos="2178"/>
          <w:tab w:val="left" w:pos="3222"/>
          <w:tab w:val="left" w:pos="3798"/>
          <w:tab w:val="left" w:pos="4347"/>
        </w:tabs>
        <w:spacing w:before="14"/>
        <w:ind w:left="585" w:hanging="585"/>
        <w:jc w:val="both"/>
        <w:rPr>
          <w:color w:val="000000"/>
          <w:spacing w:val="2"/>
          <w:sz w:val="21"/>
          <w:szCs w:val="21"/>
        </w:rPr>
      </w:pPr>
      <w:r>
        <w:rPr>
          <w:rFonts w:ascii="Times New Roman Bold" w:hAnsi="Times New Roman Bold"/>
          <w:b/>
          <w:color w:val="EC2791"/>
          <w:spacing w:val="2"/>
          <w:sz w:val="21"/>
          <w:szCs w:val="21"/>
        </w:rPr>
        <w:tab/>
      </w:r>
      <w:r w:rsidR="00830C39" w:rsidRPr="0081697B">
        <w:rPr>
          <w:color w:val="000000"/>
          <w:spacing w:val="2"/>
          <w:sz w:val="21"/>
          <w:szCs w:val="21"/>
        </w:rPr>
        <w:t xml:space="preserve">Order is the aggregate of various families. Genus is the assemblage of closely related species. </w:t>
      </w:r>
    </w:p>
    <w:p w14:paraId="79C97F54" w14:textId="77777777" w:rsidR="00830C39" w:rsidRPr="0081697B" w:rsidRDefault="00830C39" w:rsidP="00361B27">
      <w:pPr>
        <w:pStyle w:val="1MCQ"/>
        <w:tabs>
          <w:tab w:val="clear" w:pos="547"/>
          <w:tab w:val="clear" w:pos="1166"/>
          <w:tab w:val="left" w:pos="585"/>
          <w:tab w:val="left" w:pos="1143"/>
          <w:tab w:val="left" w:pos="1665"/>
          <w:tab w:val="left" w:pos="2178"/>
          <w:tab w:val="left" w:pos="3222"/>
          <w:tab w:val="left" w:pos="3798"/>
          <w:tab w:val="left" w:pos="4347"/>
        </w:tabs>
        <w:spacing w:before="14"/>
        <w:ind w:left="585" w:hanging="585"/>
        <w:rPr>
          <w:rFonts w:cs="Times New Roman"/>
          <w:color w:val="000000"/>
          <w:spacing w:val="2"/>
          <w:szCs w:val="21"/>
        </w:rPr>
      </w:pPr>
      <w:r w:rsidRPr="0081697B">
        <w:rPr>
          <w:rFonts w:cs="Times New Roman"/>
          <w:color w:val="000000"/>
          <w:spacing w:val="2"/>
          <w:szCs w:val="21"/>
        </w:rPr>
        <w:tab/>
      </w:r>
      <w:proofErr w:type="spellStart"/>
      <w:r w:rsidRPr="0081697B">
        <w:rPr>
          <w:rFonts w:cs="Times New Roman"/>
          <w:i/>
          <w:color w:val="000000"/>
          <w:spacing w:val="2"/>
          <w:szCs w:val="21"/>
        </w:rPr>
        <w:t>leo</w:t>
      </w:r>
      <w:proofErr w:type="spellEnd"/>
      <w:r w:rsidRPr="0081697B">
        <w:rPr>
          <w:rFonts w:cs="Times New Roman"/>
          <w:color w:val="000000"/>
          <w:spacing w:val="2"/>
          <w:szCs w:val="21"/>
        </w:rPr>
        <w:t xml:space="preserve">, </w:t>
      </w:r>
      <w:r w:rsidRPr="0081697B">
        <w:rPr>
          <w:rFonts w:cs="Times New Roman"/>
          <w:i/>
          <w:color w:val="000000"/>
          <w:spacing w:val="2"/>
          <w:szCs w:val="21"/>
        </w:rPr>
        <w:t>pardus</w:t>
      </w:r>
      <w:r w:rsidRPr="0081697B">
        <w:rPr>
          <w:rFonts w:cs="Times New Roman"/>
          <w:color w:val="000000"/>
          <w:spacing w:val="2"/>
          <w:szCs w:val="21"/>
        </w:rPr>
        <w:t xml:space="preserve">, </w:t>
      </w:r>
      <w:proofErr w:type="spellStart"/>
      <w:r w:rsidRPr="0081697B">
        <w:rPr>
          <w:rFonts w:cs="Times New Roman"/>
          <w:i/>
          <w:color w:val="000000"/>
          <w:spacing w:val="2"/>
          <w:szCs w:val="21"/>
        </w:rPr>
        <w:t>tigris</w:t>
      </w:r>
      <w:proofErr w:type="spellEnd"/>
      <w:r w:rsidRPr="0081697B">
        <w:rPr>
          <w:rFonts w:cs="Times New Roman"/>
          <w:color w:val="000000"/>
          <w:spacing w:val="2"/>
          <w:szCs w:val="21"/>
        </w:rPr>
        <w:t xml:space="preserve"> are the species of genus    </w:t>
      </w:r>
      <w:r w:rsidRPr="0081697B">
        <w:rPr>
          <w:rFonts w:cs="Times New Roman"/>
          <w:i/>
          <w:color w:val="000000"/>
          <w:spacing w:val="2"/>
          <w:szCs w:val="21"/>
        </w:rPr>
        <w:t>Panthera</w:t>
      </w:r>
      <w:r w:rsidRPr="0081697B">
        <w:rPr>
          <w:rFonts w:cs="Times New Roman"/>
          <w:color w:val="000000"/>
          <w:spacing w:val="2"/>
          <w:szCs w:val="21"/>
        </w:rPr>
        <w:t xml:space="preserve">. </w:t>
      </w:r>
    </w:p>
    <w:p w14:paraId="4226B3B9" w14:textId="77777777" w:rsidR="00830C39" w:rsidRPr="0081697B" w:rsidRDefault="00830C39" w:rsidP="00361B27">
      <w:pPr>
        <w:pStyle w:val="SPACE"/>
        <w:spacing w:before="14"/>
      </w:pPr>
    </w:p>
    <w:p w14:paraId="61C9A3EF" w14:textId="23C26456" w:rsidR="00761365" w:rsidRDefault="00B40737" w:rsidP="00361B27">
      <w:pPr>
        <w:pStyle w:val="ctrl-4"/>
        <w:tabs>
          <w:tab w:val="clear" w:pos="547"/>
          <w:tab w:val="clear" w:pos="1080"/>
          <w:tab w:val="clear" w:pos="3240"/>
          <w:tab w:val="left" w:pos="585"/>
          <w:tab w:val="left" w:pos="1143"/>
          <w:tab w:val="left" w:pos="1665"/>
          <w:tab w:val="left" w:pos="2178"/>
          <w:tab w:val="left" w:pos="3222"/>
          <w:tab w:val="left" w:pos="3798"/>
          <w:tab w:val="left" w:pos="4347"/>
        </w:tabs>
        <w:spacing w:before="14"/>
        <w:ind w:left="585" w:hanging="585"/>
        <w:jc w:val="both"/>
        <w:rPr>
          <w:rFonts w:ascii="Times New Roman Bold" w:hAnsi="Times New Roman Bold"/>
          <w:b/>
          <w:spacing w:val="2"/>
          <w:sz w:val="21"/>
          <w:szCs w:val="21"/>
          <w:lang w:val="en-IN"/>
        </w:rPr>
      </w:pPr>
      <w:r>
        <w:rPr>
          <w:rFonts w:ascii="Times New Roman Bold" w:hAnsi="Times New Roman Bold"/>
          <w:b/>
          <w:color w:val="EC2791"/>
          <w:spacing w:val="2"/>
          <w:sz w:val="21"/>
          <w:szCs w:val="21"/>
        </w:rPr>
        <w:lastRenderedPageBreak/>
        <w:t>18.</w:t>
      </w:r>
      <w:r w:rsidR="00830C39" w:rsidRPr="0081697B">
        <w:rPr>
          <w:rFonts w:ascii="Times New Roman Bold" w:hAnsi="Times New Roman Bold"/>
          <w:b/>
          <w:spacing w:val="2"/>
          <w:sz w:val="21"/>
          <w:szCs w:val="21"/>
          <w:lang w:val="en-IN"/>
        </w:rPr>
        <w:tab/>
      </w:r>
      <w:r w:rsidR="0025483C" w:rsidRPr="0081697B">
        <w:rPr>
          <w:color w:val="000000"/>
          <w:spacing w:val="2"/>
          <w:sz w:val="21"/>
          <w:szCs w:val="21"/>
          <w:lang w:val="en-IN"/>
        </w:rPr>
        <w:t>(C)</w:t>
      </w:r>
    </w:p>
    <w:p w14:paraId="0FA2FEF7" w14:textId="77777777" w:rsidR="00830C39" w:rsidRPr="0081697B" w:rsidRDefault="00761365" w:rsidP="00361B27">
      <w:pPr>
        <w:pStyle w:val="ctrl-4"/>
        <w:tabs>
          <w:tab w:val="clear" w:pos="547"/>
          <w:tab w:val="clear" w:pos="1080"/>
          <w:tab w:val="clear" w:pos="3240"/>
          <w:tab w:val="left" w:pos="585"/>
          <w:tab w:val="left" w:pos="1143"/>
          <w:tab w:val="left" w:pos="1665"/>
          <w:tab w:val="left" w:pos="2178"/>
          <w:tab w:val="left" w:pos="3222"/>
          <w:tab w:val="left" w:pos="3798"/>
          <w:tab w:val="left" w:pos="4347"/>
        </w:tabs>
        <w:spacing w:before="14"/>
        <w:ind w:left="585" w:hanging="585"/>
        <w:jc w:val="both"/>
        <w:rPr>
          <w:color w:val="000000"/>
          <w:spacing w:val="2"/>
          <w:sz w:val="21"/>
          <w:szCs w:val="21"/>
          <w:lang w:val="en-IN"/>
        </w:rPr>
      </w:pPr>
      <w:r>
        <w:rPr>
          <w:rFonts w:ascii="Times New Roman Bold" w:hAnsi="Times New Roman Bold"/>
          <w:b/>
          <w:color w:val="EC2791"/>
          <w:spacing w:val="2"/>
          <w:sz w:val="21"/>
          <w:szCs w:val="21"/>
        </w:rPr>
        <w:tab/>
      </w:r>
      <w:r w:rsidR="00830C39" w:rsidRPr="0081697B">
        <w:rPr>
          <w:color w:val="000000"/>
          <w:spacing w:val="2"/>
          <w:sz w:val="21"/>
          <w:szCs w:val="21"/>
          <w:lang w:val="en-IN"/>
        </w:rPr>
        <w:t>The correct sequence is Order → Class → Phylum.</w:t>
      </w:r>
    </w:p>
    <w:p w14:paraId="7B1BF5DC" w14:textId="77777777" w:rsidR="00830C39" w:rsidRPr="0081697B" w:rsidRDefault="00830C39" w:rsidP="00361B27">
      <w:pPr>
        <w:pStyle w:val="SPACE"/>
        <w:spacing w:before="14"/>
      </w:pPr>
    </w:p>
    <w:p w14:paraId="7AB3F899" w14:textId="2994BB9B" w:rsidR="001E37D3" w:rsidRDefault="00B40737" w:rsidP="00361B27">
      <w:pPr>
        <w:pStyle w:val="ctrl-4"/>
        <w:tabs>
          <w:tab w:val="clear" w:pos="3240"/>
          <w:tab w:val="left" w:pos="585"/>
          <w:tab w:val="left" w:pos="1143"/>
          <w:tab w:val="left" w:pos="1665"/>
          <w:tab w:val="left" w:pos="2178"/>
          <w:tab w:val="left" w:pos="3222"/>
          <w:tab w:val="left" w:pos="3798"/>
          <w:tab w:val="left" w:pos="4347"/>
        </w:tabs>
        <w:spacing w:before="14"/>
        <w:ind w:left="585" w:hanging="585"/>
        <w:rPr>
          <w:rFonts w:ascii="Times New Roman Bold" w:hAnsi="Times New Roman Bold"/>
          <w:b/>
          <w:color w:val="EC2791"/>
          <w:spacing w:val="2"/>
          <w:sz w:val="21"/>
          <w:szCs w:val="21"/>
        </w:rPr>
      </w:pPr>
      <w:r>
        <w:rPr>
          <w:rFonts w:ascii="Times New Roman Bold" w:hAnsi="Times New Roman Bold"/>
          <w:b/>
          <w:color w:val="EC2791"/>
          <w:spacing w:val="2"/>
          <w:sz w:val="21"/>
          <w:szCs w:val="21"/>
        </w:rPr>
        <w:t>19</w:t>
      </w:r>
      <w:r w:rsidR="00492BAD" w:rsidRPr="0081697B">
        <w:rPr>
          <w:rFonts w:ascii="Times New Roman Bold" w:hAnsi="Times New Roman Bold"/>
          <w:b/>
          <w:color w:val="EC2791"/>
          <w:spacing w:val="2"/>
          <w:sz w:val="21"/>
          <w:szCs w:val="21"/>
        </w:rPr>
        <w:t>.</w:t>
      </w:r>
      <w:r w:rsidR="001030E5" w:rsidRPr="0081697B">
        <w:rPr>
          <w:rFonts w:ascii="Times New Roman Bold" w:hAnsi="Times New Roman Bold"/>
          <w:b/>
          <w:spacing w:val="2"/>
          <w:sz w:val="21"/>
          <w:szCs w:val="21"/>
          <w:lang w:val="en-GB"/>
        </w:rPr>
        <w:tab/>
      </w:r>
      <w:r w:rsidR="0025483C" w:rsidRPr="0081697B">
        <w:rPr>
          <w:color w:val="000000"/>
          <w:spacing w:val="2"/>
          <w:sz w:val="21"/>
          <w:szCs w:val="21"/>
          <w:lang w:val="en-GB"/>
        </w:rPr>
        <w:t>(B)</w:t>
      </w:r>
    </w:p>
    <w:p w14:paraId="6554F333" w14:textId="77777777" w:rsidR="00386EAF" w:rsidRDefault="001E37D3" w:rsidP="00361B27">
      <w:pPr>
        <w:pStyle w:val="ctrl-4"/>
        <w:tabs>
          <w:tab w:val="clear" w:pos="3240"/>
          <w:tab w:val="left" w:pos="585"/>
          <w:tab w:val="left" w:pos="1143"/>
          <w:tab w:val="left" w:pos="1665"/>
          <w:tab w:val="left" w:pos="2178"/>
          <w:tab w:val="left" w:pos="3222"/>
          <w:tab w:val="left" w:pos="3798"/>
          <w:tab w:val="left" w:pos="4347"/>
        </w:tabs>
        <w:spacing w:before="14"/>
        <w:ind w:left="585" w:hanging="585"/>
        <w:rPr>
          <w:b/>
          <w:i/>
          <w:color w:val="000000"/>
          <w:spacing w:val="2"/>
          <w:sz w:val="21"/>
          <w:szCs w:val="21"/>
        </w:rPr>
      </w:pPr>
      <w:r>
        <w:rPr>
          <w:rFonts w:ascii="Times New Roman Bold" w:hAnsi="Times New Roman Bold"/>
          <w:b/>
          <w:color w:val="EC2791"/>
          <w:spacing w:val="2"/>
          <w:sz w:val="21"/>
          <w:szCs w:val="21"/>
        </w:rPr>
        <w:tab/>
      </w:r>
      <w:r w:rsidR="00206060" w:rsidRPr="0081697B">
        <w:rPr>
          <w:color w:val="000000"/>
          <w:spacing w:val="2"/>
          <w:sz w:val="21"/>
          <w:szCs w:val="21"/>
        </w:rPr>
        <w:t>Refer</w:t>
      </w:r>
      <w:r w:rsidR="00206060" w:rsidRPr="0081697B">
        <w:rPr>
          <w:i/>
          <w:color w:val="000000"/>
          <w:spacing w:val="2"/>
          <w:sz w:val="21"/>
          <w:szCs w:val="21"/>
        </w:rPr>
        <w:t xml:space="preserve"> </w:t>
      </w:r>
      <w:r w:rsidR="00206060" w:rsidRPr="0081697B">
        <w:rPr>
          <w:b/>
          <w:i/>
          <w:color w:val="ED2791"/>
          <w:spacing w:val="2"/>
          <w:sz w:val="21"/>
          <w:szCs w:val="21"/>
        </w:rPr>
        <w:t>Smart tip – 2</w:t>
      </w:r>
    </w:p>
    <w:p w14:paraId="0702E1D8" w14:textId="77777777" w:rsidR="00386EAF" w:rsidRDefault="00386EAF" w:rsidP="00361B27">
      <w:pPr>
        <w:pStyle w:val="SPACE"/>
        <w:spacing w:before="14"/>
      </w:pPr>
    </w:p>
    <w:p w14:paraId="149EC7AE" w14:textId="57D970AA" w:rsidR="00830C39" w:rsidRPr="00386EAF" w:rsidRDefault="00B40737" w:rsidP="00361B27">
      <w:pPr>
        <w:pStyle w:val="ctrl-4"/>
        <w:tabs>
          <w:tab w:val="clear" w:pos="3240"/>
          <w:tab w:val="left" w:pos="585"/>
          <w:tab w:val="left" w:pos="1143"/>
          <w:tab w:val="left" w:pos="1665"/>
          <w:tab w:val="left" w:pos="2178"/>
          <w:tab w:val="left" w:pos="3222"/>
          <w:tab w:val="left" w:pos="3798"/>
          <w:tab w:val="left" w:pos="4347"/>
        </w:tabs>
        <w:spacing w:before="14"/>
        <w:ind w:left="585" w:hanging="585"/>
        <w:rPr>
          <w:b/>
          <w:i/>
          <w:color w:val="000000"/>
          <w:spacing w:val="2"/>
          <w:sz w:val="21"/>
          <w:szCs w:val="21"/>
        </w:rPr>
      </w:pPr>
      <w:r>
        <w:rPr>
          <w:rFonts w:ascii="Times New Roman Bold" w:hAnsi="Times New Roman Bold"/>
          <w:b/>
          <w:color w:val="EC2791"/>
          <w:spacing w:val="2"/>
          <w:sz w:val="21"/>
          <w:szCs w:val="21"/>
        </w:rPr>
        <w:t>20</w:t>
      </w:r>
      <w:r w:rsidR="00492BAD" w:rsidRPr="0081697B">
        <w:rPr>
          <w:rFonts w:ascii="Times New Roman Bold" w:hAnsi="Times New Roman Bold"/>
          <w:b/>
          <w:color w:val="EC2791"/>
          <w:spacing w:val="2"/>
          <w:sz w:val="21"/>
          <w:szCs w:val="21"/>
        </w:rPr>
        <w:t>.</w:t>
      </w:r>
      <w:r w:rsidR="00830C39" w:rsidRPr="0081697B">
        <w:rPr>
          <w:rFonts w:ascii="Times New Roman Bold" w:hAnsi="Times New Roman Bold"/>
          <w:b/>
          <w:spacing w:val="2"/>
          <w:sz w:val="21"/>
          <w:szCs w:val="21"/>
          <w:lang w:val="en-GB"/>
        </w:rPr>
        <w:tab/>
      </w:r>
      <w:r w:rsidR="0025483C" w:rsidRPr="0081697B">
        <w:rPr>
          <w:color w:val="000000"/>
          <w:spacing w:val="2"/>
          <w:sz w:val="21"/>
          <w:szCs w:val="21"/>
          <w:lang w:val="en-GB"/>
        </w:rPr>
        <w:t>(B)</w:t>
      </w:r>
    </w:p>
    <w:p w14:paraId="2A5F1822" w14:textId="77777777" w:rsidR="00830C39" w:rsidRPr="0081697B" w:rsidRDefault="00830C39" w:rsidP="00361B27">
      <w:pPr>
        <w:pStyle w:val="SPACE"/>
        <w:spacing w:before="14"/>
        <w:rPr>
          <w:spacing w:val="2"/>
        </w:rPr>
      </w:pPr>
    </w:p>
    <w:p w14:paraId="1D2D937D" w14:textId="49EDF31D" w:rsidR="00761365" w:rsidRDefault="00B40737" w:rsidP="00361B27">
      <w:pPr>
        <w:pStyle w:val="ctrl-4"/>
        <w:tabs>
          <w:tab w:val="clear" w:pos="547"/>
          <w:tab w:val="clear" w:pos="1080"/>
          <w:tab w:val="clear" w:pos="3240"/>
          <w:tab w:val="left" w:pos="585"/>
          <w:tab w:val="left" w:pos="1143"/>
          <w:tab w:val="left" w:pos="1665"/>
          <w:tab w:val="left" w:pos="2178"/>
          <w:tab w:val="left" w:pos="3222"/>
          <w:tab w:val="left" w:pos="3798"/>
          <w:tab w:val="left" w:pos="4347"/>
        </w:tabs>
        <w:spacing w:before="14"/>
        <w:ind w:left="585" w:right="-90" w:hanging="585"/>
        <w:jc w:val="both"/>
        <w:rPr>
          <w:rFonts w:ascii="Times New Roman Bold" w:hAnsi="Times New Roman Bold"/>
          <w:b/>
          <w:spacing w:val="2"/>
          <w:sz w:val="21"/>
          <w:szCs w:val="21"/>
          <w:lang w:val="en-GB"/>
        </w:rPr>
      </w:pPr>
      <w:r>
        <w:rPr>
          <w:rFonts w:ascii="Times New Roman Bold" w:hAnsi="Times New Roman Bold"/>
          <w:b/>
          <w:color w:val="EC2791"/>
          <w:spacing w:val="2"/>
          <w:sz w:val="21"/>
          <w:szCs w:val="21"/>
        </w:rPr>
        <w:t>21</w:t>
      </w:r>
      <w:r w:rsidR="00492BAD" w:rsidRPr="0081697B">
        <w:rPr>
          <w:rFonts w:ascii="Times New Roman Bold" w:hAnsi="Times New Roman Bold"/>
          <w:b/>
          <w:color w:val="EC2791"/>
          <w:spacing w:val="2"/>
          <w:sz w:val="21"/>
          <w:szCs w:val="21"/>
        </w:rPr>
        <w:t>.</w:t>
      </w:r>
      <w:r w:rsidR="00830C39" w:rsidRPr="0081697B">
        <w:rPr>
          <w:rFonts w:ascii="Times New Roman Bold" w:hAnsi="Times New Roman Bold"/>
          <w:b/>
          <w:spacing w:val="2"/>
          <w:sz w:val="21"/>
          <w:szCs w:val="21"/>
          <w:lang w:val="en-GB"/>
        </w:rPr>
        <w:tab/>
      </w:r>
      <w:r w:rsidR="0025483C" w:rsidRPr="0081697B">
        <w:rPr>
          <w:color w:val="000000"/>
          <w:spacing w:val="2"/>
          <w:sz w:val="21"/>
          <w:szCs w:val="21"/>
          <w:lang w:val="en-GB"/>
        </w:rPr>
        <w:t>(B)</w:t>
      </w:r>
    </w:p>
    <w:p w14:paraId="787FF2A8" w14:textId="77777777" w:rsidR="00830C39" w:rsidRPr="0081697B" w:rsidRDefault="00761365" w:rsidP="00361B27">
      <w:pPr>
        <w:pStyle w:val="ctrl-4"/>
        <w:tabs>
          <w:tab w:val="clear" w:pos="547"/>
          <w:tab w:val="clear" w:pos="1080"/>
          <w:tab w:val="clear" w:pos="3240"/>
          <w:tab w:val="left" w:pos="585"/>
          <w:tab w:val="left" w:pos="1143"/>
          <w:tab w:val="left" w:pos="1665"/>
          <w:tab w:val="left" w:pos="2178"/>
          <w:tab w:val="left" w:pos="3222"/>
          <w:tab w:val="left" w:pos="3798"/>
          <w:tab w:val="left" w:pos="4347"/>
        </w:tabs>
        <w:spacing w:before="14"/>
        <w:ind w:left="585" w:right="-90" w:hanging="585"/>
        <w:jc w:val="both"/>
        <w:rPr>
          <w:color w:val="000000"/>
          <w:spacing w:val="2"/>
          <w:sz w:val="21"/>
          <w:szCs w:val="21"/>
        </w:rPr>
      </w:pPr>
      <w:r>
        <w:rPr>
          <w:rFonts w:ascii="Times New Roman Bold" w:hAnsi="Times New Roman Bold"/>
          <w:b/>
          <w:color w:val="EC2791"/>
          <w:spacing w:val="2"/>
          <w:sz w:val="21"/>
          <w:szCs w:val="21"/>
        </w:rPr>
        <w:tab/>
      </w:r>
      <w:r w:rsidR="00830C39" w:rsidRPr="0081697B">
        <w:rPr>
          <w:color w:val="000000"/>
          <w:spacing w:val="2"/>
          <w:sz w:val="21"/>
          <w:szCs w:val="21"/>
        </w:rPr>
        <w:t>For e.g., Primata and Carnivora are two different Orders that belong to Class Mammalia and Phylum Chordata.</w:t>
      </w:r>
    </w:p>
    <w:p w14:paraId="5F8D0579" w14:textId="77777777" w:rsidR="001030E5" w:rsidRPr="0081697B" w:rsidRDefault="001030E5" w:rsidP="00361B27">
      <w:pPr>
        <w:pStyle w:val="SPACE"/>
        <w:spacing w:before="14"/>
      </w:pPr>
    </w:p>
    <w:p w14:paraId="4017E945" w14:textId="48947627" w:rsidR="00761365" w:rsidRDefault="00B40737" w:rsidP="00361B27">
      <w:pPr>
        <w:pStyle w:val="ctrl-4"/>
        <w:tabs>
          <w:tab w:val="clear" w:pos="547"/>
          <w:tab w:val="clear" w:pos="1080"/>
          <w:tab w:val="clear" w:pos="3240"/>
          <w:tab w:val="left" w:pos="585"/>
          <w:tab w:val="left" w:pos="1143"/>
          <w:tab w:val="left" w:pos="1665"/>
          <w:tab w:val="left" w:pos="2178"/>
          <w:tab w:val="left" w:pos="3222"/>
          <w:tab w:val="left" w:pos="3798"/>
          <w:tab w:val="left" w:pos="4347"/>
        </w:tabs>
        <w:spacing w:before="14"/>
        <w:ind w:left="585" w:right="-36" w:hanging="585"/>
        <w:jc w:val="both"/>
        <w:rPr>
          <w:rFonts w:ascii="Times New Roman Bold" w:hAnsi="Times New Roman Bold"/>
          <w:b/>
          <w:sz w:val="21"/>
          <w:szCs w:val="21"/>
          <w:lang w:val="en-GB"/>
        </w:rPr>
      </w:pPr>
      <w:r>
        <w:rPr>
          <w:rFonts w:ascii="Times New Roman Bold" w:hAnsi="Times New Roman Bold"/>
          <w:b/>
          <w:color w:val="EC2791"/>
          <w:sz w:val="21"/>
          <w:szCs w:val="21"/>
        </w:rPr>
        <w:t>22</w:t>
      </w:r>
      <w:r w:rsidR="00492BAD" w:rsidRPr="0081697B">
        <w:rPr>
          <w:rFonts w:ascii="Times New Roman Bold" w:hAnsi="Times New Roman Bold"/>
          <w:b/>
          <w:color w:val="EC2791"/>
          <w:sz w:val="21"/>
          <w:szCs w:val="21"/>
        </w:rPr>
        <w:t>.</w:t>
      </w:r>
      <w:r w:rsidR="00830C39" w:rsidRPr="0081697B">
        <w:rPr>
          <w:rFonts w:ascii="Times New Roman Bold" w:hAnsi="Times New Roman Bold"/>
          <w:b/>
          <w:sz w:val="21"/>
          <w:szCs w:val="21"/>
          <w:lang w:val="en-GB"/>
        </w:rPr>
        <w:tab/>
      </w:r>
      <w:r w:rsidR="0025483C" w:rsidRPr="0081697B">
        <w:rPr>
          <w:color w:val="000000"/>
          <w:sz w:val="21"/>
          <w:szCs w:val="21"/>
          <w:lang w:val="en-GB"/>
        </w:rPr>
        <w:t>(B)</w:t>
      </w:r>
    </w:p>
    <w:p w14:paraId="705CCEA2" w14:textId="77777777" w:rsidR="00830C39" w:rsidRPr="0081697B" w:rsidRDefault="00761365" w:rsidP="00361B27">
      <w:pPr>
        <w:pStyle w:val="ctrl-4"/>
        <w:tabs>
          <w:tab w:val="clear" w:pos="547"/>
          <w:tab w:val="clear" w:pos="1080"/>
          <w:tab w:val="clear" w:pos="3240"/>
          <w:tab w:val="left" w:pos="585"/>
          <w:tab w:val="left" w:pos="1143"/>
          <w:tab w:val="left" w:pos="1665"/>
          <w:tab w:val="left" w:pos="2178"/>
          <w:tab w:val="left" w:pos="3222"/>
          <w:tab w:val="left" w:pos="3798"/>
          <w:tab w:val="left" w:pos="4347"/>
        </w:tabs>
        <w:spacing w:before="14"/>
        <w:ind w:left="585" w:right="-36" w:hanging="585"/>
        <w:jc w:val="both"/>
        <w:rPr>
          <w:bCs/>
          <w:color w:val="000000"/>
          <w:sz w:val="21"/>
          <w:szCs w:val="21"/>
          <w:lang w:val="en-IN"/>
        </w:rPr>
      </w:pPr>
      <w:r>
        <w:rPr>
          <w:rFonts w:ascii="Times New Roman Bold" w:hAnsi="Times New Roman Bold"/>
          <w:b/>
          <w:color w:val="EC2791"/>
          <w:sz w:val="21"/>
          <w:szCs w:val="21"/>
        </w:rPr>
        <w:tab/>
      </w:r>
      <w:r w:rsidR="00830C39" w:rsidRPr="0081697B">
        <w:rPr>
          <w:bCs/>
          <w:color w:val="000000"/>
          <w:sz w:val="21"/>
          <w:szCs w:val="21"/>
          <w:lang w:val="en-IN"/>
        </w:rPr>
        <w:t>The sequence is genus (</w:t>
      </w:r>
      <w:r w:rsidR="00830C39" w:rsidRPr="0081697B">
        <w:rPr>
          <w:bCs/>
          <w:i/>
          <w:iCs/>
          <w:color w:val="000000"/>
          <w:sz w:val="21"/>
          <w:szCs w:val="21"/>
          <w:lang w:val="en-IN"/>
        </w:rPr>
        <w:t>Triticum</w:t>
      </w:r>
      <w:r w:rsidR="00830C39" w:rsidRPr="0081697B">
        <w:rPr>
          <w:bCs/>
          <w:color w:val="000000"/>
          <w:sz w:val="21"/>
          <w:szCs w:val="21"/>
          <w:lang w:val="en-IN"/>
        </w:rPr>
        <w:t>),</w:t>
      </w:r>
      <w:r w:rsidR="00492BAD" w:rsidRPr="0081697B">
        <w:rPr>
          <w:bCs/>
          <w:color w:val="000000"/>
          <w:sz w:val="21"/>
          <w:szCs w:val="21"/>
          <w:lang w:val="en-IN"/>
        </w:rPr>
        <w:t xml:space="preserve"> </w:t>
      </w:r>
      <w:r w:rsidR="00830C39" w:rsidRPr="0081697B">
        <w:rPr>
          <w:bCs/>
          <w:color w:val="000000"/>
          <w:sz w:val="21"/>
          <w:szCs w:val="21"/>
          <w:lang w:val="en-IN"/>
        </w:rPr>
        <w:t>family (Poaceae), order (Poales),</w:t>
      </w:r>
      <w:r w:rsidR="00492BAD" w:rsidRPr="0081697B">
        <w:rPr>
          <w:bCs/>
          <w:color w:val="000000"/>
          <w:sz w:val="21"/>
          <w:szCs w:val="21"/>
          <w:lang w:val="en-IN"/>
        </w:rPr>
        <w:t xml:space="preserve"> </w:t>
      </w:r>
      <w:r w:rsidR="00830C39" w:rsidRPr="0081697B">
        <w:rPr>
          <w:bCs/>
          <w:color w:val="000000"/>
          <w:sz w:val="21"/>
          <w:szCs w:val="21"/>
          <w:lang w:val="en-IN"/>
        </w:rPr>
        <w:t>class (Monocotyledonae), division (Angiospermae).</w:t>
      </w:r>
    </w:p>
    <w:p w14:paraId="33702380" w14:textId="77777777" w:rsidR="00393C23" w:rsidRPr="0081697B" w:rsidRDefault="00393C23" w:rsidP="00361B27">
      <w:pPr>
        <w:pStyle w:val="SPACE"/>
        <w:spacing w:before="14"/>
      </w:pPr>
    </w:p>
    <w:p w14:paraId="700EA8B5" w14:textId="02858F1D" w:rsidR="00761365" w:rsidRDefault="00B40737" w:rsidP="00361B27">
      <w:pPr>
        <w:pStyle w:val="ctrl-4"/>
        <w:tabs>
          <w:tab w:val="clear" w:pos="547"/>
          <w:tab w:val="clear" w:pos="1080"/>
          <w:tab w:val="clear" w:pos="3240"/>
          <w:tab w:val="left" w:pos="585"/>
          <w:tab w:val="left" w:pos="1143"/>
          <w:tab w:val="left" w:pos="1665"/>
          <w:tab w:val="left" w:pos="2178"/>
          <w:tab w:val="left" w:pos="3222"/>
          <w:tab w:val="left" w:pos="3798"/>
          <w:tab w:val="left" w:pos="4347"/>
        </w:tabs>
        <w:spacing w:before="14"/>
        <w:ind w:left="585" w:hanging="585"/>
        <w:jc w:val="both"/>
        <w:rPr>
          <w:rFonts w:ascii="Times New Roman Bold" w:hAnsi="Times New Roman Bold"/>
          <w:b/>
          <w:color w:val="EC2791"/>
          <w:sz w:val="21"/>
          <w:szCs w:val="21"/>
          <w:lang w:val="en-IN"/>
        </w:rPr>
      </w:pPr>
      <w:r>
        <w:rPr>
          <w:rFonts w:ascii="Times New Roman Bold" w:hAnsi="Times New Roman Bold"/>
          <w:b/>
          <w:color w:val="EC2791"/>
          <w:sz w:val="21"/>
          <w:szCs w:val="21"/>
        </w:rPr>
        <w:t>23</w:t>
      </w:r>
      <w:r w:rsidR="00492BAD" w:rsidRPr="0081697B">
        <w:rPr>
          <w:rFonts w:ascii="Times New Roman Bold" w:hAnsi="Times New Roman Bold"/>
          <w:b/>
          <w:color w:val="EC2791"/>
          <w:sz w:val="21"/>
          <w:szCs w:val="21"/>
        </w:rPr>
        <w:t>.</w:t>
      </w:r>
      <w:r w:rsidR="00830C39" w:rsidRPr="0081697B">
        <w:rPr>
          <w:rFonts w:ascii="Times New Roman Bold" w:hAnsi="Times New Roman Bold"/>
          <w:b/>
          <w:sz w:val="21"/>
          <w:szCs w:val="21"/>
          <w:lang w:val="en-IN"/>
        </w:rPr>
        <w:tab/>
      </w:r>
      <w:r w:rsidR="0025483C" w:rsidRPr="0081697B">
        <w:rPr>
          <w:color w:val="000000"/>
          <w:sz w:val="21"/>
          <w:szCs w:val="21"/>
          <w:lang w:val="en-IN"/>
        </w:rPr>
        <w:t>(B)</w:t>
      </w:r>
    </w:p>
    <w:p w14:paraId="7D6B2555" w14:textId="77777777" w:rsidR="00830C39" w:rsidRPr="0081697B" w:rsidRDefault="00761365" w:rsidP="00361B27">
      <w:pPr>
        <w:pStyle w:val="ctrl-4"/>
        <w:tabs>
          <w:tab w:val="clear" w:pos="547"/>
          <w:tab w:val="clear" w:pos="1080"/>
          <w:tab w:val="clear" w:pos="3240"/>
          <w:tab w:val="left" w:pos="585"/>
          <w:tab w:val="left" w:pos="1143"/>
          <w:tab w:val="left" w:pos="1665"/>
          <w:tab w:val="left" w:pos="2178"/>
          <w:tab w:val="left" w:pos="3222"/>
          <w:tab w:val="left" w:pos="3798"/>
          <w:tab w:val="left" w:pos="4347"/>
        </w:tabs>
        <w:spacing w:before="14"/>
        <w:ind w:left="585" w:hanging="585"/>
        <w:jc w:val="both"/>
        <w:rPr>
          <w:color w:val="000000"/>
          <w:sz w:val="21"/>
          <w:szCs w:val="21"/>
        </w:rPr>
      </w:pPr>
      <w:r>
        <w:rPr>
          <w:rFonts w:ascii="Times New Roman Bold" w:hAnsi="Times New Roman Bold"/>
          <w:b/>
          <w:color w:val="EC2791"/>
          <w:sz w:val="21"/>
          <w:szCs w:val="21"/>
        </w:rPr>
        <w:tab/>
      </w:r>
      <w:r w:rsidR="00830C39" w:rsidRPr="0081697B">
        <w:rPr>
          <w:i/>
          <w:iCs/>
          <w:color w:val="000000"/>
          <w:sz w:val="21"/>
          <w:szCs w:val="21"/>
        </w:rPr>
        <w:t>Panthera leo</w:t>
      </w:r>
      <w:r w:rsidR="00830C39" w:rsidRPr="0081697B">
        <w:rPr>
          <w:color w:val="000000"/>
          <w:sz w:val="21"/>
          <w:szCs w:val="21"/>
        </w:rPr>
        <w:t xml:space="preserve"> (lion) and </w:t>
      </w:r>
      <w:r w:rsidR="00830C39" w:rsidRPr="0081697B">
        <w:rPr>
          <w:i/>
          <w:iCs/>
          <w:color w:val="000000"/>
          <w:sz w:val="21"/>
          <w:szCs w:val="21"/>
        </w:rPr>
        <w:t>Panthera pardus</w:t>
      </w:r>
      <w:r w:rsidR="00830C39" w:rsidRPr="0081697B">
        <w:rPr>
          <w:color w:val="000000"/>
          <w:sz w:val="21"/>
          <w:szCs w:val="21"/>
        </w:rPr>
        <w:t xml:space="preserve"> (leopard) belong to the same genus </w:t>
      </w:r>
      <w:r w:rsidR="00830C39" w:rsidRPr="0081697B">
        <w:rPr>
          <w:i/>
          <w:iCs/>
          <w:color w:val="000000"/>
          <w:sz w:val="21"/>
          <w:szCs w:val="21"/>
        </w:rPr>
        <w:t>Panthera</w:t>
      </w:r>
      <w:r w:rsidR="00830C39" w:rsidRPr="0081697B">
        <w:rPr>
          <w:color w:val="000000"/>
          <w:sz w:val="21"/>
          <w:szCs w:val="21"/>
        </w:rPr>
        <w:t>.</w:t>
      </w:r>
    </w:p>
    <w:p w14:paraId="12841835" w14:textId="77777777" w:rsidR="00830C39" w:rsidRPr="0081697B" w:rsidRDefault="00830C39" w:rsidP="00361B27">
      <w:pPr>
        <w:pStyle w:val="SPACE"/>
        <w:spacing w:before="14"/>
      </w:pPr>
    </w:p>
    <w:p w14:paraId="70A15323" w14:textId="58CFEFF3" w:rsidR="00761365" w:rsidRDefault="00B40737" w:rsidP="00361B27">
      <w:pPr>
        <w:pStyle w:val="ctrl-4"/>
        <w:tabs>
          <w:tab w:val="clear" w:pos="547"/>
          <w:tab w:val="clear" w:pos="1080"/>
          <w:tab w:val="clear" w:pos="3240"/>
          <w:tab w:val="left" w:pos="585"/>
          <w:tab w:val="left" w:pos="1143"/>
          <w:tab w:val="left" w:pos="1665"/>
          <w:tab w:val="left" w:pos="2178"/>
          <w:tab w:val="left" w:pos="3222"/>
          <w:tab w:val="left" w:pos="3798"/>
          <w:tab w:val="left" w:pos="4347"/>
        </w:tabs>
        <w:spacing w:before="14"/>
        <w:ind w:left="585" w:hanging="585"/>
        <w:jc w:val="both"/>
        <w:rPr>
          <w:rFonts w:ascii="Times New Roman Bold" w:hAnsi="Times New Roman Bold"/>
          <w:b/>
          <w:sz w:val="21"/>
          <w:szCs w:val="21"/>
          <w:lang w:val="en-GB"/>
        </w:rPr>
      </w:pPr>
      <w:r>
        <w:rPr>
          <w:rFonts w:ascii="Times New Roman Bold" w:hAnsi="Times New Roman Bold"/>
          <w:b/>
          <w:color w:val="EC2791"/>
          <w:sz w:val="21"/>
          <w:szCs w:val="21"/>
        </w:rPr>
        <w:t>24</w:t>
      </w:r>
      <w:r w:rsidR="00492BAD" w:rsidRPr="0081697B">
        <w:rPr>
          <w:rFonts w:ascii="Times New Roman Bold" w:hAnsi="Times New Roman Bold"/>
          <w:b/>
          <w:color w:val="EC2791"/>
          <w:sz w:val="21"/>
          <w:szCs w:val="21"/>
        </w:rPr>
        <w:t>.</w:t>
      </w:r>
      <w:r w:rsidR="00830C39" w:rsidRPr="0081697B">
        <w:rPr>
          <w:rFonts w:ascii="Times New Roman Bold" w:hAnsi="Times New Roman Bold"/>
          <w:b/>
          <w:sz w:val="21"/>
          <w:szCs w:val="21"/>
          <w:lang w:val="en-GB"/>
        </w:rPr>
        <w:tab/>
      </w:r>
      <w:r w:rsidR="0025483C" w:rsidRPr="0081697B">
        <w:rPr>
          <w:color w:val="000000"/>
          <w:sz w:val="21"/>
          <w:szCs w:val="21"/>
          <w:lang w:val="en-GB"/>
        </w:rPr>
        <w:t>(C)</w:t>
      </w:r>
    </w:p>
    <w:p w14:paraId="77FF5428" w14:textId="77777777" w:rsidR="00830C39" w:rsidRPr="0081697B" w:rsidRDefault="00761365" w:rsidP="00361B27">
      <w:pPr>
        <w:pStyle w:val="ctrl-4"/>
        <w:tabs>
          <w:tab w:val="clear" w:pos="547"/>
          <w:tab w:val="clear" w:pos="1080"/>
          <w:tab w:val="clear" w:pos="3240"/>
          <w:tab w:val="left" w:pos="585"/>
          <w:tab w:val="left" w:pos="1143"/>
          <w:tab w:val="left" w:pos="1665"/>
          <w:tab w:val="left" w:pos="2178"/>
          <w:tab w:val="left" w:pos="3222"/>
          <w:tab w:val="left" w:pos="3798"/>
          <w:tab w:val="left" w:pos="4347"/>
        </w:tabs>
        <w:spacing w:before="14"/>
        <w:ind w:left="585" w:hanging="585"/>
        <w:jc w:val="both"/>
        <w:rPr>
          <w:color w:val="000000"/>
          <w:sz w:val="21"/>
          <w:szCs w:val="21"/>
        </w:rPr>
      </w:pPr>
      <w:r>
        <w:rPr>
          <w:rFonts w:ascii="Times New Roman Bold" w:hAnsi="Times New Roman Bold"/>
          <w:b/>
          <w:color w:val="EC2791"/>
          <w:sz w:val="21"/>
          <w:szCs w:val="21"/>
        </w:rPr>
        <w:tab/>
      </w:r>
      <w:r w:rsidR="00830C39" w:rsidRPr="0081697B">
        <w:rPr>
          <w:color w:val="000000"/>
          <w:sz w:val="21"/>
          <w:szCs w:val="21"/>
        </w:rPr>
        <w:t>Higher the category, greater is the difficulty of determining the relationship to other taxa at the same level, which makes classification more complex.</w:t>
      </w:r>
    </w:p>
    <w:p w14:paraId="194C78D9" w14:textId="77777777" w:rsidR="005D242B" w:rsidRPr="0081697B" w:rsidRDefault="005D242B" w:rsidP="00361B27">
      <w:pPr>
        <w:pStyle w:val="SPACE"/>
        <w:spacing w:before="14"/>
      </w:pPr>
    </w:p>
    <w:p w14:paraId="25C4C91E" w14:textId="64266154" w:rsidR="00492BAD" w:rsidRDefault="005C3524" w:rsidP="00361B27">
      <w:pPr>
        <w:pStyle w:val="ctrl-4"/>
        <w:tabs>
          <w:tab w:val="clear" w:pos="547"/>
          <w:tab w:val="clear" w:pos="1080"/>
          <w:tab w:val="clear" w:pos="3240"/>
          <w:tab w:val="left" w:pos="585"/>
          <w:tab w:val="left" w:pos="1143"/>
          <w:tab w:val="left" w:pos="1665"/>
          <w:tab w:val="left" w:pos="2178"/>
          <w:tab w:val="left" w:pos="3222"/>
          <w:tab w:val="left" w:pos="3798"/>
          <w:tab w:val="left" w:pos="4347"/>
        </w:tabs>
        <w:spacing w:before="14"/>
        <w:ind w:left="585" w:hanging="585"/>
        <w:jc w:val="center"/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</w:r>
      <w:r>
        <w:rPr>
          <w:rFonts w:ascii="Cambria" w:hAnsi="Cambria"/>
          <w:b/>
          <w:bCs/>
          <w:sz w:val="28"/>
          <w:szCs w:val="28"/>
        </w:rPr>
        <w:pict w14:anchorId="2E7A5270">
          <v:group id="_x0000_s6751" style="width:218.25pt;height:24.75pt;mso-position-horizontal-relative:char;mso-position-vertical-relative:line" coordorigin="3735,1195" coordsize="4365,495">
            <v:shape id="_x0000_s6752" type="#_x0000_t32" style="position:absolute;left:3735;top:1455;width:4365;height:0;flip:y" o:connectortype="straight" strokecolor="#f49ac1"/>
            <v:group id="_x0000_s6753" style="position:absolute;left:4355;top:1195;width:3168;height:495;mso-position-horizontal:center;mso-position-horizontal-relative:margin;mso-position-vertical:top;mso-position-vertical-relative:margin" coordorigin="3299,3225" coordsize="3168,495">
              <v:group id="Group 264" o:spid="_x0000_s6754" style="position:absolute;left:3299;top:3268;width:3168;height:432" coordsize="35153,3117">
                <v:shape id="Graphic 10" o:spid="_x0000_s6755" style="position:absolute;width:35153;height:3117;visibility:visible;mso-wrap-style:square;v-text-anchor:top" coordsize="3515360,311785" path="m3359404,l155867,,106601,7946,63815,30074,30074,63815,7946,106601,,155867r7946,49271l30074,247929r33741,33743l106601,303800r49266,7946l3359404,311746r49265,-7946l3451456,281672r33741,-33743l3507324,205138r7947,-49271l3507324,106601,3485197,63815,3451456,30074,3408669,7946,3359404,xe" fillcolor="#fcdfeb" stroked="f">
                  <v:path arrowok="t"/>
                </v:shape>
                <v:shape id="Graphic 11" o:spid="_x0000_s6756" style="position:absolute;width:35153;height:3117;visibility:visible;mso-wrap-style:square;v-text-anchor:top" coordsize="3515360,311785" path="m155867,l106601,7946,63815,30074,30074,63815,7946,106601,,155867r7946,49271l30074,247929r33741,33743l106601,303800r49266,7946l3359404,311746r49265,-7946l3451456,281672r33741,-33743l3507324,205138r7947,-49271l3507324,106601,3485197,63815,3451456,30074,3408669,7946,3359404,,155867,xe" filled="f" strokecolor="#f49ac1" strokeweight="1pt">
                  <v:path arrowok="t"/>
                </v:shape>
              </v:group>
              <v:shape id="_x0000_s6757" type="#_x0000_t202" style="position:absolute;left:3525;top:3225;width:2655;height:495" filled="f" stroked="f">
                <v:fill o:detectmouseclick="t"/>
                <v:textbox style="mso-next-textbox:#_x0000_s6757">
                  <w:txbxContent>
                    <w:p w14:paraId="58CE2ECC" w14:textId="77777777" w:rsidR="002D01E6" w:rsidRDefault="002D01E6" w:rsidP="002D01E6">
                      <w:pPr>
                        <w:jc w:val="center"/>
                        <w:rPr>
                          <w:rFonts w:ascii="Cambria" w:hAnsi="Cambria"/>
                          <w:b/>
                          <w:color w:val="000000"/>
                          <w:sz w:val="28"/>
                          <w:szCs w:val="28"/>
                          <w:lang w:val="en-US"/>
                        </w:rPr>
                      </w:pPr>
                      <w:r w:rsidRPr="004658F2">
                        <w:rPr>
                          <w:rFonts w:ascii="Cambria" w:hAnsi="Cambria"/>
                          <w:b/>
                          <w:color w:val="000000"/>
                          <w:sz w:val="28"/>
                          <w:szCs w:val="28"/>
                          <w:lang w:val="en-US"/>
                        </w:rPr>
                        <w:t>Critical Thinking</w:t>
                      </w:r>
                    </w:p>
                  </w:txbxContent>
                </v:textbox>
              </v:shape>
            </v:group>
            <w10:wrap anchorx="margin" anchory="margin"/>
            <w10:anchorlock/>
          </v:group>
        </w:pict>
      </w:r>
    </w:p>
    <w:p w14:paraId="096444CA" w14:textId="77777777" w:rsidR="002D01E6" w:rsidRPr="00520030" w:rsidRDefault="002D01E6" w:rsidP="00361B27">
      <w:pPr>
        <w:pStyle w:val="ctrl-4"/>
        <w:tabs>
          <w:tab w:val="clear" w:pos="547"/>
          <w:tab w:val="clear" w:pos="1080"/>
          <w:tab w:val="clear" w:pos="3240"/>
          <w:tab w:val="left" w:pos="585"/>
          <w:tab w:val="left" w:pos="1143"/>
          <w:tab w:val="left" w:pos="1665"/>
          <w:tab w:val="left" w:pos="2178"/>
          <w:tab w:val="left" w:pos="3222"/>
          <w:tab w:val="left" w:pos="3798"/>
          <w:tab w:val="left" w:pos="4347"/>
        </w:tabs>
        <w:spacing w:before="14"/>
        <w:ind w:left="585" w:hanging="585"/>
        <w:jc w:val="center"/>
        <w:rPr>
          <w:rFonts w:ascii="Cambria" w:hAnsi="Cambria"/>
          <w:b/>
          <w:bCs/>
          <w:sz w:val="21"/>
          <w:szCs w:val="21"/>
        </w:rPr>
      </w:pPr>
    </w:p>
    <w:p w14:paraId="66AFB865" w14:textId="77777777" w:rsidR="005D242B" w:rsidRPr="0081697B" w:rsidRDefault="005D242B" w:rsidP="00361B27">
      <w:pPr>
        <w:pStyle w:val="SPACE"/>
        <w:spacing w:before="14"/>
      </w:pPr>
    </w:p>
    <w:tbl>
      <w:tblPr>
        <w:tblW w:w="0" w:type="auto"/>
        <w:tblBorders>
          <w:insideH w:val="single" w:sz="24" w:space="0" w:color="auto"/>
          <w:insideV w:val="single" w:sz="24" w:space="0" w:color="auto"/>
        </w:tblBorders>
        <w:tblLook w:val="04A0" w:firstRow="1" w:lastRow="0" w:firstColumn="1" w:lastColumn="0" w:noHBand="0" w:noVBand="1"/>
      </w:tblPr>
      <w:tblGrid>
        <w:gridCol w:w="567"/>
        <w:gridCol w:w="4219"/>
      </w:tblGrid>
      <w:tr w:rsidR="00A92FBE" w:rsidRPr="00436DA4" w14:paraId="5BE3BB32" w14:textId="77777777" w:rsidTr="00A80187">
        <w:tc>
          <w:tcPr>
            <w:tcW w:w="567" w:type="dxa"/>
            <w:tcBorders>
              <w:right w:val="single" w:sz="24" w:space="0" w:color="FFFFFF"/>
            </w:tcBorders>
            <w:shd w:val="clear" w:color="auto" w:fill="FCDFEB"/>
          </w:tcPr>
          <w:p w14:paraId="7E41F1AD" w14:textId="77777777" w:rsidR="00A92FBE" w:rsidRPr="00436DA4" w:rsidRDefault="00A92FBE" w:rsidP="00361B27">
            <w:pPr>
              <w:pStyle w:val="SPACE"/>
              <w:spacing w:before="14" w:after="60" w:line="240" w:lineRule="auto"/>
              <w:ind w:left="0" w:firstLine="0"/>
            </w:pPr>
            <w:r>
              <w:rPr>
                <w:rFonts w:ascii="Cambria" w:hAnsi="Cambria"/>
                <w:b/>
                <w:bCs/>
                <w:color w:val="ED2791"/>
              </w:rPr>
              <w:t>1.a</w:t>
            </w:r>
          </w:p>
        </w:tc>
        <w:tc>
          <w:tcPr>
            <w:tcW w:w="4219" w:type="dxa"/>
            <w:tcBorders>
              <w:top w:val="nil"/>
              <w:left w:val="single" w:sz="24" w:space="0" w:color="FFFFFF"/>
              <w:bottom w:val="nil"/>
            </w:tcBorders>
            <w:shd w:val="clear" w:color="auto" w:fill="F2F2F2"/>
          </w:tcPr>
          <w:p w14:paraId="42E164C5" w14:textId="77777777" w:rsidR="00A92FBE" w:rsidRPr="00436DA4" w:rsidRDefault="00A92FBE" w:rsidP="00361B27">
            <w:pPr>
              <w:pStyle w:val="SPACE"/>
              <w:spacing w:before="14" w:after="60" w:line="240" w:lineRule="auto"/>
              <w:ind w:left="0" w:firstLine="0"/>
            </w:pPr>
            <w:r w:rsidRPr="00BF5D91">
              <w:rPr>
                <w:rFonts w:ascii="Cambria" w:hAnsi="Cambria"/>
                <w:b/>
                <w:bCs/>
                <w:color w:val="ED2791"/>
              </w:rPr>
              <w:t>What is Living?</w:t>
            </w:r>
          </w:p>
        </w:tc>
      </w:tr>
    </w:tbl>
    <w:p w14:paraId="4A916101" w14:textId="77777777" w:rsidR="00A92FBE" w:rsidRDefault="00A92FBE" w:rsidP="00361B27">
      <w:pPr>
        <w:pStyle w:val="SPACE"/>
        <w:spacing w:before="14"/>
      </w:pPr>
    </w:p>
    <w:p w14:paraId="46433629" w14:textId="15062310" w:rsidR="00761365" w:rsidRDefault="00B40737" w:rsidP="00361B27">
      <w:pPr>
        <w:pStyle w:val="ctrl-4"/>
        <w:tabs>
          <w:tab w:val="clear" w:pos="547"/>
          <w:tab w:val="clear" w:pos="1080"/>
          <w:tab w:val="clear" w:pos="3240"/>
          <w:tab w:val="left" w:pos="558"/>
          <w:tab w:val="left" w:pos="1143"/>
          <w:tab w:val="left" w:pos="1665"/>
          <w:tab w:val="left" w:pos="2178"/>
          <w:tab w:val="left" w:pos="3222"/>
          <w:tab w:val="left" w:pos="3798"/>
          <w:tab w:val="left" w:pos="4347"/>
        </w:tabs>
        <w:spacing w:before="14"/>
        <w:ind w:left="558" w:hanging="558"/>
        <w:jc w:val="both"/>
        <w:rPr>
          <w:rFonts w:ascii="Times New Roman Bold" w:hAnsi="Times New Roman Bold"/>
          <w:b/>
          <w:sz w:val="21"/>
          <w:szCs w:val="21"/>
          <w:lang w:val="en-GB"/>
        </w:rPr>
      </w:pPr>
      <w:r>
        <w:rPr>
          <w:rFonts w:ascii="Times New Roman Bold" w:hAnsi="Times New Roman Bold"/>
          <w:b/>
          <w:color w:val="EC2791"/>
          <w:sz w:val="21"/>
          <w:szCs w:val="21"/>
        </w:rPr>
        <w:t>25</w:t>
      </w:r>
      <w:r w:rsidR="005D242B" w:rsidRPr="0081697B">
        <w:rPr>
          <w:rFonts w:ascii="Times New Roman Bold" w:hAnsi="Times New Roman Bold"/>
          <w:b/>
          <w:color w:val="EC2791"/>
          <w:sz w:val="21"/>
          <w:szCs w:val="21"/>
        </w:rPr>
        <w:t>.</w:t>
      </w:r>
      <w:r w:rsidR="005D242B" w:rsidRPr="0081697B">
        <w:rPr>
          <w:rFonts w:ascii="Times New Roman Bold" w:hAnsi="Times New Roman Bold"/>
          <w:b/>
          <w:sz w:val="21"/>
          <w:szCs w:val="21"/>
          <w:lang w:val="en-GB"/>
        </w:rPr>
        <w:tab/>
      </w:r>
      <w:r w:rsidR="0025483C" w:rsidRPr="0081697B">
        <w:rPr>
          <w:color w:val="000000"/>
          <w:sz w:val="21"/>
          <w:szCs w:val="21"/>
          <w:lang w:val="en-GB"/>
        </w:rPr>
        <w:t>(C)</w:t>
      </w:r>
      <w:r w:rsidR="005D242B" w:rsidRPr="0081697B">
        <w:rPr>
          <w:rFonts w:ascii="Times New Roman Bold" w:hAnsi="Times New Roman Bold"/>
          <w:b/>
          <w:sz w:val="21"/>
          <w:szCs w:val="21"/>
          <w:lang w:val="en-GB"/>
        </w:rPr>
        <w:tab/>
      </w:r>
    </w:p>
    <w:p w14:paraId="1B8191B9" w14:textId="77777777" w:rsidR="005D242B" w:rsidRPr="0081697B" w:rsidRDefault="00761365" w:rsidP="00361B27">
      <w:pPr>
        <w:pStyle w:val="ctrl-4"/>
        <w:tabs>
          <w:tab w:val="clear" w:pos="547"/>
          <w:tab w:val="clear" w:pos="1080"/>
          <w:tab w:val="clear" w:pos="3240"/>
          <w:tab w:val="left" w:pos="558"/>
          <w:tab w:val="left" w:pos="1143"/>
          <w:tab w:val="left" w:pos="1665"/>
          <w:tab w:val="left" w:pos="2178"/>
          <w:tab w:val="left" w:pos="3222"/>
          <w:tab w:val="left" w:pos="3798"/>
          <w:tab w:val="left" w:pos="4347"/>
        </w:tabs>
        <w:spacing w:before="14"/>
        <w:ind w:left="558" w:hanging="558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 w:rsidR="005D242B" w:rsidRPr="0081697B">
        <w:rPr>
          <w:color w:val="000000"/>
          <w:sz w:val="21"/>
          <w:szCs w:val="21"/>
        </w:rPr>
        <w:t>In plants,</w:t>
      </w:r>
      <w:r w:rsidR="005D242B" w:rsidRPr="0081697B">
        <w:rPr>
          <w:color w:val="000000"/>
          <w:sz w:val="21"/>
          <w:szCs w:val="21"/>
          <w:vertAlign w:val="subscript"/>
        </w:rPr>
        <w:t xml:space="preserve"> </w:t>
      </w:r>
      <w:r w:rsidR="005D242B" w:rsidRPr="0081697B">
        <w:rPr>
          <w:color w:val="000000"/>
          <w:sz w:val="21"/>
          <w:szCs w:val="21"/>
        </w:rPr>
        <w:t>growth</w:t>
      </w:r>
      <w:r w:rsidR="005D242B" w:rsidRPr="0081697B">
        <w:rPr>
          <w:color w:val="000000"/>
          <w:sz w:val="21"/>
          <w:szCs w:val="21"/>
          <w:vertAlign w:val="subscript"/>
        </w:rPr>
        <w:t xml:space="preserve"> </w:t>
      </w:r>
      <w:r w:rsidR="005D242B" w:rsidRPr="0081697B">
        <w:rPr>
          <w:color w:val="000000"/>
          <w:sz w:val="21"/>
          <w:szCs w:val="21"/>
        </w:rPr>
        <w:t>by</w:t>
      </w:r>
      <w:r w:rsidR="005D242B" w:rsidRPr="0081697B">
        <w:rPr>
          <w:color w:val="000000"/>
          <w:sz w:val="21"/>
          <w:szCs w:val="21"/>
          <w:vertAlign w:val="subscript"/>
        </w:rPr>
        <w:t xml:space="preserve"> </w:t>
      </w:r>
      <w:r w:rsidR="005D242B" w:rsidRPr="0081697B">
        <w:rPr>
          <w:color w:val="000000"/>
          <w:sz w:val="21"/>
          <w:szCs w:val="21"/>
        </w:rPr>
        <w:t>cell</w:t>
      </w:r>
      <w:r w:rsidR="005D242B" w:rsidRPr="0081697B">
        <w:rPr>
          <w:color w:val="000000"/>
          <w:sz w:val="21"/>
          <w:szCs w:val="21"/>
          <w:vertAlign w:val="subscript"/>
        </w:rPr>
        <w:t xml:space="preserve"> </w:t>
      </w:r>
      <w:r w:rsidR="005D242B" w:rsidRPr="0081697B">
        <w:rPr>
          <w:color w:val="000000"/>
          <w:sz w:val="21"/>
          <w:szCs w:val="21"/>
        </w:rPr>
        <w:t>division</w:t>
      </w:r>
      <w:r w:rsidR="005D242B" w:rsidRPr="0081697B">
        <w:rPr>
          <w:color w:val="000000"/>
          <w:sz w:val="21"/>
          <w:szCs w:val="21"/>
          <w:vertAlign w:val="subscript"/>
        </w:rPr>
        <w:t xml:space="preserve"> </w:t>
      </w:r>
      <w:r w:rsidR="005D242B" w:rsidRPr="0081697B">
        <w:rPr>
          <w:color w:val="000000"/>
          <w:sz w:val="21"/>
          <w:szCs w:val="21"/>
        </w:rPr>
        <w:t>occurs continuously throughout their life span, while in animals,</w:t>
      </w:r>
      <w:r w:rsidR="005D242B" w:rsidRPr="0081697B">
        <w:rPr>
          <w:color w:val="000000"/>
          <w:sz w:val="21"/>
          <w:szCs w:val="21"/>
          <w:vertAlign w:val="subscript"/>
        </w:rPr>
        <w:t xml:space="preserve"> </w:t>
      </w:r>
      <w:r w:rsidR="005D242B" w:rsidRPr="0081697B">
        <w:rPr>
          <w:color w:val="000000"/>
          <w:sz w:val="21"/>
          <w:szCs w:val="21"/>
        </w:rPr>
        <w:t>this</w:t>
      </w:r>
      <w:r w:rsidR="005D242B" w:rsidRPr="0081697B">
        <w:rPr>
          <w:color w:val="000000"/>
          <w:sz w:val="21"/>
          <w:szCs w:val="21"/>
          <w:vertAlign w:val="subscript"/>
        </w:rPr>
        <w:t xml:space="preserve"> </w:t>
      </w:r>
      <w:r w:rsidR="005D242B" w:rsidRPr="0081697B">
        <w:rPr>
          <w:color w:val="000000"/>
          <w:sz w:val="21"/>
          <w:szCs w:val="21"/>
        </w:rPr>
        <w:t>growth</w:t>
      </w:r>
      <w:r w:rsidR="005D242B" w:rsidRPr="0081697B">
        <w:rPr>
          <w:color w:val="000000"/>
          <w:sz w:val="21"/>
          <w:szCs w:val="21"/>
          <w:vertAlign w:val="subscript"/>
        </w:rPr>
        <w:t xml:space="preserve"> </w:t>
      </w:r>
      <w:r w:rsidR="005D242B" w:rsidRPr="0081697B">
        <w:rPr>
          <w:color w:val="000000"/>
          <w:sz w:val="21"/>
          <w:szCs w:val="21"/>
        </w:rPr>
        <w:t>is seen only up</w:t>
      </w:r>
      <w:r w:rsidR="00F44CC0" w:rsidRPr="0081697B">
        <w:rPr>
          <w:color w:val="000000"/>
          <w:sz w:val="21"/>
          <w:szCs w:val="21"/>
        </w:rPr>
        <w:t xml:space="preserve"> </w:t>
      </w:r>
      <w:r w:rsidR="005D242B" w:rsidRPr="0081697B">
        <w:rPr>
          <w:color w:val="000000"/>
          <w:sz w:val="21"/>
          <w:szCs w:val="21"/>
        </w:rPr>
        <w:t>to a certain age.</w:t>
      </w:r>
    </w:p>
    <w:p w14:paraId="54C01CFB" w14:textId="77777777" w:rsidR="005D242B" w:rsidRPr="0081697B" w:rsidRDefault="005D242B" w:rsidP="00361B27">
      <w:pPr>
        <w:pStyle w:val="SPACE"/>
        <w:spacing w:before="14"/>
      </w:pPr>
    </w:p>
    <w:p w14:paraId="69249A8E" w14:textId="4EEDB774" w:rsidR="00761365" w:rsidRDefault="005D242B" w:rsidP="00361B27">
      <w:pPr>
        <w:pStyle w:val="ctrl-4"/>
        <w:tabs>
          <w:tab w:val="clear" w:pos="547"/>
          <w:tab w:val="clear" w:pos="1080"/>
          <w:tab w:val="clear" w:pos="3240"/>
          <w:tab w:val="left" w:pos="558"/>
          <w:tab w:val="left" w:pos="1143"/>
          <w:tab w:val="left" w:pos="1665"/>
          <w:tab w:val="left" w:pos="2178"/>
          <w:tab w:val="left" w:pos="3222"/>
          <w:tab w:val="left" w:pos="3798"/>
          <w:tab w:val="left" w:pos="4347"/>
        </w:tabs>
        <w:spacing w:before="14"/>
        <w:ind w:left="558" w:hanging="558"/>
        <w:jc w:val="both"/>
        <w:rPr>
          <w:rFonts w:ascii="Times New Roman Bold" w:hAnsi="Times New Roman Bold"/>
          <w:b/>
          <w:bCs/>
          <w:sz w:val="21"/>
          <w:szCs w:val="21"/>
          <w:lang w:val="en-IN"/>
        </w:rPr>
      </w:pPr>
      <w:r w:rsidRPr="0081697B">
        <w:rPr>
          <w:rFonts w:ascii="Times New Roman Bold" w:hAnsi="Times New Roman Bold"/>
          <w:b/>
          <w:color w:val="EC2791"/>
          <w:sz w:val="21"/>
          <w:szCs w:val="21"/>
          <w:lang w:val="en-GB"/>
        </w:rPr>
        <w:t>2</w:t>
      </w:r>
      <w:r w:rsidR="00B40737">
        <w:rPr>
          <w:rFonts w:ascii="Times New Roman Bold" w:hAnsi="Times New Roman Bold"/>
          <w:b/>
          <w:color w:val="EC2791"/>
          <w:sz w:val="21"/>
          <w:szCs w:val="21"/>
          <w:lang w:val="en-GB"/>
        </w:rPr>
        <w:t>6</w:t>
      </w:r>
      <w:r w:rsidRPr="0081697B">
        <w:rPr>
          <w:rFonts w:ascii="Times New Roman Bold" w:hAnsi="Times New Roman Bold"/>
          <w:b/>
          <w:color w:val="EC2791"/>
          <w:sz w:val="21"/>
          <w:szCs w:val="21"/>
          <w:lang w:val="en-GB"/>
        </w:rPr>
        <w:t>.</w:t>
      </w:r>
      <w:r w:rsidRPr="0081697B">
        <w:rPr>
          <w:rFonts w:ascii="Times New Roman Bold" w:hAnsi="Times New Roman Bold"/>
          <w:b/>
          <w:bCs/>
          <w:sz w:val="21"/>
          <w:szCs w:val="21"/>
          <w:lang w:val="en-IN"/>
        </w:rPr>
        <w:tab/>
      </w:r>
      <w:r w:rsidR="0025483C" w:rsidRPr="0081697B">
        <w:rPr>
          <w:bCs/>
          <w:color w:val="000000"/>
          <w:sz w:val="21"/>
          <w:szCs w:val="21"/>
          <w:lang w:val="en-IN"/>
        </w:rPr>
        <w:t>(C)</w:t>
      </w:r>
      <w:r w:rsidRPr="0081697B">
        <w:rPr>
          <w:rFonts w:ascii="Times New Roman Bold" w:hAnsi="Times New Roman Bold"/>
          <w:b/>
          <w:bCs/>
          <w:sz w:val="21"/>
          <w:szCs w:val="21"/>
          <w:lang w:val="en-IN"/>
        </w:rPr>
        <w:tab/>
      </w:r>
    </w:p>
    <w:p w14:paraId="3C4A1D77" w14:textId="77777777" w:rsidR="005D242B" w:rsidRPr="0081697B" w:rsidRDefault="00761365" w:rsidP="00361B27">
      <w:pPr>
        <w:pStyle w:val="ctrl-4"/>
        <w:tabs>
          <w:tab w:val="clear" w:pos="547"/>
          <w:tab w:val="clear" w:pos="1080"/>
          <w:tab w:val="clear" w:pos="3240"/>
          <w:tab w:val="left" w:pos="558"/>
          <w:tab w:val="left" w:pos="1143"/>
          <w:tab w:val="left" w:pos="1665"/>
          <w:tab w:val="left" w:pos="2178"/>
          <w:tab w:val="left" w:pos="3222"/>
          <w:tab w:val="left" w:pos="3798"/>
          <w:tab w:val="left" w:pos="4347"/>
        </w:tabs>
        <w:spacing w:before="14"/>
        <w:ind w:left="558" w:hanging="558"/>
        <w:jc w:val="both"/>
        <w:rPr>
          <w:bCs/>
          <w:color w:val="000000"/>
          <w:sz w:val="21"/>
          <w:szCs w:val="21"/>
          <w:lang w:val="en-IN"/>
        </w:rPr>
      </w:pPr>
      <w:r>
        <w:rPr>
          <w:rFonts w:ascii="Times New Roman Bold" w:hAnsi="Times New Roman Bold"/>
          <w:b/>
          <w:color w:val="EC2791"/>
          <w:sz w:val="21"/>
          <w:szCs w:val="21"/>
          <w:lang w:val="en-GB"/>
        </w:rPr>
        <w:tab/>
      </w:r>
      <w:r w:rsidR="005D242B" w:rsidRPr="0081697B">
        <w:rPr>
          <w:bCs/>
          <w:color w:val="000000"/>
          <w:sz w:val="21"/>
          <w:szCs w:val="21"/>
          <w:lang w:val="en-IN"/>
        </w:rPr>
        <w:t>Some metabolic reactions can be performed in vitro, but metabolism as a sustained, coordinated process is exclusive to living systems.</w:t>
      </w:r>
    </w:p>
    <w:p w14:paraId="02593CF2" w14:textId="77777777" w:rsidR="00393C23" w:rsidRPr="0081697B" w:rsidRDefault="00393C23" w:rsidP="00361B27">
      <w:pPr>
        <w:pStyle w:val="SPACE"/>
        <w:spacing w:before="14"/>
      </w:pPr>
    </w:p>
    <w:p w14:paraId="3483B3CE" w14:textId="1EDFE003" w:rsidR="008F36FE" w:rsidRPr="0081697B" w:rsidRDefault="00B40737" w:rsidP="00361B27">
      <w:pPr>
        <w:pStyle w:val="ctrl-4"/>
        <w:tabs>
          <w:tab w:val="clear" w:pos="547"/>
          <w:tab w:val="clear" w:pos="1080"/>
          <w:tab w:val="clear" w:pos="3240"/>
          <w:tab w:val="left" w:pos="558"/>
          <w:tab w:val="left" w:pos="1143"/>
          <w:tab w:val="left" w:pos="1665"/>
          <w:tab w:val="left" w:pos="2178"/>
          <w:tab w:val="left" w:pos="3222"/>
          <w:tab w:val="left" w:pos="3798"/>
          <w:tab w:val="left" w:pos="4347"/>
        </w:tabs>
        <w:spacing w:before="14"/>
        <w:ind w:left="558" w:hanging="558"/>
        <w:jc w:val="both"/>
        <w:rPr>
          <w:rFonts w:ascii="Times New Roman Bold" w:hAnsi="Times New Roman Bold"/>
          <w:b/>
          <w:sz w:val="21"/>
          <w:szCs w:val="21"/>
          <w:lang w:val="en-GB"/>
        </w:rPr>
      </w:pPr>
      <w:r>
        <w:rPr>
          <w:rFonts w:ascii="Times New Roman Bold" w:hAnsi="Times New Roman Bold"/>
          <w:b/>
          <w:color w:val="EC2791"/>
          <w:sz w:val="21"/>
          <w:szCs w:val="21"/>
          <w:lang w:val="en-GB"/>
        </w:rPr>
        <w:t>27</w:t>
      </w:r>
      <w:r w:rsidR="005D242B" w:rsidRPr="0081697B">
        <w:rPr>
          <w:rFonts w:ascii="Times New Roman Bold" w:hAnsi="Times New Roman Bold"/>
          <w:b/>
          <w:color w:val="EC2791"/>
          <w:sz w:val="21"/>
          <w:szCs w:val="21"/>
          <w:lang w:val="en-GB"/>
        </w:rPr>
        <w:t>.</w:t>
      </w:r>
      <w:r w:rsidR="005D242B" w:rsidRPr="0081697B">
        <w:rPr>
          <w:rFonts w:ascii="Times New Roman Bold" w:hAnsi="Times New Roman Bold"/>
          <w:b/>
          <w:sz w:val="21"/>
          <w:szCs w:val="21"/>
          <w:lang w:val="en-GB"/>
        </w:rPr>
        <w:tab/>
      </w:r>
      <w:r w:rsidR="0025483C" w:rsidRPr="0081697B">
        <w:rPr>
          <w:color w:val="000000"/>
          <w:sz w:val="21"/>
          <w:szCs w:val="21"/>
          <w:lang w:val="en-GB"/>
        </w:rPr>
        <w:t>(A)</w:t>
      </w:r>
      <w:r w:rsidR="005D242B" w:rsidRPr="0081697B">
        <w:rPr>
          <w:rFonts w:ascii="Times New Roman Bold" w:hAnsi="Times New Roman Bold"/>
          <w:b/>
          <w:sz w:val="21"/>
          <w:szCs w:val="21"/>
          <w:lang w:val="en-GB"/>
        </w:rPr>
        <w:tab/>
      </w:r>
    </w:p>
    <w:p w14:paraId="3B95BFE7" w14:textId="77777777" w:rsidR="005D242B" w:rsidRPr="0081697B" w:rsidRDefault="008F36FE" w:rsidP="00361B27">
      <w:pPr>
        <w:pStyle w:val="ctrl-4"/>
        <w:tabs>
          <w:tab w:val="clear" w:pos="547"/>
          <w:tab w:val="clear" w:pos="1080"/>
          <w:tab w:val="clear" w:pos="3240"/>
          <w:tab w:val="left" w:pos="558"/>
          <w:tab w:val="left" w:pos="1143"/>
          <w:tab w:val="left" w:pos="1665"/>
          <w:tab w:val="left" w:pos="2178"/>
          <w:tab w:val="left" w:pos="3222"/>
          <w:tab w:val="left" w:pos="3798"/>
          <w:tab w:val="left" w:pos="4347"/>
        </w:tabs>
        <w:spacing w:before="14"/>
        <w:ind w:left="558" w:hanging="558"/>
        <w:jc w:val="both"/>
        <w:rPr>
          <w:color w:val="000000"/>
          <w:sz w:val="21"/>
          <w:szCs w:val="21"/>
        </w:rPr>
      </w:pPr>
      <w:r w:rsidRPr="0081697B">
        <w:rPr>
          <w:bCs/>
          <w:color w:val="000000"/>
          <w:sz w:val="21"/>
          <w:szCs w:val="21"/>
          <w:lang w:val="en-GB"/>
        </w:rPr>
        <w:t>i.</w:t>
      </w:r>
      <w:r w:rsidRPr="0081697B">
        <w:rPr>
          <w:i/>
          <w:color w:val="000000"/>
          <w:sz w:val="21"/>
          <w:szCs w:val="21"/>
        </w:rPr>
        <w:tab/>
      </w:r>
      <w:r w:rsidR="005D242B" w:rsidRPr="0081697B">
        <w:rPr>
          <w:i/>
          <w:color w:val="000000"/>
          <w:sz w:val="21"/>
          <w:szCs w:val="21"/>
        </w:rPr>
        <w:t>Amoeba</w:t>
      </w:r>
      <w:r w:rsidR="005D242B" w:rsidRPr="0081697B">
        <w:rPr>
          <w:color w:val="000000"/>
          <w:sz w:val="21"/>
          <w:szCs w:val="21"/>
        </w:rPr>
        <w:t xml:space="preserve"> divides by binary and multiple fission.</w:t>
      </w:r>
    </w:p>
    <w:p w14:paraId="7AEFD822" w14:textId="77777777" w:rsidR="005D242B" w:rsidRPr="0081697B" w:rsidRDefault="008F36FE" w:rsidP="00361B27">
      <w:pPr>
        <w:pStyle w:val="ctrl-4"/>
        <w:tabs>
          <w:tab w:val="clear" w:pos="547"/>
          <w:tab w:val="clear" w:pos="1080"/>
          <w:tab w:val="clear" w:pos="3240"/>
          <w:tab w:val="left" w:pos="558"/>
          <w:tab w:val="left" w:pos="1143"/>
          <w:tab w:val="left" w:pos="1665"/>
          <w:tab w:val="left" w:pos="2178"/>
          <w:tab w:val="left" w:pos="3222"/>
          <w:tab w:val="left" w:pos="3798"/>
          <w:tab w:val="left" w:pos="4347"/>
        </w:tabs>
        <w:spacing w:before="14"/>
        <w:ind w:left="558" w:hanging="558"/>
        <w:rPr>
          <w:color w:val="000000"/>
          <w:sz w:val="21"/>
          <w:szCs w:val="21"/>
        </w:rPr>
      </w:pPr>
      <w:r w:rsidRPr="0081697B">
        <w:rPr>
          <w:color w:val="000000"/>
          <w:sz w:val="21"/>
          <w:szCs w:val="21"/>
        </w:rPr>
        <w:t>ii.</w:t>
      </w:r>
      <w:r w:rsidR="005D242B" w:rsidRPr="0081697B">
        <w:rPr>
          <w:color w:val="000000"/>
          <w:sz w:val="21"/>
          <w:szCs w:val="21"/>
        </w:rPr>
        <w:tab/>
        <w:t>Bacteria divide by binary fission.</w:t>
      </w:r>
    </w:p>
    <w:p w14:paraId="5E437AAC" w14:textId="77777777" w:rsidR="005D242B" w:rsidRPr="0081697B" w:rsidRDefault="008F36FE" w:rsidP="00361B27">
      <w:pPr>
        <w:pStyle w:val="ctrl-4"/>
        <w:tabs>
          <w:tab w:val="clear" w:pos="547"/>
          <w:tab w:val="clear" w:pos="1080"/>
          <w:tab w:val="clear" w:pos="3240"/>
          <w:tab w:val="left" w:pos="558"/>
          <w:tab w:val="left" w:pos="1143"/>
          <w:tab w:val="left" w:pos="1665"/>
          <w:tab w:val="left" w:pos="2178"/>
          <w:tab w:val="left" w:pos="3222"/>
          <w:tab w:val="left" w:pos="3798"/>
          <w:tab w:val="left" w:pos="4347"/>
        </w:tabs>
        <w:spacing w:before="14"/>
        <w:ind w:left="558" w:hanging="558"/>
        <w:jc w:val="both"/>
        <w:rPr>
          <w:color w:val="000000"/>
          <w:sz w:val="21"/>
          <w:szCs w:val="21"/>
        </w:rPr>
      </w:pPr>
      <w:r w:rsidRPr="0081697B">
        <w:rPr>
          <w:color w:val="000000"/>
          <w:sz w:val="21"/>
          <w:szCs w:val="21"/>
        </w:rPr>
        <w:t>iii.</w:t>
      </w:r>
      <w:r w:rsidR="005D242B" w:rsidRPr="0081697B">
        <w:rPr>
          <w:color w:val="000000"/>
          <w:sz w:val="21"/>
          <w:szCs w:val="21"/>
        </w:rPr>
        <w:tab/>
        <w:t>Viral replication takes place via lytic or lysogenic cycle in the host cell. It cannot replicate outside the host cell.</w:t>
      </w:r>
    </w:p>
    <w:p w14:paraId="5DC60F18" w14:textId="77777777" w:rsidR="005D242B" w:rsidRPr="0081697B" w:rsidRDefault="005D242B" w:rsidP="00361B27">
      <w:pPr>
        <w:pStyle w:val="SPACE"/>
        <w:spacing w:before="14"/>
      </w:pPr>
    </w:p>
    <w:p w14:paraId="123DFA2B" w14:textId="55E3A26A" w:rsidR="005D242B" w:rsidRDefault="00B40737" w:rsidP="00361B27">
      <w:pPr>
        <w:pStyle w:val="ctrl-4"/>
        <w:tabs>
          <w:tab w:val="clear" w:pos="547"/>
          <w:tab w:val="clear" w:pos="1080"/>
          <w:tab w:val="clear" w:pos="3240"/>
          <w:tab w:val="left" w:pos="558"/>
          <w:tab w:val="left" w:pos="1143"/>
          <w:tab w:val="left" w:pos="1665"/>
          <w:tab w:val="left" w:pos="2178"/>
          <w:tab w:val="left" w:pos="3222"/>
          <w:tab w:val="left" w:pos="3798"/>
          <w:tab w:val="left" w:pos="4347"/>
        </w:tabs>
        <w:spacing w:before="14"/>
        <w:ind w:left="558" w:hanging="558"/>
        <w:jc w:val="both"/>
        <w:rPr>
          <w:rFonts w:ascii="Times New Roman Bold" w:hAnsi="Times New Roman Bold"/>
          <w:b/>
          <w:iCs/>
          <w:sz w:val="21"/>
          <w:szCs w:val="21"/>
          <w:lang w:val="en-GB"/>
        </w:rPr>
      </w:pPr>
      <w:r>
        <w:rPr>
          <w:rFonts w:ascii="Times New Roman Bold" w:hAnsi="Times New Roman Bold"/>
          <w:b/>
          <w:color w:val="EC2791"/>
          <w:sz w:val="21"/>
          <w:szCs w:val="21"/>
          <w:lang w:val="en-GB"/>
        </w:rPr>
        <w:t>28</w:t>
      </w:r>
      <w:r w:rsidR="005D242B" w:rsidRPr="0081697B">
        <w:rPr>
          <w:rFonts w:ascii="Times New Roman Bold" w:hAnsi="Times New Roman Bold"/>
          <w:b/>
          <w:color w:val="EC2791"/>
          <w:sz w:val="21"/>
          <w:szCs w:val="21"/>
          <w:lang w:val="en-GB"/>
        </w:rPr>
        <w:t>.</w:t>
      </w:r>
      <w:r w:rsidR="005D242B" w:rsidRPr="0081697B">
        <w:rPr>
          <w:rFonts w:ascii="Times New Roman Bold" w:hAnsi="Times New Roman Bold"/>
          <w:b/>
          <w:iCs/>
          <w:sz w:val="21"/>
          <w:szCs w:val="21"/>
          <w:lang w:val="en-GB"/>
        </w:rPr>
        <w:tab/>
      </w:r>
      <w:r w:rsidR="0025483C" w:rsidRPr="0081697B">
        <w:rPr>
          <w:iCs/>
          <w:color w:val="000000"/>
          <w:sz w:val="21"/>
          <w:szCs w:val="21"/>
          <w:lang w:val="en-GB"/>
        </w:rPr>
        <w:t>(B)</w:t>
      </w:r>
    </w:p>
    <w:p w14:paraId="6211EACA" w14:textId="77777777" w:rsidR="00B40737" w:rsidRPr="0081697B" w:rsidRDefault="00B40737" w:rsidP="00B40737">
      <w:pPr>
        <w:pStyle w:val="SPACE"/>
        <w:spacing w:before="6"/>
      </w:pPr>
    </w:p>
    <w:tbl>
      <w:tblPr>
        <w:tblW w:w="0" w:type="auto"/>
        <w:tblBorders>
          <w:insideH w:val="single" w:sz="24" w:space="0" w:color="auto"/>
          <w:insideV w:val="single" w:sz="24" w:space="0" w:color="auto"/>
        </w:tblBorders>
        <w:tblLook w:val="04A0" w:firstRow="1" w:lastRow="0" w:firstColumn="1" w:lastColumn="0" w:noHBand="0" w:noVBand="1"/>
      </w:tblPr>
      <w:tblGrid>
        <w:gridCol w:w="567"/>
        <w:gridCol w:w="4219"/>
      </w:tblGrid>
      <w:tr w:rsidR="00A92FBE" w:rsidRPr="00E354B4" w14:paraId="00919728" w14:textId="77777777" w:rsidTr="00A80187">
        <w:tc>
          <w:tcPr>
            <w:tcW w:w="567" w:type="dxa"/>
            <w:tcBorders>
              <w:right w:val="single" w:sz="24" w:space="0" w:color="FFFFFF"/>
            </w:tcBorders>
            <w:shd w:val="clear" w:color="auto" w:fill="FCDFEB"/>
          </w:tcPr>
          <w:p w14:paraId="6EB2ED0E" w14:textId="77777777" w:rsidR="00A92FBE" w:rsidRPr="00436DA4" w:rsidRDefault="00A92FBE" w:rsidP="00361B27">
            <w:pPr>
              <w:pStyle w:val="SPACE"/>
              <w:spacing w:before="6" w:after="60" w:line="240" w:lineRule="auto"/>
              <w:ind w:left="0" w:firstLine="0"/>
            </w:pPr>
            <w:r>
              <w:rPr>
                <w:rFonts w:ascii="Cambria" w:hAnsi="Cambria"/>
                <w:b/>
                <w:bCs/>
                <w:color w:val="ED2791"/>
              </w:rPr>
              <w:t>1.1</w:t>
            </w:r>
          </w:p>
        </w:tc>
        <w:tc>
          <w:tcPr>
            <w:tcW w:w="4219" w:type="dxa"/>
            <w:tcBorders>
              <w:top w:val="nil"/>
              <w:left w:val="single" w:sz="24" w:space="0" w:color="FFFFFF"/>
              <w:bottom w:val="nil"/>
            </w:tcBorders>
            <w:shd w:val="clear" w:color="auto" w:fill="F2F2F2"/>
          </w:tcPr>
          <w:p w14:paraId="613D1D15" w14:textId="77777777" w:rsidR="00A92FBE" w:rsidRPr="00436DA4" w:rsidRDefault="00A92FBE" w:rsidP="00361B27">
            <w:pPr>
              <w:pStyle w:val="SPACE"/>
              <w:spacing w:before="6" w:after="60" w:line="240" w:lineRule="auto"/>
              <w:ind w:left="0" w:firstLine="0"/>
            </w:pPr>
            <w:r w:rsidRPr="00BF5D91">
              <w:rPr>
                <w:rFonts w:ascii="Cambria" w:hAnsi="Cambria"/>
                <w:b/>
                <w:bCs/>
                <w:color w:val="ED2791"/>
              </w:rPr>
              <w:t>Diversity in the Living World</w:t>
            </w:r>
          </w:p>
        </w:tc>
      </w:tr>
    </w:tbl>
    <w:p w14:paraId="6C609BEA" w14:textId="77777777" w:rsidR="005D242B" w:rsidRPr="0081697B" w:rsidRDefault="005D242B" w:rsidP="00361B27">
      <w:pPr>
        <w:pStyle w:val="SPACE"/>
        <w:spacing w:before="6"/>
      </w:pPr>
    </w:p>
    <w:p w14:paraId="514A5DAA" w14:textId="160E9CE2" w:rsidR="005D242B" w:rsidRPr="0081697B" w:rsidRDefault="00B40737" w:rsidP="00361B27">
      <w:pPr>
        <w:pStyle w:val="SPACE"/>
        <w:tabs>
          <w:tab w:val="clear" w:pos="547"/>
          <w:tab w:val="left" w:pos="558"/>
          <w:tab w:val="left" w:pos="1143"/>
          <w:tab w:val="left" w:pos="1665"/>
          <w:tab w:val="left" w:pos="2178"/>
          <w:tab w:val="left" w:pos="3222"/>
          <w:tab w:val="left" w:pos="3798"/>
          <w:tab w:val="left" w:pos="4347"/>
        </w:tabs>
        <w:spacing w:before="6" w:line="240" w:lineRule="auto"/>
        <w:ind w:left="558" w:hanging="558"/>
        <w:rPr>
          <w:rFonts w:ascii="Times New Roman Bold" w:hAnsi="Times New Roman Bold"/>
          <w:b/>
          <w:sz w:val="21"/>
          <w:szCs w:val="21"/>
          <w:lang w:val="en-GB"/>
        </w:rPr>
      </w:pPr>
      <w:r>
        <w:rPr>
          <w:rFonts w:ascii="Times New Roman Bold" w:hAnsi="Times New Roman Bold"/>
          <w:b/>
          <w:color w:val="EC2791"/>
          <w:sz w:val="21"/>
          <w:szCs w:val="21"/>
        </w:rPr>
        <w:t>29</w:t>
      </w:r>
      <w:r w:rsidR="005D242B" w:rsidRPr="0081697B">
        <w:rPr>
          <w:rFonts w:ascii="Times New Roman Bold" w:hAnsi="Times New Roman Bold"/>
          <w:b/>
          <w:color w:val="EC2791"/>
          <w:sz w:val="21"/>
          <w:szCs w:val="21"/>
        </w:rPr>
        <w:t>.</w:t>
      </w:r>
      <w:r w:rsidR="005D242B" w:rsidRPr="0081697B">
        <w:rPr>
          <w:rFonts w:ascii="Times New Roman Bold" w:hAnsi="Times New Roman Bold"/>
          <w:b/>
          <w:sz w:val="21"/>
          <w:szCs w:val="21"/>
          <w:lang w:val="en-GB"/>
        </w:rPr>
        <w:tab/>
      </w:r>
      <w:r w:rsidR="0025483C" w:rsidRPr="0081697B">
        <w:rPr>
          <w:color w:val="000000"/>
          <w:sz w:val="21"/>
          <w:szCs w:val="21"/>
          <w:lang w:val="en-GB"/>
        </w:rPr>
        <w:t>(D)</w:t>
      </w:r>
    </w:p>
    <w:p w14:paraId="2CF8194D" w14:textId="77777777" w:rsidR="005D242B" w:rsidRPr="0081697B" w:rsidRDefault="005D242B" w:rsidP="00361B27">
      <w:pPr>
        <w:pStyle w:val="SPACE"/>
        <w:spacing w:before="6"/>
      </w:pPr>
    </w:p>
    <w:p w14:paraId="44EF70F2" w14:textId="3C3521C2" w:rsidR="00761365" w:rsidRDefault="00B40737" w:rsidP="00361B27">
      <w:pPr>
        <w:pStyle w:val="ctrl-4"/>
        <w:tabs>
          <w:tab w:val="clear" w:pos="547"/>
          <w:tab w:val="clear" w:pos="1080"/>
          <w:tab w:val="clear" w:pos="3240"/>
          <w:tab w:val="left" w:pos="558"/>
          <w:tab w:val="left" w:pos="1143"/>
          <w:tab w:val="left" w:pos="1665"/>
          <w:tab w:val="left" w:pos="2178"/>
          <w:tab w:val="left" w:pos="3222"/>
          <w:tab w:val="left" w:pos="3798"/>
          <w:tab w:val="left" w:pos="4347"/>
        </w:tabs>
        <w:spacing w:before="6"/>
        <w:ind w:left="558" w:hanging="558"/>
        <w:jc w:val="both"/>
        <w:rPr>
          <w:rFonts w:ascii="Times New Roman Bold" w:hAnsi="Times New Roman Bold"/>
          <w:b/>
          <w:sz w:val="21"/>
          <w:szCs w:val="21"/>
          <w:lang w:val="en-GB"/>
        </w:rPr>
      </w:pPr>
      <w:r>
        <w:rPr>
          <w:rFonts w:ascii="Times New Roman Bold" w:hAnsi="Times New Roman Bold"/>
          <w:b/>
          <w:color w:val="EC2791"/>
          <w:sz w:val="21"/>
          <w:szCs w:val="21"/>
          <w:lang w:val="en-GB"/>
        </w:rPr>
        <w:t>30</w:t>
      </w:r>
      <w:r w:rsidR="008A764B">
        <w:rPr>
          <w:rFonts w:ascii="Times New Roman Bold" w:hAnsi="Times New Roman Bold"/>
          <w:b/>
          <w:color w:val="EC2791"/>
          <w:sz w:val="21"/>
          <w:szCs w:val="21"/>
          <w:lang w:val="en-GB"/>
        </w:rPr>
        <w:t>.</w:t>
      </w:r>
      <w:r w:rsidR="005D242B" w:rsidRPr="0081697B">
        <w:rPr>
          <w:rFonts w:ascii="Times New Roman Bold" w:hAnsi="Times New Roman Bold"/>
          <w:b/>
          <w:sz w:val="21"/>
          <w:szCs w:val="21"/>
          <w:lang w:val="en-GB"/>
        </w:rPr>
        <w:tab/>
      </w:r>
      <w:r w:rsidR="0025483C" w:rsidRPr="0081697B">
        <w:rPr>
          <w:color w:val="000000"/>
          <w:sz w:val="21"/>
          <w:szCs w:val="21"/>
          <w:lang w:val="en-GB"/>
        </w:rPr>
        <w:t>(</w:t>
      </w:r>
      <w:r w:rsidR="004D6E13" w:rsidRPr="0081697B">
        <w:rPr>
          <w:color w:val="000000"/>
          <w:sz w:val="21"/>
          <w:szCs w:val="21"/>
          <w:lang w:val="en-GB"/>
        </w:rPr>
        <w:t>B</w:t>
      </w:r>
      <w:r w:rsidR="0025483C" w:rsidRPr="0081697B">
        <w:rPr>
          <w:color w:val="000000"/>
          <w:sz w:val="21"/>
          <w:szCs w:val="21"/>
          <w:lang w:val="en-GB"/>
        </w:rPr>
        <w:t>)</w:t>
      </w:r>
    </w:p>
    <w:p w14:paraId="30CCC2D1" w14:textId="77777777" w:rsidR="005D242B" w:rsidRPr="0081697B" w:rsidRDefault="00761365" w:rsidP="00361B27">
      <w:pPr>
        <w:pStyle w:val="ctrl-4"/>
        <w:tabs>
          <w:tab w:val="clear" w:pos="547"/>
          <w:tab w:val="clear" w:pos="1080"/>
          <w:tab w:val="clear" w:pos="3240"/>
          <w:tab w:val="left" w:pos="558"/>
          <w:tab w:val="left" w:pos="1143"/>
          <w:tab w:val="left" w:pos="1665"/>
          <w:tab w:val="left" w:pos="2178"/>
          <w:tab w:val="left" w:pos="3222"/>
          <w:tab w:val="left" w:pos="3798"/>
          <w:tab w:val="left" w:pos="4347"/>
        </w:tabs>
        <w:spacing w:before="6"/>
        <w:ind w:left="558" w:hanging="558"/>
        <w:jc w:val="both"/>
        <w:rPr>
          <w:color w:val="000000"/>
          <w:sz w:val="21"/>
          <w:szCs w:val="21"/>
          <w:lang w:val="en-IN"/>
        </w:rPr>
      </w:pPr>
      <w:r>
        <w:rPr>
          <w:rFonts w:ascii="Times New Roman Bold" w:hAnsi="Times New Roman Bold"/>
          <w:b/>
          <w:color w:val="EC2791"/>
          <w:sz w:val="21"/>
          <w:szCs w:val="21"/>
          <w:lang w:val="en-GB"/>
        </w:rPr>
        <w:tab/>
      </w:r>
      <w:r w:rsidR="004D6E13" w:rsidRPr="0081697B">
        <w:rPr>
          <w:color w:val="000000"/>
          <w:sz w:val="21"/>
          <w:szCs w:val="21"/>
          <w:lang w:val="en-IN"/>
        </w:rPr>
        <w:t>A genus includes related species with more characters in common compared to species of other genera. Different specific epithets within a genus indicate different species that still share fundamental similarities.</w:t>
      </w:r>
    </w:p>
    <w:p w14:paraId="3A5A89AB" w14:textId="77777777" w:rsidR="005D242B" w:rsidRDefault="005D242B" w:rsidP="00361B27">
      <w:pPr>
        <w:pStyle w:val="SPACE"/>
        <w:spacing w:before="6"/>
      </w:pPr>
    </w:p>
    <w:tbl>
      <w:tblPr>
        <w:tblW w:w="0" w:type="auto"/>
        <w:tblBorders>
          <w:insideH w:val="single" w:sz="24" w:space="0" w:color="auto"/>
          <w:insideV w:val="single" w:sz="24" w:space="0" w:color="auto"/>
        </w:tblBorders>
        <w:tblLook w:val="04A0" w:firstRow="1" w:lastRow="0" w:firstColumn="1" w:lastColumn="0" w:noHBand="0" w:noVBand="1"/>
      </w:tblPr>
      <w:tblGrid>
        <w:gridCol w:w="567"/>
        <w:gridCol w:w="4219"/>
      </w:tblGrid>
      <w:tr w:rsidR="00762D44" w:rsidRPr="00436DA4" w14:paraId="47361C64" w14:textId="77777777" w:rsidTr="00A80187">
        <w:tc>
          <w:tcPr>
            <w:tcW w:w="567" w:type="dxa"/>
            <w:tcBorders>
              <w:right w:val="single" w:sz="24" w:space="0" w:color="FFFFFF"/>
            </w:tcBorders>
            <w:shd w:val="clear" w:color="auto" w:fill="FCDFEB"/>
          </w:tcPr>
          <w:p w14:paraId="3E60325F" w14:textId="77777777" w:rsidR="00762D44" w:rsidRPr="00436DA4" w:rsidRDefault="00762D44" w:rsidP="00361B27">
            <w:pPr>
              <w:pStyle w:val="SPACE"/>
              <w:spacing w:before="6" w:after="60" w:line="240" w:lineRule="auto"/>
              <w:ind w:left="0" w:firstLine="0"/>
            </w:pPr>
            <w:r>
              <w:rPr>
                <w:rFonts w:ascii="Cambria" w:hAnsi="Cambria"/>
                <w:b/>
                <w:bCs/>
                <w:color w:val="ED2791"/>
              </w:rPr>
              <w:t>1.2</w:t>
            </w:r>
          </w:p>
        </w:tc>
        <w:tc>
          <w:tcPr>
            <w:tcW w:w="4219" w:type="dxa"/>
            <w:tcBorders>
              <w:top w:val="nil"/>
              <w:left w:val="single" w:sz="24" w:space="0" w:color="FFFFFF"/>
              <w:bottom w:val="nil"/>
            </w:tcBorders>
            <w:shd w:val="clear" w:color="auto" w:fill="F2F2F2"/>
          </w:tcPr>
          <w:p w14:paraId="0B794AC5" w14:textId="77777777" w:rsidR="00762D44" w:rsidRPr="00436DA4" w:rsidRDefault="00762D44" w:rsidP="00361B27">
            <w:pPr>
              <w:pStyle w:val="SPACE"/>
              <w:spacing w:before="6" w:after="60" w:line="240" w:lineRule="auto"/>
              <w:ind w:left="0" w:firstLine="0"/>
            </w:pPr>
            <w:r w:rsidRPr="00BF5D91">
              <w:rPr>
                <w:rFonts w:ascii="Cambria" w:hAnsi="Cambria"/>
                <w:b/>
                <w:bCs/>
                <w:color w:val="ED2791"/>
              </w:rPr>
              <w:t>Taxonomic Categories</w:t>
            </w:r>
          </w:p>
        </w:tc>
      </w:tr>
    </w:tbl>
    <w:p w14:paraId="01EC0458" w14:textId="77777777" w:rsidR="005D242B" w:rsidRPr="0081697B" w:rsidRDefault="005D242B" w:rsidP="00361B27">
      <w:pPr>
        <w:pStyle w:val="SPACE"/>
        <w:spacing w:before="6"/>
      </w:pPr>
    </w:p>
    <w:p w14:paraId="566F598B" w14:textId="5CC5CE20" w:rsidR="005D242B" w:rsidRPr="0081697B" w:rsidRDefault="00B40737" w:rsidP="00361B27">
      <w:pPr>
        <w:tabs>
          <w:tab w:val="left" w:pos="558"/>
          <w:tab w:val="left" w:pos="1107"/>
          <w:tab w:val="left" w:pos="1143"/>
          <w:tab w:val="left" w:pos="1665"/>
          <w:tab w:val="left" w:pos="2178"/>
          <w:tab w:val="left" w:pos="3222"/>
          <w:tab w:val="left" w:pos="3798"/>
          <w:tab w:val="left" w:pos="4347"/>
        </w:tabs>
        <w:spacing w:before="6"/>
        <w:ind w:left="558" w:hanging="558"/>
        <w:jc w:val="both"/>
        <w:rPr>
          <w:rFonts w:ascii="Times New Roman Bold" w:hAnsi="Times New Roman Bold"/>
          <w:b/>
          <w:bCs/>
          <w:sz w:val="21"/>
          <w:szCs w:val="21"/>
          <w:lang w:val="en-GB"/>
        </w:rPr>
      </w:pPr>
      <w:r>
        <w:rPr>
          <w:rFonts w:ascii="Times New Roman Bold" w:hAnsi="Times New Roman Bold" w:cs="Times New Roman"/>
          <w:b/>
          <w:color w:val="EC2791"/>
          <w:sz w:val="21"/>
          <w:szCs w:val="21"/>
          <w:lang w:val="en-GB"/>
        </w:rPr>
        <w:t>3</w:t>
      </w:r>
      <w:r w:rsidR="005D242B" w:rsidRPr="0081697B">
        <w:rPr>
          <w:rFonts w:ascii="Times New Roman Bold" w:hAnsi="Times New Roman Bold" w:cs="Times New Roman"/>
          <w:b/>
          <w:color w:val="EC2791"/>
          <w:sz w:val="21"/>
          <w:szCs w:val="21"/>
          <w:lang w:val="en-GB"/>
        </w:rPr>
        <w:t>1</w:t>
      </w:r>
      <w:r w:rsidR="005D242B" w:rsidRPr="0081697B">
        <w:rPr>
          <w:rFonts w:ascii="Times New Roman Bold" w:hAnsi="Times New Roman Bold" w:cs="Times New Roman"/>
          <w:b/>
          <w:color w:val="EC2791"/>
          <w:sz w:val="21"/>
          <w:szCs w:val="21"/>
          <w:lang w:val="en-IN"/>
        </w:rPr>
        <w:t>.</w:t>
      </w:r>
      <w:r w:rsidR="005D242B" w:rsidRPr="0081697B">
        <w:rPr>
          <w:rFonts w:ascii="Times New Roman Bold" w:hAnsi="Times New Roman Bold"/>
          <w:b/>
          <w:bCs/>
          <w:sz w:val="21"/>
          <w:szCs w:val="21"/>
          <w:lang w:val="en-GB"/>
        </w:rPr>
        <w:tab/>
      </w:r>
      <w:r w:rsidR="0025483C" w:rsidRPr="0081697B">
        <w:rPr>
          <w:bCs/>
          <w:color w:val="000000"/>
          <w:sz w:val="21"/>
          <w:szCs w:val="21"/>
          <w:lang w:val="en-GB"/>
        </w:rPr>
        <w:t>(A)</w:t>
      </w:r>
    </w:p>
    <w:p w14:paraId="08CAFE79" w14:textId="5D5CF035" w:rsidR="005D242B" w:rsidRPr="0081697B" w:rsidRDefault="00BE12B7" w:rsidP="00361B27">
      <w:pPr>
        <w:tabs>
          <w:tab w:val="left" w:pos="432"/>
          <w:tab w:val="left" w:pos="585"/>
          <w:tab w:val="left" w:pos="963"/>
          <w:tab w:val="left" w:pos="1107"/>
          <w:tab w:val="left" w:pos="1143"/>
          <w:tab w:val="left" w:pos="1665"/>
          <w:tab w:val="left" w:pos="2178"/>
          <w:tab w:val="left" w:pos="3222"/>
          <w:tab w:val="left" w:pos="3798"/>
          <w:tab w:val="left" w:pos="4347"/>
        </w:tabs>
        <w:spacing w:before="6"/>
        <w:ind w:left="585" w:hanging="585"/>
        <w:jc w:val="both"/>
        <w:rPr>
          <w:spacing w:val="4"/>
          <w:sz w:val="21"/>
          <w:szCs w:val="21"/>
          <w:lang w:val="en-IN"/>
        </w:rPr>
      </w:pPr>
      <w:r>
        <w:rPr>
          <w:spacing w:val="4"/>
          <w:sz w:val="21"/>
          <w:szCs w:val="21"/>
          <w:lang w:val="en-IN"/>
        </w:rPr>
        <w:lastRenderedPageBreak/>
        <w:tab/>
      </w:r>
      <w:r w:rsidR="005C3524">
        <w:rPr>
          <w:spacing w:val="4"/>
          <w:sz w:val="21"/>
          <w:szCs w:val="21"/>
          <w:lang w:val="en-IN"/>
        </w:rPr>
      </w:r>
      <w:r w:rsidR="005C3524">
        <w:rPr>
          <w:spacing w:val="4"/>
          <w:sz w:val="21"/>
          <w:szCs w:val="21"/>
          <w:lang w:val="en-IN"/>
        </w:rPr>
        <w:pict w14:anchorId="5169380C">
          <v:roundrect id="_x0000_s6869" style="width:231pt;height:100.8pt;mso-left-percent:-10001;mso-top-percent:-10001;mso-position-horizontal:absolute;mso-position-horizontal-relative:char;mso-position-vertical:absolute;mso-position-vertical-relative:line;mso-left-percent:-10001;mso-top-percent:-10001" arcsize="10923f" fillcolor="#f2f2f2" strokecolor="#ec2791">
            <v:textbox style="mso-next-textbox:#_x0000_s6869" inset="0,0,0,0">
              <w:txbxContent>
                <w:p w14:paraId="33DE88D7" w14:textId="57A2A437" w:rsidR="005D242B" w:rsidRPr="00D11998" w:rsidRDefault="005D242B" w:rsidP="005D242B">
                  <w:pPr>
                    <w:tabs>
                      <w:tab w:val="left" w:pos="432"/>
                      <w:tab w:val="left" w:pos="585"/>
                      <w:tab w:val="left" w:pos="963"/>
                      <w:tab w:val="left" w:pos="1107"/>
                    </w:tabs>
                    <w:jc w:val="center"/>
                    <w:rPr>
                      <w:rFonts w:ascii="Cambria" w:hAnsi="Cambria"/>
                      <w:b/>
                      <w:i/>
                      <w:iCs/>
                      <w:noProof/>
                      <w:color w:val="EC2791"/>
                      <w:sz w:val="22"/>
                      <w:szCs w:val="22"/>
                      <w:lang w:val="en-IN" w:eastAsia="x-none"/>
                    </w:rPr>
                  </w:pPr>
                  <w:r w:rsidRPr="00D11998">
                    <w:rPr>
                      <w:rFonts w:ascii="Cambria" w:hAnsi="Cambria"/>
                      <w:b/>
                      <w:i/>
                      <w:iCs/>
                      <w:noProof/>
                      <w:color w:val="EC2791"/>
                      <w:sz w:val="22"/>
                      <w:szCs w:val="22"/>
                      <w:lang w:val="en-IN" w:eastAsia="x-none"/>
                    </w:rPr>
                    <w:t>Think out of the box</w:t>
                  </w:r>
                </w:p>
                <w:p w14:paraId="7B347B24" w14:textId="77777777" w:rsidR="005D242B" w:rsidRPr="00D11998" w:rsidRDefault="005D242B" w:rsidP="00F55E40">
                  <w:pPr>
                    <w:pStyle w:val="SPACE"/>
                    <w:spacing w:line="80" w:lineRule="exact"/>
                  </w:pPr>
                </w:p>
                <w:p w14:paraId="27650885" w14:textId="77777777" w:rsidR="005D242B" w:rsidRDefault="005D242B" w:rsidP="00F55E40">
                  <w:pPr>
                    <w:tabs>
                      <w:tab w:val="left" w:pos="360"/>
                      <w:tab w:val="left" w:pos="432"/>
                      <w:tab w:val="left" w:pos="585"/>
                      <w:tab w:val="left" w:pos="963"/>
                      <w:tab w:val="left" w:pos="1107"/>
                    </w:tabs>
                    <w:jc w:val="both"/>
                  </w:pPr>
                  <w:r w:rsidRPr="00D11998">
                    <w:rPr>
                      <w:color w:val="000000"/>
                      <w:spacing w:val="4"/>
                      <w:sz w:val="21"/>
                      <w:szCs w:val="21"/>
                      <w:lang w:val="en-IN"/>
                    </w:rPr>
                    <w:t xml:space="preserve">In the question, it is given that mango belongs to phylum </w:t>
                  </w:r>
                  <w:proofErr w:type="spellStart"/>
                  <w:r w:rsidRPr="00D11998">
                    <w:rPr>
                      <w:color w:val="000000"/>
                      <w:spacing w:val="4"/>
                      <w:sz w:val="21"/>
                      <w:szCs w:val="21"/>
                      <w:lang w:val="en-IN"/>
                    </w:rPr>
                    <w:t>angiospermae</w:t>
                  </w:r>
                  <w:proofErr w:type="spellEnd"/>
                  <w:r w:rsidRPr="00D11998">
                    <w:rPr>
                      <w:color w:val="000000"/>
                      <w:spacing w:val="4"/>
                      <w:sz w:val="21"/>
                      <w:szCs w:val="21"/>
                      <w:lang w:val="en-IN"/>
                    </w:rPr>
                    <w:t>.</w:t>
                  </w:r>
                  <w:r w:rsidRPr="00D11998">
                    <w:rPr>
                      <w:color w:val="000000"/>
                      <w:spacing w:val="4"/>
                      <w:sz w:val="21"/>
                      <w:szCs w:val="21"/>
                      <w:lang w:val="en-IN"/>
                    </w:rPr>
                    <w:br/>
                    <w:t xml:space="preserve">Thus, phylum and class cannot be same i.e. Angiospermae. This eliminates options </w:t>
                  </w:r>
                  <w:r w:rsidR="0025483C" w:rsidRPr="0030262C">
                    <w:rPr>
                      <w:color w:val="000000"/>
                      <w:spacing w:val="4"/>
                      <w:sz w:val="21"/>
                      <w:szCs w:val="21"/>
                      <w:lang w:val="en-IN"/>
                    </w:rPr>
                    <w:t>(C)</w:t>
                  </w:r>
                  <w:r w:rsidRPr="00D11998">
                    <w:rPr>
                      <w:color w:val="000000"/>
                      <w:spacing w:val="4"/>
                      <w:sz w:val="21"/>
                      <w:szCs w:val="21"/>
                      <w:lang w:val="en-IN"/>
                    </w:rPr>
                    <w:t xml:space="preserve"> and </w:t>
                  </w:r>
                  <w:r w:rsidR="0025483C" w:rsidRPr="0030262C">
                    <w:rPr>
                      <w:color w:val="000000"/>
                      <w:spacing w:val="4"/>
                      <w:sz w:val="21"/>
                      <w:szCs w:val="21"/>
                      <w:lang w:val="en-IN"/>
                    </w:rPr>
                    <w:t>(D)</w:t>
                  </w:r>
                  <w:r w:rsidRPr="00D11998">
                    <w:rPr>
                      <w:color w:val="000000"/>
                      <w:spacing w:val="4"/>
                      <w:sz w:val="21"/>
                      <w:szCs w:val="21"/>
                      <w:lang w:val="en-IN"/>
                    </w:rPr>
                    <w:t xml:space="preserve">. Since, mango is </w:t>
                  </w:r>
                  <w:proofErr w:type="spellStart"/>
                  <w:r w:rsidRPr="00D11998">
                    <w:rPr>
                      <w:color w:val="000000"/>
                      <w:spacing w:val="4"/>
                      <w:sz w:val="21"/>
                      <w:szCs w:val="21"/>
                      <w:lang w:val="en-IN"/>
                    </w:rPr>
                    <w:t>Angiospermic</w:t>
                  </w:r>
                  <w:proofErr w:type="spellEnd"/>
                  <w:r w:rsidRPr="00D11998">
                    <w:rPr>
                      <w:color w:val="000000"/>
                      <w:spacing w:val="4"/>
                      <w:sz w:val="21"/>
                      <w:szCs w:val="21"/>
                      <w:lang w:val="en-IN"/>
                    </w:rPr>
                    <w:t xml:space="preserve"> and dicotyledonous. </w:t>
                  </w:r>
                  <w:r w:rsidRPr="00D11998">
                    <w:rPr>
                      <w:color w:val="000000"/>
                      <w:spacing w:val="4"/>
                      <w:sz w:val="21"/>
                      <w:szCs w:val="21"/>
                    </w:rPr>
                    <w:t xml:space="preserve">The correct option is </w:t>
                  </w:r>
                  <w:r w:rsidR="0025483C" w:rsidRPr="0030262C">
                    <w:rPr>
                      <w:color w:val="000000"/>
                      <w:spacing w:val="4"/>
                      <w:sz w:val="21"/>
                      <w:szCs w:val="21"/>
                    </w:rPr>
                    <w:t>(A)</w:t>
                  </w:r>
                  <w:r w:rsidRPr="00D11998">
                    <w:rPr>
                      <w:color w:val="000000"/>
                      <w:spacing w:val="4"/>
                      <w:sz w:val="21"/>
                      <w:szCs w:val="21"/>
                    </w:rPr>
                    <w:t>.</w:t>
                  </w:r>
                </w:p>
              </w:txbxContent>
            </v:textbox>
            <w10:wrap anchorx="margin"/>
            <w10:anchorlock/>
          </v:roundrect>
        </w:pict>
      </w:r>
    </w:p>
    <w:p w14:paraId="66196EDA" w14:textId="77777777" w:rsidR="005D242B" w:rsidRPr="0081697B" w:rsidRDefault="005D242B" w:rsidP="00361B27">
      <w:pPr>
        <w:pStyle w:val="SPACE"/>
        <w:spacing w:before="6"/>
      </w:pPr>
    </w:p>
    <w:p w14:paraId="78BE94A8" w14:textId="51780E33" w:rsidR="00761365" w:rsidRDefault="00B40737" w:rsidP="00361B27">
      <w:pPr>
        <w:pStyle w:val="ctrl-4"/>
        <w:tabs>
          <w:tab w:val="clear" w:pos="547"/>
          <w:tab w:val="clear" w:pos="1080"/>
          <w:tab w:val="clear" w:pos="3240"/>
          <w:tab w:val="left" w:pos="432"/>
          <w:tab w:val="left" w:pos="585"/>
          <w:tab w:val="left" w:pos="1143"/>
          <w:tab w:val="left" w:pos="1665"/>
          <w:tab w:val="left" w:pos="2178"/>
          <w:tab w:val="left" w:pos="3222"/>
          <w:tab w:val="left" w:pos="3798"/>
          <w:tab w:val="left" w:pos="4347"/>
        </w:tabs>
        <w:spacing w:before="6"/>
        <w:ind w:left="585" w:hanging="585"/>
        <w:jc w:val="both"/>
        <w:rPr>
          <w:rFonts w:ascii="Times New Roman Bold" w:hAnsi="Times New Roman Bold"/>
          <w:b/>
          <w:sz w:val="21"/>
          <w:szCs w:val="21"/>
          <w:lang w:val="en-GB"/>
        </w:rPr>
      </w:pPr>
      <w:r>
        <w:rPr>
          <w:rFonts w:ascii="Times New Roman Bold" w:hAnsi="Times New Roman Bold"/>
          <w:b/>
          <w:color w:val="EC2791"/>
          <w:sz w:val="21"/>
          <w:szCs w:val="21"/>
          <w:lang w:val="en-GB"/>
        </w:rPr>
        <w:t>3</w:t>
      </w:r>
      <w:r w:rsidR="005D242B" w:rsidRPr="0081697B">
        <w:rPr>
          <w:rFonts w:ascii="Times New Roman Bold" w:hAnsi="Times New Roman Bold"/>
          <w:b/>
          <w:color w:val="EC2791"/>
          <w:sz w:val="21"/>
          <w:szCs w:val="21"/>
          <w:lang w:val="en-GB"/>
        </w:rPr>
        <w:t>2.</w:t>
      </w:r>
      <w:r w:rsidR="005D242B" w:rsidRPr="0081697B">
        <w:rPr>
          <w:rFonts w:ascii="Times New Roman Bold" w:hAnsi="Times New Roman Bold"/>
          <w:b/>
          <w:sz w:val="21"/>
          <w:szCs w:val="21"/>
          <w:lang w:val="en-GB"/>
        </w:rPr>
        <w:tab/>
      </w:r>
      <w:r w:rsidR="001030E5" w:rsidRPr="0081697B">
        <w:rPr>
          <w:rFonts w:ascii="Times New Roman Bold" w:hAnsi="Times New Roman Bold"/>
          <w:b/>
          <w:sz w:val="21"/>
          <w:szCs w:val="21"/>
          <w:lang w:val="en-GB"/>
        </w:rPr>
        <w:tab/>
      </w:r>
      <w:r w:rsidR="0025483C" w:rsidRPr="0081697B">
        <w:rPr>
          <w:color w:val="000000"/>
          <w:sz w:val="21"/>
          <w:szCs w:val="21"/>
          <w:lang w:val="en-GB"/>
        </w:rPr>
        <w:t>(A)</w:t>
      </w:r>
    </w:p>
    <w:p w14:paraId="4259EDB6" w14:textId="77777777" w:rsidR="005D242B" w:rsidRPr="0081697B" w:rsidRDefault="00761365" w:rsidP="00361B27">
      <w:pPr>
        <w:pStyle w:val="ctrl-4"/>
        <w:tabs>
          <w:tab w:val="clear" w:pos="547"/>
          <w:tab w:val="clear" w:pos="1080"/>
          <w:tab w:val="clear" w:pos="3240"/>
          <w:tab w:val="left" w:pos="432"/>
          <w:tab w:val="left" w:pos="585"/>
          <w:tab w:val="left" w:pos="1143"/>
          <w:tab w:val="left" w:pos="1665"/>
          <w:tab w:val="left" w:pos="2178"/>
          <w:tab w:val="left" w:pos="3222"/>
          <w:tab w:val="left" w:pos="3798"/>
          <w:tab w:val="left" w:pos="4347"/>
        </w:tabs>
        <w:spacing w:before="6"/>
        <w:ind w:left="585" w:hanging="585"/>
        <w:jc w:val="both"/>
        <w:rPr>
          <w:color w:val="000000"/>
          <w:sz w:val="21"/>
          <w:szCs w:val="21"/>
        </w:rPr>
      </w:pPr>
      <w:r>
        <w:rPr>
          <w:rFonts w:ascii="Times New Roman Bold" w:hAnsi="Times New Roman Bold"/>
          <w:b/>
          <w:color w:val="EC2791"/>
          <w:sz w:val="21"/>
          <w:szCs w:val="21"/>
          <w:lang w:val="en-GB"/>
        </w:rPr>
        <w:tab/>
      </w:r>
      <w:r>
        <w:rPr>
          <w:rFonts w:ascii="Times New Roman Bold" w:hAnsi="Times New Roman Bold"/>
          <w:b/>
          <w:color w:val="EC2791"/>
          <w:sz w:val="21"/>
          <w:szCs w:val="21"/>
          <w:lang w:val="en-GB"/>
        </w:rPr>
        <w:tab/>
      </w:r>
      <w:r w:rsidR="005D242B" w:rsidRPr="0081697B">
        <w:rPr>
          <w:i/>
          <w:color w:val="000000"/>
          <w:sz w:val="21"/>
          <w:szCs w:val="21"/>
        </w:rPr>
        <w:t>Solanum</w:t>
      </w:r>
      <w:r w:rsidR="005D242B" w:rsidRPr="0081697B">
        <w:rPr>
          <w:color w:val="000000"/>
          <w:sz w:val="21"/>
          <w:szCs w:val="21"/>
        </w:rPr>
        <w:t xml:space="preserve"> and </w:t>
      </w:r>
      <w:r w:rsidR="005D242B" w:rsidRPr="0081697B">
        <w:rPr>
          <w:i/>
          <w:color w:val="000000"/>
          <w:sz w:val="21"/>
          <w:szCs w:val="21"/>
        </w:rPr>
        <w:t>Petunia</w:t>
      </w:r>
      <w:r w:rsidR="005D242B" w:rsidRPr="0081697B">
        <w:rPr>
          <w:color w:val="000000"/>
          <w:sz w:val="21"/>
          <w:szCs w:val="21"/>
        </w:rPr>
        <w:t xml:space="preserve"> belong to family Solanaceae.</w:t>
      </w:r>
    </w:p>
    <w:p w14:paraId="0F01428D" w14:textId="77777777" w:rsidR="001030E5" w:rsidRPr="0081697B" w:rsidRDefault="001030E5" w:rsidP="00361B27">
      <w:pPr>
        <w:pStyle w:val="SPACE"/>
        <w:spacing w:before="6"/>
      </w:pPr>
    </w:p>
    <w:p w14:paraId="003C9B36" w14:textId="54245B6E" w:rsidR="00B40737" w:rsidRPr="00B40737" w:rsidRDefault="00B40737" w:rsidP="00B40737">
      <w:pPr>
        <w:pStyle w:val="ctrl-4"/>
        <w:tabs>
          <w:tab w:val="clear" w:pos="547"/>
          <w:tab w:val="clear" w:pos="1080"/>
          <w:tab w:val="clear" w:pos="3240"/>
          <w:tab w:val="left" w:pos="585"/>
          <w:tab w:val="left" w:pos="1143"/>
          <w:tab w:val="left" w:pos="1665"/>
          <w:tab w:val="left" w:pos="2178"/>
          <w:tab w:val="left" w:pos="3222"/>
          <w:tab w:val="left" w:pos="3798"/>
          <w:tab w:val="left" w:pos="4347"/>
        </w:tabs>
        <w:spacing w:before="14"/>
        <w:ind w:left="585" w:hanging="585"/>
        <w:jc w:val="both"/>
        <w:rPr>
          <w:b/>
          <w:color w:val="000000"/>
          <w:sz w:val="21"/>
          <w:szCs w:val="21"/>
          <w:lang w:val="en-GB"/>
        </w:rPr>
      </w:pPr>
      <w:r>
        <w:rPr>
          <w:rFonts w:ascii="Times New Roman Bold" w:hAnsi="Times New Roman Bold"/>
          <w:b/>
          <w:color w:val="EC2791"/>
          <w:sz w:val="21"/>
          <w:szCs w:val="21"/>
          <w:lang w:val="en-GB"/>
        </w:rPr>
        <w:t>3</w:t>
      </w:r>
      <w:r w:rsidRPr="0081697B">
        <w:rPr>
          <w:rFonts w:ascii="Times New Roman Bold" w:hAnsi="Times New Roman Bold"/>
          <w:b/>
          <w:color w:val="EC2791"/>
          <w:sz w:val="21"/>
          <w:szCs w:val="21"/>
          <w:lang w:val="en-GB"/>
        </w:rPr>
        <w:t>3.</w:t>
      </w:r>
      <w:r w:rsidRPr="0081697B">
        <w:rPr>
          <w:b/>
          <w:color w:val="000000"/>
          <w:sz w:val="21"/>
          <w:szCs w:val="21"/>
          <w:lang w:val="en-GB"/>
        </w:rPr>
        <w:tab/>
      </w:r>
      <w:r w:rsidRPr="0081697B">
        <w:rPr>
          <w:color w:val="000000"/>
          <w:sz w:val="21"/>
          <w:szCs w:val="21"/>
          <w:lang w:val="en-GB"/>
        </w:rPr>
        <w:t>(B)</w:t>
      </w:r>
    </w:p>
    <w:tbl>
      <w:tblPr>
        <w:tblW w:w="4680" w:type="dxa"/>
        <w:tblInd w:w="378" w:type="dxa"/>
        <w:tblBorders>
          <w:top w:val="single" w:sz="4" w:space="0" w:color="F2AFCA"/>
          <w:left w:val="single" w:sz="4" w:space="0" w:color="F2AFCA"/>
          <w:bottom w:val="single" w:sz="4" w:space="0" w:color="F2AFCA"/>
          <w:right w:val="single" w:sz="4" w:space="0" w:color="F2AFCA"/>
          <w:insideH w:val="single" w:sz="4" w:space="0" w:color="F2AFCA"/>
          <w:insideV w:val="single" w:sz="4" w:space="0" w:color="F2AFCA"/>
        </w:tblBorders>
        <w:tblLook w:val="04A0" w:firstRow="1" w:lastRow="0" w:firstColumn="1" w:lastColumn="0" w:noHBand="0" w:noVBand="1"/>
      </w:tblPr>
      <w:tblGrid>
        <w:gridCol w:w="844"/>
        <w:gridCol w:w="2331"/>
        <w:gridCol w:w="1505"/>
      </w:tblGrid>
      <w:tr w:rsidR="00B40737" w:rsidRPr="0081697B" w14:paraId="09AAEBC5" w14:textId="77777777" w:rsidTr="00B40737">
        <w:tc>
          <w:tcPr>
            <w:tcW w:w="0" w:type="auto"/>
            <w:tcBorders>
              <w:top w:val="single" w:sz="4" w:space="0" w:color="F2AFCA"/>
              <w:left w:val="single" w:sz="4" w:space="0" w:color="F2AFCA"/>
              <w:bottom w:val="single" w:sz="4" w:space="0" w:color="F2AFCA"/>
              <w:right w:val="single" w:sz="4" w:space="0" w:color="F2AFCA"/>
            </w:tcBorders>
            <w:shd w:val="clear" w:color="auto" w:fill="FEF3F7"/>
            <w:hideMark/>
          </w:tcPr>
          <w:p w14:paraId="301B2855" w14:textId="77777777" w:rsidR="00B40737" w:rsidRPr="0081697B" w:rsidRDefault="00B40737" w:rsidP="009035BB">
            <w:pPr>
              <w:pStyle w:val="ctrl-4"/>
              <w:tabs>
                <w:tab w:val="clear" w:pos="3240"/>
                <w:tab w:val="left" w:pos="585"/>
                <w:tab w:val="left" w:pos="1143"/>
                <w:tab w:val="left" w:pos="1665"/>
                <w:tab w:val="left" w:pos="2178"/>
                <w:tab w:val="left" w:pos="3222"/>
                <w:tab w:val="left" w:pos="3798"/>
                <w:tab w:val="left" w:pos="4320"/>
                <w:tab w:val="left" w:pos="4347"/>
              </w:tabs>
              <w:spacing w:before="6"/>
              <w:ind w:left="585" w:hanging="585"/>
              <w:jc w:val="center"/>
              <w:rPr>
                <w:b/>
                <w:color w:val="000000"/>
                <w:sz w:val="21"/>
                <w:szCs w:val="21"/>
                <w:lang w:val="en-GB"/>
              </w:rPr>
            </w:pPr>
            <w:r w:rsidRPr="0081697B">
              <w:rPr>
                <w:b/>
                <w:color w:val="000000"/>
                <w:sz w:val="21"/>
                <w:szCs w:val="21"/>
                <w:lang w:val="en-GB"/>
              </w:rPr>
              <w:t>No.</w:t>
            </w:r>
          </w:p>
        </w:tc>
        <w:tc>
          <w:tcPr>
            <w:tcW w:w="0" w:type="auto"/>
            <w:tcBorders>
              <w:top w:val="single" w:sz="4" w:space="0" w:color="F2AFCA"/>
              <w:left w:val="single" w:sz="4" w:space="0" w:color="F2AFCA"/>
              <w:bottom w:val="single" w:sz="4" w:space="0" w:color="F2AFCA"/>
              <w:right w:val="single" w:sz="4" w:space="0" w:color="F2AFCA"/>
            </w:tcBorders>
            <w:shd w:val="clear" w:color="auto" w:fill="FEF3F7"/>
            <w:hideMark/>
          </w:tcPr>
          <w:p w14:paraId="1CE703D3" w14:textId="77777777" w:rsidR="00B40737" w:rsidRPr="0081697B" w:rsidRDefault="00B40737" w:rsidP="009035BB">
            <w:pPr>
              <w:pStyle w:val="ctrl-4"/>
              <w:tabs>
                <w:tab w:val="clear" w:pos="3240"/>
                <w:tab w:val="left" w:pos="585"/>
                <w:tab w:val="left" w:pos="1143"/>
                <w:tab w:val="left" w:pos="1665"/>
                <w:tab w:val="left" w:pos="2178"/>
                <w:tab w:val="left" w:pos="3222"/>
                <w:tab w:val="left" w:pos="3798"/>
                <w:tab w:val="left" w:pos="4320"/>
                <w:tab w:val="left" w:pos="4347"/>
              </w:tabs>
              <w:spacing w:before="6"/>
              <w:ind w:left="585" w:hanging="585"/>
              <w:jc w:val="center"/>
              <w:rPr>
                <w:b/>
                <w:color w:val="000000"/>
                <w:sz w:val="21"/>
                <w:szCs w:val="21"/>
                <w:lang w:val="en-GB"/>
              </w:rPr>
            </w:pPr>
            <w:r w:rsidRPr="0081697B">
              <w:rPr>
                <w:b/>
                <w:color w:val="000000"/>
                <w:sz w:val="21"/>
                <w:szCs w:val="21"/>
                <w:lang w:val="en-GB"/>
              </w:rPr>
              <w:t>Family</w:t>
            </w:r>
          </w:p>
        </w:tc>
        <w:tc>
          <w:tcPr>
            <w:tcW w:w="1505" w:type="dxa"/>
            <w:tcBorders>
              <w:top w:val="single" w:sz="4" w:space="0" w:color="F2AFCA"/>
              <w:left w:val="single" w:sz="4" w:space="0" w:color="F2AFCA"/>
              <w:bottom w:val="single" w:sz="4" w:space="0" w:color="F2AFCA"/>
              <w:right w:val="single" w:sz="4" w:space="0" w:color="F2AFCA"/>
            </w:tcBorders>
            <w:shd w:val="clear" w:color="auto" w:fill="FEF3F7"/>
            <w:hideMark/>
          </w:tcPr>
          <w:p w14:paraId="658A6754" w14:textId="77777777" w:rsidR="00B40737" w:rsidRPr="0081697B" w:rsidRDefault="00B40737" w:rsidP="009035BB">
            <w:pPr>
              <w:pStyle w:val="ctrl-4"/>
              <w:tabs>
                <w:tab w:val="clear" w:pos="3240"/>
                <w:tab w:val="left" w:pos="585"/>
                <w:tab w:val="left" w:pos="1143"/>
                <w:tab w:val="left" w:pos="1665"/>
                <w:tab w:val="left" w:pos="2178"/>
                <w:tab w:val="left" w:pos="3222"/>
                <w:tab w:val="left" w:pos="3798"/>
                <w:tab w:val="left" w:pos="4320"/>
                <w:tab w:val="left" w:pos="4347"/>
              </w:tabs>
              <w:spacing w:before="6"/>
              <w:ind w:left="585" w:hanging="585"/>
              <w:jc w:val="center"/>
              <w:rPr>
                <w:b/>
                <w:color w:val="000000"/>
                <w:sz w:val="21"/>
                <w:szCs w:val="21"/>
                <w:lang w:val="en-GB"/>
              </w:rPr>
            </w:pPr>
            <w:r w:rsidRPr="0081697B">
              <w:rPr>
                <w:b/>
                <w:color w:val="000000"/>
                <w:sz w:val="21"/>
                <w:szCs w:val="21"/>
                <w:lang w:val="en-GB"/>
              </w:rPr>
              <w:t>Examples</w:t>
            </w:r>
          </w:p>
        </w:tc>
      </w:tr>
      <w:tr w:rsidR="00B40737" w:rsidRPr="0081697B" w14:paraId="0F8B3ECE" w14:textId="77777777" w:rsidTr="00B40737">
        <w:tc>
          <w:tcPr>
            <w:tcW w:w="0" w:type="auto"/>
            <w:tcBorders>
              <w:top w:val="single" w:sz="4" w:space="0" w:color="F2AFCA"/>
              <w:left w:val="single" w:sz="4" w:space="0" w:color="F2AFCA"/>
              <w:bottom w:val="single" w:sz="4" w:space="0" w:color="F2AFCA"/>
              <w:right w:val="single" w:sz="4" w:space="0" w:color="F2AFCA"/>
            </w:tcBorders>
            <w:hideMark/>
          </w:tcPr>
          <w:p w14:paraId="7D238768" w14:textId="77777777" w:rsidR="00B40737" w:rsidRPr="0081697B" w:rsidRDefault="00B40737" w:rsidP="009035BB">
            <w:pPr>
              <w:pStyle w:val="ctrl-4"/>
              <w:tabs>
                <w:tab w:val="clear" w:pos="3240"/>
                <w:tab w:val="left" w:pos="585"/>
                <w:tab w:val="left" w:pos="1143"/>
                <w:tab w:val="left" w:pos="1665"/>
                <w:tab w:val="left" w:pos="2178"/>
                <w:tab w:val="left" w:pos="3222"/>
                <w:tab w:val="left" w:pos="3798"/>
                <w:tab w:val="left" w:pos="4320"/>
                <w:tab w:val="left" w:pos="4347"/>
              </w:tabs>
              <w:spacing w:before="6"/>
              <w:ind w:left="585" w:hanging="585"/>
              <w:rPr>
                <w:color w:val="000000"/>
                <w:sz w:val="21"/>
                <w:szCs w:val="21"/>
                <w:lang w:val="en-GB"/>
              </w:rPr>
            </w:pPr>
            <w:r w:rsidRPr="0081697B">
              <w:rPr>
                <w:color w:val="000000"/>
                <w:sz w:val="21"/>
                <w:szCs w:val="21"/>
                <w:lang w:val="en-GB"/>
              </w:rPr>
              <w:t>i.</w:t>
            </w:r>
          </w:p>
        </w:tc>
        <w:tc>
          <w:tcPr>
            <w:tcW w:w="0" w:type="auto"/>
            <w:tcBorders>
              <w:top w:val="single" w:sz="4" w:space="0" w:color="F2AFCA"/>
              <w:left w:val="single" w:sz="4" w:space="0" w:color="F2AFCA"/>
              <w:bottom w:val="single" w:sz="4" w:space="0" w:color="F2AFCA"/>
              <w:right w:val="single" w:sz="4" w:space="0" w:color="F2AFCA"/>
            </w:tcBorders>
            <w:hideMark/>
          </w:tcPr>
          <w:p w14:paraId="570E8C61" w14:textId="77777777" w:rsidR="00B40737" w:rsidRPr="0081697B" w:rsidRDefault="00B40737" w:rsidP="009035BB">
            <w:pPr>
              <w:pStyle w:val="ctrl-4"/>
              <w:tabs>
                <w:tab w:val="clear" w:pos="3240"/>
                <w:tab w:val="left" w:pos="585"/>
                <w:tab w:val="left" w:pos="1143"/>
                <w:tab w:val="left" w:pos="1665"/>
                <w:tab w:val="left" w:pos="2178"/>
                <w:tab w:val="left" w:pos="3222"/>
                <w:tab w:val="left" w:pos="3798"/>
                <w:tab w:val="left" w:pos="4320"/>
                <w:tab w:val="left" w:pos="4347"/>
              </w:tabs>
              <w:spacing w:before="6"/>
              <w:ind w:left="585" w:hanging="585"/>
              <w:rPr>
                <w:color w:val="000000"/>
                <w:sz w:val="21"/>
                <w:szCs w:val="21"/>
                <w:lang w:val="en-GB"/>
              </w:rPr>
            </w:pPr>
            <w:r w:rsidRPr="0081697B">
              <w:rPr>
                <w:color w:val="000000"/>
                <w:sz w:val="21"/>
                <w:szCs w:val="21"/>
                <w:lang w:val="en-GB"/>
              </w:rPr>
              <w:t>Hominidae</w:t>
            </w:r>
          </w:p>
        </w:tc>
        <w:tc>
          <w:tcPr>
            <w:tcW w:w="1505" w:type="dxa"/>
            <w:tcBorders>
              <w:top w:val="single" w:sz="4" w:space="0" w:color="F2AFCA"/>
              <w:left w:val="single" w:sz="4" w:space="0" w:color="F2AFCA"/>
              <w:bottom w:val="single" w:sz="4" w:space="0" w:color="F2AFCA"/>
              <w:right w:val="single" w:sz="4" w:space="0" w:color="F2AFCA"/>
            </w:tcBorders>
            <w:hideMark/>
          </w:tcPr>
          <w:p w14:paraId="642C38C8" w14:textId="77777777" w:rsidR="00B40737" w:rsidRPr="0081697B" w:rsidRDefault="00B40737" w:rsidP="009035BB">
            <w:pPr>
              <w:pStyle w:val="ctrl-4"/>
              <w:tabs>
                <w:tab w:val="clear" w:pos="3240"/>
                <w:tab w:val="left" w:pos="585"/>
                <w:tab w:val="left" w:pos="1143"/>
                <w:tab w:val="left" w:pos="1665"/>
                <w:tab w:val="left" w:pos="2178"/>
                <w:tab w:val="left" w:pos="3222"/>
                <w:tab w:val="left" w:pos="3798"/>
                <w:tab w:val="left" w:pos="4320"/>
                <w:tab w:val="left" w:pos="4347"/>
              </w:tabs>
              <w:spacing w:before="6"/>
              <w:ind w:left="585" w:hanging="585"/>
              <w:rPr>
                <w:color w:val="000000"/>
                <w:sz w:val="21"/>
                <w:szCs w:val="21"/>
                <w:lang w:val="en-GB"/>
              </w:rPr>
            </w:pPr>
            <w:r w:rsidRPr="0081697B">
              <w:rPr>
                <w:color w:val="000000"/>
                <w:sz w:val="21"/>
                <w:szCs w:val="21"/>
                <w:lang w:val="en-GB"/>
              </w:rPr>
              <w:t>Man</w:t>
            </w:r>
          </w:p>
        </w:tc>
      </w:tr>
      <w:tr w:rsidR="00B40737" w:rsidRPr="0081697B" w14:paraId="4AAF1661" w14:textId="77777777" w:rsidTr="00B40737">
        <w:tc>
          <w:tcPr>
            <w:tcW w:w="0" w:type="auto"/>
            <w:tcBorders>
              <w:top w:val="single" w:sz="4" w:space="0" w:color="F2AFCA"/>
              <w:left w:val="single" w:sz="4" w:space="0" w:color="F2AFCA"/>
              <w:bottom w:val="single" w:sz="4" w:space="0" w:color="F2AFCA"/>
              <w:right w:val="single" w:sz="4" w:space="0" w:color="F2AFCA"/>
            </w:tcBorders>
            <w:hideMark/>
          </w:tcPr>
          <w:p w14:paraId="6BF518C2" w14:textId="77777777" w:rsidR="00B40737" w:rsidRPr="0081697B" w:rsidRDefault="00B40737" w:rsidP="009035BB">
            <w:pPr>
              <w:pStyle w:val="ctrl-4"/>
              <w:tabs>
                <w:tab w:val="clear" w:pos="3240"/>
                <w:tab w:val="left" w:pos="585"/>
                <w:tab w:val="left" w:pos="1143"/>
                <w:tab w:val="left" w:pos="1665"/>
                <w:tab w:val="left" w:pos="2178"/>
                <w:tab w:val="left" w:pos="3222"/>
                <w:tab w:val="left" w:pos="3798"/>
                <w:tab w:val="left" w:pos="4320"/>
                <w:tab w:val="left" w:pos="4347"/>
              </w:tabs>
              <w:spacing w:before="6"/>
              <w:ind w:left="585" w:hanging="585"/>
              <w:rPr>
                <w:color w:val="000000"/>
                <w:sz w:val="21"/>
                <w:szCs w:val="21"/>
                <w:lang w:val="en-GB"/>
              </w:rPr>
            </w:pPr>
            <w:r w:rsidRPr="0081697B">
              <w:rPr>
                <w:color w:val="000000"/>
                <w:sz w:val="21"/>
                <w:szCs w:val="21"/>
                <w:lang w:val="en-GB"/>
              </w:rPr>
              <w:t>ii.</w:t>
            </w:r>
          </w:p>
        </w:tc>
        <w:tc>
          <w:tcPr>
            <w:tcW w:w="0" w:type="auto"/>
            <w:tcBorders>
              <w:top w:val="single" w:sz="4" w:space="0" w:color="F2AFCA"/>
              <w:left w:val="single" w:sz="4" w:space="0" w:color="F2AFCA"/>
              <w:bottom w:val="single" w:sz="4" w:space="0" w:color="F2AFCA"/>
              <w:right w:val="single" w:sz="4" w:space="0" w:color="F2AFCA"/>
            </w:tcBorders>
            <w:hideMark/>
          </w:tcPr>
          <w:p w14:paraId="34C3C5F6" w14:textId="77777777" w:rsidR="00B40737" w:rsidRPr="0081697B" w:rsidRDefault="00B40737" w:rsidP="009035BB">
            <w:pPr>
              <w:pStyle w:val="ctrl-4"/>
              <w:tabs>
                <w:tab w:val="clear" w:pos="3240"/>
                <w:tab w:val="left" w:pos="585"/>
                <w:tab w:val="left" w:pos="1143"/>
                <w:tab w:val="left" w:pos="1665"/>
                <w:tab w:val="left" w:pos="2178"/>
                <w:tab w:val="left" w:pos="3222"/>
                <w:tab w:val="left" w:pos="3798"/>
                <w:tab w:val="left" w:pos="4320"/>
                <w:tab w:val="left" w:pos="4347"/>
              </w:tabs>
              <w:spacing w:before="6"/>
              <w:ind w:left="585" w:hanging="585"/>
              <w:rPr>
                <w:color w:val="000000"/>
                <w:sz w:val="21"/>
                <w:szCs w:val="21"/>
                <w:lang w:val="en-GB"/>
              </w:rPr>
            </w:pPr>
            <w:r w:rsidRPr="0081697B">
              <w:rPr>
                <w:color w:val="000000"/>
                <w:sz w:val="21"/>
                <w:szCs w:val="21"/>
                <w:lang w:val="en-GB"/>
              </w:rPr>
              <w:t>Muscidae</w:t>
            </w:r>
          </w:p>
        </w:tc>
        <w:tc>
          <w:tcPr>
            <w:tcW w:w="1505" w:type="dxa"/>
            <w:tcBorders>
              <w:top w:val="single" w:sz="4" w:space="0" w:color="F2AFCA"/>
              <w:left w:val="single" w:sz="4" w:space="0" w:color="F2AFCA"/>
              <w:bottom w:val="single" w:sz="4" w:space="0" w:color="F2AFCA"/>
              <w:right w:val="single" w:sz="4" w:space="0" w:color="F2AFCA"/>
            </w:tcBorders>
            <w:hideMark/>
          </w:tcPr>
          <w:p w14:paraId="558E2F08" w14:textId="77777777" w:rsidR="00B40737" w:rsidRPr="0081697B" w:rsidRDefault="00B40737" w:rsidP="009035BB">
            <w:pPr>
              <w:pStyle w:val="ctrl-4"/>
              <w:tabs>
                <w:tab w:val="clear" w:pos="3240"/>
                <w:tab w:val="left" w:pos="585"/>
                <w:tab w:val="left" w:pos="1143"/>
                <w:tab w:val="left" w:pos="1665"/>
                <w:tab w:val="left" w:pos="2178"/>
                <w:tab w:val="left" w:pos="3222"/>
                <w:tab w:val="left" w:pos="3798"/>
                <w:tab w:val="left" w:pos="4320"/>
                <w:tab w:val="left" w:pos="4347"/>
              </w:tabs>
              <w:spacing w:before="6"/>
              <w:ind w:left="585" w:hanging="585"/>
              <w:rPr>
                <w:color w:val="000000"/>
                <w:sz w:val="21"/>
                <w:szCs w:val="21"/>
                <w:lang w:val="en-GB"/>
              </w:rPr>
            </w:pPr>
            <w:r w:rsidRPr="0081697B">
              <w:rPr>
                <w:color w:val="000000"/>
                <w:sz w:val="21"/>
                <w:szCs w:val="21"/>
                <w:lang w:val="en-GB"/>
              </w:rPr>
              <w:t>Housefly</w:t>
            </w:r>
          </w:p>
        </w:tc>
      </w:tr>
      <w:tr w:rsidR="00B40737" w:rsidRPr="0081697B" w14:paraId="11E9E983" w14:textId="77777777" w:rsidTr="00B40737">
        <w:tc>
          <w:tcPr>
            <w:tcW w:w="0" w:type="auto"/>
            <w:tcBorders>
              <w:top w:val="single" w:sz="4" w:space="0" w:color="F2AFCA"/>
              <w:left w:val="single" w:sz="4" w:space="0" w:color="F2AFCA"/>
              <w:bottom w:val="single" w:sz="4" w:space="0" w:color="F2AFCA"/>
              <w:right w:val="single" w:sz="4" w:space="0" w:color="F2AFCA"/>
            </w:tcBorders>
            <w:hideMark/>
          </w:tcPr>
          <w:p w14:paraId="39FA643A" w14:textId="77777777" w:rsidR="00B40737" w:rsidRPr="0081697B" w:rsidRDefault="00B40737" w:rsidP="009035BB">
            <w:pPr>
              <w:pStyle w:val="ctrl-4"/>
              <w:tabs>
                <w:tab w:val="clear" w:pos="3240"/>
                <w:tab w:val="left" w:pos="585"/>
                <w:tab w:val="left" w:pos="1143"/>
                <w:tab w:val="left" w:pos="1665"/>
                <w:tab w:val="left" w:pos="2178"/>
                <w:tab w:val="left" w:pos="3222"/>
                <w:tab w:val="left" w:pos="3798"/>
                <w:tab w:val="left" w:pos="4320"/>
                <w:tab w:val="left" w:pos="4347"/>
              </w:tabs>
              <w:spacing w:before="6"/>
              <w:ind w:left="585" w:hanging="585"/>
              <w:rPr>
                <w:color w:val="000000"/>
                <w:sz w:val="21"/>
                <w:szCs w:val="21"/>
                <w:lang w:val="en-GB"/>
              </w:rPr>
            </w:pPr>
            <w:r w:rsidRPr="0081697B">
              <w:rPr>
                <w:color w:val="000000"/>
                <w:sz w:val="21"/>
                <w:szCs w:val="21"/>
                <w:lang w:val="en-GB"/>
              </w:rPr>
              <w:t>iii.</w:t>
            </w:r>
          </w:p>
        </w:tc>
        <w:tc>
          <w:tcPr>
            <w:tcW w:w="0" w:type="auto"/>
            <w:tcBorders>
              <w:top w:val="single" w:sz="4" w:space="0" w:color="F2AFCA"/>
              <w:left w:val="single" w:sz="4" w:space="0" w:color="F2AFCA"/>
              <w:bottom w:val="single" w:sz="4" w:space="0" w:color="F2AFCA"/>
              <w:right w:val="single" w:sz="4" w:space="0" w:color="F2AFCA"/>
            </w:tcBorders>
            <w:hideMark/>
          </w:tcPr>
          <w:p w14:paraId="55E3C881" w14:textId="77777777" w:rsidR="00B40737" w:rsidRPr="0081697B" w:rsidRDefault="00B40737" w:rsidP="009035BB">
            <w:pPr>
              <w:pStyle w:val="ctrl-4"/>
              <w:tabs>
                <w:tab w:val="clear" w:pos="3240"/>
                <w:tab w:val="left" w:pos="585"/>
                <w:tab w:val="left" w:pos="1143"/>
                <w:tab w:val="left" w:pos="1665"/>
                <w:tab w:val="left" w:pos="2178"/>
                <w:tab w:val="left" w:pos="3222"/>
                <w:tab w:val="left" w:pos="3798"/>
                <w:tab w:val="left" w:pos="4320"/>
                <w:tab w:val="left" w:pos="4347"/>
              </w:tabs>
              <w:spacing w:before="6"/>
              <w:ind w:left="585" w:hanging="585"/>
              <w:rPr>
                <w:color w:val="000000"/>
                <w:sz w:val="21"/>
                <w:szCs w:val="21"/>
                <w:lang w:val="en-GB"/>
              </w:rPr>
            </w:pPr>
            <w:r w:rsidRPr="0081697B">
              <w:rPr>
                <w:color w:val="000000"/>
                <w:sz w:val="21"/>
                <w:szCs w:val="21"/>
                <w:lang w:val="en-GB"/>
              </w:rPr>
              <w:t>Anacardiaceae</w:t>
            </w:r>
          </w:p>
        </w:tc>
        <w:tc>
          <w:tcPr>
            <w:tcW w:w="1505" w:type="dxa"/>
            <w:tcBorders>
              <w:top w:val="single" w:sz="4" w:space="0" w:color="F2AFCA"/>
              <w:left w:val="single" w:sz="4" w:space="0" w:color="F2AFCA"/>
              <w:bottom w:val="single" w:sz="4" w:space="0" w:color="F2AFCA"/>
              <w:right w:val="single" w:sz="4" w:space="0" w:color="F2AFCA"/>
            </w:tcBorders>
            <w:hideMark/>
          </w:tcPr>
          <w:p w14:paraId="1E8FE8FD" w14:textId="77777777" w:rsidR="00B40737" w:rsidRPr="0081697B" w:rsidRDefault="00B40737" w:rsidP="009035BB">
            <w:pPr>
              <w:pStyle w:val="ctrl-4"/>
              <w:tabs>
                <w:tab w:val="clear" w:pos="3240"/>
                <w:tab w:val="left" w:pos="585"/>
                <w:tab w:val="left" w:pos="1143"/>
                <w:tab w:val="left" w:pos="1665"/>
                <w:tab w:val="left" w:pos="2178"/>
                <w:tab w:val="left" w:pos="3222"/>
                <w:tab w:val="left" w:pos="3798"/>
                <w:tab w:val="left" w:pos="4320"/>
                <w:tab w:val="left" w:pos="4347"/>
              </w:tabs>
              <w:spacing w:before="6"/>
              <w:ind w:left="585" w:hanging="585"/>
              <w:rPr>
                <w:color w:val="000000"/>
                <w:sz w:val="21"/>
                <w:szCs w:val="21"/>
                <w:lang w:val="en-GB"/>
              </w:rPr>
            </w:pPr>
            <w:r w:rsidRPr="0081697B">
              <w:rPr>
                <w:color w:val="000000"/>
                <w:sz w:val="21"/>
                <w:szCs w:val="21"/>
                <w:lang w:val="en-GB"/>
              </w:rPr>
              <w:t>Mango</w:t>
            </w:r>
          </w:p>
        </w:tc>
      </w:tr>
      <w:tr w:rsidR="00B40737" w:rsidRPr="0081697B" w14:paraId="6E01AED0" w14:textId="77777777" w:rsidTr="00B40737">
        <w:tc>
          <w:tcPr>
            <w:tcW w:w="0" w:type="auto"/>
            <w:tcBorders>
              <w:top w:val="single" w:sz="4" w:space="0" w:color="F2AFCA"/>
              <w:left w:val="single" w:sz="4" w:space="0" w:color="F2AFCA"/>
              <w:bottom w:val="single" w:sz="4" w:space="0" w:color="F2AFCA"/>
              <w:right w:val="single" w:sz="4" w:space="0" w:color="F2AFCA"/>
            </w:tcBorders>
            <w:hideMark/>
          </w:tcPr>
          <w:p w14:paraId="55AFF186" w14:textId="77777777" w:rsidR="00B40737" w:rsidRPr="0081697B" w:rsidRDefault="00B40737" w:rsidP="009035BB">
            <w:pPr>
              <w:pStyle w:val="ctrl-4"/>
              <w:tabs>
                <w:tab w:val="clear" w:pos="3240"/>
                <w:tab w:val="left" w:pos="585"/>
                <w:tab w:val="left" w:pos="1143"/>
                <w:tab w:val="left" w:pos="1665"/>
                <w:tab w:val="left" w:pos="2178"/>
                <w:tab w:val="left" w:pos="3222"/>
                <w:tab w:val="left" w:pos="3798"/>
                <w:tab w:val="left" w:pos="4320"/>
                <w:tab w:val="left" w:pos="4347"/>
              </w:tabs>
              <w:spacing w:before="6"/>
              <w:ind w:left="585" w:hanging="585"/>
              <w:rPr>
                <w:color w:val="000000"/>
                <w:sz w:val="21"/>
                <w:szCs w:val="21"/>
                <w:lang w:val="en-GB"/>
              </w:rPr>
            </w:pPr>
            <w:r w:rsidRPr="0081697B">
              <w:rPr>
                <w:color w:val="000000"/>
                <w:sz w:val="21"/>
                <w:szCs w:val="21"/>
                <w:lang w:val="en-GB"/>
              </w:rPr>
              <w:t>iv.</w:t>
            </w:r>
          </w:p>
        </w:tc>
        <w:tc>
          <w:tcPr>
            <w:tcW w:w="0" w:type="auto"/>
            <w:tcBorders>
              <w:top w:val="single" w:sz="4" w:space="0" w:color="F2AFCA"/>
              <w:left w:val="single" w:sz="4" w:space="0" w:color="F2AFCA"/>
              <w:bottom w:val="single" w:sz="4" w:space="0" w:color="F2AFCA"/>
              <w:right w:val="single" w:sz="4" w:space="0" w:color="F2AFCA"/>
            </w:tcBorders>
            <w:hideMark/>
          </w:tcPr>
          <w:p w14:paraId="59D17E97" w14:textId="77777777" w:rsidR="00B40737" w:rsidRPr="0081697B" w:rsidRDefault="00B40737" w:rsidP="009035BB">
            <w:pPr>
              <w:pStyle w:val="ctrl-4"/>
              <w:tabs>
                <w:tab w:val="clear" w:pos="3240"/>
                <w:tab w:val="left" w:pos="585"/>
                <w:tab w:val="left" w:pos="1143"/>
                <w:tab w:val="left" w:pos="1665"/>
                <w:tab w:val="left" w:pos="2178"/>
                <w:tab w:val="left" w:pos="3222"/>
                <w:tab w:val="left" w:pos="3798"/>
                <w:tab w:val="left" w:pos="4320"/>
                <w:tab w:val="left" w:pos="4347"/>
              </w:tabs>
              <w:spacing w:before="6"/>
              <w:ind w:left="585" w:hanging="585"/>
              <w:rPr>
                <w:color w:val="000000"/>
                <w:sz w:val="21"/>
                <w:szCs w:val="21"/>
                <w:lang w:val="en-GB"/>
              </w:rPr>
            </w:pPr>
            <w:r w:rsidRPr="0081697B">
              <w:rPr>
                <w:color w:val="000000"/>
                <w:sz w:val="21"/>
                <w:szCs w:val="21"/>
                <w:lang w:val="en-GB"/>
              </w:rPr>
              <w:t>Poaceae</w:t>
            </w:r>
          </w:p>
        </w:tc>
        <w:tc>
          <w:tcPr>
            <w:tcW w:w="1505" w:type="dxa"/>
            <w:tcBorders>
              <w:top w:val="single" w:sz="4" w:space="0" w:color="F2AFCA"/>
              <w:left w:val="single" w:sz="4" w:space="0" w:color="F2AFCA"/>
              <w:bottom w:val="single" w:sz="4" w:space="0" w:color="F2AFCA"/>
              <w:right w:val="single" w:sz="4" w:space="0" w:color="F2AFCA"/>
            </w:tcBorders>
            <w:hideMark/>
          </w:tcPr>
          <w:p w14:paraId="54F249AF" w14:textId="77777777" w:rsidR="00B40737" w:rsidRPr="0081697B" w:rsidRDefault="00B40737" w:rsidP="009035BB">
            <w:pPr>
              <w:pStyle w:val="ctrl-4"/>
              <w:tabs>
                <w:tab w:val="clear" w:pos="3240"/>
                <w:tab w:val="left" w:pos="585"/>
                <w:tab w:val="left" w:pos="1143"/>
                <w:tab w:val="left" w:pos="1665"/>
                <w:tab w:val="left" w:pos="2178"/>
                <w:tab w:val="left" w:pos="3222"/>
                <w:tab w:val="left" w:pos="3798"/>
                <w:tab w:val="left" w:pos="4320"/>
                <w:tab w:val="left" w:pos="4347"/>
              </w:tabs>
              <w:spacing w:before="6"/>
              <w:ind w:left="585" w:hanging="585"/>
              <w:rPr>
                <w:color w:val="000000"/>
                <w:sz w:val="21"/>
                <w:szCs w:val="21"/>
                <w:lang w:val="en-GB"/>
              </w:rPr>
            </w:pPr>
            <w:r w:rsidRPr="0081697B">
              <w:rPr>
                <w:color w:val="000000"/>
                <w:sz w:val="21"/>
                <w:szCs w:val="21"/>
                <w:lang w:val="en-GB"/>
              </w:rPr>
              <w:t>Wheat</w:t>
            </w:r>
          </w:p>
        </w:tc>
      </w:tr>
      <w:tr w:rsidR="00B40737" w:rsidRPr="0081697B" w14:paraId="72565874" w14:textId="77777777" w:rsidTr="00B40737">
        <w:tc>
          <w:tcPr>
            <w:tcW w:w="0" w:type="auto"/>
            <w:tcBorders>
              <w:top w:val="single" w:sz="4" w:space="0" w:color="F2AFCA"/>
              <w:left w:val="single" w:sz="4" w:space="0" w:color="F2AFCA"/>
              <w:bottom w:val="single" w:sz="4" w:space="0" w:color="F2AFCA"/>
              <w:right w:val="single" w:sz="4" w:space="0" w:color="F2AFCA"/>
            </w:tcBorders>
            <w:hideMark/>
          </w:tcPr>
          <w:p w14:paraId="519C6583" w14:textId="77777777" w:rsidR="00B40737" w:rsidRPr="0081697B" w:rsidRDefault="00B40737" w:rsidP="009035BB">
            <w:pPr>
              <w:pStyle w:val="ctrl-4"/>
              <w:tabs>
                <w:tab w:val="clear" w:pos="3240"/>
                <w:tab w:val="left" w:pos="585"/>
                <w:tab w:val="left" w:pos="1143"/>
                <w:tab w:val="left" w:pos="1665"/>
                <w:tab w:val="left" w:pos="2178"/>
                <w:tab w:val="left" w:pos="3222"/>
                <w:tab w:val="left" w:pos="3798"/>
                <w:tab w:val="left" w:pos="4320"/>
                <w:tab w:val="left" w:pos="4347"/>
              </w:tabs>
              <w:spacing w:before="6"/>
              <w:ind w:left="585" w:hanging="585"/>
              <w:rPr>
                <w:color w:val="000000"/>
                <w:sz w:val="21"/>
                <w:szCs w:val="21"/>
                <w:lang w:val="en-GB"/>
              </w:rPr>
            </w:pPr>
            <w:r w:rsidRPr="0081697B">
              <w:rPr>
                <w:color w:val="000000"/>
                <w:sz w:val="21"/>
                <w:szCs w:val="21"/>
                <w:lang w:val="en-GB"/>
              </w:rPr>
              <w:t>v.</w:t>
            </w:r>
          </w:p>
        </w:tc>
        <w:tc>
          <w:tcPr>
            <w:tcW w:w="0" w:type="auto"/>
            <w:tcBorders>
              <w:top w:val="single" w:sz="4" w:space="0" w:color="F2AFCA"/>
              <w:left w:val="single" w:sz="4" w:space="0" w:color="F2AFCA"/>
              <w:bottom w:val="single" w:sz="4" w:space="0" w:color="F2AFCA"/>
              <w:right w:val="single" w:sz="4" w:space="0" w:color="F2AFCA"/>
            </w:tcBorders>
            <w:hideMark/>
          </w:tcPr>
          <w:p w14:paraId="77EF277B" w14:textId="77777777" w:rsidR="00B40737" w:rsidRPr="0081697B" w:rsidRDefault="00B40737" w:rsidP="009035BB">
            <w:pPr>
              <w:pStyle w:val="ctrl-4"/>
              <w:tabs>
                <w:tab w:val="clear" w:pos="3240"/>
                <w:tab w:val="left" w:pos="585"/>
                <w:tab w:val="left" w:pos="1143"/>
                <w:tab w:val="left" w:pos="1665"/>
                <w:tab w:val="left" w:pos="2178"/>
                <w:tab w:val="left" w:pos="3222"/>
                <w:tab w:val="left" w:pos="3798"/>
                <w:tab w:val="left" w:pos="4320"/>
                <w:tab w:val="left" w:pos="4347"/>
              </w:tabs>
              <w:spacing w:before="6"/>
              <w:ind w:left="585" w:hanging="585"/>
              <w:rPr>
                <w:color w:val="000000"/>
                <w:sz w:val="21"/>
                <w:szCs w:val="21"/>
                <w:lang w:val="en-GB"/>
              </w:rPr>
            </w:pPr>
            <w:r w:rsidRPr="0081697B">
              <w:rPr>
                <w:color w:val="000000"/>
                <w:sz w:val="21"/>
                <w:szCs w:val="21"/>
                <w:lang w:val="en-GB"/>
              </w:rPr>
              <w:t>Felidae</w:t>
            </w:r>
          </w:p>
        </w:tc>
        <w:tc>
          <w:tcPr>
            <w:tcW w:w="1505" w:type="dxa"/>
            <w:tcBorders>
              <w:top w:val="single" w:sz="4" w:space="0" w:color="F2AFCA"/>
              <w:left w:val="single" w:sz="4" w:space="0" w:color="F2AFCA"/>
              <w:bottom w:val="single" w:sz="4" w:space="0" w:color="F2AFCA"/>
              <w:right w:val="single" w:sz="4" w:space="0" w:color="F2AFCA"/>
            </w:tcBorders>
            <w:hideMark/>
          </w:tcPr>
          <w:p w14:paraId="2CCA922B" w14:textId="77777777" w:rsidR="00B40737" w:rsidRPr="0081697B" w:rsidRDefault="00B40737" w:rsidP="009035BB">
            <w:pPr>
              <w:pStyle w:val="ctrl-4"/>
              <w:tabs>
                <w:tab w:val="clear" w:pos="3240"/>
                <w:tab w:val="left" w:pos="585"/>
                <w:tab w:val="left" w:pos="1143"/>
                <w:tab w:val="left" w:pos="1665"/>
                <w:tab w:val="left" w:pos="2178"/>
                <w:tab w:val="left" w:pos="3222"/>
                <w:tab w:val="left" w:pos="3798"/>
                <w:tab w:val="left" w:pos="4320"/>
                <w:tab w:val="left" w:pos="4347"/>
              </w:tabs>
              <w:spacing w:before="6"/>
              <w:rPr>
                <w:color w:val="000000"/>
                <w:sz w:val="21"/>
                <w:szCs w:val="21"/>
                <w:lang w:val="en-GB"/>
              </w:rPr>
            </w:pPr>
            <w:r w:rsidRPr="0081697B">
              <w:rPr>
                <w:color w:val="000000"/>
                <w:sz w:val="21"/>
                <w:szCs w:val="21"/>
                <w:lang w:val="en-GB"/>
              </w:rPr>
              <w:t>Cats, lion, tiger, leopard</w:t>
            </w:r>
          </w:p>
        </w:tc>
      </w:tr>
      <w:tr w:rsidR="00B40737" w:rsidRPr="0081697B" w14:paraId="14A3E873" w14:textId="77777777" w:rsidTr="00B40737">
        <w:tc>
          <w:tcPr>
            <w:tcW w:w="0" w:type="auto"/>
            <w:tcBorders>
              <w:top w:val="single" w:sz="4" w:space="0" w:color="F2AFCA"/>
              <w:left w:val="single" w:sz="4" w:space="0" w:color="F2AFCA"/>
              <w:bottom w:val="single" w:sz="4" w:space="0" w:color="F2AFCA"/>
              <w:right w:val="single" w:sz="4" w:space="0" w:color="F2AFCA"/>
            </w:tcBorders>
            <w:hideMark/>
          </w:tcPr>
          <w:p w14:paraId="758C5C5D" w14:textId="77777777" w:rsidR="00B40737" w:rsidRPr="0081697B" w:rsidRDefault="00B40737" w:rsidP="009035BB">
            <w:pPr>
              <w:pStyle w:val="ctrl-4"/>
              <w:tabs>
                <w:tab w:val="clear" w:pos="3240"/>
                <w:tab w:val="left" w:pos="585"/>
                <w:tab w:val="left" w:pos="1143"/>
                <w:tab w:val="left" w:pos="1665"/>
                <w:tab w:val="left" w:pos="2178"/>
                <w:tab w:val="left" w:pos="3222"/>
                <w:tab w:val="left" w:pos="3798"/>
                <w:tab w:val="left" w:pos="4320"/>
                <w:tab w:val="left" w:pos="4347"/>
              </w:tabs>
              <w:spacing w:before="6"/>
              <w:ind w:left="585" w:hanging="585"/>
              <w:rPr>
                <w:color w:val="000000"/>
                <w:sz w:val="21"/>
                <w:szCs w:val="21"/>
                <w:lang w:val="en-GB"/>
              </w:rPr>
            </w:pPr>
            <w:r w:rsidRPr="0081697B">
              <w:rPr>
                <w:color w:val="000000"/>
                <w:sz w:val="21"/>
                <w:szCs w:val="21"/>
                <w:lang w:val="en-GB"/>
              </w:rPr>
              <w:t>vi.</w:t>
            </w:r>
          </w:p>
        </w:tc>
        <w:tc>
          <w:tcPr>
            <w:tcW w:w="0" w:type="auto"/>
            <w:tcBorders>
              <w:top w:val="single" w:sz="4" w:space="0" w:color="F2AFCA"/>
              <w:left w:val="single" w:sz="4" w:space="0" w:color="F2AFCA"/>
              <w:bottom w:val="single" w:sz="4" w:space="0" w:color="F2AFCA"/>
              <w:right w:val="single" w:sz="4" w:space="0" w:color="F2AFCA"/>
            </w:tcBorders>
            <w:hideMark/>
          </w:tcPr>
          <w:p w14:paraId="24C0504D" w14:textId="77777777" w:rsidR="00B40737" w:rsidRPr="0081697B" w:rsidRDefault="00B40737" w:rsidP="009035BB">
            <w:pPr>
              <w:pStyle w:val="ctrl-4"/>
              <w:tabs>
                <w:tab w:val="clear" w:pos="3240"/>
                <w:tab w:val="left" w:pos="585"/>
                <w:tab w:val="left" w:pos="1143"/>
                <w:tab w:val="left" w:pos="1665"/>
                <w:tab w:val="left" w:pos="2178"/>
                <w:tab w:val="left" w:pos="3222"/>
                <w:tab w:val="left" w:pos="3798"/>
                <w:tab w:val="left" w:pos="4320"/>
                <w:tab w:val="left" w:pos="4347"/>
              </w:tabs>
              <w:spacing w:before="6"/>
              <w:ind w:left="585" w:hanging="585"/>
              <w:rPr>
                <w:color w:val="000000"/>
                <w:sz w:val="21"/>
                <w:szCs w:val="21"/>
                <w:lang w:val="en-GB"/>
              </w:rPr>
            </w:pPr>
            <w:r w:rsidRPr="0081697B">
              <w:rPr>
                <w:color w:val="000000"/>
                <w:sz w:val="21"/>
                <w:szCs w:val="21"/>
                <w:lang w:val="en-GB"/>
              </w:rPr>
              <w:t>Canidae</w:t>
            </w:r>
          </w:p>
        </w:tc>
        <w:tc>
          <w:tcPr>
            <w:tcW w:w="1505" w:type="dxa"/>
            <w:tcBorders>
              <w:top w:val="single" w:sz="4" w:space="0" w:color="F2AFCA"/>
              <w:left w:val="single" w:sz="4" w:space="0" w:color="F2AFCA"/>
              <w:bottom w:val="single" w:sz="4" w:space="0" w:color="F2AFCA"/>
              <w:right w:val="single" w:sz="4" w:space="0" w:color="F2AFCA"/>
            </w:tcBorders>
            <w:hideMark/>
          </w:tcPr>
          <w:p w14:paraId="00D55ED6" w14:textId="77777777" w:rsidR="00B40737" w:rsidRPr="0081697B" w:rsidRDefault="00B40737" w:rsidP="009035BB">
            <w:pPr>
              <w:pStyle w:val="ctrl-4"/>
              <w:tabs>
                <w:tab w:val="clear" w:pos="3240"/>
                <w:tab w:val="left" w:pos="585"/>
                <w:tab w:val="left" w:pos="1143"/>
                <w:tab w:val="left" w:pos="1665"/>
                <w:tab w:val="left" w:pos="2178"/>
                <w:tab w:val="left" w:pos="3222"/>
                <w:tab w:val="left" w:pos="3798"/>
                <w:tab w:val="left" w:pos="4320"/>
                <w:tab w:val="left" w:pos="4347"/>
              </w:tabs>
              <w:spacing w:before="6"/>
              <w:ind w:left="585" w:hanging="585"/>
              <w:rPr>
                <w:color w:val="000000"/>
                <w:sz w:val="21"/>
                <w:szCs w:val="21"/>
                <w:lang w:val="en-GB"/>
              </w:rPr>
            </w:pPr>
            <w:r w:rsidRPr="0081697B">
              <w:rPr>
                <w:color w:val="000000"/>
                <w:sz w:val="21"/>
                <w:szCs w:val="21"/>
                <w:lang w:val="en-GB"/>
              </w:rPr>
              <w:t>Dog</w:t>
            </w:r>
          </w:p>
        </w:tc>
      </w:tr>
      <w:tr w:rsidR="00B40737" w:rsidRPr="0081697B" w14:paraId="5AC5ACEA" w14:textId="77777777" w:rsidTr="00B40737">
        <w:tc>
          <w:tcPr>
            <w:tcW w:w="0" w:type="auto"/>
            <w:tcBorders>
              <w:top w:val="single" w:sz="4" w:space="0" w:color="F2AFCA"/>
              <w:left w:val="single" w:sz="4" w:space="0" w:color="F2AFCA"/>
              <w:bottom w:val="single" w:sz="4" w:space="0" w:color="F2AFCA"/>
              <w:right w:val="single" w:sz="4" w:space="0" w:color="F2AFCA"/>
            </w:tcBorders>
            <w:hideMark/>
          </w:tcPr>
          <w:p w14:paraId="6F1939CD" w14:textId="77777777" w:rsidR="00B40737" w:rsidRPr="0081697B" w:rsidRDefault="00B40737" w:rsidP="009035BB">
            <w:pPr>
              <w:pStyle w:val="ctrl-4"/>
              <w:tabs>
                <w:tab w:val="clear" w:pos="3240"/>
                <w:tab w:val="left" w:pos="585"/>
                <w:tab w:val="left" w:pos="1143"/>
                <w:tab w:val="left" w:pos="1665"/>
                <w:tab w:val="left" w:pos="2178"/>
                <w:tab w:val="left" w:pos="3222"/>
                <w:tab w:val="left" w:pos="3798"/>
                <w:tab w:val="left" w:pos="4320"/>
                <w:tab w:val="left" w:pos="4347"/>
              </w:tabs>
              <w:spacing w:before="6"/>
              <w:ind w:left="585" w:hanging="585"/>
              <w:rPr>
                <w:color w:val="000000"/>
                <w:sz w:val="21"/>
                <w:szCs w:val="21"/>
                <w:lang w:val="en-GB"/>
              </w:rPr>
            </w:pPr>
            <w:r w:rsidRPr="0081697B">
              <w:rPr>
                <w:color w:val="000000"/>
                <w:sz w:val="21"/>
                <w:szCs w:val="21"/>
                <w:lang w:val="en-GB"/>
              </w:rPr>
              <w:t>vii.</w:t>
            </w:r>
          </w:p>
        </w:tc>
        <w:tc>
          <w:tcPr>
            <w:tcW w:w="0" w:type="auto"/>
            <w:tcBorders>
              <w:top w:val="single" w:sz="4" w:space="0" w:color="F2AFCA"/>
              <w:left w:val="single" w:sz="4" w:space="0" w:color="F2AFCA"/>
              <w:bottom w:val="single" w:sz="4" w:space="0" w:color="F2AFCA"/>
              <w:right w:val="single" w:sz="4" w:space="0" w:color="F2AFCA"/>
            </w:tcBorders>
            <w:hideMark/>
          </w:tcPr>
          <w:p w14:paraId="35CB5164" w14:textId="77777777" w:rsidR="00B40737" w:rsidRPr="0081697B" w:rsidRDefault="00B40737" w:rsidP="009035BB">
            <w:pPr>
              <w:pStyle w:val="ctrl-4"/>
              <w:tabs>
                <w:tab w:val="clear" w:pos="3240"/>
                <w:tab w:val="left" w:pos="585"/>
                <w:tab w:val="left" w:pos="1143"/>
                <w:tab w:val="left" w:pos="1665"/>
                <w:tab w:val="left" w:pos="2178"/>
                <w:tab w:val="left" w:pos="3222"/>
                <w:tab w:val="left" w:pos="3798"/>
                <w:tab w:val="left" w:pos="4320"/>
                <w:tab w:val="left" w:pos="4347"/>
              </w:tabs>
              <w:spacing w:before="6"/>
              <w:ind w:left="585" w:hanging="585"/>
              <w:rPr>
                <w:color w:val="000000"/>
                <w:sz w:val="21"/>
                <w:szCs w:val="21"/>
                <w:lang w:val="en-GB"/>
              </w:rPr>
            </w:pPr>
            <w:r w:rsidRPr="0081697B">
              <w:rPr>
                <w:color w:val="000000"/>
                <w:sz w:val="21"/>
                <w:szCs w:val="21"/>
                <w:lang w:val="en-GB"/>
              </w:rPr>
              <w:t>Solanaceae</w:t>
            </w:r>
          </w:p>
        </w:tc>
        <w:tc>
          <w:tcPr>
            <w:tcW w:w="1505" w:type="dxa"/>
            <w:tcBorders>
              <w:top w:val="single" w:sz="4" w:space="0" w:color="F2AFCA"/>
              <w:left w:val="single" w:sz="4" w:space="0" w:color="F2AFCA"/>
              <w:bottom w:val="single" w:sz="4" w:space="0" w:color="F2AFCA"/>
              <w:right w:val="single" w:sz="4" w:space="0" w:color="F2AFCA"/>
            </w:tcBorders>
            <w:hideMark/>
          </w:tcPr>
          <w:p w14:paraId="53FE3860" w14:textId="77777777" w:rsidR="00B40737" w:rsidRPr="0081697B" w:rsidRDefault="00B40737" w:rsidP="009035BB">
            <w:pPr>
              <w:pStyle w:val="ctrl-4"/>
              <w:tabs>
                <w:tab w:val="clear" w:pos="3240"/>
                <w:tab w:val="left" w:pos="585"/>
                <w:tab w:val="left" w:pos="1143"/>
                <w:tab w:val="left" w:pos="1665"/>
                <w:tab w:val="left" w:pos="2178"/>
                <w:tab w:val="left" w:pos="3222"/>
                <w:tab w:val="left" w:pos="3798"/>
                <w:tab w:val="left" w:pos="4320"/>
                <w:tab w:val="left" w:pos="4347"/>
              </w:tabs>
              <w:spacing w:before="6"/>
              <w:ind w:left="585" w:hanging="585"/>
              <w:rPr>
                <w:color w:val="000000"/>
                <w:sz w:val="21"/>
                <w:szCs w:val="21"/>
                <w:lang w:val="en-GB"/>
              </w:rPr>
            </w:pPr>
            <w:r w:rsidRPr="0081697B">
              <w:rPr>
                <w:color w:val="000000"/>
                <w:sz w:val="21"/>
                <w:szCs w:val="21"/>
                <w:lang w:val="en-GB"/>
              </w:rPr>
              <w:t>Potato, brinjal</w:t>
            </w:r>
          </w:p>
        </w:tc>
      </w:tr>
    </w:tbl>
    <w:p w14:paraId="7F7CE78F" w14:textId="77777777" w:rsidR="00B40737" w:rsidRPr="0081697B" w:rsidRDefault="00B40737" w:rsidP="00B40737">
      <w:pPr>
        <w:pStyle w:val="SPACE"/>
        <w:spacing w:before="14"/>
      </w:pPr>
    </w:p>
    <w:p w14:paraId="09101D2D" w14:textId="5149E5D8" w:rsidR="00761365" w:rsidRDefault="00B40737" w:rsidP="00B40737">
      <w:pPr>
        <w:pStyle w:val="ctrl-4"/>
        <w:tabs>
          <w:tab w:val="clear" w:pos="547"/>
          <w:tab w:val="clear" w:pos="1080"/>
          <w:tab w:val="clear" w:pos="3240"/>
          <w:tab w:val="left" w:pos="558"/>
          <w:tab w:val="left" w:pos="1143"/>
          <w:tab w:val="left" w:pos="1665"/>
          <w:tab w:val="left" w:pos="2178"/>
          <w:tab w:val="left" w:pos="3222"/>
          <w:tab w:val="left" w:pos="3798"/>
          <w:tab w:val="left" w:pos="4347"/>
        </w:tabs>
        <w:spacing w:before="14"/>
        <w:ind w:left="558" w:hanging="558"/>
        <w:jc w:val="both"/>
        <w:rPr>
          <w:rFonts w:ascii="Times New Roman Bold" w:hAnsi="Times New Roman Bold"/>
          <w:b/>
          <w:sz w:val="21"/>
          <w:szCs w:val="21"/>
          <w:lang w:val="en-IN"/>
        </w:rPr>
      </w:pPr>
      <w:r>
        <w:rPr>
          <w:rFonts w:ascii="Times New Roman Bold" w:hAnsi="Times New Roman Bold"/>
          <w:b/>
          <w:color w:val="EC2791"/>
          <w:sz w:val="21"/>
          <w:szCs w:val="21"/>
          <w:lang w:val="en-GB"/>
        </w:rPr>
        <w:t>34</w:t>
      </w:r>
      <w:r w:rsidR="005D242B" w:rsidRPr="0081697B">
        <w:rPr>
          <w:rFonts w:ascii="Times New Roman Bold" w:hAnsi="Times New Roman Bold"/>
          <w:b/>
          <w:color w:val="EC2791"/>
          <w:sz w:val="21"/>
          <w:szCs w:val="21"/>
          <w:lang w:val="en-GB"/>
        </w:rPr>
        <w:t>.</w:t>
      </w:r>
      <w:r w:rsidR="005D242B" w:rsidRPr="0081697B">
        <w:rPr>
          <w:rFonts w:ascii="Times New Roman Bold" w:hAnsi="Times New Roman Bold"/>
          <w:b/>
          <w:sz w:val="21"/>
          <w:szCs w:val="21"/>
          <w:lang w:val="en-IN"/>
        </w:rPr>
        <w:tab/>
      </w:r>
      <w:r w:rsidR="0025483C" w:rsidRPr="0081697B">
        <w:rPr>
          <w:color w:val="000000"/>
          <w:sz w:val="21"/>
          <w:szCs w:val="21"/>
          <w:lang w:val="en-IN"/>
        </w:rPr>
        <w:t>(C)</w:t>
      </w:r>
    </w:p>
    <w:p w14:paraId="4A3C0D68" w14:textId="77777777" w:rsidR="005D242B" w:rsidRPr="0081697B" w:rsidRDefault="00761365" w:rsidP="00361B27">
      <w:pPr>
        <w:pStyle w:val="ctrl-4"/>
        <w:tabs>
          <w:tab w:val="clear" w:pos="547"/>
          <w:tab w:val="clear" w:pos="1080"/>
          <w:tab w:val="clear" w:pos="3240"/>
          <w:tab w:val="left" w:pos="585"/>
          <w:tab w:val="left" w:pos="1143"/>
          <w:tab w:val="left" w:pos="1665"/>
          <w:tab w:val="left" w:pos="2178"/>
          <w:tab w:val="left" w:pos="3222"/>
          <w:tab w:val="left" w:pos="3798"/>
          <w:tab w:val="left" w:pos="4347"/>
        </w:tabs>
        <w:spacing w:before="6"/>
        <w:ind w:left="585" w:hanging="585"/>
        <w:jc w:val="both"/>
        <w:rPr>
          <w:color w:val="000000"/>
          <w:sz w:val="21"/>
          <w:szCs w:val="21"/>
        </w:rPr>
      </w:pPr>
      <w:r>
        <w:rPr>
          <w:rFonts w:ascii="Times New Roman Bold" w:hAnsi="Times New Roman Bold"/>
          <w:b/>
          <w:color w:val="EC2791"/>
          <w:sz w:val="21"/>
          <w:szCs w:val="21"/>
          <w:lang w:val="en-GB"/>
        </w:rPr>
        <w:tab/>
      </w:r>
      <w:r w:rsidR="005D242B" w:rsidRPr="0081697B">
        <w:rPr>
          <w:color w:val="000000"/>
          <w:sz w:val="21"/>
          <w:szCs w:val="21"/>
        </w:rPr>
        <w:t>Brinjal (</w:t>
      </w:r>
      <w:r w:rsidR="005D242B" w:rsidRPr="0081697B">
        <w:rPr>
          <w:i/>
          <w:iCs/>
          <w:color w:val="000000"/>
          <w:sz w:val="21"/>
          <w:szCs w:val="21"/>
        </w:rPr>
        <w:t>Solanum melongena</w:t>
      </w:r>
      <w:r w:rsidR="005D242B" w:rsidRPr="0081697B">
        <w:rPr>
          <w:color w:val="000000"/>
          <w:sz w:val="21"/>
          <w:szCs w:val="21"/>
        </w:rPr>
        <w:t>) and Datura (</w:t>
      </w:r>
      <w:r w:rsidR="005D242B" w:rsidRPr="0081697B">
        <w:rPr>
          <w:i/>
          <w:iCs/>
          <w:color w:val="000000"/>
          <w:sz w:val="21"/>
          <w:szCs w:val="21"/>
        </w:rPr>
        <w:t>Datura spp.</w:t>
      </w:r>
      <w:r w:rsidR="005D242B" w:rsidRPr="0081697B">
        <w:rPr>
          <w:color w:val="000000"/>
          <w:sz w:val="21"/>
          <w:szCs w:val="21"/>
        </w:rPr>
        <w:t>) belong to the order Solanales.</w:t>
      </w:r>
    </w:p>
    <w:p w14:paraId="7CDB223F" w14:textId="77777777" w:rsidR="005D242B" w:rsidRPr="0081697B" w:rsidRDefault="005D242B" w:rsidP="00361B27">
      <w:pPr>
        <w:pStyle w:val="SPACE"/>
        <w:spacing w:before="6"/>
      </w:pPr>
    </w:p>
    <w:p w14:paraId="7DBDD86C" w14:textId="1B0360FE" w:rsidR="00761365" w:rsidRDefault="00B40737" w:rsidP="00361B27">
      <w:pPr>
        <w:pStyle w:val="ctrl-4"/>
        <w:tabs>
          <w:tab w:val="clear" w:pos="547"/>
          <w:tab w:val="clear" w:pos="1080"/>
          <w:tab w:val="clear" w:pos="3240"/>
          <w:tab w:val="left" w:pos="585"/>
          <w:tab w:val="left" w:pos="1143"/>
          <w:tab w:val="left" w:pos="1665"/>
          <w:tab w:val="left" w:pos="2178"/>
          <w:tab w:val="left" w:pos="3222"/>
          <w:tab w:val="left" w:pos="3798"/>
          <w:tab w:val="left" w:pos="4347"/>
        </w:tabs>
        <w:spacing w:before="6"/>
        <w:ind w:left="1665" w:hanging="1665"/>
        <w:jc w:val="both"/>
        <w:rPr>
          <w:rFonts w:ascii="Times New Roman Bold" w:hAnsi="Times New Roman Bold"/>
          <w:b/>
          <w:sz w:val="21"/>
          <w:szCs w:val="21"/>
          <w:lang w:val="en-IN"/>
        </w:rPr>
      </w:pPr>
      <w:r>
        <w:rPr>
          <w:rFonts w:ascii="Times New Roman Bold" w:hAnsi="Times New Roman Bold"/>
          <w:b/>
          <w:color w:val="EC2791"/>
          <w:sz w:val="21"/>
          <w:szCs w:val="21"/>
          <w:lang w:val="en-GB"/>
        </w:rPr>
        <w:t>3</w:t>
      </w:r>
      <w:r w:rsidR="00AD12E0" w:rsidRPr="0081697B">
        <w:rPr>
          <w:rFonts w:ascii="Times New Roman Bold" w:hAnsi="Times New Roman Bold"/>
          <w:b/>
          <w:color w:val="EC2791"/>
          <w:sz w:val="21"/>
          <w:szCs w:val="21"/>
          <w:lang w:val="en-GB"/>
        </w:rPr>
        <w:t>5</w:t>
      </w:r>
      <w:r w:rsidR="005D242B" w:rsidRPr="0081697B">
        <w:rPr>
          <w:rFonts w:ascii="Times New Roman Bold" w:hAnsi="Times New Roman Bold"/>
          <w:b/>
          <w:color w:val="EC2791"/>
          <w:sz w:val="21"/>
          <w:szCs w:val="21"/>
          <w:lang w:val="en-GB"/>
        </w:rPr>
        <w:t>.</w:t>
      </w:r>
      <w:r w:rsidR="005D242B" w:rsidRPr="0081697B">
        <w:rPr>
          <w:rFonts w:ascii="Times New Roman Bold" w:hAnsi="Times New Roman Bold"/>
          <w:b/>
          <w:sz w:val="21"/>
          <w:szCs w:val="21"/>
          <w:lang w:val="en-IN"/>
        </w:rPr>
        <w:tab/>
      </w:r>
      <w:r w:rsidR="0025483C" w:rsidRPr="0081697B">
        <w:rPr>
          <w:color w:val="000000"/>
          <w:sz w:val="21"/>
          <w:szCs w:val="21"/>
          <w:lang w:val="en-IN"/>
        </w:rPr>
        <w:t>(C)</w:t>
      </w:r>
      <w:r w:rsidR="005D242B" w:rsidRPr="0081697B">
        <w:rPr>
          <w:rFonts w:ascii="Times New Roman Bold" w:hAnsi="Times New Roman Bold"/>
          <w:b/>
          <w:sz w:val="21"/>
          <w:szCs w:val="21"/>
          <w:lang w:val="en-IN"/>
        </w:rPr>
        <w:tab/>
      </w:r>
    </w:p>
    <w:p w14:paraId="7724AC14" w14:textId="77777777" w:rsidR="005D242B" w:rsidRPr="0081697B" w:rsidRDefault="00761365" w:rsidP="00361B27">
      <w:pPr>
        <w:pStyle w:val="ctrl-4"/>
        <w:tabs>
          <w:tab w:val="clear" w:pos="547"/>
          <w:tab w:val="clear" w:pos="1080"/>
          <w:tab w:val="clear" w:pos="3240"/>
          <w:tab w:val="left" w:pos="585"/>
          <w:tab w:val="left" w:pos="1143"/>
          <w:tab w:val="left" w:pos="1665"/>
          <w:tab w:val="left" w:pos="2178"/>
          <w:tab w:val="left" w:pos="3222"/>
          <w:tab w:val="left" w:pos="3798"/>
          <w:tab w:val="left" w:pos="4347"/>
        </w:tabs>
        <w:spacing w:before="6"/>
        <w:ind w:left="1143" w:hanging="1143"/>
        <w:jc w:val="both"/>
        <w:rPr>
          <w:color w:val="000000"/>
          <w:sz w:val="21"/>
          <w:szCs w:val="21"/>
        </w:rPr>
      </w:pPr>
      <w:r>
        <w:rPr>
          <w:rFonts w:ascii="Times New Roman Bold" w:hAnsi="Times New Roman Bold"/>
          <w:b/>
          <w:color w:val="EC2791"/>
          <w:sz w:val="21"/>
          <w:szCs w:val="21"/>
          <w:lang w:val="en-GB"/>
        </w:rPr>
        <w:tab/>
      </w:r>
      <w:r w:rsidR="0025483C" w:rsidRPr="0081697B">
        <w:rPr>
          <w:color w:val="000000"/>
          <w:sz w:val="21"/>
          <w:szCs w:val="21"/>
          <w:lang w:val="en-IN"/>
        </w:rPr>
        <w:t>(A)</w:t>
      </w:r>
      <w:r w:rsidR="005D242B" w:rsidRPr="0081697B">
        <w:rPr>
          <w:color w:val="000000"/>
          <w:sz w:val="21"/>
          <w:szCs w:val="21"/>
          <w:lang w:val="en-IN"/>
        </w:rPr>
        <w:tab/>
      </w:r>
      <w:r w:rsidR="005D242B" w:rsidRPr="0081697B">
        <w:rPr>
          <w:color w:val="000000"/>
          <w:sz w:val="21"/>
          <w:szCs w:val="21"/>
        </w:rPr>
        <w:t>Higher taxonomic ranks show less similarity.</w:t>
      </w:r>
    </w:p>
    <w:p w14:paraId="54EA7D6A" w14:textId="77777777" w:rsidR="005D242B" w:rsidRPr="0081697B" w:rsidRDefault="005D242B" w:rsidP="00361B27">
      <w:pPr>
        <w:pStyle w:val="ctrl-4"/>
        <w:tabs>
          <w:tab w:val="clear" w:pos="547"/>
          <w:tab w:val="clear" w:pos="1080"/>
          <w:tab w:val="clear" w:pos="3240"/>
          <w:tab w:val="left" w:pos="585"/>
          <w:tab w:val="left" w:pos="1143"/>
          <w:tab w:val="left" w:pos="1665"/>
          <w:tab w:val="left" w:pos="2178"/>
          <w:tab w:val="left" w:pos="3222"/>
          <w:tab w:val="left" w:pos="3798"/>
          <w:tab w:val="left" w:pos="4347"/>
        </w:tabs>
        <w:spacing w:before="6"/>
        <w:ind w:left="1143" w:hanging="1143"/>
        <w:jc w:val="both"/>
        <w:rPr>
          <w:color w:val="000000"/>
          <w:sz w:val="21"/>
          <w:szCs w:val="21"/>
          <w:lang w:val="en-IN"/>
        </w:rPr>
      </w:pPr>
      <w:r w:rsidRPr="0081697B">
        <w:rPr>
          <w:color w:val="000000"/>
          <w:sz w:val="21"/>
          <w:szCs w:val="21"/>
          <w:lang w:val="en-GB"/>
        </w:rPr>
        <w:tab/>
      </w:r>
      <w:r w:rsidR="0025483C" w:rsidRPr="0081697B">
        <w:rPr>
          <w:color w:val="000000"/>
          <w:sz w:val="21"/>
          <w:szCs w:val="21"/>
          <w:lang w:val="en-GB"/>
        </w:rPr>
        <w:t>(B)</w:t>
      </w:r>
      <w:r w:rsidRPr="0081697B">
        <w:rPr>
          <w:color w:val="000000"/>
          <w:sz w:val="21"/>
          <w:szCs w:val="21"/>
        </w:rPr>
        <w:tab/>
      </w:r>
      <w:r w:rsidRPr="0081697B">
        <w:rPr>
          <w:color w:val="000000"/>
          <w:sz w:val="21"/>
          <w:szCs w:val="21"/>
          <w:lang w:val="en-IN"/>
        </w:rPr>
        <w:t>Species include multiple individuals, not just one.</w:t>
      </w:r>
    </w:p>
    <w:p w14:paraId="42DA38FA" w14:textId="77777777" w:rsidR="005D242B" w:rsidRPr="0081697B" w:rsidRDefault="005D242B" w:rsidP="00361B27">
      <w:pPr>
        <w:pStyle w:val="ctrl-4"/>
        <w:tabs>
          <w:tab w:val="clear" w:pos="547"/>
          <w:tab w:val="clear" w:pos="1080"/>
          <w:tab w:val="clear" w:pos="3240"/>
          <w:tab w:val="left" w:pos="585"/>
          <w:tab w:val="left" w:pos="1143"/>
          <w:tab w:val="left" w:pos="1665"/>
          <w:tab w:val="left" w:pos="2178"/>
          <w:tab w:val="left" w:pos="3222"/>
          <w:tab w:val="left" w:pos="3798"/>
          <w:tab w:val="left" w:pos="4347"/>
        </w:tabs>
        <w:spacing w:before="6"/>
        <w:ind w:left="585" w:hanging="585"/>
        <w:jc w:val="both"/>
        <w:rPr>
          <w:color w:val="000000"/>
          <w:sz w:val="21"/>
          <w:szCs w:val="21"/>
        </w:rPr>
      </w:pPr>
      <w:r w:rsidRPr="0081697B">
        <w:rPr>
          <w:color w:val="000000"/>
          <w:sz w:val="21"/>
          <w:szCs w:val="21"/>
          <w:lang w:val="en-IN"/>
        </w:rPr>
        <w:tab/>
      </w:r>
      <w:r w:rsidR="0025483C" w:rsidRPr="0081697B">
        <w:rPr>
          <w:color w:val="000000"/>
          <w:sz w:val="21"/>
          <w:szCs w:val="21"/>
          <w:lang w:val="en-IN"/>
        </w:rPr>
        <w:t>(D)</w:t>
      </w:r>
      <w:r w:rsidRPr="0081697B">
        <w:rPr>
          <w:color w:val="000000"/>
          <w:sz w:val="21"/>
          <w:szCs w:val="21"/>
          <w:lang w:val="en-IN"/>
        </w:rPr>
        <w:tab/>
      </w:r>
      <w:r w:rsidRPr="0081697B">
        <w:rPr>
          <w:color w:val="000000"/>
          <w:sz w:val="21"/>
          <w:szCs w:val="21"/>
        </w:rPr>
        <w:t>Hierarchy starts from kingdom.</w:t>
      </w:r>
    </w:p>
    <w:p w14:paraId="48C8B71F" w14:textId="77777777" w:rsidR="004E1A4C" w:rsidRPr="0081697B" w:rsidRDefault="004E1A4C" w:rsidP="00361B27">
      <w:pPr>
        <w:pStyle w:val="SPACE"/>
        <w:spacing w:before="6"/>
      </w:pPr>
    </w:p>
    <w:p w14:paraId="5725F41B" w14:textId="6BACBBB9" w:rsidR="004E1A4C" w:rsidRPr="0081697B" w:rsidRDefault="00B40737" w:rsidP="00361B27">
      <w:pPr>
        <w:pStyle w:val="ctrl-4"/>
        <w:tabs>
          <w:tab w:val="clear" w:pos="547"/>
          <w:tab w:val="clear" w:pos="1080"/>
          <w:tab w:val="clear" w:pos="3240"/>
          <w:tab w:val="left" w:pos="585"/>
          <w:tab w:val="left" w:pos="1143"/>
          <w:tab w:val="left" w:pos="1440"/>
          <w:tab w:val="left" w:pos="1665"/>
          <w:tab w:val="left" w:pos="2178"/>
          <w:tab w:val="left" w:pos="3222"/>
          <w:tab w:val="left" w:pos="3798"/>
          <w:tab w:val="left" w:pos="4347"/>
        </w:tabs>
        <w:spacing w:before="6"/>
        <w:ind w:left="585" w:hanging="585"/>
        <w:jc w:val="both"/>
        <w:rPr>
          <w:color w:val="000000"/>
          <w:sz w:val="21"/>
          <w:szCs w:val="21"/>
        </w:rPr>
      </w:pPr>
      <w:r>
        <w:rPr>
          <w:rFonts w:ascii="Times New Roman Bold" w:hAnsi="Times New Roman Bold"/>
          <w:b/>
          <w:color w:val="EC2791"/>
          <w:sz w:val="21"/>
          <w:szCs w:val="21"/>
          <w:lang w:val="en-GB"/>
        </w:rPr>
        <w:t>3</w:t>
      </w:r>
      <w:r w:rsidR="004E1A4C" w:rsidRPr="0081697B">
        <w:rPr>
          <w:rFonts w:ascii="Times New Roman Bold" w:hAnsi="Times New Roman Bold"/>
          <w:b/>
          <w:color w:val="EC2791"/>
          <w:sz w:val="21"/>
          <w:szCs w:val="21"/>
          <w:lang w:val="en-GB"/>
        </w:rPr>
        <w:t>6.</w:t>
      </w:r>
      <w:r w:rsidR="004E1A4C" w:rsidRPr="0081697B">
        <w:rPr>
          <w:color w:val="000000"/>
          <w:sz w:val="21"/>
          <w:szCs w:val="21"/>
        </w:rPr>
        <w:tab/>
        <w:t>(A)</w:t>
      </w:r>
      <w:r w:rsidR="004E1A4C" w:rsidRPr="0081697B">
        <w:rPr>
          <w:color w:val="000000"/>
          <w:sz w:val="21"/>
          <w:szCs w:val="21"/>
        </w:rPr>
        <w:tab/>
      </w:r>
    </w:p>
    <w:p w14:paraId="66129376" w14:textId="77777777" w:rsidR="00F55E40" w:rsidRPr="0081697B" w:rsidRDefault="00F55E40" w:rsidP="00361B27">
      <w:pPr>
        <w:pStyle w:val="SPACE"/>
        <w:spacing w:before="6"/>
      </w:pPr>
    </w:p>
    <w:p w14:paraId="71B00608" w14:textId="1631AE28" w:rsidR="002D01E6" w:rsidRPr="00520030" w:rsidRDefault="005C3524" w:rsidP="00361B27">
      <w:pPr>
        <w:pStyle w:val="ctrl-4"/>
        <w:tabs>
          <w:tab w:val="clear" w:pos="547"/>
          <w:tab w:val="clear" w:pos="1080"/>
          <w:tab w:val="clear" w:pos="3240"/>
          <w:tab w:val="left" w:pos="585"/>
          <w:tab w:val="left" w:pos="963"/>
          <w:tab w:val="left" w:pos="1143"/>
          <w:tab w:val="left" w:pos="1440"/>
          <w:tab w:val="left" w:pos="1665"/>
          <w:tab w:val="left" w:pos="2178"/>
          <w:tab w:val="left" w:pos="3222"/>
          <w:tab w:val="left" w:pos="3798"/>
          <w:tab w:val="left" w:pos="4347"/>
        </w:tabs>
        <w:spacing w:before="6"/>
        <w:ind w:left="585" w:hanging="585"/>
        <w:jc w:val="center"/>
        <w:rPr>
          <w:rFonts w:ascii="Cambria" w:hAnsi="Cambria"/>
          <w:b/>
          <w:bCs/>
          <w:sz w:val="21"/>
          <w:szCs w:val="21"/>
        </w:rPr>
      </w:pPr>
      <w:r>
        <w:rPr>
          <w:rFonts w:ascii="Cambria" w:hAnsi="Cambria"/>
          <w:b/>
          <w:bCs/>
          <w:sz w:val="21"/>
          <w:szCs w:val="21"/>
        </w:rPr>
      </w:r>
      <w:r>
        <w:rPr>
          <w:rFonts w:ascii="Cambria" w:hAnsi="Cambria"/>
          <w:b/>
          <w:bCs/>
          <w:sz w:val="21"/>
          <w:szCs w:val="21"/>
        </w:rPr>
        <w:pict w14:anchorId="4C9809E3">
          <v:group id="_x0000_s6744" style="width:218.25pt;height:23.75pt;mso-position-horizontal-relative:char;mso-position-vertical-relative:line" coordorigin="3751,3542" coordsize="4365,475">
            <v:shape id="_x0000_s6745" type="#_x0000_t32" style="position:absolute;left:3751;top:3780;width:4365;height:0;flip:y" o:connectortype="straight" strokecolor="#f49ac1"/>
            <v:group id="_x0000_s6746" style="position:absolute;left:4350;top:3542;width:3168;height:475" coordorigin="4356,1195" coordsize="3168,475">
              <v:group id="Group 264" o:spid="_x0000_s6747" style="position:absolute;left:4356;top:1238;width:3168;height:432" coordsize="35153,3117">
                <v:shape id="Graphic 10" o:spid="_x0000_s6748" style="position:absolute;width:35153;height:3117;visibility:visible;mso-wrap-style:square;v-text-anchor:top" coordsize="3515360,311785" path="m3359404,l155867,,106601,7946,63815,30074,30074,63815,7946,106601,,155867r7946,49271l30074,247929r33741,33743l106601,303800r49266,7946l3359404,311746r49265,-7946l3451456,281672r33741,-33743l3507324,205138r7947,-49271l3507324,106601,3485197,63815,3451456,30074,3408669,7946,3359404,xe" fillcolor="#fcdfeb" stroked="f">
                  <v:path arrowok="t"/>
                </v:shape>
                <v:shape id="Graphic 11" o:spid="_x0000_s6749" style="position:absolute;width:35153;height:3117;visibility:visible;mso-wrap-style:square;v-text-anchor:top" coordsize="3515360,311785" path="m155867,l106601,7946,63815,30074,30074,63815,7946,106601,,155867r7946,49271l30074,247929r33741,33743l106601,303800r49266,7946l3359404,311746r49265,-7946l3451456,281672r33741,-33743l3507324,205138r7947,-49271l3507324,106601,3485197,63815,3451456,30074,3408669,7946,3359404,,155867,xe" filled="f" strokecolor="#f49ac1" strokeweight="1pt">
                  <v:path arrowok="t"/>
                </v:shape>
              </v:group>
              <v:shape id="_x0000_s6750" type="#_x0000_t202" style="position:absolute;left:4519;top:1195;width:2922;height:472;mso-wrap-style:none" filled="f" stroked="f">
                <v:fill o:detectmouseclick="t"/>
                <v:textbox style="mso-next-textbox:#_x0000_s6750;mso-fit-shape-to-text:t">
                  <w:txbxContent>
                    <w:p w14:paraId="4CB97050" w14:textId="77777777" w:rsidR="002D01E6" w:rsidRDefault="002D01E6" w:rsidP="002D01E6">
                      <w:pPr>
                        <w:jc w:val="center"/>
                        <w:rPr>
                          <w:rFonts w:ascii="Cambria" w:hAnsi="Cambria"/>
                          <w:b/>
                          <w:color w:val="000000"/>
                          <w:sz w:val="28"/>
                          <w:szCs w:val="28"/>
                          <w:lang w:val="en-US"/>
                        </w:rPr>
                      </w:pPr>
                      <w:r w:rsidRPr="004658F2">
                        <w:rPr>
                          <w:rFonts w:ascii="Cambria" w:hAnsi="Cambria"/>
                          <w:b/>
                          <w:color w:val="000000"/>
                          <w:sz w:val="28"/>
                          <w:szCs w:val="28"/>
                          <w:lang w:val="en-US"/>
                        </w:rPr>
                        <w:t>Champion Challenge</w:t>
                      </w:r>
                    </w:p>
                  </w:txbxContent>
                </v:textbox>
              </v:shape>
            </v:group>
            <w10:anchorlock/>
          </v:group>
        </w:pict>
      </w:r>
    </w:p>
    <w:p w14:paraId="08E45DE4" w14:textId="77777777" w:rsidR="00F55E40" w:rsidRPr="00520030" w:rsidRDefault="00F55E40" w:rsidP="00361B27">
      <w:pPr>
        <w:pStyle w:val="ctrl-4"/>
        <w:tabs>
          <w:tab w:val="clear" w:pos="547"/>
          <w:tab w:val="clear" w:pos="1080"/>
          <w:tab w:val="clear" w:pos="3240"/>
          <w:tab w:val="left" w:pos="585"/>
          <w:tab w:val="left" w:pos="963"/>
          <w:tab w:val="left" w:pos="1143"/>
          <w:tab w:val="left" w:pos="1440"/>
          <w:tab w:val="left" w:pos="1665"/>
          <w:tab w:val="left" w:pos="2178"/>
          <w:tab w:val="left" w:pos="3222"/>
          <w:tab w:val="left" w:pos="3798"/>
          <w:tab w:val="left" w:pos="4347"/>
        </w:tabs>
        <w:spacing w:before="6"/>
        <w:ind w:left="585" w:hanging="585"/>
        <w:jc w:val="center"/>
        <w:rPr>
          <w:rFonts w:ascii="Cambria" w:hAnsi="Cambria"/>
          <w:b/>
          <w:bCs/>
          <w:sz w:val="21"/>
          <w:szCs w:val="21"/>
        </w:rPr>
      </w:pPr>
    </w:p>
    <w:p w14:paraId="3BF2A668" w14:textId="77777777" w:rsidR="00F55E40" w:rsidRPr="0081697B" w:rsidRDefault="00F55E40" w:rsidP="00361B27">
      <w:pPr>
        <w:pStyle w:val="SPACE"/>
        <w:spacing w:before="6"/>
      </w:pPr>
    </w:p>
    <w:p w14:paraId="66E6AE8F" w14:textId="77777777" w:rsidR="00310DD6" w:rsidRPr="00436DA4" w:rsidRDefault="00310DD6" w:rsidP="00361B27">
      <w:pPr>
        <w:widowControl/>
        <w:shd w:val="clear" w:color="auto" w:fill="F2F2F2"/>
        <w:tabs>
          <w:tab w:val="left" w:pos="180"/>
          <w:tab w:val="left" w:pos="423"/>
          <w:tab w:val="left" w:pos="540"/>
          <w:tab w:val="left" w:pos="1080"/>
          <w:tab w:val="left" w:pos="1620"/>
          <w:tab w:val="left" w:pos="2160"/>
          <w:tab w:val="left" w:pos="2700"/>
          <w:tab w:val="left" w:pos="3240"/>
          <w:tab w:val="left" w:pos="3780"/>
          <w:tab w:val="left" w:pos="4320"/>
          <w:tab w:val="left" w:pos="4860"/>
          <w:tab w:val="left" w:pos="5400"/>
          <w:tab w:val="left" w:pos="5940"/>
          <w:tab w:val="left" w:pos="6480"/>
          <w:tab w:val="left" w:pos="7020"/>
          <w:tab w:val="left" w:pos="7560"/>
          <w:tab w:val="left" w:pos="8100"/>
          <w:tab w:val="left" w:pos="8640"/>
          <w:tab w:val="left" w:pos="9180"/>
        </w:tabs>
        <w:autoSpaceDN/>
        <w:spacing w:before="6"/>
        <w:jc w:val="center"/>
        <w:textAlignment w:val="auto"/>
        <w:rPr>
          <w:rFonts w:ascii="Cambria" w:eastAsia="Times New Roman" w:hAnsi="Cambria" w:cs="Times New Roman"/>
          <w:b/>
          <w:bCs/>
          <w:color w:val="ED2791"/>
          <w:kern w:val="0"/>
          <w:lang w:val="en-US" w:eastAsia="en-US" w:bidi="ar-SA"/>
        </w:rPr>
      </w:pPr>
      <w:r w:rsidRPr="00436DA4">
        <w:rPr>
          <w:rFonts w:ascii="Cambria" w:eastAsia="Times New Roman" w:hAnsi="Cambria" w:cs="Times New Roman"/>
          <w:b/>
          <w:bCs/>
          <w:color w:val="ED2791"/>
          <w:kern w:val="0"/>
          <w:lang w:val="en-US" w:eastAsia="en-US" w:bidi="ar-SA"/>
        </w:rPr>
        <w:t>Problems To Ponder</w:t>
      </w:r>
    </w:p>
    <w:p w14:paraId="3AC3886E" w14:textId="77777777" w:rsidR="00310DD6" w:rsidRPr="0018680A" w:rsidRDefault="00310DD6" w:rsidP="00361B27">
      <w:pPr>
        <w:pStyle w:val="SPACE"/>
        <w:suppressAutoHyphens/>
        <w:spacing w:before="6"/>
      </w:pPr>
    </w:p>
    <w:p w14:paraId="675CD038" w14:textId="77777777" w:rsidR="00B40737" w:rsidRDefault="00B40737" w:rsidP="00361B27">
      <w:pPr>
        <w:tabs>
          <w:tab w:val="left" w:pos="585"/>
          <w:tab w:val="left" w:pos="1143"/>
          <w:tab w:val="left" w:pos="1665"/>
          <w:tab w:val="left" w:pos="2178"/>
          <w:tab w:val="left" w:pos="2727"/>
          <w:tab w:val="left" w:pos="3240"/>
          <w:tab w:val="left" w:pos="3798"/>
          <w:tab w:val="left" w:pos="4347"/>
        </w:tabs>
        <w:spacing w:before="6"/>
        <w:ind w:left="585" w:hanging="585"/>
        <w:jc w:val="both"/>
        <w:rPr>
          <w:rFonts w:cs="Times New Roman"/>
          <w:color w:val="000000"/>
          <w:sz w:val="21"/>
          <w:szCs w:val="21"/>
          <w:lang w:val="en-IN"/>
        </w:rPr>
      </w:pPr>
      <w:r>
        <w:rPr>
          <w:rFonts w:ascii="Times New Roman Bold" w:hAnsi="Times New Roman Bold" w:cs="Times New Roman"/>
          <w:b/>
          <w:bCs/>
          <w:color w:val="EC2791"/>
          <w:sz w:val="21"/>
          <w:szCs w:val="21"/>
          <w:lang w:val="en-IN"/>
        </w:rPr>
        <w:t>37</w:t>
      </w:r>
      <w:r w:rsidR="00F55E40" w:rsidRPr="0081697B">
        <w:rPr>
          <w:rFonts w:ascii="Times New Roman Bold" w:hAnsi="Times New Roman Bold" w:cs="Times New Roman"/>
          <w:b/>
          <w:bCs/>
          <w:color w:val="EC2791"/>
          <w:sz w:val="21"/>
          <w:szCs w:val="21"/>
          <w:lang w:val="en-IN"/>
        </w:rPr>
        <w:t>.</w:t>
      </w:r>
      <w:r w:rsidR="00F55E40" w:rsidRPr="0081697B">
        <w:rPr>
          <w:rFonts w:ascii="Times New Roman Bold" w:hAnsi="Times New Roman Bold" w:cs="Times New Roman"/>
          <w:b/>
          <w:sz w:val="21"/>
          <w:szCs w:val="21"/>
          <w:lang w:val="en-IN"/>
        </w:rPr>
        <w:tab/>
      </w:r>
      <w:r w:rsidR="0025483C" w:rsidRPr="0081697B">
        <w:rPr>
          <w:rFonts w:cs="Times New Roman"/>
          <w:color w:val="000000"/>
          <w:sz w:val="21"/>
          <w:szCs w:val="21"/>
          <w:lang w:val="en-IN"/>
        </w:rPr>
        <w:t>(A)</w:t>
      </w:r>
    </w:p>
    <w:p w14:paraId="7A55ADB0" w14:textId="6D5A75CC" w:rsidR="00F55E40" w:rsidRPr="0081697B" w:rsidRDefault="00B40737" w:rsidP="00361B27">
      <w:pPr>
        <w:tabs>
          <w:tab w:val="left" w:pos="585"/>
          <w:tab w:val="left" w:pos="1143"/>
          <w:tab w:val="left" w:pos="1665"/>
          <w:tab w:val="left" w:pos="2178"/>
          <w:tab w:val="left" w:pos="2727"/>
          <w:tab w:val="left" w:pos="3240"/>
          <w:tab w:val="left" w:pos="3798"/>
          <w:tab w:val="left" w:pos="4347"/>
        </w:tabs>
        <w:spacing w:before="6"/>
        <w:ind w:left="585" w:hanging="585"/>
        <w:jc w:val="both"/>
        <w:rPr>
          <w:rFonts w:ascii="Times New Roman Bold" w:hAnsi="Times New Roman Bold" w:cs="Times New Roman"/>
          <w:b/>
          <w:sz w:val="21"/>
          <w:szCs w:val="21"/>
          <w:lang w:val="en-IN"/>
        </w:rPr>
      </w:pPr>
      <w:r>
        <w:rPr>
          <w:rFonts w:ascii="Times New Roman Bold" w:hAnsi="Times New Roman Bold" w:cs="Times New Roman"/>
          <w:b/>
          <w:bCs/>
          <w:color w:val="EC2791"/>
          <w:sz w:val="21"/>
          <w:szCs w:val="21"/>
          <w:lang w:val="en-IN"/>
        </w:rPr>
        <w:t>38</w:t>
      </w:r>
      <w:r w:rsidR="00F55E40" w:rsidRPr="0081697B">
        <w:rPr>
          <w:rFonts w:ascii="Times New Roman Bold" w:hAnsi="Times New Roman Bold" w:cs="Times New Roman"/>
          <w:b/>
          <w:bCs/>
          <w:color w:val="EC2791"/>
          <w:sz w:val="21"/>
          <w:szCs w:val="21"/>
          <w:lang w:val="en-IN"/>
        </w:rPr>
        <w:t>.</w:t>
      </w:r>
      <w:r w:rsidR="00F55E40" w:rsidRPr="0081697B">
        <w:rPr>
          <w:rFonts w:ascii="Times New Roman Bold" w:hAnsi="Times New Roman Bold" w:cs="Times New Roman"/>
          <w:b/>
          <w:sz w:val="21"/>
          <w:szCs w:val="21"/>
          <w:lang w:val="en-IN"/>
        </w:rPr>
        <w:tab/>
      </w:r>
      <w:r w:rsidR="0025483C" w:rsidRPr="0081697B">
        <w:rPr>
          <w:rFonts w:cs="Times New Roman"/>
          <w:color w:val="000000"/>
          <w:sz w:val="21"/>
          <w:szCs w:val="21"/>
          <w:lang w:val="en-IN"/>
        </w:rPr>
        <w:t>(C)</w:t>
      </w:r>
    </w:p>
    <w:p w14:paraId="43F52EF3" w14:textId="77777777" w:rsidR="00F55E40" w:rsidRPr="0081697B" w:rsidRDefault="00F55E40" w:rsidP="00361B27">
      <w:pPr>
        <w:pStyle w:val="SPACE"/>
        <w:spacing w:before="6"/>
      </w:pPr>
    </w:p>
    <w:p w14:paraId="3016FD6A" w14:textId="1972C87C" w:rsidR="00761365" w:rsidRDefault="00F55E40" w:rsidP="00361B27">
      <w:pPr>
        <w:tabs>
          <w:tab w:val="left" w:pos="585"/>
          <w:tab w:val="left" w:pos="990"/>
          <w:tab w:val="left" w:pos="1143"/>
          <w:tab w:val="left" w:pos="1665"/>
          <w:tab w:val="left" w:pos="2178"/>
          <w:tab w:val="left" w:pos="3222"/>
          <w:tab w:val="left" w:pos="3798"/>
          <w:tab w:val="left" w:pos="4347"/>
        </w:tabs>
        <w:spacing w:before="6"/>
        <w:ind w:left="585" w:hanging="585"/>
        <w:jc w:val="both"/>
        <w:rPr>
          <w:rFonts w:ascii="Times New Roman Bold" w:hAnsi="Times New Roman Bold" w:cs="Times New Roman"/>
          <w:b/>
          <w:sz w:val="21"/>
          <w:szCs w:val="21"/>
          <w:lang w:val="en-IN"/>
        </w:rPr>
      </w:pPr>
      <w:r w:rsidRPr="0081697B">
        <w:rPr>
          <w:rFonts w:ascii="Times New Roman Bold" w:hAnsi="Times New Roman Bold" w:cs="Times New Roman"/>
          <w:b/>
          <w:bCs/>
          <w:color w:val="EC2791"/>
          <w:sz w:val="21"/>
          <w:szCs w:val="21"/>
          <w:lang w:val="en-IN"/>
        </w:rPr>
        <w:t>3</w:t>
      </w:r>
      <w:r w:rsidR="00B40737">
        <w:rPr>
          <w:rFonts w:ascii="Times New Roman Bold" w:hAnsi="Times New Roman Bold" w:cs="Times New Roman"/>
          <w:b/>
          <w:bCs/>
          <w:color w:val="EC2791"/>
          <w:sz w:val="21"/>
          <w:szCs w:val="21"/>
          <w:lang w:val="en-IN"/>
        </w:rPr>
        <w:t>9</w:t>
      </w:r>
      <w:r w:rsidRPr="0081697B">
        <w:rPr>
          <w:rFonts w:ascii="Times New Roman Bold" w:hAnsi="Times New Roman Bold" w:cs="Times New Roman"/>
          <w:b/>
          <w:bCs/>
          <w:color w:val="EC2791"/>
          <w:sz w:val="21"/>
          <w:szCs w:val="21"/>
          <w:lang w:val="en-IN"/>
        </w:rPr>
        <w:t>.</w:t>
      </w:r>
      <w:r w:rsidRPr="0081697B">
        <w:rPr>
          <w:rFonts w:ascii="Times New Roman Bold" w:hAnsi="Times New Roman Bold" w:cs="Times New Roman"/>
          <w:b/>
          <w:bCs/>
          <w:color w:val="EC2791"/>
          <w:sz w:val="21"/>
          <w:szCs w:val="21"/>
          <w:lang w:val="en-IN"/>
        </w:rPr>
        <w:tab/>
      </w:r>
      <w:r w:rsidR="0025483C" w:rsidRPr="0081697B">
        <w:rPr>
          <w:rFonts w:cs="Times New Roman"/>
          <w:color w:val="000000"/>
          <w:sz w:val="21"/>
          <w:szCs w:val="21"/>
          <w:lang w:val="en-IN"/>
        </w:rPr>
        <w:t>(D)</w:t>
      </w:r>
    </w:p>
    <w:p w14:paraId="7D049CE0" w14:textId="77777777" w:rsidR="00F55E40" w:rsidRPr="0081697B" w:rsidRDefault="00761365" w:rsidP="00361B27">
      <w:pPr>
        <w:tabs>
          <w:tab w:val="left" w:pos="585"/>
          <w:tab w:val="left" w:pos="990"/>
          <w:tab w:val="left" w:pos="1143"/>
          <w:tab w:val="left" w:pos="1665"/>
          <w:tab w:val="left" w:pos="2178"/>
          <w:tab w:val="left" w:pos="3222"/>
          <w:tab w:val="left" w:pos="3798"/>
          <w:tab w:val="left" w:pos="4347"/>
        </w:tabs>
        <w:spacing w:before="6"/>
        <w:ind w:left="585" w:hanging="585"/>
        <w:jc w:val="both"/>
        <w:rPr>
          <w:rFonts w:cs="Times New Roman"/>
          <w:sz w:val="21"/>
          <w:szCs w:val="21"/>
          <w:lang w:val="en-IN"/>
        </w:rPr>
      </w:pPr>
      <w:r>
        <w:rPr>
          <w:rFonts w:ascii="Times New Roman Bold" w:hAnsi="Times New Roman Bold" w:cs="Times New Roman"/>
          <w:b/>
          <w:bCs/>
          <w:color w:val="EC2791"/>
          <w:sz w:val="21"/>
          <w:szCs w:val="21"/>
          <w:lang w:val="en-IN"/>
        </w:rPr>
        <w:tab/>
      </w:r>
      <w:r w:rsidR="00F55E40" w:rsidRPr="0081697B">
        <w:rPr>
          <w:rFonts w:cs="Times New Roman"/>
          <w:sz w:val="21"/>
          <w:szCs w:val="21"/>
          <w:lang w:val="en-IN"/>
        </w:rPr>
        <w:t>Kingdom, Phylum, Class, Order, and Family are the same</w:t>
      </w:r>
    </w:p>
    <w:tbl>
      <w:tblPr>
        <w:tblW w:w="4675" w:type="dxa"/>
        <w:tblInd w:w="113" w:type="dxa"/>
        <w:tblBorders>
          <w:top w:val="single" w:sz="4" w:space="0" w:color="F2ACCA"/>
          <w:left w:val="single" w:sz="4" w:space="0" w:color="F2ACCA"/>
          <w:bottom w:val="single" w:sz="4" w:space="0" w:color="F2ACCA"/>
          <w:right w:val="single" w:sz="4" w:space="0" w:color="F2ACCA"/>
          <w:insideH w:val="single" w:sz="4" w:space="0" w:color="F2ACCA"/>
          <w:insideV w:val="single" w:sz="4" w:space="0" w:color="F2ACCA"/>
        </w:tblBorders>
        <w:tblLook w:val="04A0" w:firstRow="1" w:lastRow="0" w:firstColumn="1" w:lastColumn="0" w:noHBand="0" w:noVBand="1"/>
      </w:tblPr>
      <w:tblGrid>
        <w:gridCol w:w="1255"/>
        <w:gridCol w:w="1620"/>
        <w:gridCol w:w="1800"/>
      </w:tblGrid>
      <w:tr w:rsidR="00F55E40" w:rsidRPr="0081697B" w14:paraId="2D5483DB" w14:textId="77777777" w:rsidTr="00C01856">
        <w:trPr>
          <w:trHeight w:val="288"/>
        </w:trPr>
        <w:tc>
          <w:tcPr>
            <w:tcW w:w="1255" w:type="dxa"/>
            <w:shd w:val="clear" w:color="auto" w:fill="FEF3F7"/>
            <w:vAlign w:val="center"/>
            <w:hideMark/>
          </w:tcPr>
          <w:p w14:paraId="3503479E" w14:textId="77777777" w:rsidR="00F55E40" w:rsidRPr="0081697B" w:rsidRDefault="00F55E40" w:rsidP="00361B27">
            <w:pPr>
              <w:tabs>
                <w:tab w:val="left" w:pos="585"/>
                <w:tab w:val="left" w:pos="990"/>
                <w:tab w:val="left" w:pos="1143"/>
                <w:tab w:val="left" w:pos="1665"/>
                <w:tab w:val="left" w:pos="2178"/>
                <w:tab w:val="left" w:pos="3222"/>
                <w:tab w:val="left" w:pos="3798"/>
                <w:tab w:val="left" w:pos="4347"/>
              </w:tabs>
              <w:spacing w:before="2"/>
              <w:jc w:val="center"/>
              <w:rPr>
                <w:rFonts w:cs="Times New Roman"/>
                <w:b/>
                <w:bCs/>
                <w:color w:val="000000"/>
                <w:sz w:val="21"/>
                <w:szCs w:val="21"/>
                <w:lang w:val="en-IN" w:eastAsia="en-IN"/>
              </w:rPr>
            </w:pPr>
            <w:r w:rsidRPr="0081697B">
              <w:rPr>
                <w:rFonts w:cs="Times New Roman"/>
                <w:b/>
                <w:bCs/>
                <w:color w:val="000000"/>
                <w:sz w:val="21"/>
                <w:szCs w:val="21"/>
                <w:lang w:val="en-IN" w:eastAsia="en-IN"/>
              </w:rPr>
              <w:t>Taxonomic Rank</w:t>
            </w:r>
          </w:p>
        </w:tc>
        <w:tc>
          <w:tcPr>
            <w:tcW w:w="1620" w:type="dxa"/>
            <w:shd w:val="clear" w:color="auto" w:fill="FEF3F7"/>
            <w:vAlign w:val="center"/>
            <w:hideMark/>
          </w:tcPr>
          <w:p w14:paraId="59DF572E" w14:textId="77777777" w:rsidR="00F55E40" w:rsidRPr="0081697B" w:rsidRDefault="00F55E40" w:rsidP="00361B27">
            <w:pPr>
              <w:tabs>
                <w:tab w:val="left" w:pos="585"/>
                <w:tab w:val="left" w:pos="990"/>
                <w:tab w:val="left" w:pos="1143"/>
                <w:tab w:val="left" w:pos="1665"/>
                <w:tab w:val="left" w:pos="2178"/>
                <w:tab w:val="left" w:pos="3222"/>
                <w:tab w:val="left" w:pos="3798"/>
                <w:tab w:val="left" w:pos="4347"/>
              </w:tabs>
              <w:spacing w:before="2"/>
              <w:jc w:val="center"/>
              <w:rPr>
                <w:rFonts w:cs="Times New Roman"/>
                <w:b/>
                <w:bCs/>
                <w:color w:val="000000"/>
                <w:sz w:val="21"/>
                <w:szCs w:val="21"/>
                <w:lang w:val="en-IN" w:eastAsia="en-IN"/>
              </w:rPr>
            </w:pPr>
            <w:r w:rsidRPr="0081697B">
              <w:rPr>
                <w:rFonts w:cs="Times New Roman"/>
                <w:b/>
                <w:bCs/>
                <w:color w:val="000000"/>
                <w:sz w:val="21"/>
                <w:szCs w:val="21"/>
                <w:lang w:val="en-IN" w:eastAsia="en-IN"/>
              </w:rPr>
              <w:t>Lion</w:t>
            </w:r>
          </w:p>
          <w:p w14:paraId="6820774B" w14:textId="77777777" w:rsidR="00F55E40" w:rsidRPr="0081697B" w:rsidRDefault="00F55E40" w:rsidP="00361B27">
            <w:pPr>
              <w:tabs>
                <w:tab w:val="left" w:pos="585"/>
                <w:tab w:val="left" w:pos="990"/>
                <w:tab w:val="left" w:pos="1143"/>
                <w:tab w:val="left" w:pos="1665"/>
                <w:tab w:val="left" w:pos="2178"/>
                <w:tab w:val="left" w:pos="3222"/>
                <w:tab w:val="left" w:pos="3798"/>
                <w:tab w:val="left" w:pos="4347"/>
              </w:tabs>
              <w:spacing w:before="2"/>
              <w:jc w:val="center"/>
              <w:rPr>
                <w:rFonts w:cs="Times New Roman"/>
                <w:b/>
                <w:bCs/>
                <w:color w:val="000000"/>
                <w:sz w:val="21"/>
                <w:szCs w:val="21"/>
                <w:lang w:val="en-IN" w:eastAsia="en-IN"/>
              </w:rPr>
            </w:pPr>
            <w:r w:rsidRPr="0081697B">
              <w:rPr>
                <w:rFonts w:cs="Times New Roman"/>
                <w:b/>
                <w:bCs/>
                <w:color w:val="000000"/>
                <w:sz w:val="21"/>
                <w:szCs w:val="21"/>
                <w:lang w:val="en-IN" w:eastAsia="en-IN"/>
              </w:rPr>
              <w:t>(</w:t>
            </w:r>
            <w:r w:rsidRPr="0081697B">
              <w:rPr>
                <w:rFonts w:cs="Times New Roman"/>
                <w:b/>
                <w:bCs/>
                <w:i/>
                <w:iCs/>
                <w:color w:val="000000"/>
                <w:sz w:val="21"/>
                <w:szCs w:val="21"/>
                <w:lang w:val="en-IN" w:eastAsia="en-IN"/>
              </w:rPr>
              <w:t xml:space="preserve">Panthera </w:t>
            </w:r>
            <w:proofErr w:type="spellStart"/>
            <w:r w:rsidRPr="0081697B">
              <w:rPr>
                <w:rFonts w:cs="Times New Roman"/>
                <w:b/>
                <w:bCs/>
                <w:i/>
                <w:iCs/>
                <w:color w:val="000000"/>
                <w:sz w:val="21"/>
                <w:szCs w:val="21"/>
                <w:lang w:val="en-IN" w:eastAsia="en-IN"/>
              </w:rPr>
              <w:t>leo</w:t>
            </w:r>
            <w:proofErr w:type="spellEnd"/>
            <w:r w:rsidRPr="0081697B">
              <w:rPr>
                <w:rFonts w:cs="Times New Roman"/>
                <w:b/>
                <w:bCs/>
                <w:color w:val="000000"/>
                <w:sz w:val="21"/>
                <w:szCs w:val="21"/>
                <w:lang w:val="en-IN" w:eastAsia="en-IN"/>
              </w:rPr>
              <w:t>)</w:t>
            </w:r>
          </w:p>
        </w:tc>
        <w:tc>
          <w:tcPr>
            <w:tcW w:w="1800" w:type="dxa"/>
            <w:shd w:val="clear" w:color="auto" w:fill="FEF3F7"/>
            <w:vAlign w:val="center"/>
          </w:tcPr>
          <w:p w14:paraId="408D748D" w14:textId="77777777" w:rsidR="00F55E40" w:rsidRPr="0081697B" w:rsidRDefault="00F55E40" w:rsidP="00361B27">
            <w:pPr>
              <w:tabs>
                <w:tab w:val="left" w:pos="585"/>
                <w:tab w:val="left" w:pos="990"/>
                <w:tab w:val="left" w:pos="1143"/>
                <w:tab w:val="left" w:pos="1665"/>
                <w:tab w:val="left" w:pos="2178"/>
                <w:tab w:val="left" w:pos="3222"/>
                <w:tab w:val="left" w:pos="3798"/>
                <w:tab w:val="left" w:pos="4347"/>
              </w:tabs>
              <w:spacing w:before="2"/>
              <w:jc w:val="center"/>
              <w:rPr>
                <w:rFonts w:cs="Times New Roman"/>
                <w:b/>
                <w:bCs/>
                <w:color w:val="000000"/>
                <w:sz w:val="21"/>
                <w:szCs w:val="21"/>
                <w:lang w:val="en-IN" w:eastAsia="en-IN"/>
              </w:rPr>
            </w:pPr>
            <w:r w:rsidRPr="0081697B">
              <w:rPr>
                <w:rFonts w:cs="Times New Roman"/>
                <w:b/>
                <w:bCs/>
                <w:color w:val="000000"/>
                <w:sz w:val="21"/>
                <w:szCs w:val="21"/>
                <w:lang w:val="en-IN" w:eastAsia="en-IN"/>
              </w:rPr>
              <w:t>Tiger</w:t>
            </w:r>
          </w:p>
          <w:p w14:paraId="0DBD2C2D" w14:textId="77777777" w:rsidR="00F55E40" w:rsidRPr="0081697B" w:rsidRDefault="00F55E40" w:rsidP="00361B27">
            <w:pPr>
              <w:tabs>
                <w:tab w:val="left" w:pos="585"/>
                <w:tab w:val="left" w:pos="990"/>
                <w:tab w:val="left" w:pos="1143"/>
                <w:tab w:val="left" w:pos="1665"/>
                <w:tab w:val="left" w:pos="2178"/>
                <w:tab w:val="left" w:pos="3222"/>
                <w:tab w:val="left" w:pos="3798"/>
                <w:tab w:val="left" w:pos="4347"/>
              </w:tabs>
              <w:spacing w:before="2"/>
              <w:jc w:val="center"/>
              <w:rPr>
                <w:rFonts w:cs="Times New Roman"/>
                <w:b/>
                <w:bCs/>
                <w:color w:val="000000"/>
                <w:sz w:val="21"/>
                <w:szCs w:val="21"/>
                <w:lang w:val="en-IN" w:eastAsia="en-IN"/>
              </w:rPr>
            </w:pPr>
            <w:r w:rsidRPr="0081697B">
              <w:rPr>
                <w:rFonts w:cs="Times New Roman"/>
                <w:b/>
                <w:bCs/>
                <w:color w:val="000000"/>
                <w:sz w:val="21"/>
                <w:szCs w:val="21"/>
                <w:lang w:val="en-IN" w:eastAsia="en-IN"/>
              </w:rPr>
              <w:t>(</w:t>
            </w:r>
            <w:r w:rsidRPr="0081697B">
              <w:rPr>
                <w:rFonts w:cs="Times New Roman"/>
                <w:b/>
                <w:bCs/>
                <w:i/>
                <w:iCs/>
                <w:color w:val="000000"/>
                <w:sz w:val="21"/>
                <w:szCs w:val="21"/>
                <w:lang w:val="en-IN" w:eastAsia="en-IN"/>
              </w:rPr>
              <w:t xml:space="preserve">Panthera </w:t>
            </w:r>
            <w:proofErr w:type="spellStart"/>
            <w:r w:rsidRPr="0081697B">
              <w:rPr>
                <w:rFonts w:cs="Times New Roman"/>
                <w:b/>
                <w:bCs/>
                <w:i/>
                <w:iCs/>
                <w:color w:val="000000"/>
                <w:sz w:val="21"/>
                <w:szCs w:val="21"/>
                <w:lang w:val="en-IN" w:eastAsia="en-IN"/>
              </w:rPr>
              <w:t>tigris</w:t>
            </w:r>
            <w:proofErr w:type="spellEnd"/>
            <w:r w:rsidRPr="0081697B">
              <w:rPr>
                <w:rFonts w:cs="Times New Roman"/>
                <w:b/>
                <w:bCs/>
                <w:color w:val="000000"/>
                <w:sz w:val="21"/>
                <w:szCs w:val="21"/>
                <w:lang w:val="en-IN" w:eastAsia="en-IN"/>
              </w:rPr>
              <w:t>)</w:t>
            </w:r>
          </w:p>
        </w:tc>
      </w:tr>
      <w:tr w:rsidR="00F55E40" w:rsidRPr="0081697B" w14:paraId="23093399" w14:textId="77777777" w:rsidTr="00C01856">
        <w:trPr>
          <w:trHeight w:val="288"/>
        </w:trPr>
        <w:tc>
          <w:tcPr>
            <w:tcW w:w="1255" w:type="dxa"/>
            <w:vAlign w:val="center"/>
            <w:hideMark/>
          </w:tcPr>
          <w:p w14:paraId="1E53234E" w14:textId="77777777" w:rsidR="00F55E40" w:rsidRPr="0081697B" w:rsidRDefault="00F55E40" w:rsidP="00361B27">
            <w:pPr>
              <w:tabs>
                <w:tab w:val="left" w:pos="585"/>
                <w:tab w:val="left" w:pos="990"/>
                <w:tab w:val="left" w:pos="1143"/>
                <w:tab w:val="left" w:pos="1665"/>
                <w:tab w:val="left" w:pos="2178"/>
                <w:tab w:val="left" w:pos="3222"/>
                <w:tab w:val="left" w:pos="3798"/>
                <w:tab w:val="left" w:pos="4347"/>
              </w:tabs>
              <w:spacing w:before="2"/>
              <w:ind w:left="585" w:hanging="585"/>
              <w:jc w:val="both"/>
              <w:rPr>
                <w:rFonts w:cs="Times New Roman"/>
                <w:b/>
                <w:bCs/>
                <w:color w:val="000000"/>
                <w:sz w:val="21"/>
                <w:szCs w:val="21"/>
                <w:lang w:val="en-IN" w:eastAsia="en-IN"/>
              </w:rPr>
            </w:pPr>
            <w:r w:rsidRPr="0081697B">
              <w:rPr>
                <w:rFonts w:cs="Times New Roman"/>
                <w:b/>
                <w:bCs/>
                <w:color w:val="000000"/>
                <w:sz w:val="21"/>
                <w:szCs w:val="21"/>
                <w:lang w:val="en-IN" w:eastAsia="en-IN"/>
              </w:rPr>
              <w:t>Species</w:t>
            </w:r>
          </w:p>
        </w:tc>
        <w:tc>
          <w:tcPr>
            <w:tcW w:w="1620" w:type="dxa"/>
            <w:vAlign w:val="center"/>
            <w:hideMark/>
          </w:tcPr>
          <w:p w14:paraId="767E2A65" w14:textId="77777777" w:rsidR="00F55E40" w:rsidRPr="0081697B" w:rsidRDefault="00F55E40" w:rsidP="00361B27">
            <w:pPr>
              <w:tabs>
                <w:tab w:val="left" w:pos="585"/>
                <w:tab w:val="left" w:pos="990"/>
                <w:tab w:val="left" w:pos="1143"/>
                <w:tab w:val="left" w:pos="1665"/>
                <w:tab w:val="left" w:pos="2178"/>
                <w:tab w:val="left" w:pos="3222"/>
                <w:tab w:val="left" w:pos="3798"/>
                <w:tab w:val="left" w:pos="4347"/>
              </w:tabs>
              <w:spacing w:before="2"/>
              <w:ind w:left="585" w:hanging="585"/>
              <w:jc w:val="both"/>
              <w:rPr>
                <w:rFonts w:cs="Times New Roman"/>
                <w:i/>
                <w:iCs/>
                <w:color w:val="000000"/>
                <w:sz w:val="21"/>
                <w:szCs w:val="21"/>
                <w:lang w:val="en-IN" w:eastAsia="en-IN"/>
              </w:rPr>
            </w:pPr>
            <w:proofErr w:type="spellStart"/>
            <w:r w:rsidRPr="0081697B">
              <w:rPr>
                <w:rFonts w:cs="Times New Roman"/>
                <w:i/>
                <w:iCs/>
                <w:color w:val="000000"/>
                <w:sz w:val="21"/>
                <w:szCs w:val="21"/>
                <w:lang w:val="en-IN" w:eastAsia="en-IN"/>
              </w:rPr>
              <w:t>leo</w:t>
            </w:r>
            <w:proofErr w:type="spellEnd"/>
          </w:p>
        </w:tc>
        <w:tc>
          <w:tcPr>
            <w:tcW w:w="1800" w:type="dxa"/>
            <w:vAlign w:val="center"/>
          </w:tcPr>
          <w:p w14:paraId="612D5455" w14:textId="77777777" w:rsidR="00F55E40" w:rsidRPr="0081697B" w:rsidRDefault="00F55E40" w:rsidP="00361B27">
            <w:pPr>
              <w:tabs>
                <w:tab w:val="left" w:pos="585"/>
                <w:tab w:val="left" w:pos="990"/>
                <w:tab w:val="left" w:pos="1143"/>
                <w:tab w:val="left" w:pos="1665"/>
                <w:tab w:val="left" w:pos="2178"/>
                <w:tab w:val="left" w:pos="3222"/>
                <w:tab w:val="left" w:pos="3798"/>
                <w:tab w:val="left" w:pos="4347"/>
              </w:tabs>
              <w:spacing w:before="2"/>
              <w:ind w:left="585" w:hanging="585"/>
              <w:jc w:val="both"/>
              <w:rPr>
                <w:rFonts w:cs="Times New Roman"/>
                <w:i/>
                <w:iCs/>
                <w:color w:val="000000"/>
                <w:sz w:val="21"/>
                <w:szCs w:val="21"/>
                <w:lang w:val="en-IN" w:eastAsia="en-IN"/>
              </w:rPr>
            </w:pPr>
            <w:proofErr w:type="spellStart"/>
            <w:r w:rsidRPr="0081697B">
              <w:rPr>
                <w:rFonts w:cs="Times New Roman"/>
                <w:i/>
                <w:iCs/>
                <w:color w:val="000000"/>
                <w:sz w:val="21"/>
                <w:szCs w:val="21"/>
                <w:lang w:val="en-IN" w:eastAsia="en-IN"/>
              </w:rPr>
              <w:t>tigris</w:t>
            </w:r>
            <w:proofErr w:type="spellEnd"/>
          </w:p>
        </w:tc>
      </w:tr>
      <w:tr w:rsidR="00F55E40" w:rsidRPr="0081697B" w14:paraId="701A756C" w14:textId="77777777" w:rsidTr="00C01856">
        <w:trPr>
          <w:trHeight w:val="288"/>
        </w:trPr>
        <w:tc>
          <w:tcPr>
            <w:tcW w:w="1255" w:type="dxa"/>
            <w:vAlign w:val="center"/>
            <w:hideMark/>
          </w:tcPr>
          <w:p w14:paraId="330D2B95" w14:textId="77777777" w:rsidR="00F55E40" w:rsidRPr="0081697B" w:rsidRDefault="00F55E40" w:rsidP="00361B27">
            <w:pPr>
              <w:tabs>
                <w:tab w:val="left" w:pos="585"/>
                <w:tab w:val="left" w:pos="990"/>
                <w:tab w:val="left" w:pos="1143"/>
                <w:tab w:val="left" w:pos="1665"/>
                <w:tab w:val="left" w:pos="2178"/>
                <w:tab w:val="left" w:pos="3222"/>
                <w:tab w:val="left" w:pos="3798"/>
                <w:tab w:val="left" w:pos="4347"/>
              </w:tabs>
              <w:spacing w:before="2"/>
              <w:ind w:left="585" w:hanging="585"/>
              <w:jc w:val="both"/>
              <w:rPr>
                <w:rFonts w:cs="Times New Roman"/>
                <w:b/>
                <w:bCs/>
                <w:color w:val="000000"/>
                <w:sz w:val="21"/>
                <w:szCs w:val="21"/>
                <w:lang w:val="en-IN" w:eastAsia="en-IN"/>
              </w:rPr>
            </w:pPr>
            <w:r w:rsidRPr="0081697B">
              <w:rPr>
                <w:rFonts w:cs="Times New Roman"/>
                <w:b/>
                <w:bCs/>
                <w:color w:val="000000"/>
                <w:sz w:val="21"/>
                <w:szCs w:val="21"/>
                <w:lang w:val="en-IN" w:eastAsia="en-IN"/>
              </w:rPr>
              <w:t>Genus</w:t>
            </w:r>
          </w:p>
        </w:tc>
        <w:tc>
          <w:tcPr>
            <w:tcW w:w="1620" w:type="dxa"/>
            <w:vAlign w:val="center"/>
            <w:hideMark/>
          </w:tcPr>
          <w:p w14:paraId="1B4DB30C" w14:textId="77777777" w:rsidR="00F55E40" w:rsidRPr="0081697B" w:rsidRDefault="00F55E40" w:rsidP="00361B27">
            <w:pPr>
              <w:tabs>
                <w:tab w:val="left" w:pos="585"/>
                <w:tab w:val="left" w:pos="990"/>
                <w:tab w:val="left" w:pos="1143"/>
                <w:tab w:val="left" w:pos="1665"/>
                <w:tab w:val="left" w:pos="2178"/>
                <w:tab w:val="left" w:pos="3222"/>
                <w:tab w:val="left" w:pos="3798"/>
                <w:tab w:val="left" w:pos="4347"/>
              </w:tabs>
              <w:spacing w:before="2"/>
              <w:ind w:left="585" w:hanging="585"/>
              <w:jc w:val="both"/>
              <w:rPr>
                <w:rFonts w:cs="Times New Roman"/>
                <w:i/>
                <w:iCs/>
                <w:color w:val="000000"/>
                <w:sz w:val="21"/>
                <w:szCs w:val="21"/>
                <w:lang w:val="en-IN" w:eastAsia="en-IN"/>
              </w:rPr>
            </w:pPr>
            <w:r w:rsidRPr="0081697B">
              <w:rPr>
                <w:rFonts w:cs="Times New Roman"/>
                <w:i/>
                <w:iCs/>
                <w:color w:val="000000"/>
                <w:sz w:val="21"/>
                <w:szCs w:val="21"/>
                <w:lang w:val="en-IN" w:eastAsia="en-IN"/>
              </w:rPr>
              <w:t>Panthera</w:t>
            </w:r>
          </w:p>
        </w:tc>
        <w:tc>
          <w:tcPr>
            <w:tcW w:w="1800" w:type="dxa"/>
            <w:vAlign w:val="center"/>
          </w:tcPr>
          <w:p w14:paraId="0EDA8484" w14:textId="77777777" w:rsidR="00F55E40" w:rsidRPr="0081697B" w:rsidRDefault="00F55E40" w:rsidP="00361B27">
            <w:pPr>
              <w:tabs>
                <w:tab w:val="left" w:pos="585"/>
                <w:tab w:val="left" w:pos="990"/>
                <w:tab w:val="left" w:pos="1143"/>
                <w:tab w:val="left" w:pos="1665"/>
                <w:tab w:val="left" w:pos="2178"/>
                <w:tab w:val="left" w:pos="3222"/>
                <w:tab w:val="left" w:pos="3798"/>
                <w:tab w:val="left" w:pos="4347"/>
              </w:tabs>
              <w:spacing w:before="2"/>
              <w:ind w:left="585" w:hanging="585"/>
              <w:jc w:val="both"/>
              <w:rPr>
                <w:rFonts w:cs="Times New Roman"/>
                <w:i/>
                <w:iCs/>
                <w:color w:val="000000"/>
                <w:sz w:val="21"/>
                <w:szCs w:val="21"/>
                <w:lang w:val="en-IN" w:eastAsia="en-IN"/>
              </w:rPr>
            </w:pPr>
            <w:r w:rsidRPr="0081697B">
              <w:rPr>
                <w:rFonts w:cs="Times New Roman"/>
                <w:i/>
                <w:iCs/>
                <w:color w:val="000000"/>
                <w:sz w:val="21"/>
                <w:szCs w:val="21"/>
                <w:lang w:val="en-IN" w:eastAsia="en-IN"/>
              </w:rPr>
              <w:t>Panthera</w:t>
            </w:r>
          </w:p>
        </w:tc>
      </w:tr>
      <w:tr w:rsidR="00F55E40" w:rsidRPr="0081697B" w14:paraId="2C4EAACE" w14:textId="77777777" w:rsidTr="00C01856">
        <w:trPr>
          <w:trHeight w:val="288"/>
        </w:trPr>
        <w:tc>
          <w:tcPr>
            <w:tcW w:w="1255" w:type="dxa"/>
            <w:vAlign w:val="center"/>
            <w:hideMark/>
          </w:tcPr>
          <w:p w14:paraId="42179649" w14:textId="77777777" w:rsidR="00F55E40" w:rsidRPr="0081697B" w:rsidRDefault="00F55E40" w:rsidP="00361B27">
            <w:pPr>
              <w:tabs>
                <w:tab w:val="left" w:pos="585"/>
                <w:tab w:val="left" w:pos="990"/>
                <w:tab w:val="left" w:pos="1143"/>
                <w:tab w:val="left" w:pos="1665"/>
                <w:tab w:val="left" w:pos="2178"/>
                <w:tab w:val="left" w:pos="3222"/>
                <w:tab w:val="left" w:pos="3798"/>
                <w:tab w:val="left" w:pos="4347"/>
              </w:tabs>
              <w:spacing w:before="2"/>
              <w:ind w:left="585" w:hanging="585"/>
              <w:jc w:val="both"/>
              <w:rPr>
                <w:rFonts w:cs="Times New Roman"/>
                <w:b/>
                <w:bCs/>
                <w:color w:val="000000"/>
                <w:sz w:val="21"/>
                <w:szCs w:val="21"/>
                <w:lang w:val="en-IN" w:eastAsia="en-IN"/>
              </w:rPr>
            </w:pPr>
            <w:r w:rsidRPr="0081697B">
              <w:rPr>
                <w:rFonts w:cs="Times New Roman"/>
                <w:b/>
                <w:bCs/>
                <w:color w:val="000000"/>
                <w:sz w:val="21"/>
                <w:szCs w:val="21"/>
                <w:lang w:val="en-IN" w:eastAsia="en-IN"/>
              </w:rPr>
              <w:t>Family</w:t>
            </w:r>
          </w:p>
        </w:tc>
        <w:tc>
          <w:tcPr>
            <w:tcW w:w="1620" w:type="dxa"/>
            <w:vAlign w:val="center"/>
            <w:hideMark/>
          </w:tcPr>
          <w:p w14:paraId="1DED57A5" w14:textId="77777777" w:rsidR="00F55E40" w:rsidRPr="0081697B" w:rsidRDefault="00F55E40" w:rsidP="00361B27">
            <w:pPr>
              <w:tabs>
                <w:tab w:val="left" w:pos="585"/>
                <w:tab w:val="left" w:pos="990"/>
                <w:tab w:val="left" w:pos="1143"/>
                <w:tab w:val="left" w:pos="1665"/>
                <w:tab w:val="left" w:pos="2178"/>
                <w:tab w:val="left" w:pos="3222"/>
                <w:tab w:val="left" w:pos="3798"/>
                <w:tab w:val="left" w:pos="4347"/>
              </w:tabs>
              <w:spacing w:before="2"/>
              <w:ind w:left="585" w:hanging="585"/>
              <w:jc w:val="both"/>
              <w:rPr>
                <w:rFonts w:cs="Times New Roman"/>
                <w:color w:val="000000"/>
                <w:sz w:val="21"/>
                <w:szCs w:val="21"/>
                <w:lang w:val="en-IN" w:eastAsia="en-IN"/>
              </w:rPr>
            </w:pPr>
            <w:r w:rsidRPr="0081697B">
              <w:rPr>
                <w:rFonts w:cs="Times New Roman"/>
                <w:color w:val="000000"/>
                <w:sz w:val="21"/>
                <w:szCs w:val="21"/>
                <w:lang w:val="en-IN" w:eastAsia="en-IN"/>
              </w:rPr>
              <w:t>Felidae</w:t>
            </w:r>
          </w:p>
        </w:tc>
        <w:tc>
          <w:tcPr>
            <w:tcW w:w="1800" w:type="dxa"/>
            <w:vAlign w:val="center"/>
          </w:tcPr>
          <w:p w14:paraId="354828B6" w14:textId="77777777" w:rsidR="00F55E40" w:rsidRPr="0081697B" w:rsidRDefault="00F55E40" w:rsidP="00361B27">
            <w:pPr>
              <w:tabs>
                <w:tab w:val="left" w:pos="585"/>
                <w:tab w:val="left" w:pos="990"/>
                <w:tab w:val="left" w:pos="1143"/>
                <w:tab w:val="left" w:pos="1665"/>
                <w:tab w:val="left" w:pos="2178"/>
                <w:tab w:val="left" w:pos="3222"/>
                <w:tab w:val="left" w:pos="3798"/>
                <w:tab w:val="left" w:pos="4347"/>
              </w:tabs>
              <w:spacing w:before="2"/>
              <w:ind w:left="585" w:hanging="585"/>
              <w:jc w:val="both"/>
              <w:rPr>
                <w:rFonts w:cs="Times New Roman"/>
                <w:color w:val="000000"/>
                <w:sz w:val="21"/>
                <w:szCs w:val="21"/>
                <w:lang w:val="en-IN" w:eastAsia="en-IN"/>
              </w:rPr>
            </w:pPr>
            <w:r w:rsidRPr="0081697B">
              <w:rPr>
                <w:rFonts w:cs="Times New Roman"/>
                <w:color w:val="000000"/>
                <w:sz w:val="21"/>
                <w:szCs w:val="21"/>
                <w:lang w:val="en-IN" w:eastAsia="en-IN"/>
              </w:rPr>
              <w:t>Felidae</w:t>
            </w:r>
          </w:p>
        </w:tc>
      </w:tr>
      <w:tr w:rsidR="00F55E40" w:rsidRPr="0081697B" w14:paraId="5F1EF8BD" w14:textId="77777777" w:rsidTr="00C01856">
        <w:trPr>
          <w:trHeight w:val="288"/>
        </w:trPr>
        <w:tc>
          <w:tcPr>
            <w:tcW w:w="1255" w:type="dxa"/>
            <w:vAlign w:val="center"/>
            <w:hideMark/>
          </w:tcPr>
          <w:p w14:paraId="60FB6EC2" w14:textId="77777777" w:rsidR="00F55E40" w:rsidRPr="0081697B" w:rsidRDefault="00F55E40" w:rsidP="00361B27">
            <w:pPr>
              <w:tabs>
                <w:tab w:val="left" w:pos="585"/>
                <w:tab w:val="left" w:pos="990"/>
                <w:tab w:val="left" w:pos="1143"/>
                <w:tab w:val="left" w:pos="1665"/>
                <w:tab w:val="left" w:pos="2178"/>
                <w:tab w:val="left" w:pos="3222"/>
                <w:tab w:val="left" w:pos="3798"/>
                <w:tab w:val="left" w:pos="4347"/>
              </w:tabs>
              <w:spacing w:before="2"/>
              <w:ind w:left="585" w:hanging="585"/>
              <w:jc w:val="both"/>
              <w:rPr>
                <w:rFonts w:cs="Times New Roman"/>
                <w:b/>
                <w:bCs/>
                <w:color w:val="000000"/>
                <w:sz w:val="21"/>
                <w:szCs w:val="21"/>
                <w:lang w:val="en-IN" w:eastAsia="en-IN"/>
              </w:rPr>
            </w:pPr>
            <w:r w:rsidRPr="0081697B">
              <w:rPr>
                <w:rFonts w:cs="Times New Roman"/>
                <w:b/>
                <w:bCs/>
                <w:color w:val="000000"/>
                <w:sz w:val="21"/>
                <w:szCs w:val="21"/>
                <w:lang w:val="en-IN" w:eastAsia="en-IN"/>
              </w:rPr>
              <w:t>Order</w:t>
            </w:r>
          </w:p>
        </w:tc>
        <w:tc>
          <w:tcPr>
            <w:tcW w:w="1620" w:type="dxa"/>
            <w:vAlign w:val="center"/>
            <w:hideMark/>
          </w:tcPr>
          <w:p w14:paraId="28D50516" w14:textId="77777777" w:rsidR="00F55E40" w:rsidRPr="0081697B" w:rsidRDefault="00F55E40" w:rsidP="00361B27">
            <w:pPr>
              <w:tabs>
                <w:tab w:val="left" w:pos="585"/>
                <w:tab w:val="left" w:pos="990"/>
                <w:tab w:val="left" w:pos="1143"/>
                <w:tab w:val="left" w:pos="1665"/>
                <w:tab w:val="left" w:pos="2178"/>
                <w:tab w:val="left" w:pos="3222"/>
                <w:tab w:val="left" w:pos="3798"/>
                <w:tab w:val="left" w:pos="4347"/>
              </w:tabs>
              <w:spacing w:before="2"/>
              <w:ind w:left="585" w:hanging="585"/>
              <w:jc w:val="both"/>
              <w:rPr>
                <w:rFonts w:cs="Times New Roman"/>
                <w:color w:val="000000"/>
                <w:sz w:val="21"/>
                <w:szCs w:val="21"/>
                <w:lang w:val="en-IN" w:eastAsia="en-IN"/>
              </w:rPr>
            </w:pPr>
            <w:r w:rsidRPr="0081697B">
              <w:rPr>
                <w:rFonts w:cs="Times New Roman"/>
                <w:color w:val="000000"/>
                <w:sz w:val="21"/>
                <w:szCs w:val="21"/>
                <w:lang w:val="en-IN" w:eastAsia="en-IN"/>
              </w:rPr>
              <w:t>Carnivora</w:t>
            </w:r>
          </w:p>
        </w:tc>
        <w:tc>
          <w:tcPr>
            <w:tcW w:w="1800" w:type="dxa"/>
            <w:vAlign w:val="center"/>
          </w:tcPr>
          <w:p w14:paraId="0F30D318" w14:textId="77777777" w:rsidR="00F55E40" w:rsidRPr="0081697B" w:rsidRDefault="00F55E40" w:rsidP="00361B27">
            <w:pPr>
              <w:tabs>
                <w:tab w:val="left" w:pos="585"/>
                <w:tab w:val="left" w:pos="990"/>
                <w:tab w:val="left" w:pos="1143"/>
                <w:tab w:val="left" w:pos="1665"/>
                <w:tab w:val="left" w:pos="2178"/>
                <w:tab w:val="left" w:pos="3222"/>
                <w:tab w:val="left" w:pos="3798"/>
                <w:tab w:val="left" w:pos="4347"/>
              </w:tabs>
              <w:spacing w:before="2"/>
              <w:ind w:left="585" w:hanging="585"/>
              <w:jc w:val="both"/>
              <w:rPr>
                <w:rFonts w:cs="Times New Roman"/>
                <w:color w:val="000000"/>
                <w:sz w:val="21"/>
                <w:szCs w:val="21"/>
                <w:lang w:val="en-IN" w:eastAsia="en-IN"/>
              </w:rPr>
            </w:pPr>
            <w:r w:rsidRPr="0081697B">
              <w:rPr>
                <w:rFonts w:cs="Times New Roman"/>
                <w:color w:val="000000"/>
                <w:sz w:val="21"/>
                <w:szCs w:val="21"/>
                <w:lang w:val="en-IN" w:eastAsia="en-IN"/>
              </w:rPr>
              <w:t>Carnivora</w:t>
            </w:r>
          </w:p>
        </w:tc>
      </w:tr>
      <w:tr w:rsidR="00F55E40" w:rsidRPr="0081697B" w14:paraId="563039D3" w14:textId="77777777" w:rsidTr="00C01856">
        <w:trPr>
          <w:trHeight w:val="288"/>
        </w:trPr>
        <w:tc>
          <w:tcPr>
            <w:tcW w:w="1255" w:type="dxa"/>
            <w:vAlign w:val="center"/>
            <w:hideMark/>
          </w:tcPr>
          <w:p w14:paraId="42394D44" w14:textId="77777777" w:rsidR="00F55E40" w:rsidRPr="0081697B" w:rsidRDefault="00F55E40" w:rsidP="00361B27">
            <w:pPr>
              <w:tabs>
                <w:tab w:val="left" w:pos="585"/>
                <w:tab w:val="left" w:pos="990"/>
                <w:tab w:val="left" w:pos="1143"/>
                <w:tab w:val="left" w:pos="1665"/>
                <w:tab w:val="left" w:pos="2178"/>
                <w:tab w:val="left" w:pos="3222"/>
                <w:tab w:val="left" w:pos="3798"/>
                <w:tab w:val="left" w:pos="4347"/>
              </w:tabs>
              <w:spacing w:before="2"/>
              <w:ind w:left="585" w:hanging="585"/>
              <w:jc w:val="both"/>
              <w:rPr>
                <w:rFonts w:cs="Times New Roman"/>
                <w:b/>
                <w:bCs/>
                <w:color w:val="000000"/>
                <w:sz w:val="21"/>
                <w:szCs w:val="21"/>
                <w:lang w:val="en-IN" w:eastAsia="en-IN"/>
              </w:rPr>
            </w:pPr>
            <w:r w:rsidRPr="0081697B">
              <w:rPr>
                <w:rFonts w:cs="Times New Roman"/>
                <w:b/>
                <w:bCs/>
                <w:color w:val="000000"/>
                <w:sz w:val="21"/>
                <w:szCs w:val="21"/>
                <w:lang w:val="en-IN" w:eastAsia="en-IN"/>
              </w:rPr>
              <w:t>Class</w:t>
            </w:r>
          </w:p>
        </w:tc>
        <w:tc>
          <w:tcPr>
            <w:tcW w:w="1620" w:type="dxa"/>
            <w:vAlign w:val="center"/>
            <w:hideMark/>
          </w:tcPr>
          <w:p w14:paraId="2B56050B" w14:textId="77777777" w:rsidR="00F55E40" w:rsidRPr="0081697B" w:rsidRDefault="00F55E40" w:rsidP="00361B27">
            <w:pPr>
              <w:tabs>
                <w:tab w:val="left" w:pos="585"/>
                <w:tab w:val="left" w:pos="990"/>
                <w:tab w:val="left" w:pos="1143"/>
                <w:tab w:val="left" w:pos="1665"/>
                <w:tab w:val="left" w:pos="2178"/>
                <w:tab w:val="left" w:pos="3222"/>
                <w:tab w:val="left" w:pos="3798"/>
                <w:tab w:val="left" w:pos="4347"/>
              </w:tabs>
              <w:spacing w:before="2"/>
              <w:ind w:left="585" w:hanging="585"/>
              <w:jc w:val="both"/>
              <w:rPr>
                <w:rFonts w:cs="Times New Roman"/>
                <w:color w:val="000000"/>
                <w:sz w:val="21"/>
                <w:szCs w:val="21"/>
                <w:lang w:val="en-IN" w:eastAsia="en-IN"/>
              </w:rPr>
            </w:pPr>
            <w:r w:rsidRPr="0081697B">
              <w:rPr>
                <w:rFonts w:cs="Times New Roman"/>
                <w:color w:val="000000"/>
                <w:sz w:val="21"/>
                <w:szCs w:val="21"/>
                <w:lang w:val="en-IN" w:eastAsia="en-IN"/>
              </w:rPr>
              <w:t>Mammalia</w:t>
            </w:r>
          </w:p>
        </w:tc>
        <w:tc>
          <w:tcPr>
            <w:tcW w:w="1800" w:type="dxa"/>
            <w:vAlign w:val="center"/>
          </w:tcPr>
          <w:p w14:paraId="1E0C3A95" w14:textId="77777777" w:rsidR="00F55E40" w:rsidRPr="0081697B" w:rsidRDefault="00F55E40" w:rsidP="00361B27">
            <w:pPr>
              <w:tabs>
                <w:tab w:val="left" w:pos="585"/>
                <w:tab w:val="left" w:pos="990"/>
                <w:tab w:val="left" w:pos="1143"/>
                <w:tab w:val="left" w:pos="1665"/>
                <w:tab w:val="left" w:pos="2178"/>
                <w:tab w:val="left" w:pos="3222"/>
                <w:tab w:val="left" w:pos="3798"/>
                <w:tab w:val="left" w:pos="4347"/>
              </w:tabs>
              <w:spacing w:before="2"/>
              <w:ind w:left="585" w:hanging="585"/>
              <w:jc w:val="both"/>
              <w:rPr>
                <w:rFonts w:cs="Times New Roman"/>
                <w:color w:val="000000"/>
                <w:sz w:val="21"/>
                <w:szCs w:val="21"/>
                <w:lang w:val="en-IN" w:eastAsia="en-IN"/>
              </w:rPr>
            </w:pPr>
            <w:r w:rsidRPr="0081697B">
              <w:rPr>
                <w:rFonts w:cs="Times New Roman"/>
                <w:color w:val="000000"/>
                <w:sz w:val="21"/>
                <w:szCs w:val="21"/>
                <w:lang w:val="en-IN" w:eastAsia="en-IN"/>
              </w:rPr>
              <w:t>Mammalia</w:t>
            </w:r>
          </w:p>
        </w:tc>
      </w:tr>
      <w:tr w:rsidR="00F55E40" w:rsidRPr="0081697B" w14:paraId="02F053EA" w14:textId="77777777" w:rsidTr="00C01856">
        <w:trPr>
          <w:trHeight w:val="288"/>
        </w:trPr>
        <w:tc>
          <w:tcPr>
            <w:tcW w:w="1255" w:type="dxa"/>
            <w:vAlign w:val="center"/>
            <w:hideMark/>
          </w:tcPr>
          <w:p w14:paraId="13272960" w14:textId="77777777" w:rsidR="00F55E40" w:rsidRPr="0081697B" w:rsidRDefault="00F55E40" w:rsidP="00361B27">
            <w:pPr>
              <w:tabs>
                <w:tab w:val="left" w:pos="585"/>
                <w:tab w:val="left" w:pos="990"/>
                <w:tab w:val="left" w:pos="1143"/>
                <w:tab w:val="left" w:pos="1665"/>
                <w:tab w:val="left" w:pos="2178"/>
                <w:tab w:val="left" w:pos="3222"/>
                <w:tab w:val="left" w:pos="3798"/>
                <w:tab w:val="left" w:pos="4347"/>
              </w:tabs>
              <w:spacing w:before="2"/>
              <w:ind w:left="585" w:hanging="585"/>
              <w:jc w:val="both"/>
              <w:rPr>
                <w:rFonts w:cs="Times New Roman"/>
                <w:b/>
                <w:bCs/>
                <w:color w:val="000000"/>
                <w:sz w:val="21"/>
                <w:szCs w:val="21"/>
                <w:lang w:val="en-IN" w:eastAsia="en-IN"/>
              </w:rPr>
            </w:pPr>
            <w:r w:rsidRPr="0081697B">
              <w:rPr>
                <w:rFonts w:cs="Times New Roman"/>
                <w:b/>
                <w:bCs/>
                <w:color w:val="000000"/>
                <w:sz w:val="21"/>
                <w:szCs w:val="21"/>
                <w:lang w:val="en-IN" w:eastAsia="en-IN"/>
              </w:rPr>
              <w:t>Phylum</w:t>
            </w:r>
          </w:p>
        </w:tc>
        <w:tc>
          <w:tcPr>
            <w:tcW w:w="1620" w:type="dxa"/>
            <w:vAlign w:val="center"/>
            <w:hideMark/>
          </w:tcPr>
          <w:p w14:paraId="606AF38E" w14:textId="77777777" w:rsidR="00F55E40" w:rsidRPr="0081697B" w:rsidRDefault="00F55E40" w:rsidP="00361B27">
            <w:pPr>
              <w:tabs>
                <w:tab w:val="left" w:pos="585"/>
                <w:tab w:val="left" w:pos="990"/>
                <w:tab w:val="left" w:pos="1143"/>
                <w:tab w:val="left" w:pos="1665"/>
                <w:tab w:val="left" w:pos="2178"/>
                <w:tab w:val="left" w:pos="3222"/>
                <w:tab w:val="left" w:pos="3798"/>
                <w:tab w:val="left" w:pos="4347"/>
              </w:tabs>
              <w:spacing w:before="2"/>
              <w:ind w:left="585" w:hanging="585"/>
              <w:jc w:val="both"/>
              <w:rPr>
                <w:rFonts w:cs="Times New Roman"/>
                <w:color w:val="000000"/>
                <w:sz w:val="21"/>
                <w:szCs w:val="21"/>
                <w:lang w:val="en-IN" w:eastAsia="en-IN"/>
              </w:rPr>
            </w:pPr>
            <w:r w:rsidRPr="0081697B">
              <w:rPr>
                <w:rFonts w:cs="Times New Roman"/>
                <w:color w:val="000000"/>
                <w:sz w:val="21"/>
                <w:szCs w:val="21"/>
                <w:lang w:val="en-IN" w:eastAsia="en-IN"/>
              </w:rPr>
              <w:t>Chordata</w:t>
            </w:r>
          </w:p>
        </w:tc>
        <w:tc>
          <w:tcPr>
            <w:tcW w:w="1800" w:type="dxa"/>
            <w:vAlign w:val="center"/>
          </w:tcPr>
          <w:p w14:paraId="020E8AD2" w14:textId="77777777" w:rsidR="00F55E40" w:rsidRPr="0081697B" w:rsidRDefault="00F55E40" w:rsidP="00361B27">
            <w:pPr>
              <w:tabs>
                <w:tab w:val="left" w:pos="585"/>
                <w:tab w:val="left" w:pos="990"/>
                <w:tab w:val="left" w:pos="1143"/>
                <w:tab w:val="left" w:pos="1665"/>
                <w:tab w:val="left" w:pos="2178"/>
                <w:tab w:val="left" w:pos="3222"/>
                <w:tab w:val="left" w:pos="3798"/>
                <w:tab w:val="left" w:pos="4347"/>
              </w:tabs>
              <w:spacing w:before="2"/>
              <w:ind w:left="585" w:hanging="585"/>
              <w:jc w:val="both"/>
              <w:rPr>
                <w:rFonts w:cs="Times New Roman"/>
                <w:color w:val="000000"/>
                <w:sz w:val="21"/>
                <w:szCs w:val="21"/>
                <w:lang w:val="en-IN" w:eastAsia="en-IN"/>
              </w:rPr>
            </w:pPr>
            <w:r w:rsidRPr="0081697B">
              <w:rPr>
                <w:rFonts w:cs="Times New Roman"/>
                <w:color w:val="000000"/>
                <w:sz w:val="21"/>
                <w:szCs w:val="21"/>
                <w:lang w:val="en-IN" w:eastAsia="en-IN"/>
              </w:rPr>
              <w:t>Chordata</w:t>
            </w:r>
          </w:p>
        </w:tc>
      </w:tr>
      <w:tr w:rsidR="00F55E40" w:rsidRPr="0081697B" w14:paraId="075EAFD1" w14:textId="77777777" w:rsidTr="00C01856">
        <w:trPr>
          <w:trHeight w:val="288"/>
        </w:trPr>
        <w:tc>
          <w:tcPr>
            <w:tcW w:w="1255" w:type="dxa"/>
            <w:vAlign w:val="center"/>
            <w:hideMark/>
          </w:tcPr>
          <w:p w14:paraId="58CFDF45" w14:textId="77777777" w:rsidR="00F55E40" w:rsidRPr="0081697B" w:rsidRDefault="00F55E40" w:rsidP="00361B27">
            <w:pPr>
              <w:tabs>
                <w:tab w:val="left" w:pos="585"/>
                <w:tab w:val="left" w:pos="990"/>
                <w:tab w:val="left" w:pos="1143"/>
                <w:tab w:val="left" w:pos="1665"/>
                <w:tab w:val="left" w:pos="2178"/>
                <w:tab w:val="left" w:pos="3222"/>
                <w:tab w:val="left" w:pos="3798"/>
                <w:tab w:val="left" w:pos="4347"/>
              </w:tabs>
              <w:spacing w:before="2"/>
              <w:ind w:left="585" w:hanging="585"/>
              <w:jc w:val="both"/>
              <w:rPr>
                <w:rFonts w:cs="Times New Roman"/>
                <w:b/>
                <w:bCs/>
                <w:color w:val="000000"/>
                <w:sz w:val="21"/>
                <w:szCs w:val="21"/>
                <w:lang w:val="en-IN" w:eastAsia="en-IN"/>
              </w:rPr>
            </w:pPr>
            <w:r w:rsidRPr="0081697B">
              <w:rPr>
                <w:rFonts w:cs="Times New Roman"/>
                <w:b/>
                <w:bCs/>
                <w:color w:val="000000"/>
                <w:sz w:val="21"/>
                <w:szCs w:val="21"/>
                <w:lang w:val="en-IN" w:eastAsia="en-IN"/>
              </w:rPr>
              <w:t>Kingdom</w:t>
            </w:r>
          </w:p>
        </w:tc>
        <w:tc>
          <w:tcPr>
            <w:tcW w:w="1620" w:type="dxa"/>
            <w:vAlign w:val="center"/>
            <w:hideMark/>
          </w:tcPr>
          <w:p w14:paraId="39B551CC" w14:textId="77777777" w:rsidR="00F55E40" w:rsidRPr="0081697B" w:rsidRDefault="00F55E40" w:rsidP="00361B27">
            <w:pPr>
              <w:tabs>
                <w:tab w:val="left" w:pos="585"/>
                <w:tab w:val="left" w:pos="990"/>
                <w:tab w:val="left" w:pos="1143"/>
                <w:tab w:val="left" w:pos="1665"/>
                <w:tab w:val="left" w:pos="2178"/>
                <w:tab w:val="left" w:pos="3222"/>
                <w:tab w:val="left" w:pos="3798"/>
                <w:tab w:val="left" w:pos="4347"/>
              </w:tabs>
              <w:spacing w:before="2"/>
              <w:ind w:left="585" w:hanging="585"/>
              <w:jc w:val="both"/>
              <w:rPr>
                <w:rFonts w:cs="Times New Roman"/>
                <w:color w:val="000000"/>
                <w:sz w:val="21"/>
                <w:szCs w:val="21"/>
                <w:lang w:val="en-IN" w:eastAsia="en-IN"/>
              </w:rPr>
            </w:pPr>
            <w:r w:rsidRPr="0081697B">
              <w:rPr>
                <w:rFonts w:cs="Times New Roman"/>
                <w:color w:val="000000"/>
                <w:sz w:val="21"/>
                <w:szCs w:val="21"/>
                <w:lang w:val="en-IN" w:eastAsia="en-IN"/>
              </w:rPr>
              <w:t>Animalia</w:t>
            </w:r>
          </w:p>
        </w:tc>
        <w:tc>
          <w:tcPr>
            <w:tcW w:w="1800" w:type="dxa"/>
            <w:vAlign w:val="center"/>
          </w:tcPr>
          <w:p w14:paraId="7C0FDB58" w14:textId="77777777" w:rsidR="00F55E40" w:rsidRPr="0081697B" w:rsidRDefault="00F55E40" w:rsidP="00361B27">
            <w:pPr>
              <w:tabs>
                <w:tab w:val="left" w:pos="585"/>
                <w:tab w:val="left" w:pos="990"/>
                <w:tab w:val="left" w:pos="1143"/>
                <w:tab w:val="left" w:pos="1665"/>
                <w:tab w:val="left" w:pos="2178"/>
                <w:tab w:val="left" w:pos="3222"/>
                <w:tab w:val="left" w:pos="3798"/>
                <w:tab w:val="left" w:pos="4347"/>
              </w:tabs>
              <w:spacing w:before="2"/>
              <w:ind w:left="585" w:hanging="585"/>
              <w:jc w:val="both"/>
              <w:rPr>
                <w:rFonts w:cs="Times New Roman"/>
                <w:color w:val="000000"/>
                <w:sz w:val="21"/>
                <w:szCs w:val="21"/>
                <w:lang w:val="en-IN" w:eastAsia="en-IN"/>
              </w:rPr>
            </w:pPr>
            <w:r w:rsidRPr="0081697B">
              <w:rPr>
                <w:rFonts w:cs="Times New Roman"/>
                <w:color w:val="000000"/>
                <w:sz w:val="21"/>
                <w:szCs w:val="21"/>
                <w:lang w:val="en-IN" w:eastAsia="en-IN"/>
              </w:rPr>
              <w:t>Animalia</w:t>
            </w:r>
          </w:p>
        </w:tc>
      </w:tr>
    </w:tbl>
    <w:p w14:paraId="568B8751" w14:textId="77777777" w:rsidR="00F55E40" w:rsidRDefault="00F55E40" w:rsidP="00361B27">
      <w:pPr>
        <w:pStyle w:val="SPACE"/>
        <w:spacing w:before="2"/>
      </w:pPr>
    </w:p>
    <w:p w14:paraId="41D31694" w14:textId="77777777" w:rsidR="00C01856" w:rsidRPr="0081697B" w:rsidRDefault="00C01856" w:rsidP="00361B27">
      <w:pPr>
        <w:pStyle w:val="SPACE"/>
        <w:spacing w:before="2"/>
      </w:pPr>
    </w:p>
    <w:p w14:paraId="5A15F1AC" w14:textId="240817C5" w:rsidR="00F55E40" w:rsidRPr="0081697B" w:rsidRDefault="00F55E40" w:rsidP="00361B27">
      <w:pPr>
        <w:pStyle w:val="ctrl-4"/>
        <w:tabs>
          <w:tab w:val="clear" w:pos="547"/>
          <w:tab w:val="clear" w:pos="1080"/>
          <w:tab w:val="clear" w:pos="3240"/>
          <w:tab w:val="left" w:pos="585"/>
          <w:tab w:val="left" w:pos="990"/>
          <w:tab w:val="left" w:pos="1143"/>
          <w:tab w:val="left" w:pos="1665"/>
          <w:tab w:val="left" w:pos="2178"/>
          <w:tab w:val="left" w:pos="3222"/>
          <w:tab w:val="left" w:pos="3798"/>
          <w:tab w:val="left" w:pos="4320"/>
          <w:tab w:val="left" w:pos="4347"/>
        </w:tabs>
        <w:spacing w:before="2"/>
        <w:ind w:left="585" w:hanging="585"/>
        <w:jc w:val="both"/>
        <w:rPr>
          <w:b/>
          <w:sz w:val="21"/>
          <w:szCs w:val="21"/>
          <w:lang w:val="en-GB"/>
        </w:rPr>
      </w:pPr>
      <w:r w:rsidRPr="0081697B">
        <w:rPr>
          <w:rFonts w:ascii="Times New Roman Bold" w:hAnsi="Times New Roman Bold"/>
          <w:b/>
          <w:bCs/>
          <w:color w:val="EC2791"/>
          <w:sz w:val="21"/>
          <w:szCs w:val="21"/>
          <w:lang w:val="en-IN"/>
        </w:rPr>
        <w:t>4</w:t>
      </w:r>
      <w:r w:rsidR="00B40737">
        <w:rPr>
          <w:rFonts w:ascii="Times New Roman Bold" w:hAnsi="Times New Roman Bold"/>
          <w:b/>
          <w:bCs/>
          <w:color w:val="EC2791"/>
          <w:sz w:val="21"/>
          <w:szCs w:val="21"/>
          <w:lang w:val="en-IN"/>
        </w:rPr>
        <w:t>0</w:t>
      </w:r>
      <w:r w:rsidRPr="0081697B">
        <w:rPr>
          <w:rFonts w:ascii="Times New Roman Bold" w:hAnsi="Times New Roman Bold"/>
          <w:b/>
          <w:bCs/>
          <w:color w:val="EC2791"/>
          <w:sz w:val="21"/>
          <w:szCs w:val="21"/>
          <w:lang w:val="en-IN"/>
        </w:rPr>
        <w:t>.</w:t>
      </w:r>
      <w:r w:rsidRPr="0081697B">
        <w:rPr>
          <w:rFonts w:ascii="Times New Roman Bold" w:hAnsi="Times New Roman Bold"/>
          <w:b/>
          <w:sz w:val="21"/>
          <w:szCs w:val="21"/>
          <w:lang w:val="en-GB"/>
        </w:rPr>
        <w:tab/>
      </w:r>
      <w:r w:rsidR="0025483C" w:rsidRPr="0081697B">
        <w:rPr>
          <w:color w:val="000000"/>
          <w:sz w:val="21"/>
          <w:szCs w:val="21"/>
          <w:lang w:val="en-GB"/>
        </w:rPr>
        <w:t>(A)</w:t>
      </w:r>
    </w:p>
    <w:p w14:paraId="16E53F62" w14:textId="24EBF1BF" w:rsidR="00F55E40" w:rsidRPr="0081697B" w:rsidRDefault="00404A21" w:rsidP="00361B27">
      <w:pPr>
        <w:pStyle w:val="ctrl-4"/>
        <w:tabs>
          <w:tab w:val="clear" w:pos="547"/>
          <w:tab w:val="clear" w:pos="1080"/>
          <w:tab w:val="clear" w:pos="3240"/>
          <w:tab w:val="left" w:pos="585"/>
          <w:tab w:val="left" w:pos="990"/>
          <w:tab w:val="left" w:pos="1143"/>
          <w:tab w:val="left" w:pos="1665"/>
          <w:tab w:val="left" w:pos="2178"/>
          <w:tab w:val="left" w:pos="3222"/>
          <w:tab w:val="left" w:pos="3798"/>
          <w:tab w:val="left" w:pos="4320"/>
          <w:tab w:val="left" w:pos="4347"/>
        </w:tabs>
        <w:spacing w:before="2"/>
        <w:ind w:left="585" w:hanging="585"/>
        <w:jc w:val="both"/>
        <w:rPr>
          <w:sz w:val="21"/>
          <w:szCs w:val="21"/>
        </w:rPr>
      </w:pPr>
      <w:r>
        <w:rPr>
          <w:sz w:val="21"/>
          <w:szCs w:val="21"/>
        </w:rPr>
        <w:lastRenderedPageBreak/>
        <w:tab/>
      </w:r>
      <w:r w:rsidR="005C3524">
        <w:rPr>
          <w:sz w:val="21"/>
          <w:szCs w:val="21"/>
        </w:rPr>
      </w:r>
      <w:r w:rsidR="005C3524">
        <w:rPr>
          <w:sz w:val="21"/>
          <w:szCs w:val="21"/>
        </w:rPr>
        <w:pict w14:anchorId="37A3DA31">
          <v:group id="_x0000_s6856" style="width:178.8pt;height:168.1pt;mso-position-horizontal-relative:char;mso-position-vertical-relative:line" coordorigin="1785,6123" coordsize="3576,3362">
            <v:group id="_x0000_s6696" style="position:absolute;left:1785;top:6123;width:3576;height:1569" coordorigin="7012,12965" coordsize="3364,1464">
              <v:shape id="_x0000_s6697" type="#_x0000_t32" style="position:absolute;left:8970;top:13706;width:345;height:0" o:connectortype="straight" strokecolor="#ed2791">
                <v:stroke endarrow="block" endarrowwidth="narrow" endarrowlength="short"/>
              </v:shape>
              <v:shape id="_x0000_s6698" type="#_x0000_t32" style="position:absolute;left:7927;top:13706;width:345;height:0;flip:x" o:connectortype="straight" strokecolor="#ed2791">
                <v:stroke endarrow="block" endarrowwidth="narrow" endarrowlength="short"/>
              </v:shape>
              <v:shape id="_x0000_s6699" type="#_x0000_t32" style="position:absolute;left:8927;top:13876;width:1;height:215;flip:x" o:connectortype="straight" strokecolor="#ed2791">
                <v:stroke endarrow="block" endarrowwidth="narrow" endarrowlength="short"/>
              </v:shape>
              <v:shape id="_x0000_s6700" type="#_x0000_t32" style="position:absolute;left:8344;top:13875;width:1;height:215;flip:x" o:connectortype="straight" strokecolor="#ed2791">
                <v:stroke endarrow="block" endarrowwidth="narrow" endarrowlength="short"/>
              </v:shape>
              <v:shape id="_x0000_s6701" type="#_x0000_t32" style="position:absolute;left:8618;top:13312;width:1;height:215;flip:x y" o:connectortype="straight" strokecolor="#ed2791">
                <v:stroke endarrow="block" endarrowwidth="narrow" endarrowlength="short"/>
              </v:shape>
              <v:shape id="_x0000_s6702" type="#_x0000_t202" style="position:absolute;left:8428;top:13586;width:385;height:241" filled="f" stroked="f">
                <v:stroke endarrowwidth="narrow" endarrowlength="short"/>
                <v:textbox style="mso-next-textbox:#_x0000_s6702" inset="0,0,0,0">
                  <w:txbxContent>
                    <w:p w14:paraId="57F760F3" w14:textId="77777777" w:rsidR="00F55E40" w:rsidRDefault="00F55E40" w:rsidP="00F55E40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sz w:val="21"/>
                          <w:szCs w:val="21"/>
                        </w:rPr>
                        <w:t>Man</w:t>
                      </w:r>
                    </w:p>
                    <w:p w14:paraId="484F4217" w14:textId="77777777" w:rsidR="00F55E40" w:rsidRDefault="00F55E40" w:rsidP="00F55E40">
                      <w:pPr>
                        <w:rPr>
                          <w:sz w:val="21"/>
                          <w:szCs w:val="21"/>
                        </w:rPr>
                      </w:pPr>
                    </w:p>
                  </w:txbxContent>
                </v:textbox>
              </v:shape>
              <v:rect id="_x0000_s6703" style="position:absolute;left:8272;top:13537;width:698;height:338" filled="f" strokecolor="#7f7f7f">
                <v:stroke endarrowwidth="narrow" endarrowlength="short"/>
              </v:rect>
              <v:shape id="_x0000_s6704" type="#_x0000_t202" style="position:absolute;left:9378;top:13585;width:934;height:241" filled="f" stroked="f">
                <v:stroke endarrowwidth="narrow" endarrowlength="short"/>
                <v:textbox style="mso-next-textbox:#_x0000_s6704" inset="0,0,0,0">
                  <w:txbxContent>
                    <w:p w14:paraId="61C14EE8" w14:textId="77777777" w:rsidR="00F55E40" w:rsidRDefault="00F55E40" w:rsidP="00F55E40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sz w:val="21"/>
                          <w:szCs w:val="21"/>
                        </w:rPr>
                        <w:t>Hominidae</w:t>
                      </w:r>
                    </w:p>
                    <w:p w14:paraId="4FFCFA90" w14:textId="77777777" w:rsidR="00F55E40" w:rsidRDefault="00F55E40" w:rsidP="00F55E40">
                      <w:pPr>
                        <w:rPr>
                          <w:sz w:val="21"/>
                          <w:szCs w:val="21"/>
                        </w:rPr>
                      </w:pPr>
                    </w:p>
                  </w:txbxContent>
                </v:textbox>
              </v:shape>
              <v:rect id="_x0000_s6705" style="position:absolute;left:9315;top:13537;width:1061;height:338" filled="f" strokecolor="#7f7f7f">
                <v:stroke endarrowwidth="narrow" endarrowlength="short"/>
              </v:rect>
              <v:shape id="_x0000_s6706" type="#_x0000_t202" style="position:absolute;left:8925;top:14139;width:654;height:241" filled="f" stroked="f">
                <v:stroke endarrowwidth="narrow" endarrowlength="short"/>
                <v:textbox style="mso-next-textbox:#_x0000_s6706" inset="0,0,0,0">
                  <w:txbxContent>
                    <w:p w14:paraId="2D73AED0" w14:textId="77777777" w:rsidR="00F55E40" w:rsidRDefault="00F55E40" w:rsidP="00F55E40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sz w:val="21"/>
                          <w:szCs w:val="21"/>
                        </w:rPr>
                        <w:t>Primata</w:t>
                      </w:r>
                    </w:p>
                    <w:p w14:paraId="4A0629A5" w14:textId="77777777" w:rsidR="00F55E40" w:rsidRDefault="00F55E40" w:rsidP="00F55E40">
                      <w:pPr>
                        <w:rPr>
                          <w:sz w:val="21"/>
                          <w:szCs w:val="21"/>
                        </w:rPr>
                      </w:pPr>
                    </w:p>
                  </w:txbxContent>
                </v:textbox>
              </v:shape>
              <v:rect id="_x0000_s6707" style="position:absolute;left:8828;top:14091;width:848;height:338" filled="f" strokecolor="#7f7f7f">
                <v:stroke endarrowwidth="narrow" endarrowlength="short"/>
              </v:rect>
              <v:shape id="_x0000_s6708" type="#_x0000_t202" style="position:absolute;left:7522;top:14140;width:910;height:241" filled="f" stroked="f">
                <v:stroke endarrowwidth="narrow" endarrowlength="short"/>
                <v:textbox style="mso-next-textbox:#_x0000_s6708" inset="0,0,0,0">
                  <w:txbxContent>
                    <w:p w14:paraId="4C3D33A8" w14:textId="77777777" w:rsidR="00F55E40" w:rsidRDefault="00F55E40" w:rsidP="00F55E40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sz w:val="21"/>
                          <w:szCs w:val="21"/>
                        </w:rPr>
                        <w:t>Mammalia</w:t>
                      </w:r>
                    </w:p>
                    <w:p w14:paraId="62F39C8E" w14:textId="77777777" w:rsidR="00F55E40" w:rsidRDefault="00F55E40" w:rsidP="00F55E40">
                      <w:pPr>
                        <w:rPr>
                          <w:sz w:val="21"/>
                          <w:szCs w:val="21"/>
                        </w:rPr>
                      </w:pPr>
                    </w:p>
                  </w:txbxContent>
                </v:textbox>
              </v:shape>
              <v:rect id="_x0000_s6709" style="position:absolute;left:7443;top:14091;width:1067;height:338" filled="f" strokecolor="#7f7f7f">
                <v:stroke endarrowwidth="narrow" endarrowlength="short"/>
              </v:rect>
              <v:shape id="_x0000_s6710" type="#_x0000_t202" style="position:absolute;left:7088;top:13587;width:770;height:241" filled="f" stroked="f">
                <v:stroke endarrowwidth="narrow" endarrowlength="short"/>
                <v:textbox style="mso-next-textbox:#_x0000_s6710" inset="0,0,0,0">
                  <w:txbxContent>
                    <w:p w14:paraId="7916A688" w14:textId="77777777" w:rsidR="00F55E40" w:rsidRDefault="00F55E40" w:rsidP="00F55E40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sz w:val="21"/>
                          <w:szCs w:val="21"/>
                        </w:rPr>
                        <w:t>Chordata</w:t>
                      </w:r>
                    </w:p>
                    <w:p w14:paraId="74FFA0B2" w14:textId="77777777" w:rsidR="00F55E40" w:rsidRDefault="00F55E40" w:rsidP="00F55E40">
                      <w:pPr>
                        <w:rPr>
                          <w:sz w:val="21"/>
                          <w:szCs w:val="21"/>
                        </w:rPr>
                      </w:pPr>
                    </w:p>
                  </w:txbxContent>
                </v:textbox>
              </v:shape>
              <v:rect id="_x0000_s6711" style="position:absolute;left:7012;top:13538;width:921;height:338" filled="f" strokecolor="#7f7f7f">
                <v:stroke endarrowwidth="narrow" endarrowlength="short"/>
              </v:rect>
              <v:shape id="_x0000_s6712" type="#_x0000_t202" style="position:absolute;left:8016;top:13013;width:1196;height:241" filled="f" stroked="f">
                <v:stroke endarrowwidth="narrow" endarrowlength="short"/>
                <v:textbox style="mso-next-textbox:#_x0000_s6712" inset="0,0,0,0">
                  <w:txbxContent>
                    <w:p w14:paraId="4FE34A31" w14:textId="77777777" w:rsidR="00F55E40" w:rsidRDefault="00F55E40" w:rsidP="00F55E40">
                      <w:pPr>
                        <w:rPr>
                          <w:i/>
                          <w:sz w:val="21"/>
                          <w:szCs w:val="21"/>
                        </w:rPr>
                      </w:pPr>
                      <w:r>
                        <w:rPr>
                          <w:i/>
                          <w:iCs/>
                          <w:sz w:val="21"/>
                          <w:szCs w:val="21"/>
                        </w:rPr>
                        <w:t xml:space="preserve">Homo </w:t>
                      </w:r>
                      <w:r>
                        <w:rPr>
                          <w:i/>
                          <w:iCs/>
                          <w:sz w:val="21"/>
                          <w:szCs w:val="21"/>
                        </w:rPr>
                        <w:t>sapiens</w:t>
                      </w:r>
                    </w:p>
                    <w:p w14:paraId="5DA2112A" w14:textId="77777777" w:rsidR="00F55E40" w:rsidRDefault="00F55E40" w:rsidP="00F55E40">
                      <w:pPr>
                        <w:rPr>
                          <w:i/>
                          <w:sz w:val="21"/>
                          <w:szCs w:val="21"/>
                        </w:rPr>
                      </w:pPr>
                    </w:p>
                  </w:txbxContent>
                </v:textbox>
              </v:shape>
              <v:rect id="_x0000_s6713" style="position:absolute;left:7948;top:12965;width:1333;height:338" filled="f" strokecolor="#7f7f7f">
                <v:stroke endarrowwidth="narrow" endarrowlength="short"/>
              </v:rect>
            </v:group>
            <v:group id="_x0000_s6714" style="position:absolute;left:1785;top:7916;width:3576;height:1569" coordorigin="1792,1223" coordsize="3364,1464">
              <v:shape id="_x0000_s6715" type="#_x0000_t32" style="position:absolute;left:3750;top:1964;width:345;height:0" o:connectortype="straight" strokecolor="#ed2791">
                <v:stroke endarrow="block" endarrowwidth="narrow" endarrowlength="short"/>
              </v:shape>
              <v:shape id="_x0000_s6716" type="#_x0000_t32" style="position:absolute;left:2707;top:1964;width:345;height:0;flip:x" o:connectortype="straight" strokecolor="#ed2791">
                <v:stroke endarrow="block" endarrowwidth="narrow" endarrowlength="short"/>
              </v:shape>
              <v:shape id="_x0000_s6717" type="#_x0000_t32" style="position:absolute;left:3707;top:2134;width:1;height:215;flip:x" o:connectortype="straight" strokecolor="#ed2791">
                <v:stroke endarrow="block" endarrowwidth="narrow" endarrowlength="short"/>
              </v:shape>
              <v:shape id="_x0000_s6718" type="#_x0000_t32" style="position:absolute;left:3124;top:2133;width:1;height:215;flip:x" o:connectortype="straight" strokecolor="#ed2791">
                <v:stroke endarrow="block" endarrowwidth="narrow" endarrowlength="short"/>
              </v:shape>
              <v:shape id="_x0000_s6719" type="#_x0000_t32" style="position:absolute;left:3398;top:1570;width:1;height:215;flip:x y" o:connectortype="straight" strokecolor="#ed2791">
                <v:stroke endarrow="block" endarrowwidth="narrow" endarrowlength="short"/>
              </v:shape>
              <v:shape id="_x0000_s6720" type="#_x0000_t202" style="position:absolute;left:3208;top:1844;width:397;height:241" filled="f" stroked="f">
                <v:stroke endarrowwidth="narrow" endarrowlength="short"/>
                <v:textbox style="mso-next-textbox:#_x0000_s6720" inset="0,0,0,0">
                  <w:txbxContent>
                    <w:p w14:paraId="26DE6640" w14:textId="77777777" w:rsidR="00F55E40" w:rsidRDefault="00F55E40" w:rsidP="00F55E40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sz w:val="21"/>
                          <w:szCs w:val="21"/>
                        </w:rPr>
                        <w:t>Lion</w:t>
                      </w:r>
                    </w:p>
                    <w:p w14:paraId="3D05671D" w14:textId="77777777" w:rsidR="00F55E40" w:rsidRDefault="00F55E40" w:rsidP="00F55E40">
                      <w:pPr>
                        <w:rPr>
                          <w:sz w:val="21"/>
                          <w:szCs w:val="21"/>
                        </w:rPr>
                      </w:pPr>
                    </w:p>
                  </w:txbxContent>
                </v:textbox>
              </v:shape>
              <v:rect id="_x0000_s6721" style="position:absolute;left:3052;top:1795;width:698;height:338" filled="f" strokecolor="#7f7f7f">
                <v:stroke endarrowwidth="narrow" endarrowlength="short"/>
              </v:rect>
              <v:shape id="_x0000_s6722" type="#_x0000_t202" style="position:absolute;left:2302;top:2398;width:910;height:241" filled="f" stroked="f">
                <v:stroke endarrowwidth="narrow" endarrowlength="short"/>
                <v:textbox style="mso-next-textbox:#_x0000_s6722" inset="0,0,0,0">
                  <w:txbxContent>
                    <w:p w14:paraId="3B1DF3EC" w14:textId="77777777" w:rsidR="00F55E40" w:rsidRDefault="00F55E40" w:rsidP="00F55E40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sz w:val="21"/>
                          <w:szCs w:val="21"/>
                        </w:rPr>
                        <w:t>Mammalia</w:t>
                      </w:r>
                    </w:p>
                    <w:p w14:paraId="07236E2B" w14:textId="77777777" w:rsidR="00F55E40" w:rsidRDefault="00F55E40" w:rsidP="00F55E40">
                      <w:pPr>
                        <w:rPr>
                          <w:sz w:val="21"/>
                          <w:szCs w:val="21"/>
                        </w:rPr>
                      </w:pPr>
                    </w:p>
                  </w:txbxContent>
                </v:textbox>
              </v:shape>
              <v:rect id="_x0000_s6723" style="position:absolute;left:2223;top:2349;width:1067;height:338" filled="f" strokecolor="#7f7f7f">
                <v:stroke endarrowwidth="narrow" endarrowlength="short"/>
              </v:rect>
              <v:shape id="_x0000_s6724" type="#_x0000_t202" style="position:absolute;left:1868;top:1845;width:770;height:241" filled="f" stroked="f">
                <v:stroke endarrowwidth="narrow" endarrowlength="short"/>
                <v:textbox style="mso-next-textbox:#_x0000_s6724" inset="0,0,0,0">
                  <w:txbxContent>
                    <w:p w14:paraId="1D95DF3D" w14:textId="77777777" w:rsidR="00F55E40" w:rsidRDefault="00F55E40" w:rsidP="00F55E40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sz w:val="21"/>
                          <w:szCs w:val="21"/>
                        </w:rPr>
                        <w:t>Chordata</w:t>
                      </w:r>
                    </w:p>
                    <w:p w14:paraId="19A1F038" w14:textId="77777777" w:rsidR="00F55E40" w:rsidRDefault="00F55E40" w:rsidP="00F55E40">
                      <w:pPr>
                        <w:rPr>
                          <w:sz w:val="21"/>
                          <w:szCs w:val="21"/>
                        </w:rPr>
                      </w:pPr>
                    </w:p>
                  </w:txbxContent>
                </v:textbox>
              </v:shape>
              <v:rect id="_x0000_s6725" style="position:absolute;left:1792;top:1796;width:921;height:338" filled="f" strokecolor="#7f7f7f">
                <v:stroke endarrowwidth="narrow" endarrowlength="short"/>
              </v:rect>
              <v:shape id="_x0000_s6726" type="#_x0000_t202" style="position:absolute;left:2872;top:1271;width:1091;height:241" filled="f" stroked="f">
                <v:stroke endarrowwidth="narrow" endarrowlength="short"/>
                <v:textbox style="mso-next-textbox:#_x0000_s6726" inset="0,0,0,0">
                  <w:txbxContent>
                    <w:p w14:paraId="5227AE5D" w14:textId="77777777" w:rsidR="00F55E40" w:rsidRDefault="00F55E40" w:rsidP="00F55E40">
                      <w:pPr>
                        <w:rPr>
                          <w:i/>
                          <w:szCs w:val="21"/>
                        </w:rPr>
                      </w:pPr>
                      <w:r>
                        <w:rPr>
                          <w:i/>
                          <w:iCs/>
                          <w:sz w:val="21"/>
                          <w:szCs w:val="21"/>
                        </w:rPr>
                        <w:t>Panthera leo</w:t>
                      </w:r>
                    </w:p>
                    <w:p w14:paraId="57591341" w14:textId="77777777" w:rsidR="00F55E40" w:rsidRDefault="00F55E40" w:rsidP="00F55E40">
                      <w:pPr>
                        <w:rPr>
                          <w:i/>
                          <w:szCs w:val="21"/>
                        </w:rPr>
                      </w:pPr>
                    </w:p>
                  </w:txbxContent>
                </v:textbox>
              </v:shape>
              <v:rect id="_x0000_s6727" style="position:absolute;left:2728;top:1223;width:1333;height:338" filled="f" strokecolor="#7f7f7f">
                <v:stroke endarrowwidth="narrow" endarrowlength="short"/>
              </v:rect>
              <v:shape id="_x0000_s6728" type="#_x0000_t202" style="position:absolute;left:4316;top:1843;width:619;height:241" filled="f" stroked="f">
                <v:stroke endarrowwidth="narrow" endarrowlength="short"/>
                <v:textbox style="mso-next-textbox:#_x0000_s6728" inset="0,0,0,0">
                  <w:txbxContent>
                    <w:p w14:paraId="53DEC0DA" w14:textId="77777777" w:rsidR="00F55E40" w:rsidRDefault="00F55E40" w:rsidP="00F55E40">
                      <w:pPr>
                        <w:rPr>
                          <w:szCs w:val="21"/>
                        </w:rPr>
                      </w:pPr>
                      <w:r>
                        <w:rPr>
                          <w:sz w:val="21"/>
                          <w:szCs w:val="21"/>
                        </w:rPr>
                        <w:t>Felidae</w:t>
                      </w:r>
                    </w:p>
                    <w:p w14:paraId="23994EDA" w14:textId="77777777" w:rsidR="00F55E40" w:rsidRDefault="00F55E40" w:rsidP="00F55E40">
                      <w:pPr>
                        <w:rPr>
                          <w:szCs w:val="21"/>
                        </w:rPr>
                      </w:pPr>
                    </w:p>
                  </w:txbxContent>
                </v:textbox>
              </v:shape>
              <v:rect id="_x0000_s6729" style="position:absolute;left:4095;top:1795;width:1061;height:338" filled="f" strokecolor="#7f7f7f">
                <v:stroke endarrowwidth="narrow" endarrowlength="short"/>
              </v:rect>
              <v:shape id="_x0000_s6730" type="#_x0000_t202" style="position:absolute;left:3652;top:2397;width:840;height:241" filled="f" stroked="f">
                <v:stroke endarrowwidth="narrow" endarrowlength="short"/>
                <v:textbox style="mso-next-textbox:#_x0000_s6730" inset="0,0,0,0">
                  <w:txbxContent>
                    <w:p w14:paraId="0DE2959F" w14:textId="77777777" w:rsidR="00F55E40" w:rsidRDefault="00F55E40" w:rsidP="00F55E40">
                      <w:pPr>
                        <w:rPr>
                          <w:szCs w:val="21"/>
                        </w:rPr>
                      </w:pPr>
                      <w:r>
                        <w:rPr>
                          <w:sz w:val="21"/>
                          <w:szCs w:val="21"/>
                        </w:rPr>
                        <w:t>Carnivora</w:t>
                      </w:r>
                    </w:p>
                    <w:p w14:paraId="4892A757" w14:textId="77777777" w:rsidR="00F55E40" w:rsidRDefault="00F55E40" w:rsidP="00F55E40">
                      <w:pPr>
                        <w:rPr>
                          <w:szCs w:val="21"/>
                        </w:rPr>
                      </w:pPr>
                    </w:p>
                  </w:txbxContent>
                </v:textbox>
              </v:shape>
              <v:rect id="_x0000_s6731" style="position:absolute;left:3581;top:2349;width:983;height:338" filled="f" strokecolor="#7f7f7f">
                <v:stroke endarrowwidth="narrow" endarrowlength="short"/>
              </v:rect>
            </v:group>
            <w10:anchorlock/>
          </v:group>
        </w:pict>
      </w:r>
    </w:p>
    <w:p w14:paraId="2798A04E" w14:textId="77777777" w:rsidR="00F55E40" w:rsidRDefault="00F55E40" w:rsidP="00361B27">
      <w:pPr>
        <w:pStyle w:val="ctrl-4"/>
        <w:tabs>
          <w:tab w:val="clear" w:pos="547"/>
          <w:tab w:val="clear" w:pos="1080"/>
          <w:tab w:val="clear" w:pos="3240"/>
          <w:tab w:val="left" w:pos="585"/>
          <w:tab w:val="left" w:pos="990"/>
          <w:tab w:val="left" w:pos="1143"/>
          <w:tab w:val="left" w:pos="1620"/>
          <w:tab w:val="left" w:pos="1665"/>
          <w:tab w:val="left" w:pos="2178"/>
          <w:tab w:val="left" w:pos="3222"/>
          <w:tab w:val="left" w:pos="3798"/>
          <w:tab w:val="left" w:pos="4320"/>
          <w:tab w:val="left" w:pos="4347"/>
        </w:tabs>
        <w:spacing w:before="2"/>
        <w:ind w:left="585" w:hanging="585"/>
        <w:jc w:val="both"/>
        <w:rPr>
          <w:sz w:val="21"/>
          <w:szCs w:val="21"/>
        </w:rPr>
      </w:pPr>
      <w:r w:rsidRPr="0081697B">
        <w:rPr>
          <w:sz w:val="21"/>
          <w:szCs w:val="21"/>
        </w:rPr>
        <w:tab/>
        <w:t>Taxonomic categories Mammalia and Chordata are same for both man and lion.</w:t>
      </w:r>
    </w:p>
    <w:p w14:paraId="254AA8C1" w14:textId="77777777" w:rsidR="00310DD6" w:rsidRDefault="00310DD6" w:rsidP="00361B27">
      <w:pPr>
        <w:pStyle w:val="SPACE"/>
        <w:spacing w:before="2"/>
      </w:pPr>
    </w:p>
    <w:p w14:paraId="3C38B47A" w14:textId="77777777" w:rsidR="00310DD6" w:rsidRPr="00436DA4" w:rsidRDefault="00310DD6" w:rsidP="00361B27">
      <w:pPr>
        <w:pStyle w:val="SPACE"/>
        <w:shd w:val="clear" w:color="auto" w:fill="F2F2F2"/>
        <w:tabs>
          <w:tab w:val="clear" w:pos="547"/>
          <w:tab w:val="left" w:pos="180"/>
          <w:tab w:val="left" w:pos="360"/>
          <w:tab w:val="left" w:pos="423"/>
          <w:tab w:val="left" w:pos="540"/>
          <w:tab w:val="left" w:pos="900"/>
          <w:tab w:val="left" w:pos="963"/>
          <w:tab w:val="left" w:pos="1080"/>
          <w:tab w:val="left" w:pos="1620"/>
          <w:tab w:val="left" w:pos="2160"/>
          <w:tab w:val="left" w:pos="2700"/>
          <w:tab w:val="left" w:pos="3240"/>
          <w:tab w:val="left" w:pos="3780"/>
          <w:tab w:val="left" w:pos="4320"/>
          <w:tab w:val="left" w:pos="4860"/>
          <w:tab w:val="left" w:pos="5400"/>
          <w:tab w:val="left" w:pos="5940"/>
          <w:tab w:val="left" w:pos="6480"/>
          <w:tab w:val="left" w:pos="7020"/>
          <w:tab w:val="left" w:pos="7560"/>
          <w:tab w:val="left" w:pos="8100"/>
          <w:tab w:val="left" w:pos="8640"/>
          <w:tab w:val="left" w:pos="9180"/>
        </w:tabs>
        <w:suppressAutoHyphens/>
        <w:spacing w:before="2" w:line="240" w:lineRule="auto"/>
        <w:ind w:left="0" w:firstLine="0"/>
        <w:jc w:val="center"/>
        <w:rPr>
          <w:rFonts w:ascii="Cambria" w:hAnsi="Cambria"/>
          <w:b/>
          <w:bCs/>
          <w:color w:val="EC2791"/>
        </w:rPr>
      </w:pPr>
      <w:bookmarkStart w:id="0" w:name="_Hlk209812713"/>
      <w:r w:rsidRPr="00436DA4">
        <w:rPr>
          <w:rFonts w:ascii="Cambria" w:hAnsi="Cambria"/>
          <w:b/>
          <w:bCs/>
          <w:color w:val="EC2791"/>
        </w:rPr>
        <w:t>NCERT Line Based Questions</w:t>
      </w:r>
      <w:bookmarkEnd w:id="0"/>
    </w:p>
    <w:p w14:paraId="66708748" w14:textId="77777777" w:rsidR="00310DD6" w:rsidRDefault="00310DD6" w:rsidP="00361B27">
      <w:pPr>
        <w:pStyle w:val="SPACE"/>
        <w:spacing w:before="2"/>
      </w:pPr>
    </w:p>
    <w:p w14:paraId="58FD9453" w14:textId="77777777" w:rsidR="00B40737" w:rsidRDefault="00B40737" w:rsidP="00361B27">
      <w:pPr>
        <w:tabs>
          <w:tab w:val="left" w:pos="585"/>
          <w:tab w:val="left" w:pos="1143"/>
          <w:tab w:val="left" w:pos="1665"/>
          <w:tab w:val="left" w:pos="2178"/>
          <w:tab w:val="left" w:pos="2745"/>
          <w:tab w:val="left" w:pos="3222"/>
          <w:tab w:val="left" w:pos="3798"/>
          <w:tab w:val="left" w:pos="4347"/>
        </w:tabs>
        <w:spacing w:before="2"/>
        <w:ind w:left="585" w:hanging="585"/>
        <w:jc w:val="both"/>
        <w:rPr>
          <w:rFonts w:cs="Times New Roman"/>
          <w:color w:val="000000"/>
          <w:sz w:val="21"/>
          <w:szCs w:val="21"/>
          <w:lang w:val="en-IN"/>
        </w:rPr>
      </w:pPr>
      <w:r>
        <w:rPr>
          <w:rFonts w:ascii="Times New Roman Bold" w:hAnsi="Times New Roman Bold" w:cs="Times New Roman"/>
          <w:b/>
          <w:bCs/>
          <w:color w:val="EC2791"/>
          <w:sz w:val="21"/>
          <w:szCs w:val="21"/>
          <w:lang w:val="en-IN"/>
        </w:rPr>
        <w:t>4</w:t>
      </w:r>
      <w:r w:rsidR="006366B5" w:rsidRPr="0081697B">
        <w:rPr>
          <w:rFonts w:ascii="Times New Roman Bold" w:hAnsi="Times New Roman Bold" w:cs="Times New Roman"/>
          <w:b/>
          <w:bCs/>
          <w:color w:val="EC2791"/>
          <w:sz w:val="21"/>
          <w:szCs w:val="21"/>
          <w:lang w:val="en-IN"/>
        </w:rPr>
        <w:t>1.</w:t>
      </w:r>
      <w:r w:rsidR="006366B5" w:rsidRPr="0081697B">
        <w:rPr>
          <w:rFonts w:ascii="Times New Roman Bold" w:hAnsi="Times New Roman Bold" w:cs="Times New Roman"/>
          <w:b/>
          <w:sz w:val="21"/>
          <w:szCs w:val="21"/>
          <w:lang w:val="en-IN"/>
        </w:rPr>
        <w:tab/>
      </w:r>
      <w:r w:rsidR="006366B5" w:rsidRPr="0081697B">
        <w:rPr>
          <w:rFonts w:cs="Times New Roman"/>
          <w:color w:val="000000"/>
          <w:sz w:val="21"/>
          <w:szCs w:val="21"/>
          <w:lang w:val="en-IN"/>
        </w:rPr>
        <w:t>(B)</w:t>
      </w:r>
    </w:p>
    <w:p w14:paraId="079CAC42" w14:textId="77777777" w:rsidR="00B40737" w:rsidRDefault="00B40737" w:rsidP="00361B27">
      <w:pPr>
        <w:tabs>
          <w:tab w:val="left" w:pos="585"/>
          <w:tab w:val="left" w:pos="1143"/>
          <w:tab w:val="left" w:pos="1665"/>
          <w:tab w:val="left" w:pos="2178"/>
          <w:tab w:val="left" w:pos="2745"/>
          <w:tab w:val="left" w:pos="3222"/>
          <w:tab w:val="left" w:pos="3798"/>
          <w:tab w:val="left" w:pos="4347"/>
        </w:tabs>
        <w:spacing w:before="2"/>
        <w:ind w:left="585" w:hanging="585"/>
        <w:jc w:val="both"/>
        <w:rPr>
          <w:rFonts w:cs="Times New Roman"/>
          <w:color w:val="000000"/>
          <w:sz w:val="21"/>
          <w:szCs w:val="21"/>
          <w:lang w:val="en-IN"/>
        </w:rPr>
      </w:pPr>
      <w:r>
        <w:rPr>
          <w:rFonts w:ascii="Times New Roman Bold" w:hAnsi="Times New Roman Bold" w:cs="Times New Roman"/>
          <w:b/>
          <w:bCs/>
          <w:color w:val="EC2791"/>
          <w:sz w:val="21"/>
          <w:szCs w:val="21"/>
          <w:lang w:val="en-IN"/>
        </w:rPr>
        <w:t>4</w:t>
      </w:r>
      <w:r w:rsidR="006366B5" w:rsidRPr="0081697B">
        <w:rPr>
          <w:rFonts w:ascii="Times New Roman Bold" w:hAnsi="Times New Roman Bold" w:cs="Times New Roman"/>
          <w:b/>
          <w:bCs/>
          <w:color w:val="EC2791"/>
          <w:sz w:val="21"/>
          <w:szCs w:val="21"/>
          <w:lang w:val="en-IN"/>
        </w:rPr>
        <w:t>2.</w:t>
      </w:r>
      <w:r w:rsidR="006366B5" w:rsidRPr="0081697B">
        <w:rPr>
          <w:rFonts w:ascii="Times New Roman Bold" w:hAnsi="Times New Roman Bold" w:cs="Times New Roman"/>
          <w:b/>
          <w:sz w:val="21"/>
          <w:szCs w:val="21"/>
          <w:lang w:val="en-IN"/>
        </w:rPr>
        <w:tab/>
      </w:r>
      <w:r w:rsidR="006366B5" w:rsidRPr="0081697B">
        <w:rPr>
          <w:rFonts w:cs="Times New Roman"/>
          <w:color w:val="000000"/>
          <w:sz w:val="21"/>
          <w:szCs w:val="21"/>
          <w:lang w:val="en-IN"/>
        </w:rPr>
        <w:t>(B)</w:t>
      </w:r>
    </w:p>
    <w:p w14:paraId="0602C2A1" w14:textId="2D61D53F" w:rsidR="001030E5" w:rsidRPr="0081697B" w:rsidRDefault="00B40737" w:rsidP="00361B27">
      <w:pPr>
        <w:tabs>
          <w:tab w:val="left" w:pos="585"/>
          <w:tab w:val="left" w:pos="1143"/>
          <w:tab w:val="left" w:pos="1665"/>
          <w:tab w:val="left" w:pos="2178"/>
          <w:tab w:val="left" w:pos="2745"/>
          <w:tab w:val="left" w:pos="3222"/>
          <w:tab w:val="left" w:pos="3798"/>
          <w:tab w:val="left" w:pos="4347"/>
        </w:tabs>
        <w:spacing w:before="2"/>
        <w:ind w:left="585" w:hanging="585"/>
        <w:jc w:val="both"/>
        <w:rPr>
          <w:rFonts w:cs="Times New Roman"/>
          <w:color w:val="000000"/>
          <w:sz w:val="21"/>
          <w:szCs w:val="21"/>
          <w:lang w:val="en-IN"/>
        </w:rPr>
      </w:pPr>
      <w:r>
        <w:rPr>
          <w:rFonts w:ascii="Times New Roman Bold" w:hAnsi="Times New Roman Bold" w:cs="Times New Roman"/>
          <w:b/>
          <w:bCs/>
          <w:color w:val="EC2791"/>
          <w:sz w:val="21"/>
          <w:szCs w:val="21"/>
          <w:lang w:val="en-IN"/>
        </w:rPr>
        <w:t>4</w:t>
      </w:r>
      <w:r w:rsidR="00A22002" w:rsidRPr="0081697B">
        <w:rPr>
          <w:rFonts w:ascii="Times New Roman Bold" w:hAnsi="Times New Roman Bold" w:cs="Times New Roman"/>
          <w:b/>
          <w:bCs/>
          <w:color w:val="EC2791"/>
          <w:sz w:val="21"/>
          <w:szCs w:val="21"/>
          <w:lang w:val="en-IN"/>
        </w:rPr>
        <w:t>3</w:t>
      </w:r>
      <w:r w:rsidR="00F55E40" w:rsidRPr="0081697B">
        <w:rPr>
          <w:rFonts w:ascii="Times New Roman Bold" w:hAnsi="Times New Roman Bold" w:cs="Times New Roman"/>
          <w:b/>
          <w:bCs/>
          <w:color w:val="EC2791"/>
          <w:sz w:val="21"/>
          <w:szCs w:val="21"/>
          <w:lang w:val="en-IN"/>
        </w:rPr>
        <w:t>.</w:t>
      </w:r>
      <w:r w:rsidR="00F55E40" w:rsidRPr="0081697B">
        <w:rPr>
          <w:rFonts w:ascii="Times New Roman Bold" w:hAnsi="Times New Roman Bold" w:cs="Times New Roman"/>
          <w:b/>
          <w:sz w:val="21"/>
          <w:szCs w:val="21"/>
          <w:lang w:val="en-IN"/>
        </w:rPr>
        <w:tab/>
      </w:r>
      <w:r w:rsidR="0025483C" w:rsidRPr="0081697B">
        <w:rPr>
          <w:rFonts w:cs="Times New Roman"/>
          <w:color w:val="000000"/>
          <w:sz w:val="21"/>
          <w:szCs w:val="21"/>
          <w:lang w:val="en-IN"/>
        </w:rPr>
        <w:t>(A)</w:t>
      </w:r>
    </w:p>
    <w:p w14:paraId="32F15C6D" w14:textId="77777777" w:rsidR="001030E5" w:rsidRPr="0081697B" w:rsidRDefault="001030E5" w:rsidP="00361B27">
      <w:pPr>
        <w:pStyle w:val="SPACE"/>
        <w:spacing w:before="2"/>
      </w:pPr>
    </w:p>
    <w:p w14:paraId="70739571" w14:textId="1D3E8EA8" w:rsidR="00F55E40" w:rsidRPr="0081697B" w:rsidRDefault="00B40737" w:rsidP="00361B27">
      <w:pPr>
        <w:tabs>
          <w:tab w:val="left" w:pos="585"/>
          <w:tab w:val="left" w:pos="1143"/>
          <w:tab w:val="left" w:pos="1665"/>
          <w:tab w:val="left" w:pos="2178"/>
          <w:tab w:val="left" w:pos="2745"/>
          <w:tab w:val="left" w:pos="3222"/>
          <w:tab w:val="left" w:pos="3798"/>
          <w:tab w:val="left" w:pos="4347"/>
        </w:tabs>
        <w:spacing w:before="2"/>
        <w:ind w:left="585" w:hanging="585"/>
        <w:jc w:val="both"/>
        <w:rPr>
          <w:rFonts w:ascii="Times New Roman Bold" w:hAnsi="Times New Roman Bold" w:cs="Times New Roman"/>
          <w:b/>
          <w:sz w:val="21"/>
          <w:szCs w:val="21"/>
          <w:lang w:val="en-IN"/>
        </w:rPr>
      </w:pPr>
      <w:r>
        <w:rPr>
          <w:rFonts w:ascii="Times New Roman Bold" w:hAnsi="Times New Roman Bold" w:cs="Times New Roman"/>
          <w:b/>
          <w:bCs/>
          <w:color w:val="EC2791"/>
          <w:sz w:val="21"/>
          <w:szCs w:val="21"/>
          <w:lang w:val="en-IN"/>
        </w:rPr>
        <w:t>4</w:t>
      </w:r>
      <w:r w:rsidR="00A22002" w:rsidRPr="0081697B">
        <w:rPr>
          <w:rFonts w:ascii="Times New Roman Bold" w:hAnsi="Times New Roman Bold" w:cs="Times New Roman"/>
          <w:b/>
          <w:bCs/>
          <w:color w:val="EC2791"/>
          <w:sz w:val="21"/>
          <w:szCs w:val="21"/>
          <w:lang w:val="en-IN"/>
        </w:rPr>
        <w:t>4</w:t>
      </w:r>
      <w:r w:rsidR="00F55E40" w:rsidRPr="0081697B">
        <w:rPr>
          <w:rFonts w:ascii="Times New Roman Bold" w:hAnsi="Times New Roman Bold" w:cs="Times New Roman"/>
          <w:b/>
          <w:bCs/>
          <w:color w:val="EC2791"/>
          <w:sz w:val="21"/>
          <w:szCs w:val="21"/>
          <w:lang w:val="en-IN"/>
        </w:rPr>
        <w:t>.</w:t>
      </w:r>
      <w:r w:rsidR="00F55E40" w:rsidRPr="0081697B">
        <w:rPr>
          <w:rFonts w:ascii="Times New Roman Bold" w:hAnsi="Times New Roman Bold" w:cs="Times New Roman"/>
          <w:b/>
          <w:sz w:val="21"/>
          <w:szCs w:val="21"/>
          <w:lang w:val="en-IN"/>
        </w:rPr>
        <w:tab/>
      </w:r>
      <w:r w:rsidR="0025483C" w:rsidRPr="0081697B">
        <w:rPr>
          <w:rFonts w:cs="Times New Roman"/>
          <w:color w:val="000000"/>
          <w:sz w:val="21"/>
          <w:szCs w:val="21"/>
          <w:lang w:val="en-IN"/>
        </w:rPr>
        <w:t>(A)</w:t>
      </w:r>
    </w:p>
    <w:p w14:paraId="2CEA30B6" w14:textId="03F3826D" w:rsidR="00761365" w:rsidRDefault="00B40737" w:rsidP="00361B27">
      <w:pPr>
        <w:tabs>
          <w:tab w:val="left" w:pos="585"/>
          <w:tab w:val="left" w:pos="1143"/>
          <w:tab w:val="left" w:pos="1665"/>
          <w:tab w:val="left" w:pos="2178"/>
          <w:tab w:val="left" w:pos="2745"/>
          <w:tab w:val="left" w:pos="3222"/>
          <w:tab w:val="left" w:pos="3798"/>
          <w:tab w:val="left" w:pos="4347"/>
        </w:tabs>
        <w:spacing w:before="2"/>
        <w:ind w:left="585" w:hanging="585"/>
        <w:jc w:val="both"/>
        <w:rPr>
          <w:rFonts w:ascii="Times New Roman Bold" w:hAnsi="Times New Roman Bold" w:cs="Times New Roman"/>
          <w:b/>
          <w:color w:val="EC2791"/>
          <w:sz w:val="21"/>
          <w:szCs w:val="21"/>
          <w:lang w:val="en-IN"/>
        </w:rPr>
      </w:pPr>
      <w:r>
        <w:rPr>
          <w:rFonts w:ascii="Times New Roman Bold" w:hAnsi="Times New Roman Bold" w:cs="Times New Roman"/>
          <w:b/>
          <w:bCs/>
          <w:color w:val="EC2791"/>
          <w:sz w:val="21"/>
          <w:szCs w:val="21"/>
          <w:lang w:val="en-IN"/>
        </w:rPr>
        <w:t>4</w:t>
      </w:r>
      <w:r w:rsidR="00A22002" w:rsidRPr="0081697B">
        <w:rPr>
          <w:rFonts w:ascii="Times New Roman Bold" w:hAnsi="Times New Roman Bold" w:cs="Times New Roman"/>
          <w:b/>
          <w:bCs/>
          <w:color w:val="EC2791"/>
          <w:sz w:val="21"/>
          <w:szCs w:val="21"/>
          <w:lang w:val="en-IN"/>
        </w:rPr>
        <w:t>5</w:t>
      </w:r>
      <w:r w:rsidR="00F55E40" w:rsidRPr="0081697B">
        <w:rPr>
          <w:rFonts w:ascii="Times New Roman Bold" w:hAnsi="Times New Roman Bold" w:cs="Times New Roman"/>
          <w:b/>
          <w:bCs/>
          <w:color w:val="EC2791"/>
          <w:sz w:val="21"/>
          <w:szCs w:val="21"/>
          <w:lang w:val="en-IN"/>
        </w:rPr>
        <w:t>.</w:t>
      </w:r>
      <w:r w:rsidR="00F55E40" w:rsidRPr="0081697B">
        <w:rPr>
          <w:rFonts w:ascii="Times New Roman Bold" w:hAnsi="Times New Roman Bold" w:cs="Times New Roman"/>
          <w:b/>
          <w:sz w:val="21"/>
          <w:szCs w:val="21"/>
          <w:lang w:val="en-IN"/>
        </w:rPr>
        <w:tab/>
      </w:r>
      <w:r w:rsidR="0025483C" w:rsidRPr="0081697B">
        <w:rPr>
          <w:rFonts w:cs="Times New Roman"/>
          <w:color w:val="000000"/>
          <w:sz w:val="21"/>
          <w:szCs w:val="21"/>
          <w:lang w:val="en-IN"/>
        </w:rPr>
        <w:t>(B)</w:t>
      </w:r>
      <w:r w:rsidR="00F55E40" w:rsidRPr="0081697B">
        <w:rPr>
          <w:rFonts w:ascii="Times New Roman Bold" w:hAnsi="Times New Roman Bold" w:cs="Times New Roman"/>
          <w:b/>
          <w:color w:val="EC2791"/>
          <w:sz w:val="21"/>
          <w:szCs w:val="21"/>
          <w:lang w:val="en-IN"/>
        </w:rPr>
        <w:tab/>
      </w:r>
    </w:p>
    <w:p w14:paraId="2F5B744F" w14:textId="77777777" w:rsidR="00F55E40" w:rsidRPr="0081697B" w:rsidRDefault="00761365" w:rsidP="00361B27">
      <w:pPr>
        <w:tabs>
          <w:tab w:val="left" w:pos="585"/>
          <w:tab w:val="left" w:pos="1143"/>
          <w:tab w:val="left" w:pos="1665"/>
          <w:tab w:val="left" w:pos="2178"/>
          <w:tab w:val="left" w:pos="2745"/>
          <w:tab w:val="left" w:pos="3222"/>
          <w:tab w:val="left" w:pos="3798"/>
          <w:tab w:val="left" w:pos="4347"/>
        </w:tabs>
        <w:spacing w:before="2"/>
        <w:ind w:left="585" w:hanging="585"/>
        <w:jc w:val="both"/>
        <w:rPr>
          <w:rFonts w:cs="Times New Roman"/>
          <w:sz w:val="21"/>
          <w:szCs w:val="21"/>
          <w:lang w:val="en-IN"/>
        </w:rPr>
      </w:pPr>
      <w:r>
        <w:rPr>
          <w:rFonts w:ascii="Times New Roman Bold" w:hAnsi="Times New Roman Bold" w:cs="Times New Roman"/>
          <w:b/>
          <w:bCs/>
          <w:color w:val="EC2791"/>
          <w:sz w:val="21"/>
          <w:szCs w:val="21"/>
          <w:lang w:val="en-IN"/>
        </w:rPr>
        <w:tab/>
      </w:r>
      <w:r w:rsidR="00F55E40" w:rsidRPr="0081697B">
        <w:rPr>
          <w:rFonts w:cs="Times New Roman"/>
          <w:sz w:val="21"/>
          <w:szCs w:val="21"/>
          <w:lang w:val="en-IN"/>
        </w:rPr>
        <w:t>Taxa can indicate categories at very different levels.</w:t>
      </w:r>
    </w:p>
    <w:p w14:paraId="6289CB65" w14:textId="77777777" w:rsidR="00393C23" w:rsidRPr="0081697B" w:rsidRDefault="00393C23" w:rsidP="00361B27">
      <w:pPr>
        <w:pStyle w:val="SPACE"/>
        <w:spacing w:before="2"/>
      </w:pPr>
    </w:p>
    <w:p w14:paraId="700FEC60" w14:textId="77777777" w:rsidR="00B40737" w:rsidRDefault="00B40737" w:rsidP="00361B27">
      <w:pPr>
        <w:tabs>
          <w:tab w:val="left" w:pos="585"/>
          <w:tab w:val="left" w:pos="1143"/>
          <w:tab w:val="left" w:pos="1665"/>
          <w:tab w:val="left" w:pos="2178"/>
          <w:tab w:val="left" w:pos="2745"/>
          <w:tab w:val="left" w:pos="3222"/>
          <w:tab w:val="left" w:pos="3798"/>
          <w:tab w:val="left" w:pos="3960"/>
          <w:tab w:val="left" w:pos="4347"/>
        </w:tabs>
        <w:spacing w:before="2"/>
        <w:ind w:left="585" w:hanging="585"/>
        <w:jc w:val="both"/>
        <w:rPr>
          <w:rFonts w:cs="Times New Roman"/>
          <w:color w:val="000000"/>
          <w:sz w:val="21"/>
          <w:szCs w:val="21"/>
          <w:lang w:val="en-IN"/>
        </w:rPr>
      </w:pPr>
      <w:r>
        <w:rPr>
          <w:rFonts w:ascii="Times New Roman Bold" w:hAnsi="Times New Roman Bold" w:cs="Times New Roman"/>
          <w:b/>
          <w:bCs/>
          <w:color w:val="EC2791"/>
          <w:sz w:val="21"/>
          <w:szCs w:val="21"/>
          <w:lang w:val="en-IN"/>
        </w:rPr>
        <w:t>4</w:t>
      </w:r>
      <w:r w:rsidR="00A22002" w:rsidRPr="0081697B">
        <w:rPr>
          <w:rFonts w:ascii="Times New Roman Bold" w:hAnsi="Times New Roman Bold" w:cs="Times New Roman"/>
          <w:b/>
          <w:bCs/>
          <w:color w:val="EC2791"/>
          <w:sz w:val="21"/>
          <w:szCs w:val="21"/>
          <w:lang w:val="en-IN"/>
        </w:rPr>
        <w:t>6</w:t>
      </w:r>
      <w:r w:rsidR="00F55E40" w:rsidRPr="0081697B">
        <w:rPr>
          <w:rFonts w:ascii="Times New Roman Bold" w:hAnsi="Times New Roman Bold" w:cs="Times New Roman"/>
          <w:b/>
          <w:bCs/>
          <w:color w:val="EC2791"/>
          <w:sz w:val="21"/>
          <w:szCs w:val="21"/>
          <w:lang w:val="en-IN"/>
        </w:rPr>
        <w:t>.</w:t>
      </w:r>
      <w:r w:rsidR="00F55E40" w:rsidRPr="0081697B">
        <w:rPr>
          <w:rFonts w:ascii="Times New Roman Bold" w:hAnsi="Times New Roman Bold" w:cs="Times New Roman"/>
          <w:b/>
          <w:sz w:val="21"/>
          <w:szCs w:val="21"/>
          <w:lang w:val="en-IN"/>
        </w:rPr>
        <w:tab/>
      </w:r>
      <w:r w:rsidR="0025483C" w:rsidRPr="0081697B">
        <w:rPr>
          <w:rFonts w:cs="Times New Roman"/>
          <w:color w:val="000000"/>
          <w:sz w:val="21"/>
          <w:szCs w:val="21"/>
          <w:lang w:val="en-IN"/>
        </w:rPr>
        <w:t>(D)</w:t>
      </w:r>
    </w:p>
    <w:p w14:paraId="6FA35684" w14:textId="77777777" w:rsidR="00B40737" w:rsidRDefault="00B40737" w:rsidP="00361B27">
      <w:pPr>
        <w:tabs>
          <w:tab w:val="left" w:pos="585"/>
          <w:tab w:val="left" w:pos="1143"/>
          <w:tab w:val="left" w:pos="1665"/>
          <w:tab w:val="left" w:pos="2178"/>
          <w:tab w:val="left" w:pos="2745"/>
          <w:tab w:val="left" w:pos="3222"/>
          <w:tab w:val="left" w:pos="3798"/>
          <w:tab w:val="left" w:pos="3960"/>
          <w:tab w:val="left" w:pos="4347"/>
        </w:tabs>
        <w:spacing w:before="2"/>
        <w:ind w:left="585" w:hanging="585"/>
        <w:jc w:val="both"/>
        <w:rPr>
          <w:rFonts w:cs="Times New Roman"/>
          <w:color w:val="000000"/>
          <w:sz w:val="21"/>
          <w:szCs w:val="21"/>
          <w:lang w:val="en-IN"/>
        </w:rPr>
      </w:pPr>
      <w:r>
        <w:rPr>
          <w:rFonts w:ascii="Times New Roman Bold" w:hAnsi="Times New Roman Bold" w:cs="Times New Roman"/>
          <w:b/>
          <w:bCs/>
          <w:color w:val="EC2791"/>
          <w:sz w:val="21"/>
          <w:szCs w:val="21"/>
          <w:lang w:val="en-IN"/>
        </w:rPr>
        <w:t>4</w:t>
      </w:r>
      <w:r w:rsidR="00A22002" w:rsidRPr="0081697B">
        <w:rPr>
          <w:rFonts w:ascii="Times New Roman Bold" w:hAnsi="Times New Roman Bold" w:cs="Times New Roman"/>
          <w:b/>
          <w:bCs/>
          <w:color w:val="EC2791"/>
          <w:sz w:val="21"/>
          <w:szCs w:val="21"/>
          <w:lang w:val="en-IN"/>
        </w:rPr>
        <w:t>7</w:t>
      </w:r>
      <w:r w:rsidR="00F55E40" w:rsidRPr="0081697B">
        <w:rPr>
          <w:rFonts w:ascii="Times New Roman Bold" w:hAnsi="Times New Roman Bold" w:cs="Times New Roman"/>
          <w:b/>
          <w:bCs/>
          <w:color w:val="EC2791"/>
          <w:sz w:val="21"/>
          <w:szCs w:val="21"/>
          <w:lang w:val="en-IN"/>
        </w:rPr>
        <w:t>.</w:t>
      </w:r>
      <w:r w:rsidR="00F55E40" w:rsidRPr="0081697B">
        <w:rPr>
          <w:rFonts w:ascii="Times New Roman Bold" w:hAnsi="Times New Roman Bold" w:cs="Times New Roman"/>
          <w:b/>
          <w:sz w:val="21"/>
          <w:szCs w:val="21"/>
          <w:lang w:val="en-IN"/>
        </w:rPr>
        <w:tab/>
      </w:r>
      <w:r w:rsidR="0025483C" w:rsidRPr="0081697B">
        <w:rPr>
          <w:rFonts w:cs="Times New Roman"/>
          <w:color w:val="000000"/>
          <w:sz w:val="21"/>
          <w:szCs w:val="21"/>
          <w:lang w:val="en-IN"/>
        </w:rPr>
        <w:t>(B)</w:t>
      </w:r>
    </w:p>
    <w:p w14:paraId="5B4CD395" w14:textId="08299CFB" w:rsidR="00F55E40" w:rsidRPr="0081697B" w:rsidRDefault="00B40737" w:rsidP="00361B27">
      <w:pPr>
        <w:tabs>
          <w:tab w:val="left" w:pos="585"/>
          <w:tab w:val="left" w:pos="1143"/>
          <w:tab w:val="left" w:pos="1665"/>
          <w:tab w:val="left" w:pos="2178"/>
          <w:tab w:val="left" w:pos="2745"/>
          <w:tab w:val="left" w:pos="3222"/>
          <w:tab w:val="left" w:pos="3798"/>
          <w:tab w:val="left" w:pos="3960"/>
          <w:tab w:val="left" w:pos="4347"/>
        </w:tabs>
        <w:spacing w:before="2"/>
        <w:ind w:left="585" w:hanging="585"/>
        <w:jc w:val="both"/>
        <w:rPr>
          <w:rFonts w:ascii="Times New Roman Bold" w:hAnsi="Times New Roman Bold" w:cs="Times New Roman"/>
          <w:b/>
          <w:sz w:val="21"/>
          <w:szCs w:val="21"/>
          <w:lang w:val="en-IN"/>
        </w:rPr>
      </w:pPr>
      <w:r>
        <w:rPr>
          <w:rFonts w:ascii="Times New Roman Bold" w:hAnsi="Times New Roman Bold" w:cs="Times New Roman"/>
          <w:b/>
          <w:bCs/>
          <w:color w:val="EC2791"/>
          <w:sz w:val="21"/>
          <w:szCs w:val="21"/>
          <w:lang w:val="en-IN"/>
        </w:rPr>
        <w:t>48</w:t>
      </w:r>
      <w:r w:rsidR="00F55E40" w:rsidRPr="0081697B">
        <w:rPr>
          <w:rFonts w:ascii="Times New Roman Bold" w:hAnsi="Times New Roman Bold" w:cs="Times New Roman"/>
          <w:b/>
          <w:bCs/>
          <w:color w:val="EC2791"/>
          <w:sz w:val="21"/>
          <w:szCs w:val="21"/>
          <w:lang w:val="en-IN"/>
        </w:rPr>
        <w:t>.</w:t>
      </w:r>
      <w:r w:rsidR="00F55E40" w:rsidRPr="0081697B">
        <w:rPr>
          <w:rFonts w:ascii="Times New Roman Bold" w:hAnsi="Times New Roman Bold" w:cs="Times New Roman"/>
          <w:b/>
          <w:sz w:val="21"/>
          <w:szCs w:val="21"/>
          <w:lang w:val="en-IN"/>
        </w:rPr>
        <w:tab/>
      </w:r>
      <w:r w:rsidR="0025483C" w:rsidRPr="0081697B">
        <w:rPr>
          <w:rFonts w:cs="Times New Roman"/>
          <w:color w:val="000000"/>
          <w:sz w:val="21"/>
          <w:szCs w:val="21"/>
          <w:lang w:val="en-IN"/>
        </w:rPr>
        <w:t>(A)</w:t>
      </w:r>
    </w:p>
    <w:p w14:paraId="2D5DD891" w14:textId="77777777" w:rsidR="00F55E40" w:rsidRPr="0081697B" w:rsidRDefault="00F55E40" w:rsidP="00361B27">
      <w:pPr>
        <w:pStyle w:val="SPACE"/>
        <w:spacing w:before="2"/>
      </w:pPr>
    </w:p>
    <w:p w14:paraId="0449F990" w14:textId="3F77FA43" w:rsidR="00F55E40" w:rsidRPr="0081697B" w:rsidRDefault="00B40737" w:rsidP="00361B27">
      <w:pPr>
        <w:tabs>
          <w:tab w:val="left" w:pos="585"/>
          <w:tab w:val="left" w:pos="1143"/>
          <w:tab w:val="left" w:pos="1665"/>
          <w:tab w:val="left" w:pos="2178"/>
          <w:tab w:val="left" w:pos="2745"/>
          <w:tab w:val="left" w:pos="3222"/>
          <w:tab w:val="left" w:pos="3798"/>
          <w:tab w:val="left" w:pos="3960"/>
          <w:tab w:val="left" w:pos="4347"/>
        </w:tabs>
        <w:spacing w:before="2"/>
        <w:ind w:left="585" w:hanging="585"/>
        <w:jc w:val="both"/>
        <w:rPr>
          <w:rFonts w:cs="Times New Roman"/>
          <w:color w:val="000000"/>
          <w:sz w:val="21"/>
          <w:szCs w:val="21"/>
          <w:lang w:val="en-IN"/>
        </w:rPr>
      </w:pPr>
      <w:r>
        <w:rPr>
          <w:rFonts w:ascii="Times New Roman Bold" w:hAnsi="Times New Roman Bold" w:cs="Times New Roman"/>
          <w:b/>
          <w:bCs/>
          <w:color w:val="EC2791"/>
          <w:sz w:val="21"/>
          <w:szCs w:val="21"/>
          <w:lang w:val="en-IN"/>
        </w:rPr>
        <w:t>4</w:t>
      </w:r>
      <w:r w:rsidR="00A22002" w:rsidRPr="0081697B">
        <w:rPr>
          <w:rFonts w:ascii="Times New Roman Bold" w:hAnsi="Times New Roman Bold" w:cs="Times New Roman"/>
          <w:b/>
          <w:bCs/>
          <w:color w:val="EC2791"/>
          <w:sz w:val="21"/>
          <w:szCs w:val="21"/>
          <w:lang w:val="en-IN"/>
        </w:rPr>
        <w:t>9</w:t>
      </w:r>
      <w:r w:rsidR="00F55E40" w:rsidRPr="0081697B">
        <w:rPr>
          <w:rFonts w:ascii="Times New Roman Bold" w:hAnsi="Times New Roman Bold" w:cs="Times New Roman"/>
          <w:b/>
          <w:bCs/>
          <w:color w:val="EC2791"/>
          <w:sz w:val="21"/>
          <w:szCs w:val="21"/>
          <w:lang w:val="en-IN"/>
        </w:rPr>
        <w:t>.</w:t>
      </w:r>
      <w:r w:rsidR="00F55E40" w:rsidRPr="0081697B">
        <w:rPr>
          <w:rFonts w:ascii="Times New Roman Bold" w:hAnsi="Times New Roman Bold" w:cs="Times New Roman"/>
          <w:b/>
          <w:sz w:val="21"/>
          <w:szCs w:val="21"/>
          <w:lang w:val="en-IN"/>
        </w:rPr>
        <w:tab/>
      </w:r>
      <w:r w:rsidR="0025483C" w:rsidRPr="0081697B">
        <w:rPr>
          <w:rFonts w:cs="Times New Roman"/>
          <w:color w:val="000000"/>
          <w:sz w:val="21"/>
          <w:szCs w:val="21"/>
          <w:lang w:val="en-IN"/>
        </w:rPr>
        <w:t>(D)</w:t>
      </w:r>
    </w:p>
    <w:p w14:paraId="24F7B659" w14:textId="77777777" w:rsidR="001E4EE1" w:rsidRPr="0081697B" w:rsidRDefault="001E4EE1" w:rsidP="00361B27">
      <w:pPr>
        <w:pStyle w:val="SPACE"/>
        <w:spacing w:before="2"/>
      </w:pPr>
    </w:p>
    <w:bookmarkStart w:id="1" w:name="_Hlk195881849"/>
    <w:p w14:paraId="4E1B2E2D" w14:textId="35373E3E" w:rsidR="002D01E6" w:rsidRPr="005C714C" w:rsidRDefault="005C3524" w:rsidP="00361B27">
      <w:pPr>
        <w:pStyle w:val="ctrl-4"/>
        <w:tabs>
          <w:tab w:val="clear" w:pos="547"/>
          <w:tab w:val="clear" w:pos="1080"/>
          <w:tab w:val="clear" w:pos="3240"/>
          <w:tab w:val="left" w:pos="585"/>
          <w:tab w:val="left" w:pos="963"/>
          <w:tab w:val="left" w:pos="1143"/>
          <w:tab w:val="left" w:pos="1440"/>
          <w:tab w:val="left" w:pos="1665"/>
          <w:tab w:val="left" w:pos="2178"/>
          <w:tab w:val="left" w:pos="3222"/>
          <w:tab w:val="left" w:pos="3798"/>
          <w:tab w:val="left" w:pos="4347"/>
        </w:tabs>
        <w:spacing w:before="2"/>
        <w:ind w:left="585" w:hanging="585"/>
        <w:jc w:val="center"/>
        <w:rPr>
          <w:rFonts w:ascii="Cambria" w:hAnsi="Cambria"/>
          <w:b/>
          <w:bCs/>
          <w:sz w:val="21"/>
          <w:szCs w:val="21"/>
        </w:rPr>
      </w:pPr>
      <w:r>
        <w:rPr>
          <w:rFonts w:ascii="Cambria" w:hAnsi="Cambria"/>
          <w:b/>
          <w:bCs/>
          <w:sz w:val="21"/>
          <w:szCs w:val="21"/>
        </w:rPr>
      </w:r>
      <w:r>
        <w:rPr>
          <w:rFonts w:ascii="Cambria" w:hAnsi="Cambria"/>
          <w:b/>
          <w:bCs/>
          <w:sz w:val="21"/>
          <w:szCs w:val="21"/>
        </w:rPr>
        <w:pict w14:anchorId="7E46EA4D">
          <v:group id="_x0000_s6737" style="width:218.25pt;height:23.75pt;mso-position-horizontal-relative:char;mso-position-vertical-relative:line" coordorigin="4051,5402" coordsize="4365,475">
            <v:shape id="_x0000_s6738" type="#_x0000_t32" style="position:absolute;left:4051;top:5640;width:4365;height:0;flip:y" o:connectortype="straight" strokecolor="#f49ac1"/>
            <v:group id="_x0000_s6739" style="position:absolute;left:4650;top:5402;width:3168;height:475" coordorigin="4650,5402" coordsize="3168,475">
              <v:group id="Group 264" o:spid="_x0000_s6740" style="position:absolute;left:4650;top:5445;width:3168;height:432" coordsize="35153,3117">
                <v:shape id="Graphic 10" o:spid="_x0000_s6741" style="position:absolute;width:35153;height:3117;visibility:visible;mso-wrap-style:square;v-text-anchor:top" coordsize="3515360,311785" path="m3359404,l155867,,106601,7946,63815,30074,30074,63815,7946,106601,,155867r7946,49271l30074,247929r33741,33743l106601,303800r49266,7946l3359404,311746r49265,-7946l3451456,281672r33741,-33743l3507324,205138r7947,-49271l3507324,106601,3485197,63815,3451456,30074,3408669,7946,3359404,xe" fillcolor="#fcdfeb" stroked="f">
                  <v:path arrowok="t"/>
                </v:shape>
                <v:shape id="Graphic 11" o:spid="_x0000_s6742" style="position:absolute;width:35153;height:3117;visibility:visible;mso-wrap-style:square;v-text-anchor:top" coordsize="3515360,311785" path="m155867,l106601,7946,63815,30074,30074,63815,7946,106601,,155867r7946,49271l30074,247929r33741,33743l106601,303800r49266,7946l3359404,311746r49265,-7946l3451456,281672r33741,-33743l3507324,205138r7947,-49271l3507324,106601,3485197,63815,3451456,30074,3408669,7946,3359404,,155867,xe" filled="f" strokecolor="#f49ac1" strokeweight="1pt">
                  <v:path arrowok="t"/>
                </v:shape>
              </v:group>
              <v:shape id="_x0000_s6743" type="#_x0000_t202" style="position:absolute;left:4950;top:5402;width:2568;height:472;mso-wrap-style:none" filled="f" stroked="f">
                <v:fill o:detectmouseclick="t"/>
                <v:textbox style="mso-next-textbox:#_x0000_s6743;mso-fit-shape-to-text:t">
                  <w:txbxContent>
                    <w:p w14:paraId="2265B715" w14:textId="77777777" w:rsidR="002D01E6" w:rsidRDefault="002D01E6" w:rsidP="002D01E6">
                      <w:pPr>
                        <w:jc w:val="center"/>
                        <w:rPr>
                          <w:rFonts w:ascii="Cambria" w:hAnsi="Cambria"/>
                          <w:b/>
                          <w:color w:val="000000"/>
                          <w:sz w:val="28"/>
                          <w:szCs w:val="28"/>
                          <w:lang w:val="en-US"/>
                        </w:rPr>
                      </w:pPr>
                      <w:r w:rsidRPr="004658F2">
                        <w:rPr>
                          <w:rFonts w:ascii="Cambria" w:hAnsi="Cambria"/>
                          <w:b/>
                          <w:color w:val="000000"/>
                          <w:sz w:val="28"/>
                          <w:szCs w:val="28"/>
                          <w:lang w:val="en-US"/>
                        </w:rPr>
                        <w:t>Crossover Section</w:t>
                      </w:r>
                    </w:p>
                  </w:txbxContent>
                </v:textbox>
              </v:shape>
            </v:group>
            <w10:wrap anchorx="margin"/>
            <w10:anchorlock/>
          </v:group>
        </w:pict>
      </w:r>
    </w:p>
    <w:p w14:paraId="03C756E2" w14:textId="77777777" w:rsidR="002D01E6" w:rsidRPr="005C714C" w:rsidRDefault="002D01E6" w:rsidP="00361B27">
      <w:pPr>
        <w:pStyle w:val="ctrl-4"/>
        <w:tabs>
          <w:tab w:val="clear" w:pos="547"/>
          <w:tab w:val="clear" w:pos="1080"/>
          <w:tab w:val="clear" w:pos="3240"/>
          <w:tab w:val="left" w:pos="585"/>
          <w:tab w:val="left" w:pos="963"/>
          <w:tab w:val="left" w:pos="1143"/>
          <w:tab w:val="left" w:pos="1440"/>
          <w:tab w:val="left" w:pos="1665"/>
          <w:tab w:val="left" w:pos="2178"/>
          <w:tab w:val="left" w:pos="3222"/>
          <w:tab w:val="left" w:pos="3798"/>
          <w:tab w:val="left" w:pos="4347"/>
        </w:tabs>
        <w:spacing w:before="2"/>
        <w:ind w:left="585" w:hanging="585"/>
        <w:jc w:val="center"/>
        <w:rPr>
          <w:rFonts w:ascii="Cambria" w:hAnsi="Cambria"/>
          <w:b/>
          <w:bCs/>
          <w:sz w:val="21"/>
          <w:szCs w:val="21"/>
        </w:rPr>
      </w:pPr>
    </w:p>
    <w:p w14:paraId="115CCA1C" w14:textId="77777777" w:rsidR="00872C7F" w:rsidRDefault="00872C7F" w:rsidP="00361B27">
      <w:pPr>
        <w:pStyle w:val="SPACE"/>
        <w:spacing w:before="2"/>
      </w:pPr>
    </w:p>
    <w:p w14:paraId="2FC25BE1" w14:textId="77777777" w:rsidR="00310DD6" w:rsidRPr="00436DA4" w:rsidRDefault="00310DD6" w:rsidP="00361B27">
      <w:pPr>
        <w:pStyle w:val="SPACE"/>
        <w:shd w:val="clear" w:color="auto" w:fill="F2F2F2"/>
        <w:tabs>
          <w:tab w:val="clear" w:pos="547"/>
          <w:tab w:val="left" w:pos="180"/>
          <w:tab w:val="left" w:pos="423"/>
          <w:tab w:val="left" w:pos="540"/>
          <w:tab w:val="left" w:pos="963"/>
          <w:tab w:val="left" w:pos="1080"/>
          <w:tab w:val="left" w:pos="1620"/>
          <w:tab w:val="left" w:pos="2160"/>
          <w:tab w:val="left" w:pos="2700"/>
          <w:tab w:val="left" w:pos="3240"/>
          <w:tab w:val="left" w:pos="3780"/>
          <w:tab w:val="left" w:pos="4320"/>
          <w:tab w:val="left" w:pos="4860"/>
          <w:tab w:val="left" w:pos="5400"/>
          <w:tab w:val="left" w:pos="5940"/>
          <w:tab w:val="left" w:pos="6480"/>
          <w:tab w:val="left" w:pos="7020"/>
          <w:tab w:val="left" w:pos="7560"/>
          <w:tab w:val="left" w:pos="8100"/>
          <w:tab w:val="left" w:pos="8640"/>
          <w:tab w:val="left" w:pos="9180"/>
        </w:tabs>
        <w:suppressAutoHyphens/>
        <w:spacing w:before="2" w:line="240" w:lineRule="auto"/>
        <w:ind w:left="0" w:firstLine="0"/>
        <w:jc w:val="center"/>
        <w:rPr>
          <w:rFonts w:ascii="Cambria" w:hAnsi="Cambria"/>
          <w:b/>
          <w:bCs/>
          <w:color w:val="EC2791"/>
        </w:rPr>
      </w:pPr>
      <w:bookmarkStart w:id="2" w:name="_Hlk209812737"/>
      <w:r w:rsidRPr="00436DA4">
        <w:rPr>
          <w:rFonts w:ascii="Cambria" w:hAnsi="Cambria"/>
          <w:b/>
          <w:bCs/>
          <w:color w:val="EC2791"/>
        </w:rPr>
        <w:t>Assertion &amp; Reasoning</w:t>
      </w:r>
      <w:bookmarkEnd w:id="2"/>
    </w:p>
    <w:p w14:paraId="4E4B9A0F" w14:textId="77777777" w:rsidR="00310DD6" w:rsidRPr="0018680A" w:rsidRDefault="00310DD6" w:rsidP="00361B27">
      <w:pPr>
        <w:pStyle w:val="SPACE"/>
        <w:suppressAutoHyphens/>
        <w:spacing w:before="2"/>
      </w:pPr>
    </w:p>
    <w:bookmarkEnd w:id="1"/>
    <w:p w14:paraId="5D40E896" w14:textId="0C7E7C29" w:rsidR="00761365" w:rsidRDefault="00B40737" w:rsidP="00361B27">
      <w:pPr>
        <w:pStyle w:val="ctrl-4"/>
        <w:tabs>
          <w:tab w:val="clear" w:pos="547"/>
          <w:tab w:val="clear" w:pos="1080"/>
          <w:tab w:val="clear" w:pos="2700"/>
          <w:tab w:val="clear" w:pos="3240"/>
          <w:tab w:val="left" w:pos="585"/>
          <w:tab w:val="left" w:pos="1143"/>
          <w:tab w:val="left" w:pos="1665"/>
          <w:tab w:val="left" w:pos="2178"/>
          <w:tab w:val="left" w:pos="2772"/>
          <w:tab w:val="left" w:pos="3285"/>
          <w:tab w:val="left" w:pos="3825"/>
          <w:tab w:val="left" w:pos="4347"/>
        </w:tabs>
        <w:spacing w:before="2"/>
        <w:ind w:left="585" w:hanging="585"/>
        <w:jc w:val="both"/>
        <w:rPr>
          <w:rFonts w:ascii="Times New Roman Bold" w:hAnsi="Times New Roman Bold"/>
          <w:b/>
          <w:bCs/>
          <w:sz w:val="21"/>
          <w:szCs w:val="21"/>
          <w:lang w:val="en-IN"/>
        </w:rPr>
      </w:pPr>
      <w:r>
        <w:rPr>
          <w:rFonts w:ascii="Times New Roman Bold" w:hAnsi="Times New Roman Bold"/>
          <w:b/>
          <w:bCs/>
          <w:color w:val="EC2791"/>
          <w:sz w:val="21"/>
          <w:szCs w:val="21"/>
          <w:lang w:val="en-IN"/>
        </w:rPr>
        <w:t>50</w:t>
      </w:r>
      <w:r w:rsidR="005D242B" w:rsidRPr="0081697B">
        <w:rPr>
          <w:rFonts w:ascii="Times New Roman Bold" w:hAnsi="Times New Roman Bold"/>
          <w:b/>
          <w:bCs/>
          <w:color w:val="EC2791"/>
          <w:sz w:val="21"/>
          <w:szCs w:val="21"/>
          <w:lang w:val="en-IN"/>
        </w:rPr>
        <w:t>.</w:t>
      </w:r>
      <w:r w:rsidR="005D242B" w:rsidRPr="0081697B">
        <w:rPr>
          <w:rFonts w:ascii="Times New Roman Bold" w:hAnsi="Times New Roman Bold"/>
          <w:b/>
          <w:bCs/>
          <w:sz w:val="21"/>
          <w:szCs w:val="21"/>
          <w:lang w:val="en-IN"/>
        </w:rPr>
        <w:tab/>
      </w:r>
      <w:r w:rsidR="0025483C" w:rsidRPr="0081697B">
        <w:rPr>
          <w:bCs/>
          <w:color w:val="000000"/>
          <w:sz w:val="21"/>
          <w:szCs w:val="21"/>
          <w:lang w:val="en-IN"/>
        </w:rPr>
        <w:t>(C)</w:t>
      </w:r>
    </w:p>
    <w:p w14:paraId="1E27BCDA" w14:textId="77777777" w:rsidR="005D242B" w:rsidRPr="0081697B" w:rsidRDefault="00761365" w:rsidP="00361B27">
      <w:pPr>
        <w:pStyle w:val="ctrl-4"/>
        <w:tabs>
          <w:tab w:val="clear" w:pos="547"/>
          <w:tab w:val="clear" w:pos="1080"/>
          <w:tab w:val="clear" w:pos="2700"/>
          <w:tab w:val="clear" w:pos="3240"/>
          <w:tab w:val="left" w:pos="585"/>
          <w:tab w:val="left" w:pos="1143"/>
          <w:tab w:val="left" w:pos="1665"/>
          <w:tab w:val="left" w:pos="2178"/>
          <w:tab w:val="left" w:pos="2772"/>
          <w:tab w:val="left" w:pos="3285"/>
          <w:tab w:val="left" w:pos="3825"/>
          <w:tab w:val="left" w:pos="4347"/>
        </w:tabs>
        <w:spacing w:before="2"/>
        <w:ind w:left="585" w:hanging="585"/>
        <w:jc w:val="both"/>
        <w:rPr>
          <w:bCs/>
          <w:color w:val="000000"/>
          <w:sz w:val="21"/>
          <w:szCs w:val="21"/>
          <w:lang w:val="en-IN"/>
        </w:rPr>
      </w:pPr>
      <w:r>
        <w:rPr>
          <w:bCs/>
          <w:color w:val="000000"/>
          <w:sz w:val="21"/>
          <w:szCs w:val="21"/>
          <w:lang w:val="en-IN"/>
        </w:rPr>
        <w:tab/>
      </w:r>
      <w:r w:rsidR="005D242B" w:rsidRPr="0081697B">
        <w:rPr>
          <w:bCs/>
          <w:color w:val="000000"/>
          <w:sz w:val="21"/>
          <w:szCs w:val="21"/>
          <w:lang w:val="en-IN"/>
        </w:rPr>
        <w:t>Reproduction is not an absolute defining characteristic of life because exceptions exist, such as sterile organisms and worker bees.</w:t>
      </w:r>
    </w:p>
    <w:p w14:paraId="7584C26C" w14:textId="77777777" w:rsidR="00F55E40" w:rsidRPr="0081697B" w:rsidRDefault="00F55E40" w:rsidP="00361B27">
      <w:pPr>
        <w:pStyle w:val="SPACE"/>
        <w:spacing w:before="2"/>
      </w:pPr>
    </w:p>
    <w:p w14:paraId="0123912A" w14:textId="645A1C01" w:rsidR="005D242B" w:rsidRPr="0081697B" w:rsidRDefault="00B40737" w:rsidP="00361B27">
      <w:pPr>
        <w:pStyle w:val="ctrl-4"/>
        <w:tabs>
          <w:tab w:val="clear" w:pos="547"/>
          <w:tab w:val="clear" w:pos="1080"/>
          <w:tab w:val="clear" w:pos="2700"/>
          <w:tab w:val="clear" w:pos="3240"/>
          <w:tab w:val="left" w:pos="585"/>
          <w:tab w:val="left" w:pos="1143"/>
          <w:tab w:val="left" w:pos="1665"/>
          <w:tab w:val="left" w:pos="2178"/>
          <w:tab w:val="left" w:pos="2772"/>
          <w:tab w:val="left" w:pos="3285"/>
          <w:tab w:val="left" w:pos="3825"/>
          <w:tab w:val="left" w:pos="4347"/>
        </w:tabs>
        <w:spacing w:before="2"/>
        <w:ind w:left="585" w:hanging="585"/>
        <w:jc w:val="both"/>
        <w:rPr>
          <w:rFonts w:ascii="Times New Roman Bold" w:hAnsi="Times New Roman Bold"/>
          <w:b/>
          <w:sz w:val="21"/>
          <w:szCs w:val="21"/>
          <w:lang w:val="en-GB"/>
        </w:rPr>
      </w:pPr>
      <w:r>
        <w:rPr>
          <w:rFonts w:ascii="Times New Roman Bold" w:hAnsi="Times New Roman Bold"/>
          <w:b/>
          <w:bCs/>
          <w:color w:val="EC2791"/>
          <w:sz w:val="21"/>
          <w:szCs w:val="21"/>
          <w:lang w:val="en-IN"/>
        </w:rPr>
        <w:t>51</w:t>
      </w:r>
      <w:r w:rsidR="005D242B" w:rsidRPr="0081697B">
        <w:rPr>
          <w:rFonts w:ascii="Times New Roman Bold" w:hAnsi="Times New Roman Bold"/>
          <w:b/>
          <w:bCs/>
          <w:color w:val="EC2791"/>
          <w:sz w:val="21"/>
          <w:szCs w:val="21"/>
          <w:lang w:val="en-IN"/>
        </w:rPr>
        <w:t>.</w:t>
      </w:r>
      <w:r w:rsidR="005D242B" w:rsidRPr="0081697B">
        <w:rPr>
          <w:rFonts w:ascii="Times New Roman Bold" w:hAnsi="Times New Roman Bold"/>
          <w:b/>
          <w:sz w:val="21"/>
          <w:szCs w:val="21"/>
          <w:lang w:val="en-GB"/>
        </w:rPr>
        <w:tab/>
      </w:r>
      <w:r w:rsidR="0025483C" w:rsidRPr="0081697B">
        <w:rPr>
          <w:color w:val="000000"/>
          <w:sz w:val="21"/>
          <w:szCs w:val="21"/>
          <w:lang w:val="en-GB"/>
        </w:rPr>
        <w:t>(A)</w:t>
      </w:r>
    </w:p>
    <w:p w14:paraId="4C84A956" w14:textId="77777777" w:rsidR="005D242B" w:rsidRPr="0081697B" w:rsidRDefault="005D242B" w:rsidP="00361B27">
      <w:pPr>
        <w:pStyle w:val="SPACE"/>
        <w:spacing w:before="2"/>
      </w:pPr>
    </w:p>
    <w:p w14:paraId="1861211C" w14:textId="6B6DF7C6" w:rsidR="00761365" w:rsidRDefault="00B40737" w:rsidP="00361B27">
      <w:pPr>
        <w:pStyle w:val="ctrl-4"/>
        <w:tabs>
          <w:tab w:val="clear" w:pos="547"/>
          <w:tab w:val="clear" w:pos="1080"/>
          <w:tab w:val="clear" w:pos="2700"/>
          <w:tab w:val="clear" w:pos="3240"/>
          <w:tab w:val="left" w:pos="585"/>
          <w:tab w:val="left" w:pos="1143"/>
          <w:tab w:val="left" w:pos="1665"/>
          <w:tab w:val="left" w:pos="2178"/>
          <w:tab w:val="left" w:pos="2772"/>
          <w:tab w:val="left" w:pos="3285"/>
          <w:tab w:val="left" w:pos="3825"/>
          <w:tab w:val="left" w:pos="4347"/>
        </w:tabs>
        <w:spacing w:before="2"/>
        <w:ind w:left="585" w:hanging="585"/>
        <w:jc w:val="both"/>
        <w:rPr>
          <w:rFonts w:ascii="Times New Roman Bold" w:hAnsi="Times New Roman Bold"/>
          <w:b/>
          <w:color w:val="EC2791"/>
          <w:sz w:val="21"/>
          <w:szCs w:val="21"/>
        </w:rPr>
      </w:pPr>
      <w:r>
        <w:rPr>
          <w:rFonts w:ascii="Times New Roman Bold" w:hAnsi="Times New Roman Bold"/>
          <w:b/>
          <w:bCs/>
          <w:color w:val="EC2791"/>
          <w:sz w:val="21"/>
          <w:szCs w:val="21"/>
          <w:lang w:val="en-IN"/>
        </w:rPr>
        <w:t>52</w:t>
      </w:r>
      <w:r w:rsidR="005D242B" w:rsidRPr="0081697B">
        <w:rPr>
          <w:rFonts w:ascii="Times New Roman Bold" w:hAnsi="Times New Roman Bold"/>
          <w:b/>
          <w:bCs/>
          <w:color w:val="EC2791"/>
          <w:sz w:val="21"/>
          <w:szCs w:val="21"/>
          <w:lang w:val="en-IN"/>
        </w:rPr>
        <w:t>.</w:t>
      </w:r>
      <w:r w:rsidR="005D242B" w:rsidRPr="0081697B">
        <w:rPr>
          <w:rFonts w:ascii="Times New Roman Bold" w:hAnsi="Times New Roman Bold"/>
          <w:b/>
          <w:sz w:val="21"/>
          <w:szCs w:val="21"/>
          <w:lang w:val="en-GB"/>
        </w:rPr>
        <w:tab/>
      </w:r>
      <w:r w:rsidR="0025483C" w:rsidRPr="0081697B">
        <w:rPr>
          <w:color w:val="000000"/>
          <w:sz w:val="21"/>
          <w:szCs w:val="21"/>
          <w:lang w:val="en-GB"/>
        </w:rPr>
        <w:t>(C)</w:t>
      </w:r>
    </w:p>
    <w:p w14:paraId="613FFE72" w14:textId="77777777" w:rsidR="005D242B" w:rsidRPr="0081697B" w:rsidRDefault="00761365" w:rsidP="00361B27">
      <w:pPr>
        <w:pStyle w:val="ctrl-4"/>
        <w:tabs>
          <w:tab w:val="clear" w:pos="547"/>
          <w:tab w:val="clear" w:pos="1080"/>
          <w:tab w:val="clear" w:pos="2700"/>
          <w:tab w:val="clear" w:pos="3240"/>
          <w:tab w:val="left" w:pos="585"/>
          <w:tab w:val="left" w:pos="1143"/>
          <w:tab w:val="left" w:pos="1665"/>
          <w:tab w:val="left" w:pos="2178"/>
          <w:tab w:val="left" w:pos="2772"/>
          <w:tab w:val="left" w:pos="3285"/>
          <w:tab w:val="left" w:pos="3825"/>
          <w:tab w:val="left" w:pos="4347"/>
        </w:tabs>
        <w:spacing w:before="2"/>
        <w:ind w:left="585" w:hanging="585"/>
        <w:jc w:val="both"/>
        <w:rPr>
          <w:color w:val="000000"/>
          <w:sz w:val="21"/>
          <w:szCs w:val="21"/>
        </w:rPr>
      </w:pPr>
      <w:r>
        <w:rPr>
          <w:rFonts w:ascii="Times New Roman Bold" w:hAnsi="Times New Roman Bold"/>
          <w:b/>
          <w:bCs/>
          <w:color w:val="EC2791"/>
          <w:sz w:val="21"/>
          <w:szCs w:val="21"/>
          <w:lang w:val="en-IN"/>
        </w:rPr>
        <w:tab/>
      </w:r>
      <w:r w:rsidR="005D242B" w:rsidRPr="0081697B">
        <w:rPr>
          <w:color w:val="000000"/>
          <w:sz w:val="21"/>
          <w:szCs w:val="21"/>
        </w:rPr>
        <w:t>Taxonomy is the identification and classification of the organisms. Systematics is the study of diversity of organisms and their relationships.</w:t>
      </w:r>
    </w:p>
    <w:p w14:paraId="6F113BFE" w14:textId="74C760AF" w:rsidR="00761365" w:rsidRDefault="00B40737" w:rsidP="00872C7F">
      <w:pPr>
        <w:pStyle w:val="ctrl-4"/>
        <w:tabs>
          <w:tab w:val="clear" w:pos="547"/>
          <w:tab w:val="clear" w:pos="1080"/>
          <w:tab w:val="clear" w:pos="2700"/>
          <w:tab w:val="clear" w:pos="3240"/>
          <w:tab w:val="left" w:pos="585"/>
          <w:tab w:val="left" w:pos="1143"/>
          <w:tab w:val="left" w:pos="1665"/>
          <w:tab w:val="left" w:pos="2178"/>
          <w:tab w:val="left" w:pos="2772"/>
          <w:tab w:val="left" w:pos="3285"/>
          <w:tab w:val="left" w:pos="3825"/>
          <w:tab w:val="left" w:pos="4347"/>
        </w:tabs>
        <w:ind w:left="585" w:hanging="585"/>
        <w:jc w:val="both"/>
        <w:rPr>
          <w:rFonts w:ascii="Times New Roman Bold" w:hAnsi="Times New Roman Bold"/>
          <w:b/>
          <w:color w:val="EC2791"/>
          <w:sz w:val="21"/>
          <w:szCs w:val="21"/>
          <w:lang w:val="en-IN"/>
        </w:rPr>
      </w:pPr>
      <w:r>
        <w:rPr>
          <w:rFonts w:ascii="Times New Roman Bold" w:hAnsi="Times New Roman Bold"/>
          <w:b/>
          <w:bCs/>
          <w:color w:val="EC2791"/>
          <w:sz w:val="21"/>
          <w:szCs w:val="21"/>
          <w:lang w:val="en-IN"/>
        </w:rPr>
        <w:t>53</w:t>
      </w:r>
      <w:r w:rsidR="005D242B" w:rsidRPr="0081697B">
        <w:rPr>
          <w:rFonts w:ascii="Times New Roman Bold" w:hAnsi="Times New Roman Bold"/>
          <w:b/>
          <w:bCs/>
          <w:color w:val="EC2791"/>
          <w:sz w:val="21"/>
          <w:szCs w:val="21"/>
          <w:lang w:val="en-IN"/>
        </w:rPr>
        <w:t>.</w:t>
      </w:r>
      <w:r w:rsidR="005D242B" w:rsidRPr="0081697B">
        <w:rPr>
          <w:rFonts w:ascii="Times New Roman Bold" w:hAnsi="Times New Roman Bold"/>
          <w:b/>
          <w:sz w:val="21"/>
          <w:szCs w:val="21"/>
          <w:lang w:val="en-GB"/>
        </w:rPr>
        <w:tab/>
      </w:r>
      <w:r w:rsidR="0025483C" w:rsidRPr="0081697B">
        <w:rPr>
          <w:color w:val="000000"/>
          <w:sz w:val="21"/>
          <w:szCs w:val="21"/>
          <w:lang w:val="en-GB"/>
        </w:rPr>
        <w:t>(A)</w:t>
      </w:r>
    </w:p>
    <w:p w14:paraId="033784A6" w14:textId="77777777" w:rsidR="005D242B" w:rsidRPr="0081697B" w:rsidRDefault="00761365" w:rsidP="00872C7F">
      <w:pPr>
        <w:pStyle w:val="ctrl-4"/>
        <w:tabs>
          <w:tab w:val="clear" w:pos="547"/>
          <w:tab w:val="clear" w:pos="1080"/>
          <w:tab w:val="clear" w:pos="2700"/>
          <w:tab w:val="clear" w:pos="3240"/>
          <w:tab w:val="left" w:pos="585"/>
          <w:tab w:val="left" w:pos="1143"/>
          <w:tab w:val="left" w:pos="1665"/>
          <w:tab w:val="left" w:pos="2178"/>
          <w:tab w:val="left" w:pos="2772"/>
          <w:tab w:val="left" w:pos="3285"/>
          <w:tab w:val="left" w:pos="3825"/>
          <w:tab w:val="left" w:pos="4347"/>
        </w:tabs>
        <w:ind w:left="585" w:hanging="585"/>
        <w:jc w:val="both"/>
        <w:rPr>
          <w:sz w:val="21"/>
          <w:szCs w:val="21"/>
          <w:lang w:val="en-IN"/>
        </w:rPr>
      </w:pPr>
      <w:r>
        <w:rPr>
          <w:rFonts w:ascii="Times New Roman Bold" w:hAnsi="Times New Roman Bold"/>
          <w:b/>
          <w:bCs/>
          <w:color w:val="EC2791"/>
          <w:sz w:val="21"/>
          <w:szCs w:val="21"/>
          <w:lang w:val="en-IN"/>
        </w:rPr>
        <w:tab/>
      </w:r>
      <w:r w:rsidR="005D242B" w:rsidRPr="0081697B">
        <w:rPr>
          <w:sz w:val="21"/>
          <w:szCs w:val="21"/>
          <w:lang w:val="en-IN"/>
        </w:rPr>
        <w:t>Genus is a rank below family; thus, all members of a genus belong to the same family.</w:t>
      </w:r>
    </w:p>
    <w:p w14:paraId="03E89413" w14:textId="77777777" w:rsidR="005D242B" w:rsidRPr="0081697B" w:rsidRDefault="005D242B" w:rsidP="00872C7F">
      <w:pPr>
        <w:pStyle w:val="SPACE"/>
      </w:pPr>
    </w:p>
    <w:p w14:paraId="0C854020" w14:textId="4E41EDEB" w:rsidR="00761365" w:rsidRDefault="005D242B" w:rsidP="00872C7F">
      <w:pPr>
        <w:pStyle w:val="ctrl-4"/>
        <w:tabs>
          <w:tab w:val="clear" w:pos="547"/>
          <w:tab w:val="clear" w:pos="1080"/>
          <w:tab w:val="clear" w:pos="2700"/>
          <w:tab w:val="clear" w:pos="3240"/>
          <w:tab w:val="left" w:pos="585"/>
          <w:tab w:val="left" w:pos="1143"/>
          <w:tab w:val="left" w:pos="1665"/>
          <w:tab w:val="left" w:pos="2178"/>
          <w:tab w:val="left" w:pos="2772"/>
          <w:tab w:val="left" w:pos="3285"/>
          <w:tab w:val="left" w:pos="3825"/>
          <w:tab w:val="left" w:pos="4347"/>
        </w:tabs>
        <w:ind w:left="585" w:hanging="585"/>
        <w:jc w:val="both"/>
        <w:rPr>
          <w:rFonts w:ascii="Times New Roman Bold" w:hAnsi="Times New Roman Bold"/>
          <w:b/>
          <w:sz w:val="21"/>
          <w:szCs w:val="21"/>
          <w:lang w:val="en-GB"/>
        </w:rPr>
      </w:pPr>
      <w:r w:rsidRPr="0081697B">
        <w:rPr>
          <w:rFonts w:ascii="Times New Roman Bold" w:hAnsi="Times New Roman Bold"/>
          <w:b/>
          <w:bCs/>
          <w:color w:val="EC2791"/>
          <w:sz w:val="21"/>
          <w:szCs w:val="21"/>
          <w:lang w:val="en-IN"/>
        </w:rPr>
        <w:t>5</w:t>
      </w:r>
      <w:r w:rsidR="00B40737">
        <w:rPr>
          <w:rFonts w:ascii="Times New Roman Bold" w:hAnsi="Times New Roman Bold"/>
          <w:b/>
          <w:bCs/>
          <w:color w:val="EC2791"/>
          <w:sz w:val="21"/>
          <w:szCs w:val="21"/>
          <w:lang w:val="en-IN"/>
        </w:rPr>
        <w:t>4</w:t>
      </w:r>
      <w:r w:rsidRPr="0081697B">
        <w:rPr>
          <w:rFonts w:ascii="Times New Roman Bold" w:hAnsi="Times New Roman Bold"/>
          <w:b/>
          <w:bCs/>
          <w:color w:val="EC2791"/>
          <w:sz w:val="21"/>
          <w:szCs w:val="21"/>
          <w:lang w:val="en-IN"/>
        </w:rPr>
        <w:t>.</w:t>
      </w:r>
      <w:r w:rsidRPr="0081697B">
        <w:rPr>
          <w:rFonts w:ascii="Times New Roman Bold" w:hAnsi="Times New Roman Bold"/>
          <w:b/>
          <w:sz w:val="21"/>
          <w:szCs w:val="21"/>
          <w:lang w:val="en-GB"/>
        </w:rPr>
        <w:tab/>
      </w:r>
      <w:r w:rsidR="0025483C" w:rsidRPr="0081697B">
        <w:rPr>
          <w:color w:val="000000"/>
          <w:sz w:val="21"/>
          <w:szCs w:val="21"/>
          <w:lang w:val="en-GB"/>
        </w:rPr>
        <w:t>(C)</w:t>
      </w:r>
    </w:p>
    <w:p w14:paraId="6EF9BDF7" w14:textId="77777777" w:rsidR="005D242B" w:rsidRPr="0081697B" w:rsidRDefault="00761365" w:rsidP="00872C7F">
      <w:pPr>
        <w:pStyle w:val="ctrl-4"/>
        <w:tabs>
          <w:tab w:val="clear" w:pos="547"/>
          <w:tab w:val="clear" w:pos="1080"/>
          <w:tab w:val="clear" w:pos="2700"/>
          <w:tab w:val="clear" w:pos="3240"/>
          <w:tab w:val="left" w:pos="585"/>
          <w:tab w:val="left" w:pos="1143"/>
          <w:tab w:val="left" w:pos="1665"/>
          <w:tab w:val="left" w:pos="2178"/>
          <w:tab w:val="left" w:pos="2772"/>
          <w:tab w:val="left" w:pos="3285"/>
          <w:tab w:val="left" w:pos="3825"/>
          <w:tab w:val="left" w:pos="4347"/>
        </w:tabs>
        <w:ind w:left="585" w:hanging="585"/>
        <w:jc w:val="both"/>
        <w:rPr>
          <w:color w:val="000000"/>
          <w:sz w:val="21"/>
          <w:szCs w:val="21"/>
        </w:rPr>
      </w:pPr>
      <w:r>
        <w:rPr>
          <w:rFonts w:ascii="Times New Roman Bold" w:hAnsi="Times New Roman Bold"/>
          <w:b/>
          <w:bCs/>
          <w:color w:val="EC2791"/>
          <w:sz w:val="21"/>
          <w:szCs w:val="21"/>
          <w:lang w:val="en-IN"/>
        </w:rPr>
        <w:tab/>
      </w:r>
      <w:r w:rsidR="005D242B" w:rsidRPr="0081697B">
        <w:rPr>
          <w:color w:val="000000"/>
          <w:sz w:val="21"/>
          <w:szCs w:val="21"/>
        </w:rPr>
        <w:t>Dogs belong to the family Canidae and Cats belong to the family Felidae.</w:t>
      </w:r>
    </w:p>
    <w:p w14:paraId="7DF9A012" w14:textId="77777777" w:rsidR="005D242B" w:rsidRPr="0081697B" w:rsidRDefault="005D242B" w:rsidP="00872C7F">
      <w:pPr>
        <w:pStyle w:val="SPACE"/>
      </w:pPr>
    </w:p>
    <w:p w14:paraId="4078B9F4" w14:textId="77777777" w:rsidR="00B40737" w:rsidRDefault="00B40737" w:rsidP="00872C7F">
      <w:pPr>
        <w:tabs>
          <w:tab w:val="left" w:pos="585"/>
          <w:tab w:val="left" w:pos="1143"/>
          <w:tab w:val="left" w:pos="1665"/>
          <w:tab w:val="left" w:pos="2178"/>
          <w:tab w:val="left" w:pos="2745"/>
          <w:tab w:val="left" w:pos="3222"/>
          <w:tab w:val="left" w:pos="3798"/>
          <w:tab w:val="left" w:pos="3960"/>
          <w:tab w:val="left" w:pos="4347"/>
        </w:tabs>
        <w:ind w:left="585" w:hanging="585"/>
        <w:jc w:val="both"/>
        <w:rPr>
          <w:color w:val="000000"/>
          <w:sz w:val="21"/>
          <w:szCs w:val="21"/>
          <w:lang w:val="en-GB"/>
        </w:rPr>
      </w:pPr>
      <w:r>
        <w:rPr>
          <w:rFonts w:ascii="Times New Roman Bold" w:hAnsi="Times New Roman Bold"/>
          <w:b/>
          <w:bCs/>
          <w:color w:val="EC2791"/>
          <w:sz w:val="21"/>
          <w:szCs w:val="21"/>
          <w:lang w:val="en-IN"/>
        </w:rPr>
        <w:t>55</w:t>
      </w:r>
      <w:r w:rsidR="005D242B" w:rsidRPr="0081697B">
        <w:rPr>
          <w:rFonts w:ascii="Times New Roman Bold" w:hAnsi="Times New Roman Bold"/>
          <w:b/>
          <w:bCs/>
          <w:color w:val="EC2791"/>
          <w:sz w:val="21"/>
          <w:szCs w:val="21"/>
          <w:lang w:val="en-IN"/>
        </w:rPr>
        <w:t>.</w:t>
      </w:r>
      <w:r w:rsidR="005D242B" w:rsidRPr="0081697B">
        <w:rPr>
          <w:rFonts w:ascii="Times New Roman Bold" w:hAnsi="Times New Roman Bold"/>
          <w:b/>
          <w:sz w:val="21"/>
          <w:szCs w:val="21"/>
          <w:lang w:val="en-GB"/>
        </w:rPr>
        <w:tab/>
      </w:r>
      <w:r w:rsidR="0025483C" w:rsidRPr="0081697B">
        <w:rPr>
          <w:color w:val="000000"/>
          <w:sz w:val="21"/>
          <w:szCs w:val="21"/>
          <w:lang w:val="en-GB"/>
        </w:rPr>
        <w:t>(A)</w:t>
      </w:r>
    </w:p>
    <w:p w14:paraId="6C7EC8B3" w14:textId="0B435D89" w:rsidR="005D242B" w:rsidRPr="0081697B" w:rsidRDefault="00B40737" w:rsidP="00872C7F">
      <w:pPr>
        <w:tabs>
          <w:tab w:val="left" w:pos="585"/>
          <w:tab w:val="left" w:pos="1143"/>
          <w:tab w:val="left" w:pos="1665"/>
          <w:tab w:val="left" w:pos="2178"/>
          <w:tab w:val="left" w:pos="2745"/>
          <w:tab w:val="left" w:pos="3222"/>
          <w:tab w:val="left" w:pos="3798"/>
          <w:tab w:val="left" w:pos="3960"/>
          <w:tab w:val="left" w:pos="4347"/>
        </w:tabs>
        <w:ind w:left="585" w:hanging="585"/>
        <w:jc w:val="both"/>
        <w:rPr>
          <w:rFonts w:ascii="Times New Roman Bold" w:hAnsi="Times New Roman Bold"/>
          <w:b/>
          <w:sz w:val="21"/>
          <w:szCs w:val="21"/>
          <w:lang w:val="en-IN"/>
        </w:rPr>
      </w:pPr>
      <w:r>
        <w:rPr>
          <w:rFonts w:ascii="Times New Roman Bold" w:hAnsi="Times New Roman Bold"/>
          <w:b/>
          <w:bCs/>
          <w:color w:val="EC2791"/>
          <w:sz w:val="21"/>
          <w:szCs w:val="21"/>
          <w:lang w:val="en-IN"/>
        </w:rPr>
        <w:t>56</w:t>
      </w:r>
      <w:r w:rsidR="005D242B" w:rsidRPr="0081697B">
        <w:rPr>
          <w:rFonts w:ascii="Times New Roman Bold" w:hAnsi="Times New Roman Bold"/>
          <w:b/>
          <w:bCs/>
          <w:color w:val="EC2791"/>
          <w:sz w:val="21"/>
          <w:szCs w:val="21"/>
          <w:lang w:val="en-IN"/>
        </w:rPr>
        <w:t>.</w:t>
      </w:r>
      <w:r w:rsidR="008A764B">
        <w:rPr>
          <w:rFonts w:ascii="Times New Roman Bold" w:hAnsi="Times New Roman Bold"/>
          <w:b/>
          <w:sz w:val="21"/>
          <w:szCs w:val="21"/>
          <w:lang w:val="en-IN"/>
        </w:rPr>
        <w:tab/>
      </w:r>
      <w:r w:rsidR="0025483C" w:rsidRPr="0081697B">
        <w:rPr>
          <w:color w:val="000000"/>
          <w:sz w:val="21"/>
          <w:szCs w:val="21"/>
          <w:lang w:val="en-IN"/>
        </w:rPr>
        <w:t>(A)</w:t>
      </w:r>
    </w:p>
    <w:p w14:paraId="56E66619" w14:textId="77777777" w:rsidR="005D242B" w:rsidRPr="0081697B" w:rsidRDefault="005D242B" w:rsidP="00872C7F">
      <w:pPr>
        <w:pStyle w:val="SPACE"/>
      </w:pPr>
    </w:p>
    <w:p w14:paraId="5FE7BCA6" w14:textId="1FD52039" w:rsidR="00761365" w:rsidRDefault="00B40737" w:rsidP="00872C7F">
      <w:pPr>
        <w:pStyle w:val="ctrl-4"/>
        <w:tabs>
          <w:tab w:val="clear" w:pos="547"/>
          <w:tab w:val="clear" w:pos="1080"/>
          <w:tab w:val="clear" w:pos="2700"/>
          <w:tab w:val="clear" w:pos="3240"/>
          <w:tab w:val="left" w:pos="585"/>
          <w:tab w:val="left" w:pos="1143"/>
          <w:tab w:val="left" w:pos="1665"/>
          <w:tab w:val="left" w:pos="2178"/>
          <w:tab w:val="left" w:pos="2772"/>
          <w:tab w:val="left" w:pos="3285"/>
          <w:tab w:val="left" w:pos="3825"/>
          <w:tab w:val="left" w:pos="4347"/>
        </w:tabs>
        <w:ind w:left="585" w:hanging="585"/>
        <w:jc w:val="both"/>
        <w:rPr>
          <w:rFonts w:ascii="Times New Roman Bold" w:hAnsi="Times New Roman Bold"/>
          <w:b/>
          <w:sz w:val="21"/>
          <w:szCs w:val="21"/>
        </w:rPr>
      </w:pPr>
      <w:r>
        <w:rPr>
          <w:rFonts w:ascii="Times New Roman Bold" w:hAnsi="Times New Roman Bold"/>
          <w:b/>
          <w:bCs/>
          <w:color w:val="EC2791"/>
          <w:sz w:val="21"/>
          <w:szCs w:val="21"/>
          <w:lang w:val="en-IN"/>
        </w:rPr>
        <w:t>57</w:t>
      </w:r>
      <w:r w:rsidR="005D242B" w:rsidRPr="0081697B">
        <w:rPr>
          <w:rFonts w:ascii="Times New Roman Bold" w:hAnsi="Times New Roman Bold"/>
          <w:b/>
          <w:bCs/>
          <w:color w:val="EC2791"/>
          <w:sz w:val="21"/>
          <w:szCs w:val="21"/>
          <w:lang w:val="en-IN"/>
        </w:rPr>
        <w:t>.</w:t>
      </w:r>
      <w:r w:rsidR="005D242B" w:rsidRPr="0081697B">
        <w:rPr>
          <w:rFonts w:ascii="Times New Roman Bold" w:hAnsi="Times New Roman Bold"/>
          <w:b/>
          <w:sz w:val="21"/>
          <w:szCs w:val="21"/>
        </w:rPr>
        <w:tab/>
      </w:r>
      <w:r w:rsidR="0025483C" w:rsidRPr="0081697B">
        <w:rPr>
          <w:color w:val="000000"/>
          <w:sz w:val="21"/>
          <w:szCs w:val="21"/>
        </w:rPr>
        <w:t>(C)</w:t>
      </w:r>
    </w:p>
    <w:p w14:paraId="583D17E7" w14:textId="77777777" w:rsidR="005D242B" w:rsidRPr="0081697B" w:rsidRDefault="00761365" w:rsidP="00872C7F">
      <w:pPr>
        <w:pStyle w:val="ctrl-4"/>
        <w:tabs>
          <w:tab w:val="clear" w:pos="547"/>
          <w:tab w:val="clear" w:pos="1080"/>
          <w:tab w:val="clear" w:pos="2700"/>
          <w:tab w:val="clear" w:pos="3240"/>
          <w:tab w:val="left" w:pos="585"/>
          <w:tab w:val="left" w:pos="1143"/>
          <w:tab w:val="left" w:pos="1665"/>
          <w:tab w:val="left" w:pos="2178"/>
          <w:tab w:val="left" w:pos="2772"/>
          <w:tab w:val="left" w:pos="3285"/>
          <w:tab w:val="left" w:pos="3825"/>
          <w:tab w:val="left" w:pos="4347"/>
        </w:tabs>
        <w:ind w:left="585" w:hanging="585"/>
        <w:jc w:val="both"/>
        <w:rPr>
          <w:color w:val="000000"/>
          <w:sz w:val="21"/>
          <w:szCs w:val="21"/>
        </w:rPr>
      </w:pPr>
      <w:r>
        <w:rPr>
          <w:rFonts w:ascii="Times New Roman Bold" w:hAnsi="Times New Roman Bold"/>
          <w:b/>
          <w:bCs/>
          <w:color w:val="EC2791"/>
          <w:sz w:val="21"/>
          <w:szCs w:val="21"/>
          <w:lang w:val="en-IN"/>
        </w:rPr>
        <w:tab/>
      </w:r>
      <w:r w:rsidR="005D242B" w:rsidRPr="0081697B">
        <w:rPr>
          <w:color w:val="000000"/>
          <w:sz w:val="21"/>
          <w:szCs w:val="21"/>
          <w:lang w:val="en-IN"/>
        </w:rPr>
        <w:t>Binomial nomenclature uses two names per species, not per taxonomic group.</w:t>
      </w:r>
    </w:p>
    <w:p w14:paraId="3ACACC77" w14:textId="77777777" w:rsidR="005D242B" w:rsidRDefault="005D242B" w:rsidP="00872C7F">
      <w:pPr>
        <w:pStyle w:val="SPACE"/>
      </w:pPr>
      <w:bookmarkStart w:id="3" w:name="_Hlk195881857"/>
    </w:p>
    <w:p w14:paraId="1112B904" w14:textId="77777777" w:rsidR="00310DD6" w:rsidRPr="00436DA4" w:rsidRDefault="00310DD6" w:rsidP="00310DD6">
      <w:pPr>
        <w:pStyle w:val="SPACE"/>
        <w:shd w:val="clear" w:color="auto" w:fill="F2F2F2"/>
        <w:tabs>
          <w:tab w:val="clear" w:pos="547"/>
          <w:tab w:val="left" w:pos="360"/>
          <w:tab w:val="left" w:pos="423"/>
          <w:tab w:val="left" w:pos="540"/>
          <w:tab w:val="left" w:pos="900"/>
          <w:tab w:val="left" w:pos="963"/>
          <w:tab w:val="left" w:pos="1080"/>
          <w:tab w:val="left" w:pos="1620"/>
          <w:tab w:val="left" w:pos="2160"/>
          <w:tab w:val="left" w:pos="2700"/>
          <w:tab w:val="left" w:pos="3240"/>
          <w:tab w:val="left" w:pos="3780"/>
          <w:tab w:val="left" w:pos="4320"/>
          <w:tab w:val="left" w:pos="4860"/>
          <w:tab w:val="left" w:pos="5400"/>
          <w:tab w:val="left" w:pos="5940"/>
          <w:tab w:val="left" w:pos="6480"/>
          <w:tab w:val="left" w:pos="7020"/>
          <w:tab w:val="left" w:pos="7560"/>
          <w:tab w:val="left" w:pos="8100"/>
          <w:tab w:val="left" w:pos="8640"/>
          <w:tab w:val="left" w:pos="9180"/>
        </w:tabs>
        <w:suppressAutoHyphens/>
        <w:spacing w:before="26" w:line="240" w:lineRule="auto"/>
        <w:ind w:left="540" w:hanging="540"/>
        <w:jc w:val="center"/>
        <w:rPr>
          <w:rFonts w:ascii="Cambria" w:hAnsi="Cambria"/>
          <w:b/>
          <w:bCs/>
          <w:color w:val="EC2791"/>
        </w:rPr>
      </w:pPr>
      <w:r w:rsidRPr="00436DA4">
        <w:rPr>
          <w:rFonts w:ascii="Cambria" w:hAnsi="Cambria"/>
          <w:b/>
          <w:bCs/>
          <w:color w:val="EC2791"/>
        </w:rPr>
        <w:t>Statement Based Questions</w:t>
      </w:r>
    </w:p>
    <w:p w14:paraId="16508262" w14:textId="77777777" w:rsidR="00310DD6" w:rsidRDefault="00310DD6" w:rsidP="00872C7F">
      <w:pPr>
        <w:pStyle w:val="SPACE"/>
      </w:pPr>
    </w:p>
    <w:bookmarkEnd w:id="3"/>
    <w:p w14:paraId="29A6985C" w14:textId="52512796" w:rsidR="005D242B" w:rsidRPr="0081697B" w:rsidRDefault="00B40737" w:rsidP="00872C7F">
      <w:pPr>
        <w:pStyle w:val="ctrl-4"/>
        <w:tabs>
          <w:tab w:val="clear" w:pos="547"/>
          <w:tab w:val="clear" w:pos="1080"/>
          <w:tab w:val="clear" w:pos="2700"/>
          <w:tab w:val="clear" w:pos="3240"/>
          <w:tab w:val="left" w:pos="585"/>
          <w:tab w:val="left" w:pos="1143"/>
          <w:tab w:val="left" w:pos="1665"/>
          <w:tab w:val="left" w:pos="2178"/>
          <w:tab w:val="left" w:pos="2772"/>
          <w:tab w:val="left" w:pos="3285"/>
          <w:tab w:val="left" w:pos="3825"/>
          <w:tab w:val="left" w:pos="4347"/>
        </w:tabs>
        <w:ind w:left="585" w:hanging="585"/>
        <w:jc w:val="both"/>
        <w:rPr>
          <w:color w:val="000000"/>
          <w:sz w:val="21"/>
          <w:szCs w:val="21"/>
        </w:rPr>
      </w:pPr>
      <w:r>
        <w:rPr>
          <w:rFonts w:ascii="Times New Roman Bold" w:hAnsi="Times New Roman Bold"/>
          <w:b/>
          <w:bCs/>
          <w:color w:val="EC2791"/>
          <w:sz w:val="21"/>
          <w:szCs w:val="21"/>
          <w:lang w:val="en-IN"/>
        </w:rPr>
        <w:t>58</w:t>
      </w:r>
      <w:r w:rsidR="005D242B" w:rsidRPr="0081697B">
        <w:rPr>
          <w:rFonts w:ascii="Times New Roman Bold" w:hAnsi="Times New Roman Bold"/>
          <w:b/>
          <w:bCs/>
          <w:color w:val="EC2791"/>
          <w:sz w:val="21"/>
          <w:szCs w:val="21"/>
          <w:lang w:val="en-IN"/>
        </w:rPr>
        <w:t>.</w:t>
      </w:r>
      <w:r w:rsidR="005D242B" w:rsidRPr="0081697B">
        <w:rPr>
          <w:rFonts w:ascii="Times New Roman Bold" w:hAnsi="Times New Roman Bold"/>
          <w:b/>
          <w:sz w:val="21"/>
          <w:szCs w:val="21"/>
          <w:lang w:val="en-GB"/>
        </w:rPr>
        <w:tab/>
      </w:r>
      <w:r w:rsidR="0025483C" w:rsidRPr="0081697B">
        <w:rPr>
          <w:color w:val="000000"/>
          <w:sz w:val="21"/>
          <w:szCs w:val="21"/>
          <w:lang w:val="en-GB"/>
        </w:rPr>
        <w:t>(</w:t>
      </w:r>
      <w:r w:rsidR="00E839CC" w:rsidRPr="0081697B">
        <w:rPr>
          <w:color w:val="000000"/>
          <w:sz w:val="21"/>
          <w:szCs w:val="21"/>
          <w:lang w:val="en-GB"/>
        </w:rPr>
        <w:t>C</w:t>
      </w:r>
      <w:r w:rsidR="0025483C" w:rsidRPr="0081697B">
        <w:rPr>
          <w:color w:val="000000"/>
          <w:sz w:val="21"/>
          <w:szCs w:val="21"/>
          <w:lang w:val="en-GB"/>
        </w:rPr>
        <w:t>)</w:t>
      </w:r>
    </w:p>
    <w:p w14:paraId="772FC215" w14:textId="77777777" w:rsidR="005D242B" w:rsidRPr="0081697B" w:rsidRDefault="005D242B" w:rsidP="00872C7F">
      <w:pPr>
        <w:pStyle w:val="SPACE"/>
      </w:pPr>
    </w:p>
    <w:p w14:paraId="7E359676" w14:textId="0E688FD2" w:rsidR="00761365" w:rsidRDefault="00B40737" w:rsidP="00872C7F">
      <w:pPr>
        <w:tabs>
          <w:tab w:val="left" w:pos="585"/>
          <w:tab w:val="left" w:pos="1143"/>
          <w:tab w:val="left" w:pos="1341"/>
          <w:tab w:val="left" w:pos="1665"/>
          <w:tab w:val="left" w:pos="2178"/>
          <w:tab w:val="left" w:pos="2772"/>
          <w:tab w:val="left" w:pos="3285"/>
          <w:tab w:val="left" w:pos="3825"/>
          <w:tab w:val="left" w:pos="4347"/>
        </w:tabs>
        <w:ind w:left="585" w:hanging="585"/>
        <w:jc w:val="both"/>
        <w:rPr>
          <w:rFonts w:ascii="Times New Roman Bold" w:hAnsi="Times New Roman Bold" w:cs="Times New Roman"/>
          <w:b/>
          <w:sz w:val="21"/>
          <w:szCs w:val="21"/>
          <w:lang w:val="en-IN"/>
        </w:rPr>
      </w:pPr>
      <w:r>
        <w:rPr>
          <w:rFonts w:ascii="Times New Roman Bold" w:hAnsi="Times New Roman Bold" w:cs="Times New Roman"/>
          <w:b/>
          <w:bCs/>
          <w:color w:val="EC2791"/>
          <w:sz w:val="21"/>
          <w:szCs w:val="21"/>
          <w:lang w:val="en-IN"/>
        </w:rPr>
        <w:t>59</w:t>
      </w:r>
      <w:r w:rsidR="005D242B" w:rsidRPr="0081697B">
        <w:rPr>
          <w:rFonts w:ascii="Times New Roman Bold" w:hAnsi="Times New Roman Bold" w:cs="Times New Roman"/>
          <w:b/>
          <w:bCs/>
          <w:color w:val="EC2791"/>
          <w:sz w:val="21"/>
          <w:szCs w:val="21"/>
          <w:lang w:val="en-IN"/>
        </w:rPr>
        <w:t>.</w:t>
      </w:r>
      <w:r w:rsidR="005D242B" w:rsidRPr="0081697B">
        <w:rPr>
          <w:rFonts w:ascii="Times New Roman Bold" w:hAnsi="Times New Roman Bold" w:cs="Times New Roman"/>
          <w:b/>
          <w:sz w:val="21"/>
          <w:szCs w:val="21"/>
          <w:lang w:val="en-IN"/>
        </w:rPr>
        <w:tab/>
      </w:r>
      <w:r w:rsidR="0025483C" w:rsidRPr="0081697B">
        <w:rPr>
          <w:rFonts w:cs="Times New Roman"/>
          <w:color w:val="000000"/>
          <w:sz w:val="21"/>
          <w:szCs w:val="21"/>
          <w:lang w:val="en-IN"/>
        </w:rPr>
        <w:t>(A)</w:t>
      </w:r>
    </w:p>
    <w:p w14:paraId="68DA305D" w14:textId="77777777" w:rsidR="005D242B" w:rsidRPr="0081697B" w:rsidRDefault="00761365" w:rsidP="00872C7F">
      <w:pPr>
        <w:tabs>
          <w:tab w:val="left" w:pos="585"/>
          <w:tab w:val="left" w:pos="1143"/>
          <w:tab w:val="left" w:pos="1341"/>
          <w:tab w:val="left" w:pos="1665"/>
          <w:tab w:val="left" w:pos="2178"/>
          <w:tab w:val="left" w:pos="2772"/>
          <w:tab w:val="left" w:pos="3285"/>
          <w:tab w:val="left" w:pos="3825"/>
          <w:tab w:val="left" w:pos="4347"/>
        </w:tabs>
        <w:ind w:left="585" w:hanging="585"/>
        <w:jc w:val="both"/>
        <w:rPr>
          <w:rFonts w:cs="Times New Roman"/>
          <w:sz w:val="21"/>
          <w:szCs w:val="21"/>
          <w:lang w:val="en-IN"/>
        </w:rPr>
      </w:pPr>
      <w:r>
        <w:rPr>
          <w:rFonts w:ascii="Times New Roman Bold" w:hAnsi="Times New Roman Bold" w:cs="Times New Roman"/>
          <w:b/>
          <w:bCs/>
          <w:color w:val="EC2791"/>
          <w:sz w:val="21"/>
          <w:szCs w:val="21"/>
          <w:lang w:val="en-IN"/>
        </w:rPr>
        <w:tab/>
      </w:r>
      <w:r w:rsidR="005D242B" w:rsidRPr="0081697B">
        <w:rPr>
          <w:rFonts w:cs="Times New Roman"/>
          <w:sz w:val="21"/>
          <w:szCs w:val="21"/>
          <w:lang w:val="en-IN"/>
        </w:rPr>
        <w:t>III.</w:t>
      </w:r>
      <w:r w:rsidR="005D242B" w:rsidRPr="0081697B">
        <w:rPr>
          <w:rFonts w:cs="Times New Roman"/>
          <w:sz w:val="21"/>
          <w:szCs w:val="21"/>
          <w:lang w:val="en-IN"/>
        </w:rPr>
        <w:tab/>
        <w:t>Diversity enhances ecosystem stability.</w:t>
      </w:r>
    </w:p>
    <w:p w14:paraId="157E5799" w14:textId="77777777" w:rsidR="005D242B" w:rsidRPr="0081697B" w:rsidRDefault="005D242B" w:rsidP="00872C7F">
      <w:pPr>
        <w:tabs>
          <w:tab w:val="left" w:pos="585"/>
          <w:tab w:val="left" w:pos="1143"/>
          <w:tab w:val="left" w:pos="1341"/>
          <w:tab w:val="left" w:pos="1665"/>
          <w:tab w:val="left" w:pos="2178"/>
          <w:tab w:val="left" w:pos="2772"/>
          <w:tab w:val="left" w:pos="3285"/>
          <w:tab w:val="left" w:pos="3825"/>
          <w:tab w:val="left" w:pos="4347"/>
        </w:tabs>
        <w:ind w:left="1143" w:hanging="1143"/>
        <w:jc w:val="both"/>
        <w:rPr>
          <w:rFonts w:cs="Times New Roman"/>
          <w:sz w:val="21"/>
          <w:szCs w:val="21"/>
          <w:lang w:val="en-IN"/>
        </w:rPr>
      </w:pPr>
      <w:r w:rsidRPr="0081697B">
        <w:rPr>
          <w:rFonts w:cs="Times New Roman"/>
          <w:sz w:val="21"/>
          <w:szCs w:val="21"/>
          <w:lang w:val="en-IN"/>
        </w:rPr>
        <w:lastRenderedPageBreak/>
        <w:tab/>
        <w:t>IV.</w:t>
      </w:r>
      <w:r w:rsidRPr="0081697B">
        <w:rPr>
          <w:rFonts w:cs="Times New Roman"/>
          <w:sz w:val="21"/>
          <w:szCs w:val="21"/>
          <w:lang w:val="en-IN"/>
        </w:rPr>
        <w:tab/>
        <w:t>The number of species described so far is not the total number of species present on Earth, as many species are yet to be discovered.</w:t>
      </w:r>
    </w:p>
    <w:p w14:paraId="2AF34D11" w14:textId="77777777" w:rsidR="005D242B" w:rsidRPr="0081697B" w:rsidRDefault="005D242B" w:rsidP="00872C7F">
      <w:pPr>
        <w:pStyle w:val="SPACE"/>
      </w:pPr>
    </w:p>
    <w:p w14:paraId="52E05FC3" w14:textId="7C4DAFA9" w:rsidR="005D242B" w:rsidRPr="0081697B" w:rsidRDefault="00B40737" w:rsidP="00872C7F">
      <w:pPr>
        <w:pStyle w:val="ctrl-4"/>
        <w:tabs>
          <w:tab w:val="clear" w:pos="547"/>
          <w:tab w:val="clear" w:pos="1080"/>
          <w:tab w:val="clear" w:pos="2700"/>
          <w:tab w:val="clear" w:pos="3240"/>
          <w:tab w:val="left" w:pos="585"/>
          <w:tab w:val="left" w:pos="1143"/>
          <w:tab w:val="left" w:pos="1665"/>
          <w:tab w:val="left" w:pos="2178"/>
          <w:tab w:val="left" w:pos="2772"/>
          <w:tab w:val="left" w:pos="3285"/>
          <w:tab w:val="left" w:pos="3825"/>
          <w:tab w:val="left" w:pos="4347"/>
        </w:tabs>
        <w:ind w:left="585" w:hanging="585"/>
        <w:jc w:val="both"/>
        <w:rPr>
          <w:rFonts w:ascii="Times New Roman Bold" w:hAnsi="Times New Roman Bold"/>
          <w:b/>
          <w:sz w:val="21"/>
          <w:szCs w:val="21"/>
          <w:lang w:val="en-GB"/>
        </w:rPr>
      </w:pPr>
      <w:r>
        <w:rPr>
          <w:rFonts w:ascii="Times New Roman Bold" w:hAnsi="Times New Roman Bold"/>
          <w:b/>
          <w:bCs/>
          <w:color w:val="EC2791"/>
          <w:sz w:val="21"/>
          <w:szCs w:val="21"/>
          <w:lang w:val="en-IN"/>
        </w:rPr>
        <w:t>60</w:t>
      </w:r>
      <w:r w:rsidR="005D242B" w:rsidRPr="0081697B">
        <w:rPr>
          <w:rFonts w:ascii="Times New Roman Bold" w:hAnsi="Times New Roman Bold"/>
          <w:b/>
          <w:bCs/>
          <w:color w:val="EC2791"/>
          <w:sz w:val="21"/>
          <w:szCs w:val="21"/>
          <w:lang w:val="en-IN"/>
        </w:rPr>
        <w:t>.</w:t>
      </w:r>
      <w:r w:rsidR="005D242B" w:rsidRPr="0081697B">
        <w:rPr>
          <w:rFonts w:ascii="Times New Roman Bold" w:hAnsi="Times New Roman Bold"/>
          <w:b/>
          <w:sz w:val="21"/>
          <w:szCs w:val="21"/>
          <w:lang w:val="en-GB"/>
        </w:rPr>
        <w:tab/>
      </w:r>
      <w:r w:rsidR="0025483C" w:rsidRPr="0081697B">
        <w:rPr>
          <w:color w:val="000000"/>
          <w:sz w:val="21"/>
          <w:szCs w:val="21"/>
          <w:lang w:val="en-GB"/>
        </w:rPr>
        <w:t>(C)</w:t>
      </w:r>
    </w:p>
    <w:p w14:paraId="04C6ACD6" w14:textId="77777777" w:rsidR="005D242B" w:rsidRPr="0081697B" w:rsidRDefault="005D242B" w:rsidP="00872C7F">
      <w:pPr>
        <w:pStyle w:val="SPACE"/>
      </w:pPr>
    </w:p>
    <w:p w14:paraId="54E13DEC" w14:textId="3DE64464" w:rsidR="00761365" w:rsidRDefault="00B40737" w:rsidP="00872C7F">
      <w:pPr>
        <w:pStyle w:val="ctrl-4"/>
        <w:tabs>
          <w:tab w:val="clear" w:pos="547"/>
          <w:tab w:val="clear" w:pos="1080"/>
          <w:tab w:val="clear" w:pos="2700"/>
          <w:tab w:val="clear" w:pos="3240"/>
          <w:tab w:val="left" w:pos="585"/>
          <w:tab w:val="left" w:pos="1143"/>
          <w:tab w:val="left" w:pos="1350"/>
          <w:tab w:val="left" w:pos="1665"/>
          <w:tab w:val="left" w:pos="2178"/>
          <w:tab w:val="left" w:pos="2772"/>
          <w:tab w:val="left" w:pos="3285"/>
          <w:tab w:val="left" w:pos="3825"/>
          <w:tab w:val="left" w:pos="4347"/>
        </w:tabs>
        <w:ind w:left="585" w:hanging="585"/>
        <w:jc w:val="both"/>
        <w:rPr>
          <w:rFonts w:ascii="Times New Roman Bold" w:hAnsi="Times New Roman Bold"/>
          <w:b/>
          <w:sz w:val="21"/>
          <w:szCs w:val="21"/>
          <w:lang w:val="en-IN"/>
        </w:rPr>
      </w:pPr>
      <w:r>
        <w:rPr>
          <w:rFonts w:ascii="Times New Roman Bold" w:hAnsi="Times New Roman Bold"/>
          <w:b/>
          <w:bCs/>
          <w:color w:val="EC2791"/>
          <w:sz w:val="21"/>
          <w:szCs w:val="21"/>
          <w:lang w:val="en-IN"/>
        </w:rPr>
        <w:t>61</w:t>
      </w:r>
      <w:r w:rsidR="005D242B" w:rsidRPr="0081697B">
        <w:rPr>
          <w:rFonts w:ascii="Times New Roman Bold" w:hAnsi="Times New Roman Bold"/>
          <w:b/>
          <w:bCs/>
          <w:color w:val="EC2791"/>
          <w:sz w:val="21"/>
          <w:szCs w:val="21"/>
          <w:lang w:val="en-IN"/>
        </w:rPr>
        <w:t>.</w:t>
      </w:r>
      <w:r w:rsidR="005D242B" w:rsidRPr="0081697B">
        <w:rPr>
          <w:rFonts w:ascii="Times New Roman Bold" w:hAnsi="Times New Roman Bold"/>
          <w:b/>
          <w:sz w:val="21"/>
          <w:szCs w:val="21"/>
          <w:lang w:val="en-IN"/>
        </w:rPr>
        <w:tab/>
      </w:r>
      <w:r w:rsidR="0025483C" w:rsidRPr="0081697B">
        <w:rPr>
          <w:color w:val="000000"/>
          <w:sz w:val="21"/>
          <w:szCs w:val="21"/>
          <w:lang w:val="en-IN"/>
        </w:rPr>
        <w:t>(A)</w:t>
      </w:r>
      <w:r w:rsidR="005D242B" w:rsidRPr="0081697B">
        <w:rPr>
          <w:rFonts w:ascii="Times New Roman Bold" w:hAnsi="Times New Roman Bold"/>
          <w:b/>
          <w:sz w:val="21"/>
          <w:szCs w:val="21"/>
          <w:lang w:val="en-IN"/>
        </w:rPr>
        <w:tab/>
      </w:r>
    </w:p>
    <w:p w14:paraId="601158B4" w14:textId="77777777" w:rsidR="005D242B" w:rsidRPr="0081697B" w:rsidRDefault="00761365" w:rsidP="00872C7F">
      <w:pPr>
        <w:pStyle w:val="ctrl-4"/>
        <w:tabs>
          <w:tab w:val="clear" w:pos="547"/>
          <w:tab w:val="clear" w:pos="1080"/>
          <w:tab w:val="clear" w:pos="2700"/>
          <w:tab w:val="clear" w:pos="3240"/>
          <w:tab w:val="left" w:pos="585"/>
          <w:tab w:val="left" w:pos="1143"/>
          <w:tab w:val="left" w:pos="1350"/>
          <w:tab w:val="left" w:pos="1665"/>
          <w:tab w:val="left" w:pos="2178"/>
          <w:tab w:val="left" w:pos="2772"/>
          <w:tab w:val="left" w:pos="3285"/>
          <w:tab w:val="left" w:pos="3825"/>
          <w:tab w:val="left" w:pos="4347"/>
        </w:tabs>
        <w:ind w:left="585" w:hanging="585"/>
        <w:jc w:val="both"/>
        <w:rPr>
          <w:color w:val="000000"/>
          <w:sz w:val="21"/>
          <w:szCs w:val="21"/>
        </w:rPr>
      </w:pPr>
      <w:r>
        <w:rPr>
          <w:rFonts w:ascii="Times New Roman Bold" w:hAnsi="Times New Roman Bold"/>
          <w:b/>
          <w:bCs/>
          <w:color w:val="EC2791"/>
          <w:sz w:val="21"/>
          <w:szCs w:val="21"/>
          <w:lang w:val="en-IN"/>
        </w:rPr>
        <w:tab/>
      </w:r>
      <w:r w:rsidR="005D242B" w:rsidRPr="0081697B">
        <w:rPr>
          <w:color w:val="000000"/>
          <w:sz w:val="21"/>
          <w:szCs w:val="21"/>
          <w:lang w:val="en-IN"/>
        </w:rPr>
        <w:t>III.</w:t>
      </w:r>
      <w:r w:rsidR="005D242B" w:rsidRPr="0081697B">
        <w:rPr>
          <w:color w:val="000000"/>
          <w:sz w:val="21"/>
          <w:szCs w:val="21"/>
          <w:lang w:val="en-IN"/>
        </w:rPr>
        <w:tab/>
      </w:r>
      <w:r w:rsidR="005D242B" w:rsidRPr="0081697B">
        <w:rPr>
          <w:color w:val="000000"/>
          <w:sz w:val="21"/>
          <w:szCs w:val="21"/>
        </w:rPr>
        <w:t>The species is the lowest rank.</w:t>
      </w:r>
    </w:p>
    <w:p w14:paraId="1484E6A8" w14:textId="77777777" w:rsidR="005D242B" w:rsidRPr="0081697B" w:rsidRDefault="005D242B" w:rsidP="00872C7F">
      <w:pPr>
        <w:pStyle w:val="SPACE"/>
      </w:pPr>
    </w:p>
    <w:p w14:paraId="499178C6" w14:textId="1F0CF88A" w:rsidR="00761365" w:rsidRDefault="00B40737" w:rsidP="00872C7F">
      <w:pPr>
        <w:pStyle w:val="ctrl-4"/>
        <w:tabs>
          <w:tab w:val="clear" w:pos="547"/>
          <w:tab w:val="clear" w:pos="1080"/>
          <w:tab w:val="clear" w:pos="2700"/>
          <w:tab w:val="clear" w:pos="3240"/>
          <w:tab w:val="left" w:pos="585"/>
          <w:tab w:val="left" w:pos="1143"/>
          <w:tab w:val="left" w:pos="1665"/>
          <w:tab w:val="left" w:pos="2178"/>
          <w:tab w:val="left" w:pos="2772"/>
          <w:tab w:val="left" w:pos="3285"/>
          <w:tab w:val="left" w:pos="3825"/>
          <w:tab w:val="left" w:pos="4347"/>
        </w:tabs>
        <w:ind w:left="585" w:hanging="585"/>
        <w:jc w:val="both"/>
        <w:rPr>
          <w:rFonts w:ascii="Times New Roman Bold" w:hAnsi="Times New Roman Bold"/>
          <w:b/>
          <w:sz w:val="21"/>
          <w:szCs w:val="21"/>
          <w:lang w:val="en-IN"/>
        </w:rPr>
      </w:pPr>
      <w:r>
        <w:rPr>
          <w:rFonts w:ascii="Times New Roman Bold" w:hAnsi="Times New Roman Bold"/>
          <w:b/>
          <w:bCs/>
          <w:color w:val="EC2791"/>
          <w:sz w:val="21"/>
          <w:szCs w:val="21"/>
          <w:lang w:val="en-IN"/>
        </w:rPr>
        <w:t>62</w:t>
      </w:r>
      <w:r w:rsidR="005D242B" w:rsidRPr="0081697B">
        <w:rPr>
          <w:rFonts w:ascii="Times New Roman Bold" w:hAnsi="Times New Roman Bold"/>
          <w:b/>
          <w:bCs/>
          <w:color w:val="EC2791"/>
          <w:sz w:val="21"/>
          <w:szCs w:val="21"/>
          <w:lang w:val="en-IN"/>
        </w:rPr>
        <w:t>.</w:t>
      </w:r>
      <w:r w:rsidR="005D242B" w:rsidRPr="0081697B">
        <w:rPr>
          <w:rFonts w:ascii="Times New Roman Bold" w:hAnsi="Times New Roman Bold"/>
          <w:b/>
          <w:sz w:val="21"/>
          <w:szCs w:val="21"/>
          <w:lang w:val="en-IN"/>
        </w:rPr>
        <w:tab/>
      </w:r>
      <w:r w:rsidR="0025483C" w:rsidRPr="0081697B">
        <w:rPr>
          <w:color w:val="000000"/>
          <w:sz w:val="21"/>
          <w:szCs w:val="21"/>
          <w:lang w:val="en-IN"/>
        </w:rPr>
        <w:t>(C)</w:t>
      </w:r>
      <w:r w:rsidR="005D242B" w:rsidRPr="0081697B">
        <w:rPr>
          <w:rFonts w:ascii="Times New Roman Bold" w:hAnsi="Times New Roman Bold"/>
          <w:b/>
          <w:sz w:val="21"/>
          <w:szCs w:val="21"/>
          <w:lang w:val="en-IN"/>
        </w:rPr>
        <w:tab/>
      </w:r>
    </w:p>
    <w:p w14:paraId="6CD3112E" w14:textId="77777777" w:rsidR="005D242B" w:rsidRPr="0081697B" w:rsidRDefault="00761365" w:rsidP="00872C7F">
      <w:pPr>
        <w:pStyle w:val="ctrl-4"/>
        <w:tabs>
          <w:tab w:val="clear" w:pos="547"/>
          <w:tab w:val="clear" w:pos="1080"/>
          <w:tab w:val="clear" w:pos="2700"/>
          <w:tab w:val="clear" w:pos="3240"/>
          <w:tab w:val="left" w:pos="585"/>
          <w:tab w:val="left" w:pos="1143"/>
          <w:tab w:val="left" w:pos="1665"/>
          <w:tab w:val="left" w:pos="2178"/>
          <w:tab w:val="left" w:pos="2772"/>
          <w:tab w:val="left" w:pos="3285"/>
          <w:tab w:val="left" w:pos="3825"/>
          <w:tab w:val="left" w:pos="4347"/>
        </w:tabs>
        <w:ind w:left="585" w:hanging="585"/>
        <w:jc w:val="both"/>
        <w:rPr>
          <w:color w:val="000000"/>
          <w:sz w:val="21"/>
          <w:szCs w:val="21"/>
        </w:rPr>
      </w:pPr>
      <w:r>
        <w:rPr>
          <w:rFonts w:ascii="Times New Roman Bold" w:hAnsi="Times New Roman Bold"/>
          <w:b/>
          <w:bCs/>
          <w:color w:val="EC2791"/>
          <w:sz w:val="21"/>
          <w:szCs w:val="21"/>
          <w:lang w:val="en-IN"/>
        </w:rPr>
        <w:tab/>
      </w:r>
      <w:r w:rsidR="005D242B" w:rsidRPr="0081697B">
        <w:rPr>
          <w:color w:val="000000"/>
          <w:sz w:val="21"/>
          <w:szCs w:val="21"/>
        </w:rPr>
        <w:t>Organisms in the same order can belong to different families.</w:t>
      </w:r>
    </w:p>
    <w:p w14:paraId="7846F5F6" w14:textId="77777777" w:rsidR="00AD12E0" w:rsidRPr="0081697B" w:rsidRDefault="00AD12E0" w:rsidP="00872C7F">
      <w:pPr>
        <w:pStyle w:val="SPACE"/>
      </w:pPr>
    </w:p>
    <w:p w14:paraId="5556E011" w14:textId="4FA78E83" w:rsidR="00761365" w:rsidRDefault="00AD12E0" w:rsidP="00872C7F">
      <w:pPr>
        <w:pStyle w:val="ctrl-4"/>
        <w:tabs>
          <w:tab w:val="clear" w:pos="547"/>
          <w:tab w:val="clear" w:pos="1080"/>
          <w:tab w:val="clear" w:pos="2700"/>
          <w:tab w:val="clear" w:pos="3240"/>
          <w:tab w:val="left" w:pos="432"/>
          <w:tab w:val="left" w:pos="585"/>
          <w:tab w:val="left" w:pos="963"/>
          <w:tab w:val="left" w:pos="1143"/>
          <w:tab w:val="left" w:pos="1665"/>
          <w:tab w:val="left" w:pos="2178"/>
          <w:tab w:val="left" w:pos="2772"/>
          <w:tab w:val="left" w:pos="3285"/>
          <w:tab w:val="left" w:pos="3825"/>
          <w:tab w:val="left" w:pos="4347"/>
        </w:tabs>
        <w:ind w:left="585" w:hanging="585"/>
        <w:jc w:val="both"/>
        <w:rPr>
          <w:rFonts w:ascii="Times New Roman Bold" w:hAnsi="Times New Roman Bold"/>
          <w:b/>
          <w:iCs/>
          <w:sz w:val="21"/>
          <w:szCs w:val="21"/>
          <w:lang w:val="en-GB"/>
        </w:rPr>
      </w:pPr>
      <w:r w:rsidRPr="0081697B">
        <w:rPr>
          <w:rFonts w:ascii="Times New Roman Bold" w:hAnsi="Times New Roman Bold"/>
          <w:b/>
          <w:color w:val="EC2791"/>
          <w:sz w:val="21"/>
          <w:szCs w:val="21"/>
          <w:lang w:val="en-GB"/>
        </w:rPr>
        <w:t>6</w:t>
      </w:r>
      <w:r w:rsidR="00B40737">
        <w:rPr>
          <w:rFonts w:ascii="Times New Roman Bold" w:hAnsi="Times New Roman Bold"/>
          <w:b/>
          <w:color w:val="EC2791"/>
          <w:sz w:val="21"/>
          <w:szCs w:val="21"/>
          <w:lang w:val="en-GB"/>
        </w:rPr>
        <w:t>3</w:t>
      </w:r>
      <w:r w:rsidRPr="0081697B">
        <w:rPr>
          <w:rFonts w:ascii="Times New Roman Bold" w:hAnsi="Times New Roman Bold"/>
          <w:b/>
          <w:color w:val="EC2791"/>
          <w:sz w:val="21"/>
          <w:szCs w:val="21"/>
          <w:lang w:val="en-GB"/>
        </w:rPr>
        <w:t>.</w:t>
      </w:r>
      <w:r w:rsidRPr="0081697B">
        <w:rPr>
          <w:rFonts w:ascii="Times New Roman Bold" w:hAnsi="Times New Roman Bold"/>
          <w:b/>
          <w:iCs/>
          <w:sz w:val="21"/>
          <w:szCs w:val="21"/>
          <w:lang w:val="en-GB"/>
        </w:rPr>
        <w:tab/>
      </w:r>
      <w:r w:rsidR="007A6A71" w:rsidRPr="0081697B">
        <w:rPr>
          <w:rFonts w:ascii="Times New Roman Bold" w:hAnsi="Times New Roman Bold"/>
          <w:b/>
          <w:iCs/>
          <w:sz w:val="21"/>
          <w:szCs w:val="21"/>
          <w:lang w:val="en-GB"/>
        </w:rPr>
        <w:tab/>
      </w:r>
      <w:r w:rsidR="0025483C" w:rsidRPr="0081697B">
        <w:rPr>
          <w:iCs/>
          <w:color w:val="000000"/>
          <w:sz w:val="21"/>
          <w:szCs w:val="21"/>
          <w:lang w:val="en-GB"/>
        </w:rPr>
        <w:t>(B)</w:t>
      </w:r>
      <w:r w:rsidR="007A6A71" w:rsidRPr="0081697B">
        <w:rPr>
          <w:rFonts w:ascii="Times New Roman Bold" w:hAnsi="Times New Roman Bold"/>
          <w:b/>
          <w:iCs/>
          <w:sz w:val="21"/>
          <w:szCs w:val="21"/>
          <w:lang w:val="en-GB"/>
        </w:rPr>
        <w:tab/>
      </w:r>
      <w:r w:rsidR="007A6A71" w:rsidRPr="0081697B">
        <w:rPr>
          <w:rFonts w:ascii="Times New Roman Bold" w:hAnsi="Times New Roman Bold"/>
          <w:b/>
          <w:iCs/>
          <w:sz w:val="21"/>
          <w:szCs w:val="21"/>
          <w:lang w:val="en-GB"/>
        </w:rPr>
        <w:tab/>
      </w:r>
    </w:p>
    <w:p w14:paraId="00DED634" w14:textId="77777777" w:rsidR="00AD12E0" w:rsidRPr="0081697B" w:rsidRDefault="00761365" w:rsidP="00872C7F">
      <w:pPr>
        <w:pStyle w:val="ctrl-4"/>
        <w:tabs>
          <w:tab w:val="clear" w:pos="547"/>
          <w:tab w:val="clear" w:pos="1080"/>
          <w:tab w:val="clear" w:pos="2700"/>
          <w:tab w:val="clear" w:pos="3240"/>
          <w:tab w:val="left" w:pos="432"/>
          <w:tab w:val="left" w:pos="585"/>
          <w:tab w:val="left" w:pos="963"/>
          <w:tab w:val="left" w:pos="1143"/>
          <w:tab w:val="left" w:pos="1665"/>
          <w:tab w:val="left" w:pos="2178"/>
          <w:tab w:val="left" w:pos="2772"/>
          <w:tab w:val="left" w:pos="3285"/>
          <w:tab w:val="left" w:pos="3825"/>
          <w:tab w:val="left" w:pos="4347"/>
        </w:tabs>
        <w:ind w:left="585" w:hanging="585"/>
        <w:jc w:val="both"/>
        <w:rPr>
          <w:iCs/>
          <w:color w:val="000000"/>
          <w:sz w:val="21"/>
          <w:szCs w:val="21"/>
          <w:lang w:val="en-GB"/>
        </w:rPr>
      </w:pPr>
      <w:r>
        <w:rPr>
          <w:rFonts w:ascii="Times New Roman Bold" w:hAnsi="Times New Roman Bold"/>
          <w:b/>
          <w:color w:val="EC2791"/>
          <w:sz w:val="21"/>
          <w:szCs w:val="21"/>
          <w:lang w:val="en-GB"/>
        </w:rPr>
        <w:tab/>
      </w:r>
      <w:r w:rsidR="00386EAF">
        <w:rPr>
          <w:rFonts w:ascii="Times New Roman Bold" w:hAnsi="Times New Roman Bold"/>
          <w:b/>
          <w:color w:val="EC2791"/>
          <w:sz w:val="21"/>
          <w:szCs w:val="21"/>
          <w:lang w:val="en-GB"/>
        </w:rPr>
        <w:tab/>
      </w:r>
      <w:r w:rsidR="00AD12E0" w:rsidRPr="0081697B">
        <w:rPr>
          <w:iCs/>
          <w:color w:val="000000"/>
          <w:spacing w:val="-2"/>
          <w:sz w:val="21"/>
          <w:szCs w:val="21"/>
          <w:lang w:val="en-GB"/>
        </w:rPr>
        <w:t xml:space="preserve">In scientific name of leopard, </w:t>
      </w:r>
      <w:r w:rsidR="00AD12E0" w:rsidRPr="0081697B">
        <w:rPr>
          <w:i/>
          <w:iCs/>
          <w:color w:val="000000"/>
          <w:spacing w:val="-2"/>
          <w:sz w:val="21"/>
          <w:szCs w:val="21"/>
          <w:lang w:val="en-GB"/>
        </w:rPr>
        <w:t>pardus</w:t>
      </w:r>
      <w:r w:rsidR="00AD12E0" w:rsidRPr="0081697B">
        <w:rPr>
          <w:iCs/>
          <w:color w:val="000000"/>
          <w:spacing w:val="-2"/>
          <w:sz w:val="21"/>
          <w:szCs w:val="21"/>
          <w:lang w:val="en-GB"/>
        </w:rPr>
        <w:t xml:space="preserve"> is a specific epithet that is printed incorrectly. The specific epithet starts with a small letter, thus correct name is </w:t>
      </w:r>
      <w:r w:rsidR="00AD12E0" w:rsidRPr="0081697B">
        <w:rPr>
          <w:i/>
          <w:iCs/>
          <w:color w:val="000000"/>
          <w:spacing w:val="-2"/>
          <w:sz w:val="21"/>
          <w:szCs w:val="21"/>
          <w:lang w:val="en-GB"/>
        </w:rPr>
        <w:t>Panthera pardus</w:t>
      </w:r>
      <w:r w:rsidR="00AD12E0" w:rsidRPr="0081697B">
        <w:rPr>
          <w:iCs/>
          <w:color w:val="000000"/>
          <w:spacing w:val="-2"/>
          <w:sz w:val="21"/>
          <w:szCs w:val="21"/>
          <w:lang w:val="en-GB"/>
        </w:rPr>
        <w:t>.</w:t>
      </w:r>
    </w:p>
    <w:p w14:paraId="7FCC3D30" w14:textId="77777777" w:rsidR="00AD12E0" w:rsidRPr="0081697B" w:rsidRDefault="00AD12E0" w:rsidP="00872C7F">
      <w:pPr>
        <w:pStyle w:val="ctrl-4"/>
        <w:tabs>
          <w:tab w:val="clear" w:pos="547"/>
          <w:tab w:val="clear" w:pos="1080"/>
          <w:tab w:val="clear" w:pos="2700"/>
          <w:tab w:val="clear" w:pos="3240"/>
          <w:tab w:val="left" w:pos="432"/>
          <w:tab w:val="left" w:pos="585"/>
          <w:tab w:val="left" w:pos="963"/>
          <w:tab w:val="left" w:pos="1143"/>
          <w:tab w:val="left" w:pos="1665"/>
          <w:tab w:val="left" w:pos="2178"/>
          <w:tab w:val="left" w:pos="2772"/>
          <w:tab w:val="left" w:pos="3285"/>
          <w:tab w:val="left" w:pos="3825"/>
          <w:tab w:val="left" w:pos="4347"/>
        </w:tabs>
        <w:ind w:left="585" w:hanging="585"/>
        <w:jc w:val="both"/>
        <w:rPr>
          <w:iCs/>
          <w:color w:val="000000"/>
          <w:sz w:val="21"/>
          <w:szCs w:val="21"/>
          <w:lang w:val="en-GB"/>
        </w:rPr>
      </w:pPr>
      <w:r w:rsidRPr="0081697B">
        <w:rPr>
          <w:iCs/>
          <w:color w:val="000000"/>
          <w:sz w:val="21"/>
          <w:szCs w:val="21"/>
          <w:lang w:val="en-GB"/>
        </w:rPr>
        <w:tab/>
      </w:r>
      <w:r w:rsidRPr="0081697B">
        <w:rPr>
          <w:iCs/>
          <w:color w:val="000000"/>
          <w:sz w:val="21"/>
          <w:szCs w:val="21"/>
          <w:lang w:val="en-GB"/>
        </w:rPr>
        <w:tab/>
        <w:t xml:space="preserve">The taxonomic category Class includes related orders. </w:t>
      </w:r>
    </w:p>
    <w:p w14:paraId="59545266" w14:textId="77777777" w:rsidR="00310DD6" w:rsidRPr="00436DA4" w:rsidRDefault="00310DD6" w:rsidP="00310DD6">
      <w:pPr>
        <w:pStyle w:val="SPACE"/>
        <w:shd w:val="clear" w:color="auto" w:fill="F2F2F2"/>
        <w:tabs>
          <w:tab w:val="clear" w:pos="547"/>
          <w:tab w:val="left" w:pos="360"/>
          <w:tab w:val="left" w:pos="423"/>
          <w:tab w:val="left" w:pos="540"/>
          <w:tab w:val="left" w:pos="900"/>
          <w:tab w:val="left" w:pos="963"/>
          <w:tab w:val="left" w:pos="1080"/>
          <w:tab w:val="left" w:pos="1620"/>
          <w:tab w:val="left" w:pos="2160"/>
          <w:tab w:val="left" w:pos="2700"/>
          <w:tab w:val="left" w:pos="3240"/>
          <w:tab w:val="left" w:pos="3780"/>
          <w:tab w:val="left" w:pos="4320"/>
          <w:tab w:val="left" w:pos="4860"/>
          <w:tab w:val="left" w:pos="5400"/>
          <w:tab w:val="left" w:pos="5940"/>
          <w:tab w:val="left" w:pos="6480"/>
          <w:tab w:val="left" w:pos="7020"/>
          <w:tab w:val="left" w:pos="7560"/>
          <w:tab w:val="left" w:pos="8100"/>
          <w:tab w:val="left" w:pos="8640"/>
          <w:tab w:val="left" w:pos="9180"/>
        </w:tabs>
        <w:suppressAutoHyphens/>
        <w:spacing w:before="40" w:line="240" w:lineRule="auto"/>
        <w:ind w:left="540" w:hanging="540"/>
        <w:jc w:val="center"/>
        <w:rPr>
          <w:rFonts w:ascii="Cambria" w:hAnsi="Cambria"/>
          <w:b/>
          <w:bCs/>
          <w:color w:val="EC2791"/>
        </w:rPr>
      </w:pPr>
      <w:r w:rsidRPr="00436DA4">
        <w:rPr>
          <w:rFonts w:ascii="Cambria" w:hAnsi="Cambria"/>
          <w:b/>
          <w:bCs/>
          <w:color w:val="EC2791"/>
        </w:rPr>
        <w:t>Diagram Based Questions</w:t>
      </w:r>
    </w:p>
    <w:p w14:paraId="12E9F118" w14:textId="77777777" w:rsidR="00310DD6" w:rsidRPr="0018680A" w:rsidRDefault="00310DD6" w:rsidP="00310DD6">
      <w:pPr>
        <w:pStyle w:val="SPACE"/>
      </w:pPr>
    </w:p>
    <w:p w14:paraId="3A1718DF" w14:textId="77777777" w:rsidR="00B40737" w:rsidRDefault="00B40737" w:rsidP="00872C7F">
      <w:pPr>
        <w:tabs>
          <w:tab w:val="left" w:pos="585"/>
          <w:tab w:val="left" w:pos="1143"/>
          <w:tab w:val="left" w:pos="1665"/>
          <w:tab w:val="left" w:pos="2178"/>
          <w:tab w:val="left" w:pos="2745"/>
          <w:tab w:val="left" w:pos="3222"/>
          <w:tab w:val="left" w:pos="3798"/>
          <w:tab w:val="left" w:pos="3960"/>
          <w:tab w:val="left" w:pos="4347"/>
        </w:tabs>
        <w:ind w:left="585" w:hanging="585"/>
        <w:jc w:val="both"/>
        <w:rPr>
          <w:color w:val="000000"/>
          <w:sz w:val="21"/>
          <w:szCs w:val="21"/>
          <w:lang w:val="en-IN"/>
        </w:rPr>
      </w:pPr>
      <w:r>
        <w:rPr>
          <w:rFonts w:ascii="Times New Roman Bold" w:hAnsi="Times New Roman Bold" w:cs="Times New Roman"/>
          <w:b/>
          <w:bCs/>
          <w:color w:val="EC2791"/>
          <w:sz w:val="21"/>
          <w:szCs w:val="21"/>
          <w:lang w:val="en-IN"/>
        </w:rPr>
        <w:t>64</w:t>
      </w:r>
      <w:r w:rsidR="005D242B" w:rsidRPr="0081697B">
        <w:rPr>
          <w:rFonts w:ascii="Times New Roman Bold" w:hAnsi="Times New Roman Bold" w:cs="Times New Roman"/>
          <w:b/>
          <w:bCs/>
          <w:color w:val="EC2791"/>
          <w:sz w:val="21"/>
          <w:szCs w:val="21"/>
          <w:lang w:val="en-IN"/>
        </w:rPr>
        <w:t>.</w:t>
      </w:r>
      <w:r w:rsidR="005D242B" w:rsidRPr="0081697B">
        <w:rPr>
          <w:rFonts w:ascii="Times New Roman Bold" w:hAnsi="Times New Roman Bold"/>
          <w:b/>
          <w:sz w:val="21"/>
          <w:szCs w:val="21"/>
          <w:lang w:val="en-IN"/>
        </w:rPr>
        <w:tab/>
      </w:r>
      <w:r w:rsidR="0025483C" w:rsidRPr="0081697B">
        <w:rPr>
          <w:color w:val="000000"/>
          <w:sz w:val="21"/>
          <w:szCs w:val="21"/>
          <w:lang w:val="en-IN"/>
        </w:rPr>
        <w:t>(A)</w:t>
      </w:r>
    </w:p>
    <w:p w14:paraId="33D2D79F" w14:textId="6A52A457" w:rsidR="005D242B" w:rsidRDefault="00B40737" w:rsidP="00872C7F">
      <w:pPr>
        <w:tabs>
          <w:tab w:val="left" w:pos="585"/>
          <w:tab w:val="left" w:pos="1143"/>
          <w:tab w:val="left" w:pos="1665"/>
          <w:tab w:val="left" w:pos="2178"/>
          <w:tab w:val="left" w:pos="2745"/>
          <w:tab w:val="left" w:pos="3222"/>
          <w:tab w:val="left" w:pos="3798"/>
          <w:tab w:val="left" w:pos="3960"/>
          <w:tab w:val="left" w:pos="4347"/>
        </w:tabs>
        <w:ind w:left="585" w:hanging="585"/>
        <w:jc w:val="both"/>
        <w:rPr>
          <w:color w:val="000000"/>
          <w:sz w:val="21"/>
          <w:szCs w:val="21"/>
          <w:lang w:val="en-IN"/>
        </w:rPr>
      </w:pPr>
      <w:r>
        <w:rPr>
          <w:rFonts w:ascii="Times New Roman Bold" w:hAnsi="Times New Roman Bold"/>
          <w:b/>
          <w:bCs/>
          <w:color w:val="EC2791"/>
          <w:sz w:val="21"/>
          <w:szCs w:val="21"/>
          <w:lang w:val="en-IN"/>
        </w:rPr>
        <w:t>65</w:t>
      </w:r>
      <w:r w:rsidR="009A4855" w:rsidRPr="0081697B">
        <w:rPr>
          <w:rFonts w:ascii="Times New Roman Bold" w:hAnsi="Times New Roman Bold"/>
          <w:b/>
          <w:bCs/>
          <w:color w:val="EC2791"/>
          <w:sz w:val="21"/>
          <w:szCs w:val="21"/>
          <w:lang w:val="en-IN"/>
        </w:rPr>
        <w:t>.</w:t>
      </w:r>
      <w:r w:rsidR="005D242B" w:rsidRPr="0081697B">
        <w:rPr>
          <w:rFonts w:ascii="Times New Roman Bold" w:hAnsi="Times New Roman Bold"/>
          <w:b/>
          <w:sz w:val="21"/>
          <w:szCs w:val="21"/>
          <w:lang w:val="en-IN"/>
        </w:rPr>
        <w:tab/>
      </w:r>
      <w:r w:rsidR="0025483C" w:rsidRPr="0081697B">
        <w:rPr>
          <w:color w:val="000000"/>
          <w:sz w:val="21"/>
          <w:szCs w:val="21"/>
          <w:lang w:val="en-IN"/>
        </w:rPr>
        <w:t>(C)</w:t>
      </w:r>
    </w:p>
    <w:p w14:paraId="3AA6C78D" w14:textId="77777777" w:rsidR="00310DD6" w:rsidRDefault="00310DD6" w:rsidP="00310DD6">
      <w:pPr>
        <w:pStyle w:val="SPACE"/>
      </w:pPr>
    </w:p>
    <w:p w14:paraId="2B424F6E" w14:textId="77777777" w:rsidR="00310DD6" w:rsidRPr="00436DA4" w:rsidRDefault="00310DD6" w:rsidP="00310DD6">
      <w:pPr>
        <w:pStyle w:val="SPACE"/>
        <w:shd w:val="clear" w:color="auto" w:fill="F2F2F2"/>
        <w:tabs>
          <w:tab w:val="clear" w:pos="547"/>
          <w:tab w:val="left" w:pos="180"/>
          <w:tab w:val="left" w:pos="270"/>
          <w:tab w:val="left" w:pos="360"/>
          <w:tab w:val="left" w:pos="423"/>
          <w:tab w:val="left" w:pos="540"/>
          <w:tab w:val="left" w:pos="900"/>
          <w:tab w:val="left" w:pos="963"/>
          <w:tab w:val="left" w:pos="1080"/>
          <w:tab w:val="left" w:pos="1620"/>
          <w:tab w:val="left" w:pos="2160"/>
          <w:tab w:val="left" w:pos="2700"/>
          <w:tab w:val="left" w:pos="3240"/>
          <w:tab w:val="left" w:pos="3780"/>
          <w:tab w:val="left" w:pos="4320"/>
          <w:tab w:val="left" w:pos="4860"/>
          <w:tab w:val="left" w:pos="5400"/>
          <w:tab w:val="left" w:pos="5940"/>
          <w:tab w:val="left" w:pos="6480"/>
          <w:tab w:val="left" w:pos="7020"/>
          <w:tab w:val="left" w:pos="7560"/>
          <w:tab w:val="left" w:pos="8100"/>
          <w:tab w:val="left" w:pos="8640"/>
          <w:tab w:val="left" w:pos="9180"/>
        </w:tabs>
        <w:suppressAutoHyphens/>
        <w:spacing w:before="4" w:line="240" w:lineRule="auto"/>
        <w:ind w:left="0" w:firstLine="0"/>
        <w:jc w:val="center"/>
        <w:rPr>
          <w:rFonts w:ascii="Cambria" w:hAnsi="Cambria"/>
          <w:b/>
          <w:bCs/>
          <w:color w:val="EC2791"/>
        </w:rPr>
      </w:pPr>
      <w:r w:rsidRPr="00436DA4">
        <w:rPr>
          <w:rFonts w:ascii="Cambria" w:hAnsi="Cambria"/>
          <w:b/>
          <w:bCs/>
          <w:color w:val="EC2791"/>
        </w:rPr>
        <w:t>Match the Columns</w:t>
      </w:r>
    </w:p>
    <w:p w14:paraId="29EDF552" w14:textId="77777777" w:rsidR="00310DD6" w:rsidRPr="00436DA4" w:rsidRDefault="00310DD6" w:rsidP="00310DD6">
      <w:pPr>
        <w:pStyle w:val="SPACE"/>
      </w:pPr>
    </w:p>
    <w:p w14:paraId="28E913C5" w14:textId="5C0CE4AA" w:rsidR="005D242B" w:rsidRPr="0081697B" w:rsidRDefault="00B40737" w:rsidP="00872C7F">
      <w:pPr>
        <w:pStyle w:val="ctrl-4"/>
        <w:tabs>
          <w:tab w:val="clear" w:pos="547"/>
          <w:tab w:val="clear" w:pos="1080"/>
          <w:tab w:val="clear" w:pos="2700"/>
          <w:tab w:val="clear" w:pos="3240"/>
          <w:tab w:val="left" w:pos="585"/>
          <w:tab w:val="left" w:pos="1143"/>
          <w:tab w:val="left" w:pos="1665"/>
          <w:tab w:val="left" w:pos="2178"/>
          <w:tab w:val="left" w:pos="2772"/>
          <w:tab w:val="left" w:pos="3285"/>
          <w:tab w:val="left" w:pos="3825"/>
          <w:tab w:val="left" w:pos="4347"/>
        </w:tabs>
        <w:ind w:left="585" w:hanging="585"/>
        <w:jc w:val="both"/>
        <w:rPr>
          <w:b/>
          <w:color w:val="000000"/>
          <w:sz w:val="21"/>
          <w:szCs w:val="21"/>
          <w:lang w:val="en-GB"/>
        </w:rPr>
      </w:pPr>
      <w:r>
        <w:rPr>
          <w:rFonts w:ascii="Times New Roman Bold" w:hAnsi="Times New Roman Bold"/>
          <w:b/>
          <w:bCs/>
          <w:color w:val="EC2791"/>
          <w:sz w:val="21"/>
          <w:szCs w:val="21"/>
          <w:lang w:val="en-IN"/>
        </w:rPr>
        <w:t>66</w:t>
      </w:r>
      <w:r w:rsidR="005D242B" w:rsidRPr="0081697B">
        <w:rPr>
          <w:rFonts w:ascii="Times New Roman Bold" w:hAnsi="Times New Roman Bold"/>
          <w:b/>
          <w:bCs/>
          <w:color w:val="EC2791"/>
          <w:sz w:val="21"/>
          <w:szCs w:val="21"/>
          <w:lang w:val="en-IN"/>
        </w:rPr>
        <w:t>.</w:t>
      </w:r>
      <w:r w:rsidR="005D242B" w:rsidRPr="0081697B">
        <w:rPr>
          <w:rFonts w:ascii="Times New Roman Bold" w:hAnsi="Times New Roman Bold"/>
          <w:b/>
          <w:sz w:val="21"/>
          <w:szCs w:val="21"/>
          <w:lang w:val="en-GB"/>
        </w:rPr>
        <w:tab/>
      </w:r>
      <w:r w:rsidR="0025483C" w:rsidRPr="0081697B">
        <w:rPr>
          <w:color w:val="000000"/>
          <w:sz w:val="21"/>
          <w:szCs w:val="21"/>
          <w:lang w:val="en-GB"/>
        </w:rPr>
        <w:t>(B)</w:t>
      </w:r>
    </w:p>
    <w:p w14:paraId="10A84343" w14:textId="2FD72D72" w:rsidR="005D242B" w:rsidRPr="0081697B" w:rsidRDefault="005C3524" w:rsidP="00872C7F">
      <w:pPr>
        <w:pStyle w:val="ctrl-4"/>
        <w:tabs>
          <w:tab w:val="clear" w:pos="547"/>
          <w:tab w:val="clear" w:pos="1080"/>
          <w:tab w:val="clear" w:pos="2700"/>
          <w:tab w:val="clear" w:pos="3240"/>
          <w:tab w:val="left" w:pos="585"/>
          <w:tab w:val="left" w:pos="1143"/>
          <w:tab w:val="left" w:pos="1665"/>
          <w:tab w:val="left" w:pos="2178"/>
          <w:tab w:val="left" w:pos="2772"/>
          <w:tab w:val="left" w:pos="3285"/>
          <w:tab w:val="left" w:pos="3825"/>
          <w:tab w:val="left" w:pos="4347"/>
        </w:tabs>
        <w:ind w:left="585" w:hanging="585"/>
        <w:jc w:val="both"/>
        <w:rPr>
          <w:color w:val="EC2791"/>
          <w:sz w:val="21"/>
          <w:szCs w:val="21"/>
          <w:lang w:val="en-IN"/>
        </w:rPr>
      </w:pPr>
      <w:r>
        <w:rPr>
          <w:color w:val="EC2791"/>
          <w:sz w:val="21"/>
          <w:szCs w:val="21"/>
          <w:lang w:val="en-IN"/>
        </w:rPr>
      </w:r>
      <w:r>
        <w:rPr>
          <w:color w:val="EC2791"/>
          <w:sz w:val="21"/>
          <w:szCs w:val="21"/>
          <w:lang w:val="en-IN"/>
        </w:rPr>
        <w:pict w14:anchorId="2B00ED84">
          <v:roundrect id="_x0000_s6868" style="width:231pt;height:1in;mso-left-percent:-10001;mso-top-percent:-10001;mso-position-horizontal:absolute;mso-position-horizontal-relative:char;mso-position-vertical:absolute;mso-position-vertical-relative:line;mso-left-percent:-10001;mso-top-percent:-10001" arcsize="10923f" fillcolor="#f2f2f2" strokecolor="#ec2791">
            <v:textbox style="mso-next-textbox:#_x0000_s6868" inset="0,0,0,0">
              <w:txbxContent>
                <w:p w14:paraId="70561B11" w14:textId="394EBD0C" w:rsidR="005D242B" w:rsidRPr="00D11998" w:rsidRDefault="005D242B" w:rsidP="005D242B">
                  <w:pPr>
                    <w:tabs>
                      <w:tab w:val="left" w:pos="432"/>
                      <w:tab w:val="left" w:pos="585"/>
                      <w:tab w:val="left" w:pos="963"/>
                      <w:tab w:val="left" w:pos="1107"/>
                    </w:tabs>
                    <w:jc w:val="center"/>
                    <w:rPr>
                      <w:rFonts w:ascii="Cambria" w:hAnsi="Cambria"/>
                      <w:b/>
                      <w:i/>
                      <w:iCs/>
                      <w:noProof/>
                      <w:color w:val="EC2791"/>
                      <w:sz w:val="22"/>
                      <w:szCs w:val="22"/>
                      <w:lang w:val="en-IN" w:eastAsia="x-none"/>
                    </w:rPr>
                  </w:pPr>
                  <w:r w:rsidRPr="00D11998">
                    <w:rPr>
                      <w:rFonts w:ascii="Cambria" w:hAnsi="Cambria"/>
                      <w:b/>
                      <w:i/>
                      <w:iCs/>
                      <w:noProof/>
                      <w:color w:val="EC2791"/>
                      <w:sz w:val="22"/>
                      <w:szCs w:val="22"/>
                      <w:lang w:val="en-IN" w:eastAsia="x-none"/>
                    </w:rPr>
                    <w:t>Think out of the box</w:t>
                  </w:r>
                </w:p>
                <w:p w14:paraId="32595E9A" w14:textId="77777777" w:rsidR="005D242B" w:rsidRPr="00D11998" w:rsidRDefault="005D242B" w:rsidP="00872C7F">
                  <w:pPr>
                    <w:pStyle w:val="SPACE"/>
                    <w:spacing w:line="60" w:lineRule="exact"/>
                  </w:pPr>
                </w:p>
                <w:p w14:paraId="298F0480" w14:textId="77777777" w:rsidR="005D242B" w:rsidRPr="00206060" w:rsidRDefault="005D242B" w:rsidP="005D242B">
                  <w:pPr>
                    <w:tabs>
                      <w:tab w:val="left" w:pos="360"/>
                      <w:tab w:val="left" w:pos="432"/>
                      <w:tab w:val="left" w:pos="585"/>
                      <w:tab w:val="left" w:pos="963"/>
                      <w:tab w:val="left" w:pos="1107"/>
                    </w:tabs>
                    <w:jc w:val="both"/>
                    <w:rPr>
                      <w:lang w:val="en-IN"/>
                    </w:rPr>
                  </w:pPr>
                  <w:r w:rsidRPr="00D11998">
                    <w:rPr>
                      <w:sz w:val="21"/>
                      <w:szCs w:val="21"/>
                      <w:lang w:val="en-IN"/>
                    </w:rPr>
                    <w:t xml:space="preserve">Budding is a type of asexual reproduction so ‘iv’ of column I matches with ‘b’ of column II. Thus, this eliminates the options </w:t>
                  </w:r>
                  <w:r w:rsidR="0025483C" w:rsidRPr="0030262C">
                    <w:rPr>
                      <w:color w:val="000000"/>
                      <w:sz w:val="21"/>
                      <w:szCs w:val="21"/>
                      <w:lang w:val="en-IN"/>
                    </w:rPr>
                    <w:t>(A)</w:t>
                  </w:r>
                  <w:r w:rsidRPr="00D11998">
                    <w:rPr>
                      <w:sz w:val="21"/>
                      <w:szCs w:val="21"/>
                      <w:lang w:val="en-IN"/>
                    </w:rPr>
                    <w:t xml:space="preserve">, </w:t>
                  </w:r>
                  <w:r w:rsidR="0025483C" w:rsidRPr="0030262C">
                    <w:rPr>
                      <w:color w:val="000000"/>
                      <w:sz w:val="21"/>
                      <w:szCs w:val="21"/>
                      <w:lang w:val="en-IN"/>
                    </w:rPr>
                    <w:t>(C)</w:t>
                  </w:r>
                  <w:r w:rsidRPr="00D11998">
                    <w:rPr>
                      <w:sz w:val="21"/>
                      <w:szCs w:val="21"/>
                      <w:lang w:val="en-IN"/>
                    </w:rPr>
                    <w:t xml:space="preserve"> and </w:t>
                  </w:r>
                  <w:r w:rsidR="0025483C" w:rsidRPr="0030262C">
                    <w:rPr>
                      <w:color w:val="000000"/>
                      <w:sz w:val="21"/>
                      <w:szCs w:val="21"/>
                      <w:lang w:val="en-IN"/>
                    </w:rPr>
                    <w:t>(D)</w:t>
                  </w:r>
                  <w:r w:rsidRPr="00D11998">
                    <w:rPr>
                      <w:sz w:val="21"/>
                      <w:szCs w:val="21"/>
                      <w:lang w:val="en-IN"/>
                    </w:rPr>
                    <w:t xml:space="preserve">. Hence, the correct answer is option </w:t>
                  </w:r>
                  <w:r w:rsidR="0025483C" w:rsidRPr="0030262C">
                    <w:rPr>
                      <w:color w:val="000000"/>
                      <w:sz w:val="21"/>
                      <w:szCs w:val="21"/>
                      <w:lang w:val="en-IN"/>
                    </w:rPr>
                    <w:t>(B)</w:t>
                  </w:r>
                  <w:r w:rsidRPr="00D11998">
                    <w:rPr>
                      <w:sz w:val="21"/>
                      <w:szCs w:val="21"/>
                      <w:lang w:val="en-IN"/>
                    </w:rPr>
                    <w:t>.</w:t>
                  </w:r>
                </w:p>
              </w:txbxContent>
            </v:textbox>
            <w10:wrap anchorx="margin"/>
            <w10:anchorlock/>
          </v:roundrect>
        </w:pict>
      </w:r>
    </w:p>
    <w:p w14:paraId="1F2C170F" w14:textId="77777777" w:rsidR="001E4EE1" w:rsidRPr="0081697B" w:rsidRDefault="001E4EE1" w:rsidP="00872C7F">
      <w:pPr>
        <w:pStyle w:val="SPACE"/>
      </w:pPr>
    </w:p>
    <w:p w14:paraId="49137B45" w14:textId="77777777" w:rsidR="00B40737" w:rsidRDefault="00B40737" w:rsidP="00872C7F">
      <w:pPr>
        <w:tabs>
          <w:tab w:val="left" w:pos="585"/>
          <w:tab w:val="left" w:pos="1143"/>
          <w:tab w:val="left" w:pos="1665"/>
          <w:tab w:val="left" w:pos="2178"/>
          <w:tab w:val="left" w:pos="2745"/>
          <w:tab w:val="left" w:pos="3222"/>
          <w:tab w:val="left" w:pos="3798"/>
          <w:tab w:val="left" w:pos="3960"/>
          <w:tab w:val="left" w:pos="4347"/>
        </w:tabs>
        <w:ind w:left="585" w:hanging="585"/>
        <w:jc w:val="both"/>
        <w:rPr>
          <w:color w:val="000000"/>
          <w:sz w:val="21"/>
          <w:szCs w:val="21"/>
          <w:lang w:val="en-GB"/>
        </w:rPr>
      </w:pPr>
      <w:r>
        <w:rPr>
          <w:rFonts w:ascii="Times New Roman Bold" w:hAnsi="Times New Roman Bold"/>
          <w:b/>
          <w:bCs/>
          <w:color w:val="EC2791"/>
          <w:sz w:val="21"/>
          <w:szCs w:val="21"/>
          <w:lang w:val="en-IN"/>
        </w:rPr>
        <w:t>67</w:t>
      </w:r>
      <w:r w:rsidR="005D242B" w:rsidRPr="0081697B">
        <w:rPr>
          <w:rFonts w:ascii="Times New Roman Bold" w:hAnsi="Times New Roman Bold"/>
          <w:b/>
          <w:bCs/>
          <w:color w:val="EC2791"/>
          <w:sz w:val="21"/>
          <w:szCs w:val="21"/>
          <w:lang w:val="en-IN"/>
        </w:rPr>
        <w:t>.</w:t>
      </w:r>
      <w:r w:rsidR="005D242B" w:rsidRPr="0081697B">
        <w:rPr>
          <w:rFonts w:ascii="Times New Roman Bold" w:hAnsi="Times New Roman Bold"/>
          <w:b/>
          <w:sz w:val="21"/>
          <w:szCs w:val="21"/>
          <w:lang w:val="en-GB"/>
        </w:rPr>
        <w:tab/>
      </w:r>
      <w:r w:rsidR="0025483C" w:rsidRPr="0081697B">
        <w:rPr>
          <w:color w:val="000000"/>
          <w:sz w:val="21"/>
          <w:szCs w:val="21"/>
          <w:lang w:val="en-GB"/>
        </w:rPr>
        <w:t>(B)</w:t>
      </w:r>
    </w:p>
    <w:p w14:paraId="797D6885" w14:textId="6ADF3890" w:rsidR="005D242B" w:rsidRPr="0081697B" w:rsidRDefault="00B40737" w:rsidP="00872C7F">
      <w:pPr>
        <w:tabs>
          <w:tab w:val="left" w:pos="585"/>
          <w:tab w:val="left" w:pos="1143"/>
          <w:tab w:val="left" w:pos="1665"/>
          <w:tab w:val="left" w:pos="2178"/>
          <w:tab w:val="left" w:pos="2745"/>
          <w:tab w:val="left" w:pos="3222"/>
          <w:tab w:val="left" w:pos="3798"/>
          <w:tab w:val="left" w:pos="3960"/>
          <w:tab w:val="left" w:pos="4347"/>
        </w:tabs>
        <w:ind w:left="585" w:hanging="585"/>
        <w:jc w:val="both"/>
        <w:rPr>
          <w:rFonts w:ascii="Times New Roman Bold" w:hAnsi="Times New Roman Bold"/>
          <w:b/>
          <w:sz w:val="21"/>
          <w:szCs w:val="21"/>
          <w:lang w:val="en-GB"/>
        </w:rPr>
      </w:pPr>
      <w:r>
        <w:rPr>
          <w:rFonts w:ascii="Times New Roman Bold" w:hAnsi="Times New Roman Bold"/>
          <w:b/>
          <w:bCs/>
          <w:color w:val="EC2791"/>
          <w:sz w:val="21"/>
          <w:szCs w:val="21"/>
          <w:lang w:val="en-IN"/>
        </w:rPr>
        <w:t>68</w:t>
      </w:r>
      <w:r w:rsidR="005D242B" w:rsidRPr="0081697B">
        <w:rPr>
          <w:rFonts w:ascii="Times New Roman Bold" w:hAnsi="Times New Roman Bold"/>
          <w:b/>
          <w:bCs/>
          <w:color w:val="EC2791"/>
          <w:sz w:val="21"/>
          <w:szCs w:val="21"/>
          <w:lang w:val="en-IN"/>
        </w:rPr>
        <w:t>.</w:t>
      </w:r>
      <w:r w:rsidR="005D242B" w:rsidRPr="0081697B">
        <w:rPr>
          <w:rFonts w:ascii="Times New Roman Bold" w:hAnsi="Times New Roman Bold"/>
          <w:b/>
          <w:sz w:val="21"/>
          <w:szCs w:val="21"/>
          <w:lang w:val="en-GB"/>
        </w:rPr>
        <w:tab/>
      </w:r>
      <w:r w:rsidR="0025483C" w:rsidRPr="0081697B">
        <w:rPr>
          <w:color w:val="000000"/>
          <w:sz w:val="21"/>
          <w:szCs w:val="21"/>
          <w:lang w:val="en-GB"/>
        </w:rPr>
        <w:t>(C)</w:t>
      </w:r>
    </w:p>
    <w:p w14:paraId="6C368C37" w14:textId="072FF937" w:rsidR="005D242B" w:rsidRPr="0081697B" w:rsidRDefault="00B40737" w:rsidP="00872C7F">
      <w:pPr>
        <w:pStyle w:val="ctrl-4"/>
        <w:tabs>
          <w:tab w:val="clear" w:pos="547"/>
          <w:tab w:val="clear" w:pos="1080"/>
          <w:tab w:val="clear" w:pos="2700"/>
          <w:tab w:val="clear" w:pos="3240"/>
          <w:tab w:val="left" w:pos="585"/>
          <w:tab w:val="left" w:pos="1143"/>
          <w:tab w:val="left" w:pos="1665"/>
          <w:tab w:val="left" w:pos="2178"/>
          <w:tab w:val="left" w:pos="2772"/>
          <w:tab w:val="left" w:pos="3285"/>
          <w:tab w:val="left" w:pos="3825"/>
          <w:tab w:val="left" w:pos="3960"/>
          <w:tab w:val="left" w:pos="4347"/>
        </w:tabs>
        <w:ind w:left="585" w:hanging="585"/>
        <w:jc w:val="both"/>
        <w:rPr>
          <w:b/>
          <w:bCs/>
          <w:color w:val="000000"/>
          <w:sz w:val="21"/>
          <w:szCs w:val="21"/>
          <w:lang w:val="en-GB"/>
        </w:rPr>
      </w:pPr>
      <w:r>
        <w:rPr>
          <w:rFonts w:ascii="Times New Roman Bold" w:hAnsi="Times New Roman Bold"/>
          <w:b/>
          <w:color w:val="EC2791"/>
          <w:sz w:val="21"/>
          <w:szCs w:val="21"/>
          <w:lang w:val="en-GB"/>
        </w:rPr>
        <w:t>69</w:t>
      </w:r>
      <w:r w:rsidR="005D242B" w:rsidRPr="0081697B">
        <w:rPr>
          <w:rFonts w:ascii="Times New Roman Bold" w:hAnsi="Times New Roman Bold"/>
          <w:b/>
          <w:color w:val="EC2791"/>
          <w:sz w:val="21"/>
          <w:szCs w:val="21"/>
          <w:lang w:val="en-GB"/>
        </w:rPr>
        <w:t xml:space="preserve">. </w:t>
      </w:r>
      <w:r w:rsidR="005D242B" w:rsidRPr="0081697B">
        <w:rPr>
          <w:rFonts w:ascii="Times New Roman Bold" w:hAnsi="Times New Roman Bold"/>
          <w:b/>
          <w:color w:val="EC2791"/>
          <w:sz w:val="21"/>
          <w:szCs w:val="21"/>
          <w:lang w:val="en-GB"/>
        </w:rPr>
        <w:tab/>
      </w:r>
      <w:r w:rsidR="0025483C" w:rsidRPr="0081697B">
        <w:rPr>
          <w:bCs/>
          <w:color w:val="000000"/>
          <w:sz w:val="21"/>
          <w:szCs w:val="21"/>
          <w:lang w:val="en-GB"/>
        </w:rPr>
        <w:t>(B)</w:t>
      </w:r>
    </w:p>
    <w:p w14:paraId="03AE0116" w14:textId="2F5A7C1B" w:rsidR="005D242B" w:rsidRPr="0081697B" w:rsidRDefault="005C3524" w:rsidP="001E4EE1">
      <w:pPr>
        <w:pStyle w:val="ctrl-4"/>
        <w:tabs>
          <w:tab w:val="clear" w:pos="547"/>
          <w:tab w:val="clear" w:pos="1080"/>
          <w:tab w:val="clear" w:pos="2700"/>
          <w:tab w:val="clear" w:pos="3240"/>
          <w:tab w:val="left" w:pos="585"/>
          <w:tab w:val="left" w:pos="1143"/>
          <w:tab w:val="left" w:pos="1665"/>
          <w:tab w:val="left" w:pos="2178"/>
          <w:tab w:val="left" w:pos="2772"/>
          <w:tab w:val="left" w:pos="3285"/>
          <w:tab w:val="left" w:pos="3825"/>
          <w:tab w:val="left" w:pos="4347"/>
        </w:tabs>
        <w:ind w:left="585" w:hanging="585"/>
        <w:jc w:val="both"/>
        <w:rPr>
          <w:color w:val="000000"/>
          <w:sz w:val="21"/>
          <w:szCs w:val="21"/>
          <w:lang w:val="en-GB"/>
        </w:rPr>
      </w:pPr>
      <w:r>
        <w:rPr>
          <w:color w:val="000000"/>
          <w:sz w:val="21"/>
          <w:szCs w:val="21"/>
          <w:lang w:val="en-GB"/>
        </w:rPr>
      </w:r>
      <w:r>
        <w:rPr>
          <w:color w:val="000000"/>
          <w:sz w:val="21"/>
          <w:szCs w:val="21"/>
          <w:lang w:val="en-GB"/>
        </w:rPr>
        <w:pict w14:anchorId="5DA4B386">
          <v:roundrect id="_x0000_s6867" style="width:231pt;height:1in;mso-left-percent:-10001;mso-top-percent:-10001;mso-position-horizontal:absolute;mso-position-horizontal-relative:char;mso-position-vertical:absolute;mso-position-vertical-relative:line;mso-left-percent:-10001;mso-top-percent:-10001" arcsize="10923f" fillcolor="#f2f2f2" strokecolor="#ec2791">
            <v:textbox style="mso-next-textbox:#_x0000_s6867" inset="0,0,0,0">
              <w:txbxContent>
                <w:p w14:paraId="68A118FE" w14:textId="5039932C" w:rsidR="005D242B" w:rsidRPr="00D11998" w:rsidRDefault="005D242B" w:rsidP="005D242B">
                  <w:pPr>
                    <w:tabs>
                      <w:tab w:val="left" w:pos="432"/>
                      <w:tab w:val="left" w:pos="585"/>
                      <w:tab w:val="left" w:pos="963"/>
                      <w:tab w:val="left" w:pos="1107"/>
                    </w:tabs>
                    <w:jc w:val="center"/>
                    <w:rPr>
                      <w:rFonts w:ascii="Cambria" w:hAnsi="Cambria"/>
                      <w:b/>
                      <w:i/>
                      <w:iCs/>
                      <w:noProof/>
                      <w:color w:val="EC2791"/>
                      <w:sz w:val="22"/>
                      <w:szCs w:val="22"/>
                      <w:lang w:val="en-IN" w:eastAsia="x-none"/>
                    </w:rPr>
                  </w:pPr>
                  <w:r w:rsidRPr="00D11998">
                    <w:rPr>
                      <w:rFonts w:ascii="Cambria" w:hAnsi="Cambria"/>
                      <w:b/>
                      <w:i/>
                      <w:iCs/>
                      <w:noProof/>
                      <w:color w:val="EC2791"/>
                      <w:sz w:val="22"/>
                      <w:szCs w:val="22"/>
                      <w:lang w:val="en-IN" w:eastAsia="x-none"/>
                    </w:rPr>
                    <w:t>Think out of the box</w:t>
                  </w:r>
                </w:p>
                <w:p w14:paraId="0748BD3E" w14:textId="77777777" w:rsidR="005D242B" w:rsidRPr="00D11998" w:rsidRDefault="005D242B" w:rsidP="00872C7F">
                  <w:pPr>
                    <w:pStyle w:val="SPACE"/>
                    <w:spacing w:line="60" w:lineRule="exact"/>
                  </w:pPr>
                </w:p>
                <w:p w14:paraId="0C909565" w14:textId="77777777" w:rsidR="005D242B" w:rsidRPr="009A5469" w:rsidRDefault="005D242B" w:rsidP="005D242B">
                  <w:pPr>
                    <w:tabs>
                      <w:tab w:val="left" w:pos="360"/>
                    </w:tabs>
                    <w:spacing w:before="20"/>
                    <w:jc w:val="both"/>
                    <w:rPr>
                      <w:spacing w:val="4"/>
                      <w:sz w:val="21"/>
                      <w:szCs w:val="21"/>
                      <w:lang w:val="en-IN"/>
                    </w:rPr>
                  </w:pPr>
                  <w:r w:rsidRPr="00D11998">
                    <w:rPr>
                      <w:color w:val="000000"/>
                      <w:spacing w:val="4"/>
                      <w:sz w:val="21"/>
                      <w:szCs w:val="21"/>
                      <w:lang w:val="en-IN"/>
                    </w:rPr>
                    <w:t xml:space="preserve">We can easily identify that (ii – Kingdom) in Column I, correctly matches (d – Plantae) in Column II. Hence, options </w:t>
                  </w:r>
                  <w:r w:rsidR="0025483C" w:rsidRPr="0030262C">
                    <w:rPr>
                      <w:color w:val="000000"/>
                      <w:spacing w:val="4"/>
                      <w:sz w:val="21"/>
                      <w:szCs w:val="21"/>
                      <w:lang w:val="en-IN"/>
                    </w:rPr>
                    <w:t>(A)</w:t>
                  </w:r>
                  <w:r w:rsidRPr="00D11998">
                    <w:rPr>
                      <w:color w:val="000000"/>
                      <w:spacing w:val="4"/>
                      <w:sz w:val="21"/>
                      <w:szCs w:val="21"/>
                      <w:lang w:val="en-IN"/>
                    </w:rPr>
                    <w:t xml:space="preserve">, </w:t>
                  </w:r>
                  <w:r w:rsidR="0025483C" w:rsidRPr="0030262C">
                    <w:rPr>
                      <w:color w:val="000000"/>
                      <w:spacing w:val="4"/>
                      <w:sz w:val="21"/>
                      <w:szCs w:val="21"/>
                      <w:lang w:val="en-IN"/>
                    </w:rPr>
                    <w:t>(C)</w:t>
                  </w:r>
                  <w:r w:rsidRPr="00D11998">
                    <w:rPr>
                      <w:color w:val="000000"/>
                      <w:spacing w:val="4"/>
                      <w:sz w:val="21"/>
                      <w:szCs w:val="21"/>
                      <w:lang w:val="en-IN"/>
                    </w:rPr>
                    <w:t xml:space="preserve"> and </w:t>
                  </w:r>
                  <w:r w:rsidR="0025483C" w:rsidRPr="0030262C">
                    <w:rPr>
                      <w:color w:val="000000"/>
                      <w:spacing w:val="4"/>
                      <w:sz w:val="21"/>
                      <w:szCs w:val="21"/>
                      <w:lang w:val="en-IN"/>
                    </w:rPr>
                    <w:t>(D)</w:t>
                  </w:r>
                  <w:r w:rsidRPr="00D11998">
                    <w:rPr>
                      <w:color w:val="000000"/>
                      <w:spacing w:val="4"/>
                      <w:sz w:val="21"/>
                      <w:szCs w:val="21"/>
                      <w:lang w:val="en-IN"/>
                    </w:rPr>
                    <w:t xml:space="preserve"> can be eliminated and </w:t>
                  </w:r>
                  <w:r w:rsidR="0025483C" w:rsidRPr="0030262C">
                    <w:rPr>
                      <w:color w:val="000000"/>
                      <w:spacing w:val="4"/>
                      <w:sz w:val="21"/>
                      <w:szCs w:val="21"/>
                      <w:lang w:val="en-IN"/>
                    </w:rPr>
                    <w:t>(B)</w:t>
                  </w:r>
                  <w:r w:rsidRPr="00D11998">
                    <w:rPr>
                      <w:color w:val="000000"/>
                      <w:spacing w:val="4"/>
                      <w:sz w:val="21"/>
                      <w:szCs w:val="21"/>
                      <w:lang w:val="en-IN"/>
                    </w:rPr>
                    <w:t xml:space="preserve"> is the correct option.</w:t>
                  </w:r>
                </w:p>
                <w:p w14:paraId="21BFFB11" w14:textId="77777777" w:rsidR="005D242B" w:rsidRPr="009A5469" w:rsidRDefault="005D242B" w:rsidP="005D242B">
                  <w:pPr>
                    <w:rPr>
                      <w:spacing w:val="4"/>
                      <w:sz w:val="21"/>
                      <w:szCs w:val="21"/>
                      <w:lang w:val="en-IN"/>
                    </w:rPr>
                  </w:pPr>
                </w:p>
                <w:p w14:paraId="5D0F7791" w14:textId="77777777" w:rsidR="005D242B" w:rsidRPr="00206060" w:rsidRDefault="005D242B" w:rsidP="005D242B">
                  <w:pPr>
                    <w:tabs>
                      <w:tab w:val="left" w:pos="360"/>
                      <w:tab w:val="left" w:pos="432"/>
                      <w:tab w:val="left" w:pos="585"/>
                      <w:tab w:val="left" w:pos="963"/>
                      <w:tab w:val="left" w:pos="1107"/>
                    </w:tabs>
                    <w:jc w:val="both"/>
                    <w:rPr>
                      <w:lang w:val="en-IN"/>
                    </w:rPr>
                  </w:pPr>
                </w:p>
              </w:txbxContent>
            </v:textbox>
            <w10:wrap anchorx="margin"/>
            <w10:anchorlock/>
          </v:roundrect>
        </w:pict>
      </w:r>
    </w:p>
    <w:p w14:paraId="1DE528DC" w14:textId="77777777" w:rsidR="00F55E40" w:rsidRPr="0081697B" w:rsidRDefault="00F55E40" w:rsidP="001E4EE1">
      <w:pPr>
        <w:pStyle w:val="ctrl-4"/>
        <w:tabs>
          <w:tab w:val="clear" w:pos="547"/>
          <w:tab w:val="clear" w:pos="1080"/>
          <w:tab w:val="clear" w:pos="2700"/>
          <w:tab w:val="clear" w:pos="3240"/>
          <w:tab w:val="left" w:pos="585"/>
          <w:tab w:val="left" w:pos="1143"/>
          <w:tab w:val="left" w:pos="1665"/>
          <w:tab w:val="left" w:pos="2178"/>
          <w:tab w:val="left" w:pos="2772"/>
          <w:tab w:val="left" w:pos="3285"/>
          <w:tab w:val="left" w:pos="3825"/>
          <w:tab w:val="left" w:pos="4347"/>
        </w:tabs>
        <w:ind w:left="585" w:hanging="585"/>
        <w:jc w:val="both"/>
        <w:rPr>
          <w:color w:val="000000"/>
          <w:sz w:val="21"/>
          <w:szCs w:val="21"/>
          <w:lang w:val="en-GB"/>
        </w:rPr>
      </w:pPr>
    </w:p>
    <w:p w14:paraId="7B5D5317" w14:textId="07C4CE63" w:rsidR="005D242B" w:rsidRPr="0081697B" w:rsidRDefault="00B40737" w:rsidP="001E4EE1">
      <w:pPr>
        <w:pStyle w:val="ctrl-4"/>
        <w:tabs>
          <w:tab w:val="clear" w:pos="547"/>
          <w:tab w:val="clear" w:pos="1080"/>
          <w:tab w:val="clear" w:pos="2700"/>
          <w:tab w:val="clear" w:pos="3240"/>
          <w:tab w:val="left" w:pos="585"/>
          <w:tab w:val="left" w:pos="1143"/>
          <w:tab w:val="left" w:pos="1665"/>
          <w:tab w:val="left" w:pos="2178"/>
          <w:tab w:val="left" w:pos="2772"/>
          <w:tab w:val="left" w:pos="3285"/>
          <w:tab w:val="left" w:pos="3825"/>
          <w:tab w:val="left" w:pos="4347"/>
        </w:tabs>
        <w:ind w:left="585" w:hanging="585"/>
        <w:jc w:val="both"/>
        <w:rPr>
          <w:rFonts w:ascii="Times New Roman Bold" w:hAnsi="Times New Roman Bold"/>
          <w:b/>
          <w:sz w:val="21"/>
          <w:szCs w:val="21"/>
          <w:lang w:val="en-GB"/>
        </w:rPr>
      </w:pPr>
      <w:r>
        <w:rPr>
          <w:rFonts w:ascii="Times New Roman Bold" w:hAnsi="Times New Roman Bold"/>
          <w:b/>
          <w:bCs/>
          <w:color w:val="EC2791"/>
          <w:sz w:val="21"/>
          <w:szCs w:val="21"/>
          <w:lang w:val="en-IN"/>
        </w:rPr>
        <w:t>70</w:t>
      </w:r>
      <w:r w:rsidR="005D242B" w:rsidRPr="0081697B">
        <w:rPr>
          <w:rFonts w:ascii="Times New Roman Bold" w:hAnsi="Times New Roman Bold"/>
          <w:b/>
          <w:bCs/>
          <w:color w:val="EC2791"/>
          <w:sz w:val="21"/>
          <w:szCs w:val="21"/>
          <w:lang w:val="en-IN"/>
        </w:rPr>
        <w:t>.</w:t>
      </w:r>
      <w:r w:rsidR="005D242B" w:rsidRPr="0081697B">
        <w:rPr>
          <w:rFonts w:ascii="Times New Roman Bold" w:hAnsi="Times New Roman Bold"/>
          <w:b/>
          <w:sz w:val="21"/>
          <w:szCs w:val="21"/>
          <w:lang w:val="en-GB"/>
        </w:rPr>
        <w:tab/>
      </w:r>
      <w:r w:rsidR="0025483C" w:rsidRPr="0081697B">
        <w:rPr>
          <w:color w:val="000000"/>
          <w:sz w:val="21"/>
          <w:szCs w:val="21"/>
          <w:lang w:val="en-GB"/>
        </w:rPr>
        <w:t>(A)</w:t>
      </w:r>
    </w:p>
    <w:p w14:paraId="46498B06" w14:textId="56434DAC" w:rsidR="005D242B" w:rsidRDefault="005C3524" w:rsidP="001E4EE1">
      <w:pPr>
        <w:pStyle w:val="ctrl-4"/>
        <w:tabs>
          <w:tab w:val="clear" w:pos="547"/>
          <w:tab w:val="clear" w:pos="1080"/>
          <w:tab w:val="clear" w:pos="2700"/>
          <w:tab w:val="clear" w:pos="3240"/>
          <w:tab w:val="left" w:pos="585"/>
          <w:tab w:val="left" w:pos="1143"/>
          <w:tab w:val="left" w:pos="1665"/>
          <w:tab w:val="left" w:pos="2178"/>
          <w:tab w:val="left" w:pos="2772"/>
          <w:tab w:val="left" w:pos="3285"/>
          <w:tab w:val="left" w:pos="3825"/>
          <w:tab w:val="left" w:pos="4347"/>
        </w:tabs>
        <w:ind w:left="585" w:hanging="585"/>
        <w:jc w:val="both"/>
        <w:rPr>
          <w:b/>
          <w:color w:val="000000"/>
          <w:sz w:val="21"/>
          <w:szCs w:val="21"/>
          <w:lang w:val="en-GB"/>
        </w:rPr>
      </w:pPr>
      <w:r>
        <w:rPr>
          <w:b/>
          <w:color w:val="000000"/>
          <w:sz w:val="21"/>
          <w:szCs w:val="21"/>
          <w:lang w:val="en-GB"/>
        </w:rPr>
      </w:r>
      <w:r>
        <w:rPr>
          <w:b/>
          <w:color w:val="000000"/>
          <w:sz w:val="21"/>
          <w:szCs w:val="21"/>
          <w:lang w:val="en-GB"/>
        </w:rPr>
        <w:pict w14:anchorId="12880778">
          <v:roundrect id="_x0000_s6866" style="width:231pt;height:79.2pt;mso-left-percent:-10001;mso-top-percent:-10001;mso-position-horizontal:absolute;mso-position-horizontal-relative:char;mso-position-vertical:absolute;mso-position-vertical-relative:line;mso-left-percent:-10001;mso-top-percent:-10001" arcsize="10923f" fillcolor="#f2f2f2" strokecolor="#ec2791">
            <v:textbox style="mso-next-textbox:#_x0000_s6866" inset="0,0,0,0">
              <w:txbxContent>
                <w:p w14:paraId="5FF7F1FB" w14:textId="1E355681" w:rsidR="005D242B" w:rsidRPr="00D11998" w:rsidRDefault="005D242B" w:rsidP="005D242B">
                  <w:pPr>
                    <w:tabs>
                      <w:tab w:val="left" w:pos="432"/>
                      <w:tab w:val="left" w:pos="585"/>
                      <w:tab w:val="left" w:pos="963"/>
                      <w:tab w:val="left" w:pos="1107"/>
                    </w:tabs>
                    <w:jc w:val="center"/>
                    <w:rPr>
                      <w:rFonts w:ascii="Cambria" w:hAnsi="Cambria"/>
                      <w:b/>
                      <w:i/>
                      <w:iCs/>
                      <w:noProof/>
                      <w:color w:val="EC2791"/>
                      <w:sz w:val="22"/>
                      <w:szCs w:val="22"/>
                      <w:lang w:val="en-IN" w:eastAsia="x-none"/>
                    </w:rPr>
                  </w:pPr>
                  <w:r w:rsidRPr="00D11998">
                    <w:rPr>
                      <w:rFonts w:ascii="Cambria" w:hAnsi="Cambria"/>
                      <w:b/>
                      <w:i/>
                      <w:iCs/>
                      <w:noProof/>
                      <w:color w:val="EC2791"/>
                      <w:sz w:val="22"/>
                      <w:szCs w:val="22"/>
                      <w:lang w:val="en-IN" w:eastAsia="x-none"/>
                    </w:rPr>
                    <w:t>Think out of the box</w:t>
                  </w:r>
                </w:p>
                <w:p w14:paraId="460B24FE" w14:textId="77777777" w:rsidR="005D242B" w:rsidRPr="00D11998" w:rsidRDefault="005D242B" w:rsidP="005D242B">
                  <w:pPr>
                    <w:pStyle w:val="SPACE"/>
                  </w:pPr>
                </w:p>
                <w:p w14:paraId="3496F2F3" w14:textId="77777777" w:rsidR="005D242B" w:rsidRPr="009A5469" w:rsidRDefault="005D242B" w:rsidP="005D242B">
                  <w:pPr>
                    <w:jc w:val="both"/>
                    <w:rPr>
                      <w:spacing w:val="4"/>
                      <w:sz w:val="21"/>
                      <w:szCs w:val="21"/>
                      <w:lang w:val="en-IN"/>
                    </w:rPr>
                  </w:pPr>
                  <w:r w:rsidRPr="00D11998">
                    <w:rPr>
                      <w:color w:val="000000"/>
                      <w:sz w:val="21"/>
                      <w:szCs w:val="21"/>
                      <w:lang w:val="en-GB"/>
                    </w:rPr>
                    <w:t>As we know, in animals name of the family ends with “</w:t>
                  </w:r>
                  <w:proofErr w:type="spellStart"/>
                  <w:r w:rsidRPr="00D11998">
                    <w:rPr>
                      <w:color w:val="000000"/>
                      <w:sz w:val="21"/>
                      <w:szCs w:val="21"/>
                      <w:lang w:val="en-GB"/>
                    </w:rPr>
                    <w:t>idae</w:t>
                  </w:r>
                  <w:proofErr w:type="spellEnd"/>
                  <w:r w:rsidRPr="00D11998">
                    <w:rPr>
                      <w:color w:val="000000"/>
                      <w:sz w:val="21"/>
                      <w:szCs w:val="21"/>
                      <w:lang w:val="en-GB"/>
                    </w:rPr>
                    <w:t>” so ‘</w:t>
                  </w:r>
                  <w:proofErr w:type="spellStart"/>
                  <w:r w:rsidRPr="00D11998">
                    <w:rPr>
                      <w:color w:val="000000"/>
                      <w:sz w:val="21"/>
                      <w:szCs w:val="21"/>
                      <w:lang w:val="en-GB"/>
                    </w:rPr>
                    <w:t>i</w:t>
                  </w:r>
                  <w:proofErr w:type="spellEnd"/>
                  <w:r w:rsidRPr="00D11998">
                    <w:rPr>
                      <w:color w:val="000000"/>
                      <w:sz w:val="21"/>
                      <w:szCs w:val="21"/>
                      <w:lang w:val="en-GB"/>
                    </w:rPr>
                    <w:t xml:space="preserve">’ of column I matches with ‘d’ of column II. Thus, this eliminates options </w:t>
                  </w:r>
                  <w:r w:rsidR="0025483C" w:rsidRPr="0030262C">
                    <w:rPr>
                      <w:color w:val="000000"/>
                      <w:sz w:val="21"/>
                      <w:szCs w:val="21"/>
                      <w:lang w:val="en-GB"/>
                    </w:rPr>
                    <w:t>(B)</w:t>
                  </w:r>
                  <w:r w:rsidRPr="00D11998">
                    <w:rPr>
                      <w:color w:val="000000"/>
                      <w:sz w:val="21"/>
                      <w:szCs w:val="21"/>
                      <w:lang w:val="en-GB"/>
                    </w:rPr>
                    <w:t xml:space="preserve">, </w:t>
                  </w:r>
                  <w:r w:rsidR="0025483C" w:rsidRPr="0030262C">
                    <w:rPr>
                      <w:color w:val="000000"/>
                      <w:sz w:val="21"/>
                      <w:szCs w:val="21"/>
                      <w:lang w:val="en-GB"/>
                    </w:rPr>
                    <w:t>(C)</w:t>
                  </w:r>
                  <w:r w:rsidRPr="00D11998">
                    <w:rPr>
                      <w:color w:val="000000"/>
                      <w:sz w:val="21"/>
                      <w:szCs w:val="21"/>
                      <w:lang w:val="en-GB"/>
                    </w:rPr>
                    <w:t xml:space="preserve"> and </w:t>
                  </w:r>
                  <w:r w:rsidR="0025483C" w:rsidRPr="0030262C">
                    <w:rPr>
                      <w:color w:val="000000"/>
                      <w:sz w:val="21"/>
                      <w:szCs w:val="21"/>
                      <w:lang w:val="en-GB"/>
                    </w:rPr>
                    <w:t>(D)</w:t>
                  </w:r>
                  <w:r w:rsidRPr="00D11998">
                    <w:rPr>
                      <w:color w:val="000000"/>
                      <w:sz w:val="21"/>
                      <w:szCs w:val="21"/>
                      <w:lang w:val="en-GB"/>
                    </w:rPr>
                    <w:t xml:space="preserve">. The correct answer is </w:t>
                  </w:r>
                  <w:r w:rsidR="0025483C" w:rsidRPr="0030262C">
                    <w:rPr>
                      <w:color w:val="000000"/>
                      <w:sz w:val="21"/>
                      <w:szCs w:val="21"/>
                      <w:lang w:val="en-GB"/>
                    </w:rPr>
                    <w:t>(A)</w:t>
                  </w:r>
                  <w:r w:rsidRPr="00D11998">
                    <w:rPr>
                      <w:b/>
                      <w:color w:val="000000"/>
                      <w:sz w:val="21"/>
                      <w:szCs w:val="21"/>
                      <w:lang w:val="en-GB"/>
                    </w:rPr>
                    <w:t>.</w:t>
                  </w:r>
                </w:p>
                <w:p w14:paraId="1DF3237B" w14:textId="77777777" w:rsidR="005D242B" w:rsidRPr="00206060" w:rsidRDefault="005D242B" w:rsidP="005D242B">
                  <w:pPr>
                    <w:tabs>
                      <w:tab w:val="left" w:pos="360"/>
                      <w:tab w:val="left" w:pos="432"/>
                      <w:tab w:val="left" w:pos="585"/>
                      <w:tab w:val="left" w:pos="963"/>
                      <w:tab w:val="left" w:pos="1107"/>
                    </w:tabs>
                    <w:jc w:val="both"/>
                    <w:rPr>
                      <w:lang w:val="en-IN"/>
                    </w:rPr>
                  </w:pPr>
                </w:p>
              </w:txbxContent>
            </v:textbox>
            <w10:wrap anchorx="margin"/>
            <w10:anchorlock/>
          </v:roundrect>
        </w:pict>
      </w:r>
    </w:p>
    <w:p w14:paraId="7CED71C1" w14:textId="77777777" w:rsidR="005C714C" w:rsidRPr="0081697B" w:rsidRDefault="005C714C" w:rsidP="001E4EE1">
      <w:pPr>
        <w:pStyle w:val="ctrl-4"/>
        <w:tabs>
          <w:tab w:val="clear" w:pos="547"/>
          <w:tab w:val="clear" w:pos="1080"/>
          <w:tab w:val="clear" w:pos="2700"/>
          <w:tab w:val="clear" w:pos="3240"/>
          <w:tab w:val="left" w:pos="585"/>
          <w:tab w:val="left" w:pos="1143"/>
          <w:tab w:val="left" w:pos="1665"/>
          <w:tab w:val="left" w:pos="2178"/>
          <w:tab w:val="left" w:pos="2772"/>
          <w:tab w:val="left" w:pos="3285"/>
          <w:tab w:val="left" w:pos="3825"/>
          <w:tab w:val="left" w:pos="4347"/>
        </w:tabs>
        <w:ind w:left="585" w:hanging="585"/>
        <w:jc w:val="both"/>
        <w:rPr>
          <w:b/>
          <w:color w:val="000000"/>
          <w:sz w:val="21"/>
          <w:szCs w:val="21"/>
          <w:lang w:val="en-GB"/>
        </w:rPr>
      </w:pPr>
    </w:p>
    <w:p w14:paraId="1C137C15" w14:textId="000D932A" w:rsidR="00F55E40" w:rsidRPr="0081697B" w:rsidRDefault="005C3524" w:rsidP="005C714C">
      <w:pPr>
        <w:pStyle w:val="ctrl-4"/>
        <w:tabs>
          <w:tab w:val="clear" w:pos="547"/>
          <w:tab w:val="clear" w:pos="1080"/>
          <w:tab w:val="clear" w:pos="2700"/>
          <w:tab w:val="clear" w:pos="3240"/>
          <w:tab w:val="left" w:pos="585"/>
          <w:tab w:val="left" w:pos="963"/>
          <w:tab w:val="left" w:pos="1143"/>
          <w:tab w:val="left" w:pos="1440"/>
          <w:tab w:val="left" w:pos="1665"/>
          <w:tab w:val="left" w:pos="2178"/>
          <w:tab w:val="left" w:pos="2772"/>
          <w:tab w:val="left" w:pos="3285"/>
          <w:tab w:val="left" w:pos="3825"/>
          <w:tab w:val="left" w:pos="4347"/>
        </w:tabs>
        <w:ind w:left="585" w:hanging="585"/>
        <w:jc w:val="center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</w:r>
      <w:r>
        <w:rPr>
          <w:color w:val="000000"/>
          <w:sz w:val="21"/>
          <w:szCs w:val="21"/>
        </w:rPr>
        <w:pict w14:anchorId="0793320E">
          <v:group id="_x0000_s6854" style="width:254.25pt;height:21.6pt;mso-position-horizontal-relative:char;mso-position-vertical-relative:line" coordorigin="795,3360" coordsize="5085,432">
            <v:shape id="_x0000_s6853" type="#_x0000_t32" style="position:absolute;left:795;top:3600;width:5085;height:0;flip:y" o:connectortype="straight" strokecolor="#f49ac1"/>
            <v:group id="Group 264" o:spid="_x0000_s6839" style="position:absolute;left:980;top:3360;width:4752;height:432" coordsize="35153,3117">
              <v:shape id="Graphic 10" o:spid="_x0000_s6840" style="position:absolute;width:35153;height:3117;visibility:visible;mso-wrap-style:square;v-text-anchor:top" coordsize="3515360,311785" path="m3359404,l155867,,106601,7946,63815,30074,30074,63815,7946,106601,,155867r7946,49271l30074,247929r33741,33743l106601,303800r49266,7946l3359404,311746r49265,-7946l3451456,281672r33741,-33743l3507324,205138r7947,-49271l3507324,106601,3485197,63815,3451456,30074,3408669,7946,3359404,xe" fillcolor="#fcdfeb" stroked="f">
                <v:path arrowok="t"/>
              </v:shape>
              <v:shape id="Graphic 11" o:spid="_x0000_s6841" style="position:absolute;width:35153;height:3117;visibility:visible;mso-wrap-style:square;v-text-anchor:top" coordsize="3515360,311785" path="m155867,l106601,7946,63815,30074,30074,63815,7946,106601,,155867r7946,49271l30074,247929r33741,33743l106601,303800r49266,7946l3359404,311746r49265,-7946l3451456,281672r33741,-33743l3507324,205138r7947,-49271l3507324,106601,3485197,63815,3451456,30074,3408669,7946,3359404,,155867,xe" filled="f" strokecolor="#f49ac1" strokeweight="1pt">
                <v:path arrowok="t"/>
              </v:shape>
            </v:group>
            <v:shape id="_x0000_s6852" type="#_x0000_t202" style="position:absolute;left:1087;top:3390;width:4584;height:328;mso-wrap-style:none" filled="f" stroked="f">
              <v:textbox style="mso-fit-shape-to-text:t" inset="0,0,0,0">
                <w:txbxContent>
                  <w:p w14:paraId="36232BF5" w14:textId="77777777" w:rsidR="00872C7F" w:rsidRDefault="00872C7F">
                    <w:r w:rsidRPr="0081697B">
                      <w:rPr>
                        <w:rFonts w:ascii="Cambria" w:hAnsi="Cambria"/>
                        <w:b/>
                        <w:bCs/>
                        <w:spacing w:val="-4"/>
                        <w:sz w:val="28"/>
                        <w:szCs w:val="28"/>
                      </w:rPr>
                      <w:t>NEET (UG) Previous Years’ Questions</w:t>
                    </w:r>
                  </w:p>
                </w:txbxContent>
              </v:textbox>
            </v:shape>
            <w10:anchorlock/>
          </v:group>
        </w:pict>
      </w:r>
    </w:p>
    <w:p w14:paraId="328BF165" w14:textId="77777777" w:rsidR="005D242B" w:rsidRPr="0081697B" w:rsidRDefault="005D242B" w:rsidP="001E4EE1">
      <w:pPr>
        <w:pStyle w:val="ctrl-4"/>
        <w:tabs>
          <w:tab w:val="clear" w:pos="547"/>
          <w:tab w:val="clear" w:pos="1080"/>
          <w:tab w:val="clear" w:pos="2700"/>
          <w:tab w:val="clear" w:pos="3240"/>
          <w:tab w:val="left" w:pos="585"/>
          <w:tab w:val="left" w:pos="963"/>
          <w:tab w:val="left" w:pos="1143"/>
          <w:tab w:val="left" w:pos="1440"/>
          <w:tab w:val="left" w:pos="1665"/>
          <w:tab w:val="left" w:pos="2178"/>
          <w:tab w:val="left" w:pos="2772"/>
          <w:tab w:val="left" w:pos="3285"/>
          <w:tab w:val="left" w:pos="3825"/>
          <w:tab w:val="left" w:pos="4347"/>
        </w:tabs>
        <w:spacing w:before="28"/>
        <w:ind w:left="585" w:hanging="585"/>
        <w:jc w:val="center"/>
        <w:rPr>
          <w:color w:val="000000"/>
          <w:spacing w:val="-4"/>
          <w:sz w:val="21"/>
          <w:szCs w:val="21"/>
        </w:rPr>
      </w:pPr>
      <w:bookmarkStart w:id="4" w:name="_Hlk195881882"/>
    </w:p>
    <w:bookmarkEnd w:id="4"/>
    <w:p w14:paraId="25A22F42" w14:textId="3C320288" w:rsidR="00CD5EE0" w:rsidRDefault="00B40737" w:rsidP="00872C7F">
      <w:pPr>
        <w:pStyle w:val="ctrl-4"/>
        <w:tabs>
          <w:tab w:val="clear" w:pos="547"/>
          <w:tab w:val="clear" w:pos="1080"/>
          <w:tab w:val="clear" w:pos="2700"/>
          <w:tab w:val="clear" w:pos="3240"/>
          <w:tab w:val="left" w:pos="585"/>
          <w:tab w:val="left" w:pos="1143"/>
          <w:tab w:val="left" w:pos="1665"/>
          <w:tab w:val="left" w:pos="2178"/>
          <w:tab w:val="left" w:pos="2772"/>
          <w:tab w:val="left" w:pos="3285"/>
          <w:tab w:val="left" w:pos="3825"/>
          <w:tab w:val="left" w:pos="4347"/>
        </w:tabs>
        <w:ind w:left="585" w:hanging="585"/>
        <w:jc w:val="both"/>
        <w:rPr>
          <w:rFonts w:ascii="Times New Roman Bold" w:hAnsi="Times New Roman Bold"/>
          <w:b/>
          <w:sz w:val="21"/>
          <w:szCs w:val="21"/>
          <w:lang w:val="en-IN"/>
        </w:rPr>
      </w:pPr>
      <w:r>
        <w:rPr>
          <w:rFonts w:ascii="Times New Roman Bold" w:hAnsi="Times New Roman Bold"/>
          <w:b/>
          <w:bCs/>
          <w:color w:val="EC2791"/>
          <w:sz w:val="21"/>
          <w:szCs w:val="21"/>
          <w:lang w:val="en-IN"/>
        </w:rPr>
        <w:t>7</w:t>
      </w:r>
      <w:r w:rsidR="005D242B" w:rsidRPr="0081697B">
        <w:rPr>
          <w:rFonts w:ascii="Times New Roman Bold" w:hAnsi="Times New Roman Bold"/>
          <w:b/>
          <w:bCs/>
          <w:color w:val="EC2791"/>
          <w:sz w:val="21"/>
          <w:szCs w:val="21"/>
          <w:lang w:val="en-IN"/>
        </w:rPr>
        <w:t>1.</w:t>
      </w:r>
      <w:r w:rsidR="005D242B" w:rsidRPr="0081697B">
        <w:rPr>
          <w:rFonts w:ascii="Times New Roman Bold" w:hAnsi="Times New Roman Bold"/>
          <w:b/>
          <w:sz w:val="21"/>
          <w:szCs w:val="21"/>
          <w:lang w:val="en-IN"/>
        </w:rPr>
        <w:tab/>
      </w:r>
      <w:r w:rsidR="0025483C" w:rsidRPr="0081697B">
        <w:rPr>
          <w:color w:val="000000"/>
          <w:sz w:val="21"/>
          <w:szCs w:val="21"/>
          <w:lang w:val="en-IN"/>
        </w:rPr>
        <w:t>(C)</w:t>
      </w:r>
    </w:p>
    <w:p w14:paraId="59FBBFA8" w14:textId="77777777" w:rsidR="005D242B" w:rsidRPr="0081697B" w:rsidRDefault="00CD5EE0" w:rsidP="00872C7F">
      <w:pPr>
        <w:pStyle w:val="ctrl-4"/>
        <w:tabs>
          <w:tab w:val="clear" w:pos="547"/>
          <w:tab w:val="clear" w:pos="1080"/>
          <w:tab w:val="clear" w:pos="2700"/>
          <w:tab w:val="clear" w:pos="3240"/>
          <w:tab w:val="left" w:pos="585"/>
          <w:tab w:val="left" w:pos="1143"/>
          <w:tab w:val="left" w:pos="1665"/>
          <w:tab w:val="left" w:pos="2178"/>
          <w:tab w:val="left" w:pos="2772"/>
          <w:tab w:val="left" w:pos="3285"/>
          <w:tab w:val="left" w:pos="3825"/>
          <w:tab w:val="left" w:pos="4347"/>
        </w:tabs>
        <w:ind w:left="585" w:hanging="585"/>
        <w:jc w:val="both"/>
        <w:rPr>
          <w:sz w:val="21"/>
          <w:szCs w:val="21"/>
          <w:lang w:val="en-IN"/>
        </w:rPr>
      </w:pPr>
      <w:r>
        <w:rPr>
          <w:sz w:val="21"/>
          <w:szCs w:val="21"/>
          <w:lang w:val="en-IN"/>
        </w:rPr>
        <w:tab/>
      </w:r>
      <w:r w:rsidR="005D242B" w:rsidRPr="0081697B">
        <w:rPr>
          <w:sz w:val="21"/>
          <w:szCs w:val="21"/>
          <w:lang w:val="en-IN"/>
        </w:rPr>
        <w:t>Biological names are generally in Latin.</w:t>
      </w:r>
    </w:p>
    <w:p w14:paraId="29F47137" w14:textId="77777777" w:rsidR="005D242B" w:rsidRPr="0081697B" w:rsidRDefault="005D242B" w:rsidP="00872C7F">
      <w:pPr>
        <w:pStyle w:val="SPACE"/>
      </w:pPr>
    </w:p>
    <w:p w14:paraId="21A81503" w14:textId="6597FA57" w:rsidR="00761365" w:rsidRDefault="00B40737" w:rsidP="00872C7F">
      <w:pPr>
        <w:pStyle w:val="ctrl-4"/>
        <w:tabs>
          <w:tab w:val="clear" w:pos="547"/>
          <w:tab w:val="clear" w:pos="1080"/>
          <w:tab w:val="clear" w:pos="2700"/>
          <w:tab w:val="clear" w:pos="3240"/>
          <w:tab w:val="left" w:pos="585"/>
          <w:tab w:val="left" w:pos="1143"/>
          <w:tab w:val="left" w:pos="1665"/>
          <w:tab w:val="left" w:pos="2178"/>
          <w:tab w:val="left" w:pos="2772"/>
          <w:tab w:val="left" w:pos="3285"/>
          <w:tab w:val="left" w:pos="3825"/>
          <w:tab w:val="left" w:pos="4347"/>
        </w:tabs>
        <w:ind w:left="585" w:hanging="585"/>
        <w:jc w:val="both"/>
        <w:rPr>
          <w:rFonts w:ascii="Times New Roman Bold" w:hAnsi="Times New Roman Bold"/>
          <w:b/>
          <w:sz w:val="21"/>
          <w:szCs w:val="21"/>
          <w:lang w:val="en-IN"/>
        </w:rPr>
      </w:pPr>
      <w:r>
        <w:rPr>
          <w:rFonts w:ascii="Times New Roman Bold" w:hAnsi="Times New Roman Bold"/>
          <w:b/>
          <w:bCs/>
          <w:color w:val="EC2791"/>
          <w:sz w:val="21"/>
          <w:szCs w:val="21"/>
          <w:lang w:val="en-IN"/>
        </w:rPr>
        <w:t>7</w:t>
      </w:r>
      <w:r w:rsidR="005D242B" w:rsidRPr="0081697B">
        <w:rPr>
          <w:rFonts w:ascii="Times New Roman Bold" w:hAnsi="Times New Roman Bold"/>
          <w:b/>
          <w:bCs/>
          <w:color w:val="EC2791"/>
          <w:sz w:val="21"/>
          <w:szCs w:val="21"/>
          <w:lang w:val="en-IN"/>
        </w:rPr>
        <w:t>2.</w:t>
      </w:r>
      <w:r w:rsidR="005D242B" w:rsidRPr="0081697B">
        <w:rPr>
          <w:rFonts w:ascii="Times New Roman Bold" w:hAnsi="Times New Roman Bold"/>
          <w:b/>
          <w:sz w:val="21"/>
          <w:szCs w:val="21"/>
          <w:lang w:val="en-IN"/>
        </w:rPr>
        <w:tab/>
      </w:r>
      <w:r w:rsidR="0025483C" w:rsidRPr="0081697B">
        <w:rPr>
          <w:color w:val="000000"/>
          <w:sz w:val="21"/>
          <w:szCs w:val="21"/>
          <w:lang w:val="en-IN"/>
        </w:rPr>
        <w:t>(D)</w:t>
      </w:r>
    </w:p>
    <w:p w14:paraId="483AD940" w14:textId="77777777" w:rsidR="005D242B" w:rsidRPr="0081697B" w:rsidRDefault="00761365" w:rsidP="00872C7F">
      <w:pPr>
        <w:pStyle w:val="ctrl-4"/>
        <w:tabs>
          <w:tab w:val="clear" w:pos="547"/>
          <w:tab w:val="clear" w:pos="1080"/>
          <w:tab w:val="clear" w:pos="2700"/>
          <w:tab w:val="clear" w:pos="3240"/>
          <w:tab w:val="left" w:pos="585"/>
          <w:tab w:val="left" w:pos="1143"/>
          <w:tab w:val="left" w:pos="1665"/>
          <w:tab w:val="left" w:pos="2178"/>
          <w:tab w:val="left" w:pos="2772"/>
          <w:tab w:val="left" w:pos="3285"/>
          <w:tab w:val="left" w:pos="3825"/>
          <w:tab w:val="left" w:pos="4347"/>
        </w:tabs>
        <w:ind w:left="585" w:hanging="585"/>
        <w:jc w:val="both"/>
        <w:rPr>
          <w:sz w:val="21"/>
          <w:szCs w:val="21"/>
          <w:lang w:val="en-IN"/>
        </w:rPr>
      </w:pPr>
      <w:r>
        <w:rPr>
          <w:rFonts w:ascii="Times New Roman Bold" w:hAnsi="Times New Roman Bold"/>
          <w:b/>
          <w:bCs/>
          <w:color w:val="EC2791"/>
          <w:sz w:val="21"/>
          <w:szCs w:val="21"/>
          <w:lang w:val="en-IN"/>
        </w:rPr>
        <w:tab/>
      </w:r>
      <w:r w:rsidR="005D242B" w:rsidRPr="0081697B">
        <w:rPr>
          <w:sz w:val="21"/>
          <w:szCs w:val="21"/>
          <w:lang w:val="en-IN"/>
        </w:rPr>
        <w:t>Photoperiod affects seasonal breeders, both plants and animals. Binomial nomenclature system was given by Carlous Linnaeus.</w:t>
      </w:r>
    </w:p>
    <w:p w14:paraId="14AD38D4" w14:textId="77777777" w:rsidR="005D242B" w:rsidRPr="0081697B" w:rsidRDefault="005D242B" w:rsidP="00872C7F">
      <w:pPr>
        <w:pStyle w:val="SPACE"/>
      </w:pPr>
    </w:p>
    <w:p w14:paraId="5469E8EB" w14:textId="2BCA24EE" w:rsidR="005D242B" w:rsidRPr="0081697B" w:rsidRDefault="00B40737" w:rsidP="00872C7F">
      <w:pPr>
        <w:pStyle w:val="ctrl-4"/>
        <w:tabs>
          <w:tab w:val="clear" w:pos="547"/>
          <w:tab w:val="clear" w:pos="1080"/>
          <w:tab w:val="clear" w:pos="2700"/>
          <w:tab w:val="clear" w:pos="3240"/>
          <w:tab w:val="left" w:pos="585"/>
          <w:tab w:val="left" w:pos="1143"/>
          <w:tab w:val="left" w:pos="1665"/>
          <w:tab w:val="left" w:pos="2178"/>
          <w:tab w:val="left" w:pos="2772"/>
          <w:tab w:val="left" w:pos="3285"/>
          <w:tab w:val="left" w:pos="3825"/>
          <w:tab w:val="left" w:pos="4347"/>
        </w:tabs>
        <w:ind w:left="585" w:hanging="585"/>
        <w:rPr>
          <w:rFonts w:ascii="Times New Roman Bold" w:hAnsi="Times New Roman Bold"/>
          <w:b/>
          <w:sz w:val="21"/>
          <w:szCs w:val="21"/>
          <w:lang w:val="en-GB"/>
        </w:rPr>
      </w:pPr>
      <w:r>
        <w:rPr>
          <w:rFonts w:ascii="Times New Roman Bold" w:hAnsi="Times New Roman Bold"/>
          <w:b/>
          <w:bCs/>
          <w:color w:val="EC2791"/>
          <w:sz w:val="21"/>
          <w:szCs w:val="21"/>
          <w:lang w:val="en-IN"/>
        </w:rPr>
        <w:t>7</w:t>
      </w:r>
      <w:r w:rsidR="005D242B" w:rsidRPr="0081697B">
        <w:rPr>
          <w:rFonts w:ascii="Times New Roman Bold" w:hAnsi="Times New Roman Bold"/>
          <w:b/>
          <w:bCs/>
          <w:color w:val="EC2791"/>
          <w:sz w:val="21"/>
          <w:szCs w:val="21"/>
          <w:lang w:val="en-IN"/>
        </w:rPr>
        <w:t>3.</w:t>
      </w:r>
      <w:r w:rsidR="005D242B" w:rsidRPr="0081697B">
        <w:rPr>
          <w:rFonts w:ascii="Times New Roman Bold" w:hAnsi="Times New Roman Bold"/>
          <w:b/>
          <w:sz w:val="21"/>
          <w:szCs w:val="21"/>
          <w:lang w:val="en-GB"/>
        </w:rPr>
        <w:tab/>
      </w:r>
      <w:r w:rsidR="0025483C" w:rsidRPr="0081697B">
        <w:rPr>
          <w:color w:val="000000"/>
          <w:sz w:val="21"/>
          <w:szCs w:val="21"/>
          <w:lang w:val="en-GB"/>
        </w:rPr>
        <w:t>(B)</w:t>
      </w:r>
    </w:p>
    <w:p w14:paraId="7E195948" w14:textId="77777777" w:rsidR="005D242B" w:rsidRPr="0081697B" w:rsidRDefault="005D242B" w:rsidP="00872C7F">
      <w:pPr>
        <w:pStyle w:val="SPACE"/>
      </w:pPr>
    </w:p>
    <w:p w14:paraId="2D831E29" w14:textId="126BBAC4" w:rsidR="00761365" w:rsidRDefault="00B40737" w:rsidP="00872C7F">
      <w:pPr>
        <w:tabs>
          <w:tab w:val="left" w:pos="585"/>
          <w:tab w:val="left" w:pos="1143"/>
          <w:tab w:val="left" w:pos="1620"/>
          <w:tab w:val="left" w:pos="1665"/>
          <w:tab w:val="left" w:pos="2178"/>
          <w:tab w:val="left" w:pos="2772"/>
          <w:tab w:val="left" w:pos="3285"/>
          <w:tab w:val="left" w:pos="3825"/>
          <w:tab w:val="left" w:pos="4347"/>
        </w:tabs>
        <w:ind w:left="585" w:hanging="585"/>
        <w:jc w:val="both"/>
        <w:rPr>
          <w:rFonts w:cs="Times New Roman"/>
          <w:sz w:val="21"/>
          <w:szCs w:val="21"/>
          <w:lang w:val="en-IN"/>
        </w:rPr>
      </w:pPr>
      <w:r>
        <w:rPr>
          <w:rFonts w:ascii="Times New Roman Bold" w:hAnsi="Times New Roman Bold" w:cs="Times New Roman"/>
          <w:b/>
          <w:bCs/>
          <w:color w:val="EC2791"/>
          <w:sz w:val="21"/>
          <w:szCs w:val="21"/>
          <w:lang w:val="en-IN"/>
        </w:rPr>
        <w:t>7</w:t>
      </w:r>
      <w:r w:rsidR="005D242B" w:rsidRPr="0081697B">
        <w:rPr>
          <w:rFonts w:ascii="Times New Roman Bold" w:hAnsi="Times New Roman Bold" w:cs="Times New Roman"/>
          <w:b/>
          <w:bCs/>
          <w:color w:val="EC2791"/>
          <w:sz w:val="21"/>
          <w:szCs w:val="21"/>
          <w:lang w:val="en-IN"/>
        </w:rPr>
        <w:t>4.</w:t>
      </w:r>
      <w:r w:rsidR="005D242B" w:rsidRPr="0081697B">
        <w:rPr>
          <w:rFonts w:ascii="Times New Roman Bold" w:hAnsi="Times New Roman Bold" w:cs="Times New Roman"/>
          <w:b/>
          <w:sz w:val="21"/>
          <w:szCs w:val="21"/>
          <w:lang w:val="en-IN"/>
        </w:rPr>
        <w:tab/>
      </w:r>
      <w:r w:rsidR="0025483C" w:rsidRPr="0081697B">
        <w:rPr>
          <w:rFonts w:cs="Times New Roman"/>
          <w:color w:val="000000"/>
          <w:sz w:val="21"/>
          <w:szCs w:val="21"/>
          <w:lang w:val="en-IN"/>
        </w:rPr>
        <w:t>(D)</w:t>
      </w:r>
    </w:p>
    <w:p w14:paraId="1A28E03E" w14:textId="77777777" w:rsidR="005D242B" w:rsidRPr="0081697B" w:rsidRDefault="00761365" w:rsidP="00872C7F">
      <w:pPr>
        <w:tabs>
          <w:tab w:val="left" w:pos="585"/>
          <w:tab w:val="left" w:pos="1143"/>
          <w:tab w:val="left" w:pos="1620"/>
          <w:tab w:val="left" w:pos="1665"/>
          <w:tab w:val="left" w:pos="2178"/>
          <w:tab w:val="left" w:pos="2772"/>
          <w:tab w:val="left" w:pos="3285"/>
          <w:tab w:val="left" w:pos="3825"/>
          <w:tab w:val="left" w:pos="4347"/>
        </w:tabs>
        <w:ind w:left="585" w:hanging="585"/>
        <w:jc w:val="both"/>
        <w:rPr>
          <w:rFonts w:cs="Times New Roman"/>
          <w:sz w:val="21"/>
          <w:szCs w:val="21"/>
          <w:lang w:val="en-IN"/>
        </w:rPr>
      </w:pPr>
      <w:r>
        <w:rPr>
          <w:rFonts w:ascii="Times New Roman Bold" w:hAnsi="Times New Roman Bold" w:cs="Times New Roman"/>
          <w:b/>
          <w:bCs/>
          <w:color w:val="EC2791"/>
          <w:sz w:val="21"/>
          <w:szCs w:val="21"/>
          <w:lang w:val="en-IN"/>
        </w:rPr>
        <w:tab/>
      </w:r>
      <w:r w:rsidR="005D242B" w:rsidRPr="0081697B">
        <w:rPr>
          <w:rFonts w:cs="Times New Roman"/>
          <w:sz w:val="21"/>
          <w:szCs w:val="21"/>
          <w:lang w:val="en-IN"/>
        </w:rPr>
        <w:t>The author’s name appears after the specific epithet i.e. at the end of the biological name in this manner - Mangifera indica Linn</w:t>
      </w:r>
    </w:p>
    <w:p w14:paraId="2D2F59BB" w14:textId="77777777" w:rsidR="005D242B" w:rsidRPr="0081697B" w:rsidRDefault="005D242B" w:rsidP="00872C7F">
      <w:pPr>
        <w:pStyle w:val="SPACE"/>
      </w:pPr>
    </w:p>
    <w:p w14:paraId="0C921F0C" w14:textId="49E8BEE7" w:rsidR="00761365" w:rsidRDefault="00B40737" w:rsidP="00872C7F">
      <w:pPr>
        <w:pStyle w:val="ctrl-4"/>
        <w:tabs>
          <w:tab w:val="clear" w:pos="547"/>
          <w:tab w:val="clear" w:pos="1080"/>
          <w:tab w:val="clear" w:pos="2700"/>
          <w:tab w:val="clear" w:pos="3240"/>
          <w:tab w:val="left" w:pos="585"/>
          <w:tab w:val="left" w:pos="1143"/>
          <w:tab w:val="left" w:pos="1665"/>
          <w:tab w:val="left" w:pos="2178"/>
          <w:tab w:val="left" w:pos="2772"/>
          <w:tab w:val="left" w:pos="3285"/>
          <w:tab w:val="left" w:pos="3825"/>
          <w:tab w:val="left" w:pos="4347"/>
          <w:tab w:val="left" w:pos="4500"/>
        </w:tabs>
        <w:ind w:left="585" w:hanging="585"/>
        <w:jc w:val="both"/>
        <w:rPr>
          <w:rFonts w:ascii="Times New Roman Bold" w:hAnsi="Times New Roman Bold"/>
          <w:b/>
          <w:sz w:val="21"/>
          <w:szCs w:val="21"/>
          <w:lang w:val="en-IN"/>
        </w:rPr>
      </w:pPr>
      <w:r>
        <w:rPr>
          <w:rFonts w:ascii="Times New Roman Bold" w:hAnsi="Times New Roman Bold"/>
          <w:b/>
          <w:bCs/>
          <w:color w:val="EC2791"/>
          <w:sz w:val="21"/>
          <w:szCs w:val="21"/>
          <w:lang w:val="en-IN"/>
        </w:rPr>
        <w:t>7</w:t>
      </w:r>
      <w:r w:rsidR="005D242B" w:rsidRPr="0081697B">
        <w:rPr>
          <w:rFonts w:ascii="Times New Roman Bold" w:hAnsi="Times New Roman Bold"/>
          <w:b/>
          <w:bCs/>
          <w:color w:val="EC2791"/>
          <w:sz w:val="21"/>
          <w:szCs w:val="21"/>
          <w:lang w:val="en-IN"/>
        </w:rPr>
        <w:t>5.</w:t>
      </w:r>
      <w:r w:rsidR="005D242B" w:rsidRPr="0081697B">
        <w:rPr>
          <w:rFonts w:ascii="Times New Roman Bold" w:hAnsi="Times New Roman Bold"/>
          <w:b/>
          <w:sz w:val="21"/>
          <w:szCs w:val="21"/>
          <w:lang w:val="en-IN"/>
        </w:rPr>
        <w:tab/>
      </w:r>
      <w:r w:rsidR="0025483C" w:rsidRPr="0081697B">
        <w:rPr>
          <w:color w:val="000000"/>
          <w:sz w:val="21"/>
          <w:szCs w:val="21"/>
          <w:lang w:val="en-IN"/>
        </w:rPr>
        <w:t>(A)</w:t>
      </w:r>
    </w:p>
    <w:p w14:paraId="5CBDC71B" w14:textId="77777777" w:rsidR="005D242B" w:rsidRPr="0081697B" w:rsidRDefault="00761365" w:rsidP="00872C7F">
      <w:pPr>
        <w:pStyle w:val="ctrl-4"/>
        <w:tabs>
          <w:tab w:val="clear" w:pos="547"/>
          <w:tab w:val="clear" w:pos="1080"/>
          <w:tab w:val="clear" w:pos="2700"/>
          <w:tab w:val="clear" w:pos="3240"/>
          <w:tab w:val="left" w:pos="585"/>
          <w:tab w:val="left" w:pos="1143"/>
          <w:tab w:val="left" w:pos="1665"/>
          <w:tab w:val="left" w:pos="2178"/>
          <w:tab w:val="left" w:pos="2772"/>
          <w:tab w:val="left" w:pos="3285"/>
          <w:tab w:val="left" w:pos="3825"/>
          <w:tab w:val="left" w:pos="4347"/>
          <w:tab w:val="left" w:pos="4500"/>
        </w:tabs>
        <w:ind w:left="585" w:hanging="585"/>
        <w:jc w:val="both"/>
        <w:rPr>
          <w:sz w:val="21"/>
          <w:szCs w:val="21"/>
          <w:lang w:val="en-IN"/>
        </w:rPr>
      </w:pPr>
      <w:r>
        <w:rPr>
          <w:rFonts w:ascii="Times New Roman Bold" w:hAnsi="Times New Roman Bold"/>
          <w:b/>
          <w:bCs/>
          <w:color w:val="EC2791"/>
          <w:sz w:val="21"/>
          <w:szCs w:val="21"/>
          <w:lang w:val="en-IN"/>
        </w:rPr>
        <w:tab/>
      </w:r>
      <w:r w:rsidR="005D242B" w:rsidRPr="0081697B">
        <w:rPr>
          <w:sz w:val="21"/>
          <w:szCs w:val="21"/>
          <w:lang w:val="en-IN"/>
        </w:rPr>
        <w:t>The generic name should start with a capital letter while the species name should start with a small letter.</w:t>
      </w:r>
    </w:p>
    <w:p w14:paraId="778C360A" w14:textId="77777777" w:rsidR="005D242B" w:rsidRPr="0081697B" w:rsidRDefault="005D242B" w:rsidP="00872C7F">
      <w:pPr>
        <w:pStyle w:val="SPACE"/>
      </w:pPr>
    </w:p>
    <w:p w14:paraId="590218AA" w14:textId="2729153A" w:rsidR="005119F4" w:rsidRPr="0081697B" w:rsidRDefault="00B40737" w:rsidP="00872C7F">
      <w:pPr>
        <w:pStyle w:val="ctrl-4"/>
        <w:tabs>
          <w:tab w:val="clear" w:pos="547"/>
          <w:tab w:val="clear" w:pos="1080"/>
          <w:tab w:val="clear" w:pos="2700"/>
          <w:tab w:val="clear" w:pos="3240"/>
          <w:tab w:val="left" w:pos="585"/>
          <w:tab w:val="left" w:pos="1143"/>
          <w:tab w:val="left" w:pos="1665"/>
          <w:tab w:val="left" w:pos="2178"/>
          <w:tab w:val="left" w:pos="2772"/>
          <w:tab w:val="left" w:pos="3285"/>
          <w:tab w:val="left" w:pos="3825"/>
          <w:tab w:val="left" w:pos="4347"/>
        </w:tabs>
        <w:ind w:left="585" w:hanging="585"/>
        <w:jc w:val="both"/>
        <w:rPr>
          <w:rFonts w:ascii="Times New Roman Bold" w:hAnsi="Times New Roman Bold"/>
          <w:b/>
          <w:sz w:val="21"/>
          <w:szCs w:val="21"/>
          <w:lang w:val="en-GB"/>
        </w:rPr>
      </w:pPr>
      <w:r>
        <w:rPr>
          <w:rFonts w:ascii="Times New Roman Bold" w:hAnsi="Times New Roman Bold"/>
          <w:b/>
          <w:bCs/>
          <w:color w:val="EC2791"/>
          <w:sz w:val="21"/>
          <w:szCs w:val="21"/>
          <w:lang w:val="en-IN"/>
        </w:rPr>
        <w:t>7</w:t>
      </w:r>
      <w:r w:rsidR="005D242B" w:rsidRPr="0081697B">
        <w:rPr>
          <w:rFonts w:ascii="Times New Roman Bold" w:hAnsi="Times New Roman Bold"/>
          <w:b/>
          <w:bCs/>
          <w:color w:val="EC2791"/>
          <w:sz w:val="21"/>
          <w:szCs w:val="21"/>
          <w:lang w:val="en-IN"/>
        </w:rPr>
        <w:t>6.</w:t>
      </w:r>
      <w:r w:rsidR="005D242B" w:rsidRPr="0081697B">
        <w:rPr>
          <w:rFonts w:ascii="Times New Roman Bold" w:hAnsi="Times New Roman Bold"/>
          <w:b/>
          <w:sz w:val="21"/>
          <w:szCs w:val="21"/>
          <w:lang w:val="en-GB"/>
        </w:rPr>
        <w:tab/>
      </w:r>
      <w:r w:rsidR="0025483C" w:rsidRPr="0081697B">
        <w:rPr>
          <w:color w:val="000000"/>
          <w:sz w:val="21"/>
          <w:szCs w:val="21"/>
          <w:lang w:val="en-GB"/>
        </w:rPr>
        <w:t>(A)</w:t>
      </w:r>
    </w:p>
    <w:p w14:paraId="4079157D" w14:textId="77777777" w:rsidR="005119F4" w:rsidRPr="0081697B" w:rsidRDefault="005119F4" w:rsidP="00872C7F">
      <w:pPr>
        <w:pStyle w:val="SPACE"/>
      </w:pPr>
    </w:p>
    <w:p w14:paraId="003A2D30" w14:textId="6E2009F7" w:rsidR="00761365" w:rsidRPr="00845E67" w:rsidRDefault="00B40737" w:rsidP="00872C7F">
      <w:pPr>
        <w:pStyle w:val="ctrl-4"/>
        <w:tabs>
          <w:tab w:val="clear" w:pos="547"/>
          <w:tab w:val="clear" w:pos="1080"/>
          <w:tab w:val="clear" w:pos="2700"/>
          <w:tab w:val="clear" w:pos="3240"/>
          <w:tab w:val="left" w:pos="585"/>
          <w:tab w:val="left" w:pos="1143"/>
          <w:tab w:val="left" w:pos="1665"/>
          <w:tab w:val="left" w:pos="2178"/>
          <w:tab w:val="left" w:pos="2772"/>
          <w:tab w:val="left" w:pos="3285"/>
          <w:tab w:val="left" w:pos="3825"/>
          <w:tab w:val="left" w:pos="4347"/>
        </w:tabs>
        <w:ind w:left="585" w:hanging="585"/>
        <w:jc w:val="both"/>
        <w:rPr>
          <w:rFonts w:ascii="Times New Roman Bold" w:hAnsi="Times New Roman Bold"/>
          <w:b/>
          <w:sz w:val="21"/>
          <w:szCs w:val="21"/>
          <w:lang w:val="en-GB"/>
        </w:rPr>
      </w:pPr>
      <w:r w:rsidRPr="00845E67">
        <w:rPr>
          <w:rFonts w:ascii="Times New Roman Bold" w:hAnsi="Times New Roman Bold"/>
          <w:b/>
          <w:bCs/>
          <w:color w:val="EC2791"/>
          <w:sz w:val="21"/>
          <w:szCs w:val="21"/>
          <w:lang w:val="en-IN"/>
        </w:rPr>
        <w:t>7</w:t>
      </w:r>
      <w:r w:rsidR="005D242B" w:rsidRPr="00845E67">
        <w:rPr>
          <w:rFonts w:ascii="Times New Roman Bold" w:hAnsi="Times New Roman Bold"/>
          <w:b/>
          <w:bCs/>
          <w:color w:val="EC2791"/>
          <w:sz w:val="21"/>
          <w:szCs w:val="21"/>
          <w:lang w:val="en-IN"/>
        </w:rPr>
        <w:t>7.</w:t>
      </w:r>
      <w:r w:rsidR="005D242B" w:rsidRPr="00845E67">
        <w:rPr>
          <w:rFonts w:ascii="Times New Roman Bold" w:hAnsi="Times New Roman Bold"/>
          <w:b/>
          <w:sz w:val="21"/>
          <w:szCs w:val="21"/>
          <w:lang w:val="en-GB"/>
        </w:rPr>
        <w:tab/>
      </w:r>
      <w:r w:rsidR="0025483C" w:rsidRPr="00845E67">
        <w:rPr>
          <w:color w:val="000000"/>
          <w:sz w:val="21"/>
          <w:szCs w:val="21"/>
          <w:lang w:val="en-GB"/>
        </w:rPr>
        <w:t>(</w:t>
      </w:r>
      <w:r w:rsidR="005119F4" w:rsidRPr="00845E67">
        <w:rPr>
          <w:color w:val="000000"/>
          <w:sz w:val="21"/>
          <w:szCs w:val="21"/>
          <w:lang w:val="en-GB"/>
        </w:rPr>
        <w:t>*</w:t>
      </w:r>
      <w:r w:rsidR="0025483C" w:rsidRPr="00845E67">
        <w:rPr>
          <w:color w:val="000000"/>
          <w:sz w:val="21"/>
          <w:szCs w:val="21"/>
          <w:lang w:val="en-GB"/>
        </w:rPr>
        <w:t>)</w:t>
      </w:r>
    </w:p>
    <w:p w14:paraId="52E43692" w14:textId="77777777" w:rsidR="005119F4" w:rsidRPr="00845E67" w:rsidRDefault="00761365" w:rsidP="00872C7F">
      <w:pPr>
        <w:pStyle w:val="ctrl-4"/>
        <w:tabs>
          <w:tab w:val="clear" w:pos="547"/>
          <w:tab w:val="clear" w:pos="1080"/>
          <w:tab w:val="clear" w:pos="2700"/>
          <w:tab w:val="clear" w:pos="3240"/>
          <w:tab w:val="left" w:pos="585"/>
          <w:tab w:val="left" w:pos="1143"/>
          <w:tab w:val="left" w:pos="1665"/>
          <w:tab w:val="left" w:pos="2178"/>
          <w:tab w:val="left" w:pos="2772"/>
          <w:tab w:val="left" w:pos="3285"/>
          <w:tab w:val="left" w:pos="3825"/>
          <w:tab w:val="left" w:pos="4347"/>
        </w:tabs>
        <w:ind w:left="585" w:hanging="585"/>
        <w:jc w:val="both"/>
        <w:rPr>
          <w:rFonts w:ascii="Times New Roman Bold" w:hAnsi="Times New Roman Bold"/>
          <w:b/>
          <w:sz w:val="21"/>
          <w:szCs w:val="21"/>
          <w:lang w:val="en-IN"/>
        </w:rPr>
      </w:pPr>
      <w:r w:rsidRPr="00845E67">
        <w:rPr>
          <w:rFonts w:ascii="Times New Roman Bold" w:hAnsi="Times New Roman Bold"/>
          <w:b/>
          <w:bCs/>
          <w:color w:val="EC2791"/>
          <w:sz w:val="21"/>
          <w:szCs w:val="21"/>
          <w:lang w:val="en-IN"/>
        </w:rPr>
        <w:tab/>
      </w:r>
      <w:r w:rsidR="005119F4" w:rsidRPr="00845E67">
        <w:rPr>
          <w:sz w:val="21"/>
          <w:szCs w:val="21"/>
          <w:lang w:val="en-GB"/>
        </w:rPr>
        <w:t xml:space="preserve">Hierarchical arrangement in ascending order in case of animals is : </w:t>
      </w:r>
      <w:r w:rsidR="005119F4" w:rsidRPr="00845E67">
        <w:rPr>
          <w:rFonts w:ascii="Times New Roman Bold" w:hAnsi="Times New Roman Bold"/>
          <w:b/>
          <w:sz w:val="21"/>
          <w:szCs w:val="21"/>
          <w:lang w:val="en-IN"/>
        </w:rPr>
        <w:br/>
      </w:r>
      <w:r w:rsidR="005119F4" w:rsidRPr="00845E67">
        <w:rPr>
          <w:rFonts w:ascii="Times New Roman Bold" w:hAnsi="Times New Roman Bold"/>
          <w:b/>
          <w:bCs/>
          <w:sz w:val="21"/>
          <w:szCs w:val="21"/>
          <w:lang w:val="en-IN"/>
        </w:rPr>
        <w:t>Species → Genus → Family → Order → Class → Phylum → Kingdom</w:t>
      </w:r>
    </w:p>
    <w:p w14:paraId="180E585C" w14:textId="77777777" w:rsidR="005119F4" w:rsidRPr="00845E67" w:rsidRDefault="005119F4" w:rsidP="00872C7F">
      <w:pPr>
        <w:pStyle w:val="SPACE"/>
      </w:pPr>
    </w:p>
    <w:p w14:paraId="796070B3" w14:textId="5E2B4167" w:rsidR="00761365" w:rsidRDefault="00B40737" w:rsidP="00872C7F">
      <w:pPr>
        <w:pStyle w:val="ctrl-4"/>
        <w:tabs>
          <w:tab w:val="clear" w:pos="547"/>
          <w:tab w:val="clear" w:pos="1080"/>
          <w:tab w:val="clear" w:pos="2700"/>
          <w:tab w:val="clear" w:pos="3240"/>
          <w:tab w:val="left" w:pos="585"/>
          <w:tab w:val="left" w:pos="1143"/>
          <w:tab w:val="left" w:pos="1665"/>
          <w:tab w:val="left" w:pos="2178"/>
          <w:tab w:val="left" w:pos="2772"/>
          <w:tab w:val="left" w:pos="3285"/>
          <w:tab w:val="left" w:pos="3825"/>
          <w:tab w:val="left" w:pos="4347"/>
        </w:tabs>
        <w:ind w:left="585" w:hanging="585"/>
        <w:jc w:val="both"/>
        <w:rPr>
          <w:color w:val="000000"/>
          <w:sz w:val="21"/>
          <w:szCs w:val="21"/>
          <w:lang w:val="en-GB"/>
        </w:rPr>
      </w:pPr>
      <w:r w:rsidRPr="00845E67">
        <w:rPr>
          <w:rFonts w:ascii="Times New Roman Bold" w:hAnsi="Times New Roman Bold"/>
          <w:b/>
          <w:bCs/>
          <w:color w:val="EC2791"/>
          <w:sz w:val="21"/>
          <w:szCs w:val="21"/>
          <w:lang w:val="en-IN"/>
        </w:rPr>
        <w:t>7</w:t>
      </w:r>
      <w:r w:rsidR="005D242B" w:rsidRPr="00845E67">
        <w:rPr>
          <w:rFonts w:ascii="Times New Roman Bold" w:hAnsi="Times New Roman Bold"/>
          <w:b/>
          <w:bCs/>
          <w:color w:val="EC2791"/>
          <w:sz w:val="21"/>
          <w:szCs w:val="21"/>
          <w:lang w:val="en-IN"/>
        </w:rPr>
        <w:t>8.</w:t>
      </w:r>
      <w:r w:rsidR="005D242B" w:rsidRPr="00845E67">
        <w:rPr>
          <w:rFonts w:ascii="Times New Roman Bold" w:hAnsi="Times New Roman Bold"/>
          <w:b/>
          <w:sz w:val="21"/>
          <w:szCs w:val="21"/>
          <w:lang w:val="en-GB"/>
        </w:rPr>
        <w:tab/>
      </w:r>
      <w:r w:rsidR="0025483C" w:rsidRPr="00845E67">
        <w:rPr>
          <w:color w:val="000000"/>
          <w:sz w:val="21"/>
          <w:szCs w:val="21"/>
          <w:lang w:val="en-GB"/>
        </w:rPr>
        <w:t>(</w:t>
      </w:r>
      <w:r w:rsidR="005119F4" w:rsidRPr="00845E67">
        <w:rPr>
          <w:color w:val="000000"/>
          <w:sz w:val="21"/>
          <w:szCs w:val="21"/>
          <w:lang w:val="en-GB"/>
        </w:rPr>
        <w:t>*</w:t>
      </w:r>
      <w:r w:rsidR="0025483C" w:rsidRPr="00845E67">
        <w:rPr>
          <w:color w:val="000000"/>
          <w:sz w:val="21"/>
          <w:szCs w:val="21"/>
          <w:lang w:val="en-GB"/>
        </w:rPr>
        <w:t>)</w:t>
      </w:r>
    </w:p>
    <w:p w14:paraId="03D07479" w14:textId="77777777" w:rsidR="005D242B" w:rsidRPr="0081697B" w:rsidRDefault="00761365" w:rsidP="00872C7F">
      <w:pPr>
        <w:pStyle w:val="ctrl-4"/>
        <w:tabs>
          <w:tab w:val="clear" w:pos="547"/>
          <w:tab w:val="clear" w:pos="1080"/>
          <w:tab w:val="clear" w:pos="2700"/>
          <w:tab w:val="clear" w:pos="3240"/>
          <w:tab w:val="left" w:pos="585"/>
          <w:tab w:val="left" w:pos="1143"/>
          <w:tab w:val="left" w:pos="1665"/>
          <w:tab w:val="left" w:pos="2178"/>
          <w:tab w:val="left" w:pos="2772"/>
          <w:tab w:val="left" w:pos="3285"/>
          <w:tab w:val="left" w:pos="3825"/>
          <w:tab w:val="left" w:pos="4347"/>
        </w:tabs>
        <w:ind w:left="585" w:hanging="585"/>
        <w:jc w:val="both"/>
        <w:rPr>
          <w:color w:val="000000"/>
          <w:sz w:val="21"/>
          <w:szCs w:val="21"/>
          <w:lang w:val="en-IN"/>
        </w:rPr>
      </w:pPr>
      <w:r>
        <w:rPr>
          <w:rFonts w:ascii="Times New Roman Bold" w:hAnsi="Times New Roman Bold"/>
          <w:b/>
          <w:bCs/>
          <w:color w:val="EC2791"/>
          <w:sz w:val="21"/>
          <w:szCs w:val="21"/>
          <w:lang w:val="en-IN"/>
        </w:rPr>
        <w:tab/>
      </w:r>
      <w:r w:rsidR="0023073A" w:rsidRPr="0081697B">
        <w:rPr>
          <w:color w:val="000000"/>
          <w:sz w:val="21"/>
          <w:szCs w:val="21"/>
          <w:lang w:val="en-IN"/>
        </w:rPr>
        <w:t>Both options (A) and (C) are correct.</w:t>
      </w:r>
    </w:p>
    <w:p w14:paraId="6F10F9BB" w14:textId="77777777" w:rsidR="0023073A" w:rsidRPr="0081697B" w:rsidRDefault="0023073A" w:rsidP="00872C7F">
      <w:pPr>
        <w:pStyle w:val="SPACE"/>
      </w:pPr>
    </w:p>
    <w:p w14:paraId="7949687A" w14:textId="7B27E428" w:rsidR="005D242B" w:rsidRDefault="00B40737" w:rsidP="00872C7F">
      <w:pPr>
        <w:tabs>
          <w:tab w:val="left" w:pos="585"/>
          <w:tab w:val="left" w:pos="1143"/>
          <w:tab w:val="left" w:pos="1665"/>
          <w:tab w:val="left" w:pos="2178"/>
          <w:tab w:val="left" w:pos="2772"/>
          <w:tab w:val="left" w:pos="3285"/>
          <w:tab w:val="left" w:pos="3825"/>
          <w:tab w:val="left" w:pos="4347"/>
        </w:tabs>
        <w:ind w:left="585" w:hanging="585"/>
        <w:rPr>
          <w:color w:val="000000"/>
          <w:sz w:val="21"/>
          <w:szCs w:val="21"/>
          <w:lang w:val="en-IN" w:eastAsia="en-IN"/>
        </w:rPr>
      </w:pPr>
      <w:r>
        <w:rPr>
          <w:rFonts w:ascii="Times New Roman Bold" w:hAnsi="Times New Roman Bold"/>
          <w:b/>
          <w:bCs/>
          <w:color w:val="EC2791"/>
          <w:sz w:val="21"/>
          <w:szCs w:val="21"/>
          <w:lang w:val="en-IN"/>
        </w:rPr>
        <w:t>7</w:t>
      </w:r>
      <w:r w:rsidR="005D242B" w:rsidRPr="0081697B">
        <w:rPr>
          <w:rFonts w:ascii="Times New Roman Bold" w:hAnsi="Times New Roman Bold"/>
          <w:b/>
          <w:bCs/>
          <w:color w:val="EC2791"/>
          <w:sz w:val="21"/>
          <w:szCs w:val="21"/>
          <w:lang w:val="en-IN"/>
        </w:rPr>
        <w:t>9</w:t>
      </w:r>
      <w:r w:rsidR="005D242B" w:rsidRPr="0081697B">
        <w:rPr>
          <w:rFonts w:ascii="Times New Roman Bold" w:hAnsi="Times New Roman Bold" w:cs="Times New Roman"/>
          <w:b/>
          <w:bCs/>
          <w:color w:val="EC2791"/>
          <w:sz w:val="21"/>
          <w:szCs w:val="21"/>
          <w:lang w:val="en-IN"/>
        </w:rPr>
        <w:t>.</w:t>
      </w:r>
      <w:r w:rsidR="005D242B" w:rsidRPr="0081697B">
        <w:rPr>
          <w:rFonts w:ascii="Times New Roman Bold" w:hAnsi="Times New Roman Bold"/>
          <w:b/>
          <w:sz w:val="21"/>
          <w:szCs w:val="21"/>
          <w:lang w:val="en-IN" w:eastAsia="en-IN"/>
        </w:rPr>
        <w:tab/>
      </w:r>
      <w:r w:rsidR="0025483C" w:rsidRPr="0081697B">
        <w:rPr>
          <w:color w:val="000000"/>
          <w:sz w:val="21"/>
          <w:szCs w:val="21"/>
          <w:lang w:val="en-IN" w:eastAsia="en-IN"/>
        </w:rPr>
        <w:t>(B)</w:t>
      </w:r>
    </w:p>
    <w:p w14:paraId="1039FFBE" w14:textId="2E76A779" w:rsidR="00CD5EE0" w:rsidRPr="005C714C" w:rsidRDefault="00CD5EE0" w:rsidP="00872C7F">
      <w:pPr>
        <w:tabs>
          <w:tab w:val="left" w:pos="585"/>
          <w:tab w:val="left" w:pos="1143"/>
          <w:tab w:val="left" w:pos="1665"/>
          <w:tab w:val="left" w:pos="2178"/>
          <w:tab w:val="left" w:pos="2772"/>
          <w:tab w:val="left" w:pos="3285"/>
          <w:tab w:val="left" w:pos="3825"/>
          <w:tab w:val="left" w:pos="4347"/>
        </w:tabs>
        <w:ind w:left="585" w:hanging="585"/>
        <w:rPr>
          <w:sz w:val="21"/>
          <w:szCs w:val="21"/>
          <w:lang w:val="en-IN"/>
        </w:rPr>
      </w:pPr>
    </w:p>
    <w:p w14:paraId="1C14D366" w14:textId="2D7D5DC9" w:rsidR="00CD5EE0" w:rsidRPr="005C714C" w:rsidRDefault="005C3524" w:rsidP="005C714C">
      <w:pPr>
        <w:tabs>
          <w:tab w:val="left" w:pos="585"/>
          <w:tab w:val="left" w:pos="1143"/>
          <w:tab w:val="left" w:pos="1665"/>
          <w:tab w:val="left" w:pos="2178"/>
          <w:tab w:val="left" w:pos="2772"/>
          <w:tab w:val="left" w:pos="3285"/>
          <w:tab w:val="left" w:pos="3825"/>
          <w:tab w:val="left" w:pos="4347"/>
        </w:tabs>
        <w:spacing w:before="28"/>
        <w:ind w:left="585" w:hanging="585"/>
        <w:jc w:val="center"/>
        <w:rPr>
          <w:sz w:val="21"/>
          <w:szCs w:val="21"/>
          <w:lang w:val="en-IN"/>
        </w:rPr>
      </w:pPr>
      <w:r>
        <w:rPr>
          <w:sz w:val="21"/>
          <w:szCs w:val="21"/>
          <w:lang w:val="en-IN"/>
        </w:rPr>
      </w:r>
      <w:r>
        <w:rPr>
          <w:sz w:val="21"/>
          <w:szCs w:val="21"/>
          <w:lang w:val="en-IN"/>
        </w:rPr>
        <w:pict w14:anchorId="34F4040D">
          <v:group id="_x0000_s6828" style="width:129.6pt;height:21.7pt;mso-position-horizontal-relative:char;mso-position-vertical-relative:line" coordorigin="4559,11061" coordsize="2592,434">
            <v:shape id="_x0000_s6829" type="#_x0000_t32" style="position:absolute;left:4559;top:11278;width:2592;height:0" o:connectortype="straight" strokecolor="#f49ac1"/>
            <v:shape id="Graphic 24" o:spid="_x0000_s6830" style="position:absolute;left:5147;top:11061;width:1417;height:434;visibility:visible;mso-wrap-style:square;mso-wrap-distance-left:9pt;mso-wrap-distance-top:0;mso-wrap-distance-right:9pt;mso-wrap-distance-bottom:0;mso-position-horizontal-relative:text;mso-position-vertical-relative:text;v-text-anchor:top" coordsize="899794,275590" path="m762114,l137655,,94146,7018,56359,26560,26560,56359,7018,94146,,137655r7018,43507l26560,218947r29799,29795l94146,268281r43509,7016l762114,275297r43508,-7016l843410,248742r29799,-29795l892751,181162r7018,-43507l892751,94146,873209,56359,843410,26560,805622,7018,762114,xe" fillcolor="#fcdfeb" strokecolor="#f49ac1" strokeweight="1pt">
              <v:path arrowok="t"/>
            </v:shape>
            <v:roundrect id="_x0000_s6831" style="position:absolute;left:5340;top:11108;width:1141;height:311;visibility:visible;mso-wrap-style:none;mso-position-horizontal-relative:margin" arcsize="10923f" filled="f" stroked="f" strokecolor="#7f7f7f" strokeweight="1.15pt">
              <v:textbox style="mso-next-textbox:#_x0000_s6831;mso-fit-shape-to-text:t" inset="0,0,0,0">
                <w:txbxContent>
                  <w:p w14:paraId="60F390CA" w14:textId="77777777" w:rsidR="00761365" w:rsidRPr="002729FF" w:rsidRDefault="00761365" w:rsidP="00761365">
                    <w:pPr>
                      <w:jc w:val="center"/>
                      <w:rPr>
                        <w:rFonts w:ascii="Cambria" w:hAnsi="Cambria"/>
                      </w:rPr>
                    </w:pPr>
                    <w:r w:rsidRPr="004658F2">
                      <w:rPr>
                        <w:rFonts w:ascii="Cambria" w:hAnsi="Cambria"/>
                        <w:b/>
                        <w:lang w:val="en-GB"/>
                      </w:rPr>
                      <w:t>Topic Test</w:t>
                    </w:r>
                  </w:p>
                </w:txbxContent>
              </v:textbox>
            </v:roundrect>
            <w10:wrap anchorx="margin"/>
            <w10:anchorlock/>
          </v:group>
        </w:pict>
      </w:r>
    </w:p>
    <w:p w14:paraId="65FEAC72" w14:textId="0877DD11" w:rsidR="005D242B" w:rsidRPr="005C714C" w:rsidRDefault="005D242B" w:rsidP="00761365">
      <w:pPr>
        <w:pStyle w:val="ctrl-4"/>
        <w:tabs>
          <w:tab w:val="clear" w:pos="547"/>
          <w:tab w:val="clear" w:pos="1080"/>
          <w:tab w:val="clear" w:pos="2700"/>
          <w:tab w:val="clear" w:pos="3240"/>
          <w:tab w:val="left" w:pos="585"/>
          <w:tab w:val="left" w:pos="963"/>
          <w:tab w:val="left" w:pos="1143"/>
          <w:tab w:val="left" w:pos="1440"/>
          <w:tab w:val="left" w:pos="1665"/>
          <w:tab w:val="left" w:pos="2178"/>
          <w:tab w:val="left" w:pos="2772"/>
          <w:tab w:val="left" w:pos="3285"/>
          <w:tab w:val="left" w:pos="3825"/>
          <w:tab w:val="left" w:pos="4347"/>
        </w:tabs>
        <w:rPr>
          <w:rFonts w:ascii="Cambria" w:hAnsi="Cambria"/>
          <w:b/>
          <w:bCs/>
          <w:spacing w:val="-4"/>
          <w:sz w:val="21"/>
          <w:szCs w:val="21"/>
        </w:rPr>
      </w:pPr>
    </w:p>
    <w:p w14:paraId="254822D0" w14:textId="77777777" w:rsidR="00B40737" w:rsidRDefault="00B40737" w:rsidP="001E4EE1">
      <w:pPr>
        <w:tabs>
          <w:tab w:val="left" w:pos="585"/>
          <w:tab w:val="left" w:pos="1143"/>
          <w:tab w:val="left" w:pos="1665"/>
          <w:tab w:val="left" w:pos="2178"/>
          <w:tab w:val="left" w:pos="2772"/>
          <w:tab w:val="left" w:pos="3285"/>
          <w:tab w:val="left" w:pos="3825"/>
          <w:tab w:val="left" w:pos="4347"/>
        </w:tabs>
        <w:ind w:left="585" w:hanging="585"/>
        <w:rPr>
          <w:color w:val="000000"/>
          <w:sz w:val="21"/>
          <w:szCs w:val="21"/>
          <w:lang w:val="en-US"/>
        </w:rPr>
      </w:pPr>
      <w:r>
        <w:rPr>
          <w:rFonts w:ascii="Times New Roman Bold" w:hAnsi="Times New Roman Bold" w:cs="Times New Roman"/>
          <w:b/>
          <w:bCs/>
          <w:color w:val="EC2791"/>
          <w:sz w:val="21"/>
          <w:szCs w:val="21"/>
          <w:lang w:val="en-IN"/>
        </w:rPr>
        <w:t>80</w:t>
      </w:r>
      <w:r w:rsidR="005D242B" w:rsidRPr="0081697B">
        <w:rPr>
          <w:rFonts w:ascii="Times New Roman Bold" w:hAnsi="Times New Roman Bold" w:cs="Times New Roman"/>
          <w:b/>
          <w:bCs/>
          <w:color w:val="EC2791"/>
          <w:sz w:val="21"/>
          <w:szCs w:val="21"/>
          <w:lang w:val="en-IN"/>
        </w:rPr>
        <w:t>.</w:t>
      </w:r>
      <w:r w:rsidR="005D242B" w:rsidRPr="0081697B">
        <w:rPr>
          <w:rFonts w:ascii="Times New Roman Bold" w:hAnsi="Times New Roman Bold"/>
          <w:b/>
          <w:sz w:val="21"/>
          <w:szCs w:val="21"/>
          <w:lang w:val="en-US"/>
        </w:rPr>
        <w:tab/>
      </w:r>
      <w:r w:rsidR="0025483C" w:rsidRPr="0081697B">
        <w:rPr>
          <w:color w:val="000000"/>
          <w:sz w:val="21"/>
          <w:szCs w:val="21"/>
          <w:lang w:val="en-US"/>
        </w:rPr>
        <w:t>(A)</w:t>
      </w:r>
    </w:p>
    <w:p w14:paraId="3B56506C" w14:textId="77777777" w:rsidR="00B40737" w:rsidRDefault="00B40737" w:rsidP="001E4EE1">
      <w:pPr>
        <w:tabs>
          <w:tab w:val="left" w:pos="585"/>
          <w:tab w:val="left" w:pos="1143"/>
          <w:tab w:val="left" w:pos="1665"/>
          <w:tab w:val="left" w:pos="2178"/>
          <w:tab w:val="left" w:pos="2772"/>
          <w:tab w:val="left" w:pos="3285"/>
          <w:tab w:val="left" w:pos="3825"/>
          <w:tab w:val="left" w:pos="4347"/>
        </w:tabs>
        <w:ind w:left="585" w:hanging="585"/>
        <w:rPr>
          <w:color w:val="000000"/>
          <w:sz w:val="21"/>
          <w:szCs w:val="21"/>
          <w:lang w:val="en-IN"/>
        </w:rPr>
      </w:pPr>
      <w:r>
        <w:rPr>
          <w:rFonts w:ascii="Times New Roman Bold" w:hAnsi="Times New Roman Bold" w:cs="Times New Roman"/>
          <w:b/>
          <w:bCs/>
          <w:color w:val="EC2791"/>
          <w:sz w:val="21"/>
          <w:szCs w:val="21"/>
          <w:lang w:val="en-IN"/>
        </w:rPr>
        <w:t>81</w:t>
      </w:r>
      <w:r w:rsidR="005D242B" w:rsidRPr="0081697B">
        <w:rPr>
          <w:rFonts w:ascii="Times New Roman Bold" w:hAnsi="Times New Roman Bold" w:cs="Times New Roman"/>
          <w:b/>
          <w:bCs/>
          <w:color w:val="EC2791"/>
          <w:sz w:val="21"/>
          <w:szCs w:val="21"/>
          <w:lang w:val="en-IN"/>
        </w:rPr>
        <w:t>.</w:t>
      </w:r>
      <w:r w:rsidR="005D242B" w:rsidRPr="0081697B">
        <w:rPr>
          <w:rFonts w:ascii="Times New Roman Bold" w:hAnsi="Times New Roman Bold"/>
          <w:b/>
          <w:sz w:val="21"/>
          <w:szCs w:val="21"/>
          <w:lang w:val="en-IN"/>
        </w:rPr>
        <w:tab/>
      </w:r>
      <w:r w:rsidR="0025483C" w:rsidRPr="0081697B">
        <w:rPr>
          <w:color w:val="000000"/>
          <w:sz w:val="21"/>
          <w:szCs w:val="21"/>
          <w:lang w:val="en-IN"/>
        </w:rPr>
        <w:t>(C)</w:t>
      </w:r>
    </w:p>
    <w:p w14:paraId="56B193A5" w14:textId="204E09F6" w:rsidR="005D242B" w:rsidRPr="0081697B" w:rsidRDefault="00B40737" w:rsidP="001E4EE1">
      <w:pPr>
        <w:tabs>
          <w:tab w:val="left" w:pos="585"/>
          <w:tab w:val="left" w:pos="1143"/>
          <w:tab w:val="left" w:pos="1665"/>
          <w:tab w:val="left" w:pos="2178"/>
          <w:tab w:val="left" w:pos="2772"/>
          <w:tab w:val="left" w:pos="3285"/>
          <w:tab w:val="left" w:pos="3825"/>
          <w:tab w:val="left" w:pos="4347"/>
        </w:tabs>
        <w:ind w:left="585" w:hanging="585"/>
        <w:rPr>
          <w:color w:val="000000"/>
          <w:sz w:val="21"/>
          <w:szCs w:val="21"/>
          <w:lang w:val="en-GB"/>
        </w:rPr>
      </w:pPr>
      <w:r>
        <w:rPr>
          <w:rFonts w:ascii="Times New Roman Bold" w:hAnsi="Times New Roman Bold" w:cs="Times New Roman"/>
          <w:b/>
          <w:bCs/>
          <w:color w:val="EC2791"/>
          <w:sz w:val="21"/>
          <w:szCs w:val="21"/>
          <w:lang w:val="en-IN"/>
        </w:rPr>
        <w:t>82</w:t>
      </w:r>
      <w:r w:rsidR="005D242B" w:rsidRPr="0081697B">
        <w:rPr>
          <w:rFonts w:ascii="Times New Roman Bold" w:hAnsi="Times New Roman Bold" w:cs="Times New Roman"/>
          <w:b/>
          <w:bCs/>
          <w:color w:val="EC2791"/>
          <w:sz w:val="21"/>
          <w:szCs w:val="21"/>
          <w:lang w:val="en-IN"/>
        </w:rPr>
        <w:t>.</w:t>
      </w:r>
      <w:r w:rsidR="005D242B" w:rsidRPr="0081697B">
        <w:rPr>
          <w:rFonts w:ascii="Times New Roman Bold" w:hAnsi="Times New Roman Bold"/>
          <w:b/>
          <w:sz w:val="21"/>
          <w:szCs w:val="21"/>
          <w:lang w:val="en-GB"/>
        </w:rPr>
        <w:tab/>
      </w:r>
      <w:r w:rsidR="0025483C" w:rsidRPr="0081697B">
        <w:rPr>
          <w:color w:val="000000"/>
          <w:sz w:val="21"/>
          <w:szCs w:val="21"/>
          <w:lang w:val="en-GB"/>
        </w:rPr>
        <w:t>(D)</w:t>
      </w:r>
    </w:p>
    <w:p w14:paraId="7579F562" w14:textId="77777777" w:rsidR="007A6A71" w:rsidRPr="0081697B" w:rsidRDefault="007A6A71" w:rsidP="001E4EE1">
      <w:pPr>
        <w:pStyle w:val="SPACE"/>
      </w:pPr>
    </w:p>
    <w:p w14:paraId="62C7A5A3" w14:textId="3D83A7B6" w:rsidR="00761365" w:rsidRDefault="00B40737" w:rsidP="001E4EE1">
      <w:pPr>
        <w:pStyle w:val="AnsKey10"/>
        <w:numPr>
          <w:ilvl w:val="0"/>
          <w:numId w:val="0"/>
        </w:numPr>
        <w:tabs>
          <w:tab w:val="clear" w:pos="431"/>
          <w:tab w:val="clear" w:pos="862"/>
          <w:tab w:val="clear" w:pos="1440"/>
          <w:tab w:val="clear" w:pos="1871"/>
          <w:tab w:val="clear" w:pos="2449"/>
          <w:tab w:val="clear" w:pos="2880"/>
          <w:tab w:val="clear" w:pos="3459"/>
          <w:tab w:val="clear" w:pos="3890"/>
          <w:tab w:val="clear" w:pos="4462"/>
          <w:tab w:val="left" w:pos="585"/>
          <w:tab w:val="left" w:pos="1143"/>
          <w:tab w:val="left" w:pos="1620"/>
          <w:tab w:val="left" w:pos="1665"/>
          <w:tab w:val="left" w:pos="2178"/>
          <w:tab w:val="left" w:pos="2772"/>
          <w:tab w:val="left" w:pos="3285"/>
          <w:tab w:val="left" w:pos="3825"/>
          <w:tab w:val="left" w:pos="4320"/>
          <w:tab w:val="left" w:pos="4347"/>
        </w:tabs>
        <w:ind w:left="585" w:hanging="585"/>
        <w:jc w:val="both"/>
        <w:rPr>
          <w:b/>
          <w:sz w:val="21"/>
          <w:szCs w:val="21"/>
          <w:lang w:val="en-GB"/>
        </w:rPr>
      </w:pPr>
      <w:r>
        <w:rPr>
          <w:rFonts w:ascii="Times New Roman Bold" w:hAnsi="Times New Roman Bold"/>
          <w:b/>
          <w:bCs/>
          <w:color w:val="EC2791"/>
          <w:sz w:val="21"/>
          <w:szCs w:val="21"/>
          <w:lang w:val="en-IN"/>
        </w:rPr>
        <w:t>83</w:t>
      </w:r>
      <w:r w:rsidR="005D242B" w:rsidRPr="0081697B">
        <w:rPr>
          <w:rFonts w:ascii="Times New Roman Bold" w:hAnsi="Times New Roman Bold"/>
          <w:b/>
          <w:bCs/>
          <w:color w:val="EC2791"/>
          <w:sz w:val="21"/>
          <w:szCs w:val="21"/>
          <w:lang w:val="en-IN"/>
        </w:rPr>
        <w:t>.</w:t>
      </w:r>
      <w:r w:rsidR="005D242B" w:rsidRPr="0081697B">
        <w:rPr>
          <w:rFonts w:ascii="Times New Roman Bold" w:hAnsi="Times New Roman Bold"/>
          <w:b/>
          <w:sz w:val="21"/>
          <w:szCs w:val="21"/>
          <w:lang w:val="en-GB"/>
        </w:rPr>
        <w:tab/>
      </w:r>
      <w:r w:rsidR="0025483C" w:rsidRPr="0081697B">
        <w:rPr>
          <w:color w:val="000000"/>
          <w:sz w:val="21"/>
          <w:szCs w:val="21"/>
          <w:lang w:val="en-GB"/>
        </w:rPr>
        <w:t>(B)</w:t>
      </w:r>
    </w:p>
    <w:p w14:paraId="202A53EE" w14:textId="77777777" w:rsidR="005D242B" w:rsidRPr="0081697B" w:rsidRDefault="00761365" w:rsidP="001E4EE1">
      <w:pPr>
        <w:pStyle w:val="AnsKey10"/>
        <w:numPr>
          <w:ilvl w:val="0"/>
          <w:numId w:val="0"/>
        </w:numPr>
        <w:tabs>
          <w:tab w:val="clear" w:pos="431"/>
          <w:tab w:val="clear" w:pos="862"/>
          <w:tab w:val="clear" w:pos="1440"/>
          <w:tab w:val="clear" w:pos="1871"/>
          <w:tab w:val="clear" w:pos="2449"/>
          <w:tab w:val="clear" w:pos="2880"/>
          <w:tab w:val="clear" w:pos="3459"/>
          <w:tab w:val="clear" w:pos="3890"/>
          <w:tab w:val="clear" w:pos="4462"/>
          <w:tab w:val="left" w:pos="585"/>
          <w:tab w:val="left" w:pos="1143"/>
          <w:tab w:val="left" w:pos="1620"/>
          <w:tab w:val="left" w:pos="1665"/>
          <w:tab w:val="left" w:pos="2178"/>
          <w:tab w:val="left" w:pos="2772"/>
          <w:tab w:val="left" w:pos="3285"/>
          <w:tab w:val="left" w:pos="3825"/>
          <w:tab w:val="left" w:pos="4320"/>
          <w:tab w:val="left" w:pos="4347"/>
        </w:tabs>
        <w:ind w:left="585" w:hanging="585"/>
        <w:jc w:val="both"/>
        <w:rPr>
          <w:color w:val="000000"/>
          <w:sz w:val="21"/>
          <w:szCs w:val="21"/>
          <w:lang w:val="en-GB"/>
        </w:rPr>
      </w:pPr>
      <w:r>
        <w:rPr>
          <w:rFonts w:ascii="Times New Roman Bold" w:hAnsi="Times New Roman Bold"/>
          <w:b/>
          <w:bCs/>
          <w:color w:val="EC2791"/>
          <w:sz w:val="21"/>
          <w:szCs w:val="21"/>
          <w:lang w:val="en-IN"/>
        </w:rPr>
        <w:tab/>
      </w:r>
      <w:r w:rsidR="005D242B" w:rsidRPr="0081697B">
        <w:rPr>
          <w:i/>
          <w:color w:val="000000"/>
          <w:sz w:val="21"/>
          <w:szCs w:val="21"/>
          <w:lang w:val="en-GB"/>
        </w:rPr>
        <w:t>Panthera</w:t>
      </w:r>
      <w:r w:rsidR="005D242B" w:rsidRPr="0081697B">
        <w:rPr>
          <w:color w:val="000000"/>
          <w:sz w:val="21"/>
          <w:szCs w:val="21"/>
          <w:lang w:val="en-GB"/>
        </w:rPr>
        <w:t xml:space="preserve"> is a generic epithet. </w:t>
      </w:r>
    </w:p>
    <w:p w14:paraId="12E292A7" w14:textId="77777777" w:rsidR="005D242B" w:rsidRPr="0081697B" w:rsidRDefault="005D242B" w:rsidP="001E4EE1">
      <w:pPr>
        <w:pStyle w:val="AnsKey10"/>
        <w:numPr>
          <w:ilvl w:val="0"/>
          <w:numId w:val="0"/>
        </w:numPr>
        <w:tabs>
          <w:tab w:val="clear" w:pos="431"/>
          <w:tab w:val="clear" w:pos="862"/>
          <w:tab w:val="clear" w:pos="1440"/>
          <w:tab w:val="clear" w:pos="1871"/>
          <w:tab w:val="clear" w:pos="2449"/>
          <w:tab w:val="clear" w:pos="2880"/>
          <w:tab w:val="clear" w:pos="3459"/>
          <w:tab w:val="clear" w:pos="3890"/>
          <w:tab w:val="clear" w:pos="4462"/>
          <w:tab w:val="left" w:pos="585"/>
          <w:tab w:val="left" w:pos="1143"/>
          <w:tab w:val="left" w:pos="1620"/>
          <w:tab w:val="left" w:pos="1665"/>
          <w:tab w:val="left" w:pos="2178"/>
          <w:tab w:val="left" w:pos="2772"/>
          <w:tab w:val="left" w:pos="3285"/>
          <w:tab w:val="left" w:pos="3825"/>
          <w:tab w:val="left" w:pos="4320"/>
          <w:tab w:val="left" w:pos="4347"/>
        </w:tabs>
        <w:ind w:left="585" w:hanging="585"/>
        <w:jc w:val="both"/>
        <w:rPr>
          <w:color w:val="000000"/>
          <w:sz w:val="21"/>
          <w:szCs w:val="21"/>
          <w:lang w:val="en-GB"/>
        </w:rPr>
      </w:pPr>
      <w:r w:rsidRPr="0081697B">
        <w:rPr>
          <w:color w:val="000000"/>
          <w:sz w:val="21"/>
          <w:szCs w:val="21"/>
          <w:lang w:val="en-GB"/>
        </w:rPr>
        <w:tab/>
        <w:t>Orders with few similar characters are assigned to class.</w:t>
      </w:r>
    </w:p>
    <w:p w14:paraId="1920C532" w14:textId="77777777" w:rsidR="005D242B" w:rsidRPr="0081697B" w:rsidRDefault="005D242B" w:rsidP="001E4EE1">
      <w:pPr>
        <w:pStyle w:val="SPACE"/>
      </w:pPr>
    </w:p>
    <w:p w14:paraId="3FE17D97" w14:textId="77777777" w:rsidR="00B40737" w:rsidRDefault="00B40737" w:rsidP="001E4EE1">
      <w:pPr>
        <w:tabs>
          <w:tab w:val="left" w:pos="585"/>
          <w:tab w:val="left" w:pos="1143"/>
          <w:tab w:val="left" w:pos="1665"/>
          <w:tab w:val="left" w:pos="2178"/>
          <w:tab w:val="left" w:pos="2772"/>
          <w:tab w:val="left" w:pos="3285"/>
          <w:tab w:val="left" w:pos="3825"/>
          <w:tab w:val="left" w:pos="4347"/>
        </w:tabs>
        <w:ind w:left="585" w:hanging="585"/>
        <w:rPr>
          <w:color w:val="000000"/>
          <w:sz w:val="21"/>
          <w:szCs w:val="21"/>
          <w:lang w:val="en-GB"/>
        </w:rPr>
      </w:pPr>
      <w:r>
        <w:rPr>
          <w:rFonts w:ascii="Times New Roman Bold" w:hAnsi="Times New Roman Bold"/>
          <w:b/>
          <w:bCs/>
          <w:color w:val="EC2791"/>
          <w:sz w:val="21"/>
          <w:szCs w:val="21"/>
          <w:lang w:val="en-IN"/>
        </w:rPr>
        <w:t>84</w:t>
      </w:r>
      <w:r w:rsidR="005D242B" w:rsidRPr="0081697B">
        <w:rPr>
          <w:rFonts w:ascii="Times New Roman Bold" w:hAnsi="Times New Roman Bold" w:cs="Times New Roman"/>
          <w:b/>
          <w:bCs/>
          <w:color w:val="EC2791"/>
          <w:sz w:val="21"/>
          <w:szCs w:val="21"/>
          <w:lang w:val="en-IN"/>
        </w:rPr>
        <w:t>.</w:t>
      </w:r>
      <w:r w:rsidR="005D242B" w:rsidRPr="0081697B">
        <w:rPr>
          <w:rFonts w:ascii="Times New Roman Bold" w:hAnsi="Times New Roman Bold"/>
          <w:b/>
          <w:sz w:val="21"/>
          <w:szCs w:val="21"/>
          <w:lang w:val="en-GB"/>
        </w:rPr>
        <w:tab/>
      </w:r>
      <w:r w:rsidR="0025483C" w:rsidRPr="0081697B">
        <w:rPr>
          <w:color w:val="000000"/>
          <w:sz w:val="21"/>
          <w:szCs w:val="21"/>
          <w:lang w:val="en-GB"/>
        </w:rPr>
        <w:t>(D)</w:t>
      </w:r>
    </w:p>
    <w:p w14:paraId="11A90F0A" w14:textId="77777777" w:rsidR="00B40737" w:rsidRDefault="00B40737" w:rsidP="001E4EE1">
      <w:pPr>
        <w:tabs>
          <w:tab w:val="left" w:pos="585"/>
          <w:tab w:val="left" w:pos="1143"/>
          <w:tab w:val="left" w:pos="1665"/>
          <w:tab w:val="left" w:pos="2178"/>
          <w:tab w:val="left" w:pos="2772"/>
          <w:tab w:val="left" w:pos="3285"/>
          <w:tab w:val="left" w:pos="3825"/>
          <w:tab w:val="left" w:pos="4347"/>
        </w:tabs>
        <w:ind w:left="585" w:hanging="585"/>
        <w:rPr>
          <w:rFonts w:cs="Times New Roman"/>
          <w:color w:val="000000"/>
          <w:sz w:val="21"/>
          <w:szCs w:val="21"/>
          <w:lang w:val="en-IN"/>
        </w:rPr>
      </w:pPr>
      <w:r>
        <w:rPr>
          <w:rFonts w:ascii="Times New Roman Bold" w:hAnsi="Times New Roman Bold" w:cs="Times New Roman"/>
          <w:b/>
          <w:bCs/>
          <w:color w:val="EC2791"/>
          <w:sz w:val="21"/>
          <w:szCs w:val="21"/>
          <w:lang w:val="en-IN"/>
        </w:rPr>
        <w:t>85</w:t>
      </w:r>
      <w:r w:rsidR="005D242B" w:rsidRPr="0081697B">
        <w:rPr>
          <w:rFonts w:ascii="Times New Roman Bold" w:hAnsi="Times New Roman Bold" w:cs="Times New Roman"/>
          <w:b/>
          <w:bCs/>
          <w:color w:val="EC2791"/>
          <w:sz w:val="21"/>
          <w:szCs w:val="21"/>
          <w:lang w:val="en-IN"/>
        </w:rPr>
        <w:t>.</w:t>
      </w:r>
      <w:r w:rsidR="005D242B" w:rsidRPr="0081697B">
        <w:rPr>
          <w:rFonts w:ascii="Times New Roman Bold" w:hAnsi="Times New Roman Bold" w:cs="Times New Roman"/>
          <w:b/>
          <w:sz w:val="21"/>
          <w:szCs w:val="21"/>
          <w:lang w:val="en-IN"/>
        </w:rPr>
        <w:tab/>
      </w:r>
      <w:r w:rsidR="0025483C" w:rsidRPr="0081697B">
        <w:rPr>
          <w:rFonts w:cs="Times New Roman"/>
          <w:color w:val="000000"/>
          <w:sz w:val="21"/>
          <w:szCs w:val="21"/>
          <w:lang w:val="en-IN"/>
        </w:rPr>
        <w:t>(D)</w:t>
      </w:r>
    </w:p>
    <w:p w14:paraId="1939CF4E" w14:textId="42E4E646" w:rsidR="005D242B" w:rsidRPr="0081697B" w:rsidRDefault="00B40737" w:rsidP="001E4EE1">
      <w:pPr>
        <w:tabs>
          <w:tab w:val="left" w:pos="585"/>
          <w:tab w:val="left" w:pos="1143"/>
          <w:tab w:val="left" w:pos="1665"/>
          <w:tab w:val="left" w:pos="2178"/>
          <w:tab w:val="left" w:pos="2772"/>
          <w:tab w:val="left" w:pos="3285"/>
          <w:tab w:val="left" w:pos="3825"/>
          <w:tab w:val="left" w:pos="4347"/>
        </w:tabs>
        <w:ind w:left="585" w:hanging="585"/>
        <w:rPr>
          <w:rFonts w:ascii="Times New Roman Bold" w:hAnsi="Times New Roman Bold"/>
          <w:b/>
          <w:sz w:val="21"/>
          <w:szCs w:val="21"/>
          <w:lang w:val="en-GB"/>
        </w:rPr>
      </w:pPr>
      <w:r>
        <w:rPr>
          <w:rFonts w:ascii="Times New Roman Bold" w:hAnsi="Times New Roman Bold" w:cs="Times New Roman"/>
          <w:b/>
          <w:bCs/>
          <w:color w:val="EC2791"/>
          <w:sz w:val="21"/>
          <w:szCs w:val="21"/>
          <w:lang w:val="en-IN"/>
        </w:rPr>
        <w:t>86</w:t>
      </w:r>
      <w:r w:rsidR="005D242B" w:rsidRPr="0081697B">
        <w:rPr>
          <w:rFonts w:ascii="Times New Roman Bold" w:hAnsi="Times New Roman Bold" w:cs="Times New Roman"/>
          <w:b/>
          <w:bCs/>
          <w:color w:val="EC2791"/>
          <w:sz w:val="21"/>
          <w:szCs w:val="21"/>
          <w:lang w:val="en-IN"/>
        </w:rPr>
        <w:t>.</w:t>
      </w:r>
      <w:r w:rsidR="005D242B" w:rsidRPr="0081697B">
        <w:rPr>
          <w:rFonts w:ascii="Times New Roman Bold" w:hAnsi="Times New Roman Bold"/>
          <w:b/>
          <w:sz w:val="21"/>
          <w:szCs w:val="21"/>
          <w:lang w:val="en-GB"/>
        </w:rPr>
        <w:tab/>
      </w:r>
      <w:r w:rsidR="0025483C" w:rsidRPr="0081697B">
        <w:rPr>
          <w:color w:val="000000"/>
          <w:sz w:val="21"/>
          <w:szCs w:val="21"/>
          <w:lang w:val="en-GB"/>
        </w:rPr>
        <w:t>(C)</w:t>
      </w:r>
    </w:p>
    <w:p w14:paraId="59D2A965" w14:textId="77777777" w:rsidR="005D242B" w:rsidRPr="0081697B" w:rsidRDefault="005D242B" w:rsidP="001E4EE1">
      <w:pPr>
        <w:pStyle w:val="SPACE"/>
      </w:pPr>
    </w:p>
    <w:p w14:paraId="66A62078" w14:textId="77777777" w:rsidR="00B40737" w:rsidRDefault="005D242B" w:rsidP="001E4EE1">
      <w:pPr>
        <w:tabs>
          <w:tab w:val="left" w:pos="585"/>
          <w:tab w:val="left" w:pos="1143"/>
          <w:tab w:val="left" w:pos="1665"/>
          <w:tab w:val="left" w:pos="2178"/>
          <w:tab w:val="left" w:pos="3222"/>
          <w:tab w:val="left" w:pos="3798"/>
          <w:tab w:val="left" w:pos="4347"/>
        </w:tabs>
        <w:ind w:left="585" w:hanging="585"/>
        <w:rPr>
          <w:color w:val="000000"/>
          <w:sz w:val="21"/>
          <w:szCs w:val="21"/>
          <w:lang w:val="en-GB"/>
        </w:rPr>
      </w:pPr>
      <w:r w:rsidRPr="0081697B">
        <w:rPr>
          <w:rFonts w:ascii="Times New Roman Bold" w:hAnsi="Times New Roman Bold"/>
          <w:b/>
          <w:bCs/>
          <w:color w:val="EC2791"/>
          <w:sz w:val="21"/>
          <w:szCs w:val="21"/>
          <w:lang w:val="en-IN"/>
        </w:rPr>
        <w:t>8</w:t>
      </w:r>
      <w:r w:rsidR="00B40737">
        <w:rPr>
          <w:rFonts w:ascii="Times New Roman Bold" w:hAnsi="Times New Roman Bold"/>
          <w:b/>
          <w:bCs/>
          <w:color w:val="EC2791"/>
          <w:sz w:val="21"/>
          <w:szCs w:val="21"/>
          <w:lang w:val="en-IN"/>
        </w:rPr>
        <w:t>7</w:t>
      </w:r>
      <w:r w:rsidRPr="0081697B">
        <w:rPr>
          <w:rFonts w:ascii="Times New Roman Bold" w:hAnsi="Times New Roman Bold" w:cs="Times New Roman"/>
          <w:b/>
          <w:bCs/>
          <w:color w:val="EC2791"/>
          <w:sz w:val="21"/>
          <w:szCs w:val="21"/>
          <w:lang w:val="en-IN"/>
        </w:rPr>
        <w:t>.</w:t>
      </w:r>
      <w:r w:rsidRPr="0081697B">
        <w:rPr>
          <w:rFonts w:ascii="Times New Roman Bold" w:hAnsi="Times New Roman Bold"/>
          <w:b/>
          <w:sz w:val="21"/>
          <w:szCs w:val="21"/>
          <w:lang w:val="en-GB"/>
        </w:rPr>
        <w:tab/>
      </w:r>
      <w:r w:rsidR="0025483C" w:rsidRPr="0081697B">
        <w:rPr>
          <w:color w:val="000000"/>
          <w:sz w:val="21"/>
          <w:szCs w:val="21"/>
          <w:lang w:val="en-GB"/>
        </w:rPr>
        <w:t>(A)</w:t>
      </w:r>
    </w:p>
    <w:p w14:paraId="01B95B2A" w14:textId="7EC5B3BA" w:rsidR="005D242B" w:rsidRPr="0081697B" w:rsidRDefault="00B40737" w:rsidP="001E4EE1">
      <w:pPr>
        <w:tabs>
          <w:tab w:val="left" w:pos="585"/>
          <w:tab w:val="left" w:pos="1143"/>
          <w:tab w:val="left" w:pos="1665"/>
          <w:tab w:val="left" w:pos="2178"/>
          <w:tab w:val="left" w:pos="3222"/>
          <w:tab w:val="left" w:pos="3798"/>
          <w:tab w:val="left" w:pos="4347"/>
        </w:tabs>
        <w:ind w:left="585" w:hanging="585"/>
        <w:rPr>
          <w:rFonts w:cs="Times New Roman"/>
          <w:sz w:val="21"/>
          <w:szCs w:val="21"/>
          <w:lang w:val="en-GB"/>
        </w:rPr>
      </w:pPr>
      <w:r>
        <w:rPr>
          <w:rFonts w:ascii="Times New Roman Bold" w:hAnsi="Times New Roman Bold"/>
          <w:b/>
          <w:bCs/>
          <w:color w:val="EC2791"/>
          <w:sz w:val="21"/>
          <w:szCs w:val="21"/>
          <w:lang w:val="en-IN"/>
        </w:rPr>
        <w:t>88</w:t>
      </w:r>
      <w:r w:rsidR="005D242B" w:rsidRPr="0081697B">
        <w:rPr>
          <w:rFonts w:ascii="Times New Roman Bold" w:hAnsi="Times New Roman Bold" w:cs="Times New Roman"/>
          <w:b/>
          <w:bCs/>
          <w:color w:val="EC2791"/>
          <w:sz w:val="21"/>
          <w:szCs w:val="21"/>
          <w:lang w:val="en-IN"/>
        </w:rPr>
        <w:t>.</w:t>
      </w:r>
      <w:r w:rsidR="005D242B" w:rsidRPr="0081697B">
        <w:rPr>
          <w:rFonts w:ascii="Times New Roman Bold" w:hAnsi="Times New Roman Bold"/>
          <w:b/>
          <w:sz w:val="21"/>
          <w:szCs w:val="21"/>
          <w:lang w:val="en-GB"/>
        </w:rPr>
        <w:tab/>
      </w:r>
      <w:r w:rsidR="0025483C" w:rsidRPr="0081697B">
        <w:rPr>
          <w:color w:val="000000"/>
          <w:sz w:val="21"/>
          <w:szCs w:val="21"/>
          <w:lang w:val="en-GB"/>
        </w:rPr>
        <w:t>(A)</w:t>
      </w:r>
    </w:p>
    <w:p w14:paraId="3EEB1B12" w14:textId="77777777" w:rsidR="005D242B" w:rsidRPr="0081697B" w:rsidRDefault="005D242B" w:rsidP="001E4EE1">
      <w:pPr>
        <w:pStyle w:val="SPACE"/>
      </w:pPr>
    </w:p>
    <w:p w14:paraId="5C7A5FF3" w14:textId="018CD2C5" w:rsidR="00CD5EE0" w:rsidRDefault="00B40737" w:rsidP="001E4EE1">
      <w:pPr>
        <w:tabs>
          <w:tab w:val="left" w:pos="585"/>
          <w:tab w:val="left" w:pos="1143"/>
          <w:tab w:val="left" w:pos="1665"/>
          <w:tab w:val="left" w:pos="2178"/>
          <w:tab w:val="left" w:pos="3222"/>
          <w:tab w:val="left" w:pos="3798"/>
          <w:tab w:val="left" w:pos="4347"/>
        </w:tabs>
        <w:ind w:left="585" w:hanging="585"/>
        <w:rPr>
          <w:color w:val="000000"/>
          <w:sz w:val="21"/>
          <w:szCs w:val="21"/>
          <w:lang w:val="en-GB"/>
        </w:rPr>
      </w:pPr>
      <w:r>
        <w:rPr>
          <w:rFonts w:ascii="Times New Roman Bold" w:hAnsi="Times New Roman Bold" w:cs="Times New Roman"/>
          <w:b/>
          <w:color w:val="EC2791"/>
          <w:sz w:val="21"/>
          <w:szCs w:val="21"/>
          <w:lang w:val="en-GB"/>
        </w:rPr>
        <w:t>89</w:t>
      </w:r>
      <w:r w:rsidR="005D242B" w:rsidRPr="0081697B">
        <w:rPr>
          <w:rFonts w:ascii="Times New Roman Bold" w:hAnsi="Times New Roman Bold"/>
          <w:b/>
          <w:color w:val="EC2791"/>
          <w:sz w:val="21"/>
          <w:szCs w:val="21"/>
          <w:lang w:val="en-GB"/>
        </w:rPr>
        <w:t>.</w:t>
      </w:r>
      <w:r w:rsidR="005D242B" w:rsidRPr="0081697B">
        <w:rPr>
          <w:rFonts w:ascii="Times New Roman Bold" w:hAnsi="Times New Roman Bold"/>
          <w:b/>
          <w:sz w:val="21"/>
          <w:szCs w:val="21"/>
          <w:lang w:val="en-GB"/>
        </w:rPr>
        <w:tab/>
      </w:r>
      <w:r w:rsidR="0025483C" w:rsidRPr="0081697B">
        <w:rPr>
          <w:color w:val="000000"/>
          <w:sz w:val="21"/>
          <w:szCs w:val="21"/>
          <w:lang w:val="en-GB"/>
        </w:rPr>
        <w:t>(B)</w:t>
      </w:r>
    </w:p>
    <w:p w14:paraId="5DBFD906" w14:textId="3797FC73" w:rsidR="00FA0664" w:rsidRPr="0081697B" w:rsidRDefault="00CD5EE0" w:rsidP="001E4EE1">
      <w:pPr>
        <w:tabs>
          <w:tab w:val="left" w:pos="585"/>
          <w:tab w:val="left" w:pos="1143"/>
          <w:tab w:val="left" w:pos="1665"/>
          <w:tab w:val="left" w:pos="2178"/>
          <w:tab w:val="left" w:pos="3222"/>
          <w:tab w:val="left" w:pos="3798"/>
          <w:tab w:val="left" w:pos="4347"/>
        </w:tabs>
        <w:ind w:left="585" w:hanging="585"/>
        <w:rPr>
          <w:rFonts w:cs="Times New Roman"/>
          <w:sz w:val="21"/>
          <w:szCs w:val="21"/>
          <w:lang w:val="en-GB"/>
        </w:rPr>
      </w:pPr>
      <w:r>
        <w:rPr>
          <w:rFonts w:ascii="Times New Roman Bold" w:hAnsi="Times New Roman Bold" w:cs="Times New Roman"/>
          <w:b/>
          <w:color w:val="EC2791"/>
          <w:sz w:val="21"/>
          <w:szCs w:val="21"/>
          <w:lang w:val="en-GB"/>
        </w:rPr>
        <w:tab/>
      </w:r>
      <w:r w:rsidR="00FA0664" w:rsidRPr="0081697B">
        <w:rPr>
          <w:rFonts w:cs="Times New Roman"/>
          <w:sz w:val="21"/>
          <w:szCs w:val="21"/>
          <w:lang w:val="en-GB"/>
        </w:rPr>
        <w:t>Angiospermae – Phylum</w:t>
      </w:r>
    </w:p>
    <w:p w14:paraId="23F59CAA" w14:textId="77777777" w:rsidR="00FA0664" w:rsidRPr="0081697B" w:rsidRDefault="00FA0664" w:rsidP="00CD5EE0">
      <w:pPr>
        <w:tabs>
          <w:tab w:val="left" w:pos="585"/>
          <w:tab w:val="left" w:pos="1143"/>
          <w:tab w:val="left" w:pos="1620"/>
          <w:tab w:val="left" w:pos="1665"/>
          <w:tab w:val="left" w:pos="2178"/>
          <w:tab w:val="left" w:pos="2700"/>
          <w:tab w:val="left" w:pos="3222"/>
          <w:tab w:val="left" w:pos="3798"/>
          <w:tab w:val="left" w:pos="4320"/>
          <w:tab w:val="left" w:pos="4347"/>
        </w:tabs>
        <w:jc w:val="both"/>
        <w:rPr>
          <w:rFonts w:cs="Times New Roman"/>
          <w:sz w:val="21"/>
          <w:szCs w:val="21"/>
          <w:lang w:val="en-GB"/>
        </w:rPr>
      </w:pPr>
      <w:r w:rsidRPr="0081697B">
        <w:rPr>
          <w:rFonts w:cs="Times New Roman"/>
          <w:sz w:val="21"/>
          <w:szCs w:val="21"/>
          <w:lang w:val="en-GB"/>
        </w:rPr>
        <w:tab/>
        <w:t>Dicotyledonae – Class</w:t>
      </w:r>
    </w:p>
    <w:p w14:paraId="2087E54D" w14:textId="77777777" w:rsidR="00FA0664" w:rsidRDefault="00FA0664" w:rsidP="001E4EE1">
      <w:pPr>
        <w:tabs>
          <w:tab w:val="left" w:pos="585"/>
          <w:tab w:val="left" w:pos="1143"/>
          <w:tab w:val="left" w:pos="1665"/>
          <w:tab w:val="left" w:pos="2178"/>
          <w:tab w:val="left" w:pos="3222"/>
          <w:tab w:val="left" w:pos="3798"/>
          <w:tab w:val="left" w:pos="4347"/>
        </w:tabs>
        <w:ind w:left="585" w:hanging="585"/>
        <w:rPr>
          <w:rFonts w:cs="Times New Roman"/>
          <w:sz w:val="21"/>
          <w:szCs w:val="21"/>
          <w:lang w:val="en-GB"/>
        </w:rPr>
      </w:pPr>
      <w:r w:rsidRPr="0081697B">
        <w:rPr>
          <w:rFonts w:cs="Times New Roman"/>
          <w:sz w:val="21"/>
          <w:szCs w:val="21"/>
          <w:lang w:val="en-GB"/>
        </w:rPr>
        <w:tab/>
      </w:r>
      <w:proofErr w:type="spellStart"/>
      <w:r w:rsidRPr="0081697B">
        <w:rPr>
          <w:rFonts w:cs="Times New Roman"/>
          <w:sz w:val="21"/>
          <w:szCs w:val="21"/>
          <w:lang w:val="en-GB"/>
        </w:rPr>
        <w:t>Anacardicaea</w:t>
      </w:r>
      <w:proofErr w:type="spellEnd"/>
      <w:r w:rsidRPr="0081697B">
        <w:rPr>
          <w:rFonts w:cs="Times New Roman"/>
          <w:sz w:val="21"/>
          <w:szCs w:val="21"/>
          <w:lang w:val="en-GB"/>
        </w:rPr>
        <w:t xml:space="preserve"> – Family</w:t>
      </w:r>
    </w:p>
    <w:p w14:paraId="40B7BB59" w14:textId="77777777" w:rsidR="002B5086" w:rsidRPr="0081697B" w:rsidRDefault="002B5086" w:rsidP="002B5086">
      <w:pPr>
        <w:tabs>
          <w:tab w:val="left" w:pos="360"/>
        </w:tabs>
        <w:rPr>
          <w:rFonts w:cs="Times New Roman"/>
          <w:sz w:val="21"/>
          <w:szCs w:val="21"/>
          <w:lang w:val="en-IN"/>
        </w:rPr>
      </w:pPr>
    </w:p>
    <w:p w14:paraId="639B0A6A" w14:textId="77777777" w:rsidR="002B5086" w:rsidRPr="00E36542" w:rsidRDefault="005C3524" w:rsidP="002B5086">
      <w:pPr>
        <w:pStyle w:val="SPACE"/>
        <w:tabs>
          <w:tab w:val="left" w:pos="1098"/>
        </w:tabs>
        <w:spacing w:before="14" w:line="240" w:lineRule="auto"/>
        <w:jc w:val="center"/>
        <w:rPr>
          <w:rFonts w:ascii="Cambria" w:hAnsi="Cambria"/>
          <w:b/>
          <w:bCs/>
          <w:sz w:val="21"/>
          <w:szCs w:val="21"/>
        </w:rPr>
      </w:pPr>
      <w:r>
        <w:rPr>
          <w:rFonts w:ascii="Cambria" w:hAnsi="Cambria"/>
          <w:b/>
          <w:bCs/>
          <w:sz w:val="21"/>
          <w:szCs w:val="21"/>
        </w:rPr>
      </w:r>
      <w:r>
        <w:rPr>
          <w:rFonts w:ascii="Cambria" w:hAnsi="Cambria"/>
          <w:b/>
          <w:bCs/>
          <w:sz w:val="21"/>
          <w:szCs w:val="21"/>
        </w:rPr>
        <w:pict w14:anchorId="1C1118D9">
          <v:group id="_x0000_s6862" style="width:2in;height:23pt;mso-position-horizontal-relative:char;mso-position-vertical-relative:line" coordorigin="1965,6230" coordsize="2880,460">
            <v:shape id="_x0000_s6863" type="#_x0000_t32" style="position:absolute;left:1965;top:6459;width:2880;height:0;flip:y" o:connectortype="straight" strokecolor="#f49ac1"/>
            <v:shape id="Graphic 24" o:spid="_x0000_s6864" style="position:absolute;left:2484;top:6230;width:1822;height:434;visibility:visible;mso-wrap-style:square;mso-wrap-distance-left:9pt;mso-wrap-distance-top:0;mso-wrap-distance-right:9pt;mso-wrap-distance-bottom:0;mso-position-horizontal-relative:text;mso-position-vertical-relative:text;v-text-anchor:top" coordsize="899794,275590" path="m762114,l137655,,94146,7018,56359,26560,26560,56359,7018,94146,,137655r7018,43507l26560,218947r29799,29795l94146,268281r43509,7016l762114,275297r43508,-7016l843410,248742r29799,-29795l892751,181162r7018,-43507l892751,94146,873209,56359,843410,26560,805622,7018,762114,xe" fillcolor="#fcdfeb" strokecolor="#f49ac1" strokeweight="1pt">
              <v:path arrowok="t"/>
            </v:shape>
            <v:shape id="_x0000_s6865" type="#_x0000_t202" style="position:absolute;left:2745;top:6270;width:1370;height:420" filled="f" stroked="f">
              <v:textbox style="mso-next-textbox:#_x0000_s6865" inset="0,0,0,0">
                <w:txbxContent>
                  <w:p w14:paraId="56F2EE95" w14:textId="77777777" w:rsidR="002B5086" w:rsidRDefault="002B5086" w:rsidP="002B5086">
                    <w:r w:rsidRPr="0081697B">
                      <w:rPr>
                        <w:rFonts w:ascii="Cambria" w:hAnsi="Cambria"/>
                        <w:b/>
                        <w:bCs/>
                        <w:sz w:val="28"/>
                        <w:szCs w:val="28"/>
                      </w:rPr>
                      <w:t>Your Turn</w:t>
                    </w:r>
                  </w:p>
                </w:txbxContent>
              </v:textbox>
            </v:shape>
            <w10:anchorlock/>
          </v:group>
        </w:pict>
      </w:r>
    </w:p>
    <w:p w14:paraId="4DEB707B" w14:textId="72FBA4D3" w:rsidR="002B5086" w:rsidRPr="00AF003B" w:rsidRDefault="002B5086" w:rsidP="002B5086">
      <w:pPr>
        <w:pStyle w:val="SPACE"/>
        <w:tabs>
          <w:tab w:val="left" w:pos="1098"/>
        </w:tabs>
        <w:spacing w:before="14" w:line="240" w:lineRule="auto"/>
        <w:rPr>
          <w:bCs/>
          <w:sz w:val="21"/>
          <w:szCs w:val="21"/>
        </w:rPr>
      </w:pPr>
      <w:r>
        <w:rPr>
          <w:b/>
          <w:color w:val="EC2791"/>
          <w:sz w:val="21"/>
          <w:szCs w:val="21"/>
        </w:rPr>
        <w:t>90</w:t>
      </w:r>
      <w:r w:rsidRPr="00AF003B">
        <w:rPr>
          <w:b/>
          <w:color w:val="EC2791"/>
          <w:sz w:val="21"/>
          <w:szCs w:val="21"/>
        </w:rPr>
        <w:t>.</w:t>
      </w:r>
      <w:r w:rsidRPr="00AF003B">
        <w:rPr>
          <w:b/>
          <w:bCs/>
          <w:sz w:val="21"/>
          <w:szCs w:val="21"/>
        </w:rPr>
        <w:tab/>
      </w:r>
      <w:r w:rsidRPr="00AF003B">
        <w:rPr>
          <w:bCs/>
          <w:sz w:val="21"/>
          <w:szCs w:val="21"/>
        </w:rPr>
        <w:t>(A)</w:t>
      </w:r>
    </w:p>
    <w:p w14:paraId="5C46EEB5" w14:textId="77777777" w:rsidR="002B5086" w:rsidRPr="00AF003B" w:rsidRDefault="002B5086" w:rsidP="002B5086">
      <w:pPr>
        <w:pStyle w:val="SPACE"/>
        <w:spacing w:before="14"/>
      </w:pPr>
    </w:p>
    <w:p w14:paraId="28406F4C" w14:textId="519C1959" w:rsidR="002B5086" w:rsidRPr="00AF003B" w:rsidRDefault="002B5086" w:rsidP="002B5086">
      <w:pPr>
        <w:pStyle w:val="SPACE"/>
        <w:tabs>
          <w:tab w:val="left" w:pos="1098"/>
        </w:tabs>
        <w:spacing w:before="14" w:line="240" w:lineRule="auto"/>
        <w:rPr>
          <w:bCs/>
          <w:color w:val="000000"/>
          <w:sz w:val="21"/>
          <w:szCs w:val="21"/>
        </w:rPr>
      </w:pPr>
      <w:r>
        <w:rPr>
          <w:b/>
          <w:color w:val="EC2791"/>
          <w:sz w:val="21"/>
          <w:szCs w:val="21"/>
        </w:rPr>
        <w:t>91</w:t>
      </w:r>
      <w:r w:rsidRPr="00AF003B">
        <w:rPr>
          <w:b/>
          <w:color w:val="EC2791"/>
          <w:sz w:val="21"/>
          <w:szCs w:val="21"/>
        </w:rPr>
        <w:t>.</w:t>
      </w:r>
      <w:r w:rsidRPr="00AF003B">
        <w:rPr>
          <w:b/>
          <w:bCs/>
          <w:sz w:val="21"/>
          <w:szCs w:val="21"/>
        </w:rPr>
        <w:tab/>
      </w:r>
      <w:r w:rsidRPr="00AF003B">
        <w:rPr>
          <w:bCs/>
          <w:color w:val="000000"/>
          <w:sz w:val="21"/>
          <w:szCs w:val="21"/>
        </w:rPr>
        <w:t>(B)</w:t>
      </w:r>
    </w:p>
    <w:p w14:paraId="4AFA6C68" w14:textId="77777777" w:rsidR="002B5086" w:rsidRPr="00AF003B" w:rsidRDefault="002B5086" w:rsidP="002B5086">
      <w:pPr>
        <w:pStyle w:val="SPACE"/>
        <w:tabs>
          <w:tab w:val="left" w:pos="1098"/>
        </w:tabs>
        <w:spacing w:before="14" w:line="240" w:lineRule="auto"/>
        <w:rPr>
          <w:sz w:val="21"/>
          <w:szCs w:val="21"/>
          <w:lang w:val="en-IN"/>
        </w:rPr>
      </w:pPr>
      <w:r w:rsidRPr="00AF003B">
        <w:rPr>
          <w:b/>
          <w:color w:val="EC2791"/>
          <w:sz w:val="21"/>
          <w:szCs w:val="21"/>
        </w:rPr>
        <w:tab/>
      </w:r>
      <w:r w:rsidRPr="00AF003B">
        <w:rPr>
          <w:sz w:val="21"/>
          <w:szCs w:val="21"/>
          <w:lang w:val="en-IN"/>
        </w:rPr>
        <w:t>Brain death = legal death. Ventilator support maintains circulation, allowing retrieval of healthy organs like kidneys, liver, and heart for transplantation.</w:t>
      </w:r>
    </w:p>
    <w:p w14:paraId="041DBBA9" w14:textId="77777777" w:rsidR="002B5086" w:rsidRPr="00AF003B" w:rsidRDefault="002B5086" w:rsidP="002B5086">
      <w:pPr>
        <w:pStyle w:val="SPACE"/>
        <w:spacing w:before="14"/>
      </w:pPr>
    </w:p>
    <w:p w14:paraId="03B4E8C3" w14:textId="6F4642C5" w:rsidR="002B5086" w:rsidRPr="00AF003B" w:rsidRDefault="002B5086" w:rsidP="002B5086">
      <w:pPr>
        <w:pStyle w:val="SPACE"/>
        <w:tabs>
          <w:tab w:val="left" w:pos="1098"/>
          <w:tab w:val="left" w:pos="1620"/>
          <w:tab w:val="left" w:pos="2160"/>
          <w:tab w:val="left" w:pos="2700"/>
          <w:tab w:val="left" w:pos="3240"/>
          <w:tab w:val="left" w:pos="3843"/>
          <w:tab w:val="left" w:pos="4320"/>
        </w:tabs>
        <w:spacing w:before="14" w:line="240" w:lineRule="auto"/>
        <w:rPr>
          <w:bCs/>
          <w:sz w:val="21"/>
          <w:szCs w:val="21"/>
        </w:rPr>
      </w:pPr>
      <w:r>
        <w:rPr>
          <w:b/>
          <w:color w:val="EC2791"/>
          <w:sz w:val="21"/>
          <w:szCs w:val="21"/>
        </w:rPr>
        <w:t>92</w:t>
      </w:r>
      <w:r w:rsidRPr="00AF003B">
        <w:rPr>
          <w:b/>
          <w:color w:val="EC2791"/>
          <w:sz w:val="21"/>
          <w:szCs w:val="21"/>
        </w:rPr>
        <w:t>.</w:t>
      </w:r>
      <w:r w:rsidRPr="00AF003B">
        <w:rPr>
          <w:b/>
          <w:bCs/>
          <w:sz w:val="21"/>
          <w:szCs w:val="21"/>
        </w:rPr>
        <w:tab/>
      </w:r>
      <w:r w:rsidRPr="00AF003B">
        <w:rPr>
          <w:bCs/>
          <w:sz w:val="21"/>
          <w:szCs w:val="21"/>
        </w:rPr>
        <w:t>(B)</w:t>
      </w:r>
    </w:p>
    <w:p w14:paraId="4E523451" w14:textId="28B7D8C6" w:rsidR="002B5086" w:rsidRPr="0081697B" w:rsidRDefault="002B5086" w:rsidP="002B5086">
      <w:pPr>
        <w:pStyle w:val="SPACE"/>
        <w:tabs>
          <w:tab w:val="left" w:pos="1098"/>
          <w:tab w:val="left" w:pos="1620"/>
          <w:tab w:val="left" w:pos="2160"/>
          <w:tab w:val="left" w:pos="2700"/>
          <w:tab w:val="left" w:pos="3240"/>
          <w:tab w:val="left" w:pos="3843"/>
          <w:tab w:val="left" w:pos="4320"/>
        </w:tabs>
        <w:spacing w:before="14" w:line="240" w:lineRule="auto"/>
        <w:rPr>
          <w:bCs/>
          <w:color w:val="000000"/>
          <w:sz w:val="21"/>
          <w:szCs w:val="21"/>
          <w:lang w:val="en-IN"/>
        </w:rPr>
      </w:pPr>
      <w:r>
        <w:rPr>
          <w:b/>
          <w:color w:val="EC2791"/>
          <w:sz w:val="21"/>
          <w:szCs w:val="21"/>
        </w:rPr>
        <w:t>93</w:t>
      </w:r>
      <w:r w:rsidRPr="00AF003B">
        <w:rPr>
          <w:b/>
          <w:color w:val="EC2791"/>
          <w:sz w:val="21"/>
          <w:szCs w:val="21"/>
        </w:rPr>
        <w:t>.</w:t>
      </w:r>
      <w:r w:rsidRPr="00AF003B">
        <w:rPr>
          <w:b/>
          <w:bCs/>
          <w:sz w:val="21"/>
          <w:szCs w:val="21"/>
        </w:rPr>
        <w:tab/>
      </w:r>
      <w:r w:rsidRPr="00AF003B">
        <w:rPr>
          <w:bCs/>
          <w:sz w:val="21"/>
          <w:szCs w:val="21"/>
        </w:rPr>
        <w:t>(A)</w:t>
      </w:r>
    </w:p>
    <w:p w14:paraId="00009A32" w14:textId="77777777" w:rsidR="00B40737" w:rsidRDefault="00B40737" w:rsidP="001E4EE1">
      <w:pPr>
        <w:tabs>
          <w:tab w:val="left" w:pos="585"/>
          <w:tab w:val="left" w:pos="1143"/>
          <w:tab w:val="left" w:pos="1665"/>
          <w:tab w:val="left" w:pos="2178"/>
          <w:tab w:val="left" w:pos="3222"/>
          <w:tab w:val="left" w:pos="3798"/>
          <w:tab w:val="left" w:pos="4347"/>
        </w:tabs>
        <w:ind w:left="585" w:hanging="585"/>
        <w:rPr>
          <w:rFonts w:cs="Times New Roman"/>
          <w:sz w:val="21"/>
          <w:szCs w:val="21"/>
          <w:lang w:val="en-GB"/>
        </w:rPr>
      </w:pPr>
    </w:p>
    <w:p w14:paraId="6CD76828" w14:textId="7A3540BC" w:rsidR="00F9060D" w:rsidRDefault="00F9060D" w:rsidP="00F9060D">
      <w:pPr>
        <w:tabs>
          <w:tab w:val="left" w:pos="585"/>
          <w:tab w:val="left" w:pos="1143"/>
          <w:tab w:val="left" w:pos="1665"/>
          <w:tab w:val="left" w:pos="2178"/>
          <w:tab w:val="left" w:pos="3222"/>
          <w:tab w:val="left" w:pos="3798"/>
          <w:tab w:val="left" w:pos="4347"/>
        </w:tabs>
        <w:ind w:left="585" w:hanging="585"/>
        <w:jc w:val="center"/>
        <w:rPr>
          <w:rFonts w:ascii="Cambria" w:hAnsi="Cambria"/>
          <w:b/>
          <w:bCs/>
          <w:sz w:val="21"/>
          <w:szCs w:val="21"/>
        </w:rPr>
      </w:pPr>
      <w:r>
        <w:rPr>
          <w:rFonts w:ascii="Cambria" w:hAnsi="Cambria"/>
          <w:b/>
          <w:bCs/>
          <w:sz w:val="21"/>
          <w:szCs w:val="21"/>
        </w:rPr>
      </w:r>
      <w:r>
        <w:rPr>
          <w:rFonts w:ascii="Cambria" w:hAnsi="Cambria"/>
          <w:b/>
          <w:bCs/>
          <w:sz w:val="21"/>
          <w:szCs w:val="21"/>
        </w:rPr>
        <w:pict w14:anchorId="56A0AF13">
          <v:group id="_x0000_s6871" style="width:187.2pt;height:23.6pt;mso-position-horizontal-relative:char;mso-position-vertical-relative:line" coordorigin="1965,6230" coordsize="3744,472">
            <v:shape id="_x0000_s6872" type="#_x0000_t32" style="position:absolute;left:1965;top:6459;width:3744;height:1;flip:y" o:connectortype="straight" strokecolor="#f49ac1"/>
            <v:shape id="Graphic 24" o:spid="_x0000_s6873" style="position:absolute;left:2484;top:6230;width:2736;height:434;visibility:visible;mso-wrap-style:square;mso-wrap-distance-left:9pt;mso-wrap-distance-top:0;mso-wrap-distance-right:9pt;mso-wrap-distance-bottom:0;mso-position-horizontal-relative:text;mso-position-vertical-relative:text;v-text-anchor:top" coordsize="899794,275590" path="m762114,l137655,,94146,7018,56359,26560,26560,56359,7018,94146,,137655r7018,43507l26560,218947r29799,29795l94146,268281r43509,7016l762114,275297r43508,-7016l843410,248742r29799,-29795l892751,181162r7018,-43507l892751,94146,873209,56359,843410,26560,805622,7018,762114,xe" fillcolor="#fcdfeb" strokecolor="#f49ac1" strokeweight="1pt">
              <v:path arrowok="t"/>
            </v:shape>
            <v:shape id="_x0000_s6874" type="#_x0000_t202" style="position:absolute;left:2745;top:6270;width:2304;height:432" filled="f" stroked="f">
              <v:textbox style="mso-next-textbox:#_x0000_s6874" inset="0,0,0,0">
                <w:txbxContent>
                  <w:p w14:paraId="6D6942D1" w14:textId="77777777" w:rsidR="00F9060D" w:rsidRPr="00B46E6A" w:rsidRDefault="00F9060D" w:rsidP="00F9060D">
                    <w:pPr>
                      <w:rPr>
                        <w:lang w:val="en-GB"/>
                      </w:rPr>
                    </w:pPr>
                    <w:r>
                      <w:rPr>
                        <w:rFonts w:ascii="Cambria" w:hAnsi="Cambria"/>
                        <w:b/>
                        <w:bCs/>
                        <w:sz w:val="28"/>
                        <w:szCs w:val="28"/>
                        <w:lang w:val="en-GB"/>
                      </w:rPr>
                      <w:t>Check Your Grasp</w:t>
                    </w:r>
                  </w:p>
                </w:txbxContent>
              </v:textbox>
            </v:shape>
            <w10:anchorlock/>
          </v:group>
        </w:pict>
      </w:r>
    </w:p>
    <w:p w14:paraId="42A0A93D" w14:textId="77777777" w:rsidR="00F9060D" w:rsidRDefault="00F9060D" w:rsidP="00F9060D">
      <w:pPr>
        <w:tabs>
          <w:tab w:val="left" w:pos="585"/>
          <w:tab w:val="left" w:pos="1143"/>
          <w:tab w:val="left" w:pos="1665"/>
          <w:tab w:val="left" w:pos="2178"/>
          <w:tab w:val="left" w:pos="3222"/>
          <w:tab w:val="left" w:pos="3798"/>
          <w:tab w:val="left" w:pos="4347"/>
        </w:tabs>
        <w:ind w:left="585" w:hanging="585"/>
        <w:jc w:val="center"/>
        <w:rPr>
          <w:rFonts w:ascii="Cambria" w:hAnsi="Cambria"/>
          <w:b/>
          <w:bCs/>
          <w:sz w:val="21"/>
          <w:szCs w:val="21"/>
        </w:rPr>
      </w:pPr>
    </w:p>
    <w:p w14:paraId="37A25FF4" w14:textId="1CBC06A7" w:rsidR="00F9060D" w:rsidRDefault="005C3524" w:rsidP="00F9060D">
      <w:pPr>
        <w:tabs>
          <w:tab w:val="left" w:pos="585"/>
          <w:tab w:val="left" w:pos="1143"/>
          <w:tab w:val="left" w:pos="1665"/>
          <w:tab w:val="left" w:pos="2178"/>
          <w:tab w:val="left" w:pos="3222"/>
          <w:tab w:val="left" w:pos="3798"/>
          <w:tab w:val="left" w:pos="4347"/>
        </w:tabs>
        <w:ind w:left="585" w:hanging="585"/>
        <w:rPr>
          <w:iCs/>
          <w:sz w:val="21"/>
          <w:szCs w:val="21"/>
          <w:lang w:val="en-IN"/>
        </w:rPr>
      </w:pPr>
      <w:r>
        <w:rPr>
          <w:b/>
          <w:color w:val="EC2791"/>
          <w:sz w:val="21"/>
          <w:szCs w:val="21"/>
        </w:rPr>
        <w:t>9</w:t>
      </w:r>
      <w:r>
        <w:rPr>
          <w:b/>
          <w:color w:val="EC2791"/>
          <w:sz w:val="21"/>
          <w:szCs w:val="21"/>
        </w:rPr>
        <w:t>4</w:t>
      </w:r>
      <w:r w:rsidRPr="00AF003B">
        <w:rPr>
          <w:b/>
          <w:color w:val="EC2791"/>
          <w:sz w:val="21"/>
          <w:szCs w:val="21"/>
        </w:rPr>
        <w:t>.</w:t>
      </w:r>
      <w:r w:rsidR="00F9060D">
        <w:rPr>
          <w:iCs/>
          <w:sz w:val="21"/>
          <w:szCs w:val="21"/>
          <w:lang w:val="en-IN"/>
        </w:rPr>
        <w:tab/>
      </w:r>
      <w:r w:rsidR="00F9060D" w:rsidRPr="001C7A82">
        <w:rPr>
          <w:iCs/>
          <w:sz w:val="21"/>
          <w:szCs w:val="21"/>
          <w:lang w:val="en-IN"/>
        </w:rPr>
        <w:t>Metabolism occurs in all living organisms without exception, even in isolated cells, whereas growth can occur in non-living things (e.g., mountain formation, crystal growth).</w:t>
      </w:r>
    </w:p>
    <w:p w14:paraId="1E13056C" w14:textId="77777777" w:rsidR="0037189B" w:rsidRDefault="0037189B" w:rsidP="00F9060D">
      <w:pPr>
        <w:tabs>
          <w:tab w:val="left" w:pos="585"/>
          <w:tab w:val="left" w:pos="1143"/>
          <w:tab w:val="left" w:pos="1665"/>
          <w:tab w:val="left" w:pos="2178"/>
          <w:tab w:val="left" w:pos="3222"/>
          <w:tab w:val="left" w:pos="3798"/>
          <w:tab w:val="left" w:pos="4347"/>
        </w:tabs>
        <w:ind w:left="585" w:hanging="585"/>
        <w:rPr>
          <w:iCs/>
          <w:sz w:val="21"/>
          <w:szCs w:val="21"/>
          <w:lang w:val="en-IN"/>
        </w:rPr>
      </w:pPr>
    </w:p>
    <w:p w14:paraId="2383FFC1" w14:textId="6F70F712" w:rsidR="0037189B" w:rsidRDefault="005C3524" w:rsidP="00F9060D">
      <w:pPr>
        <w:tabs>
          <w:tab w:val="left" w:pos="585"/>
          <w:tab w:val="left" w:pos="1143"/>
          <w:tab w:val="left" w:pos="1665"/>
          <w:tab w:val="left" w:pos="2178"/>
          <w:tab w:val="left" w:pos="3222"/>
          <w:tab w:val="left" w:pos="3798"/>
          <w:tab w:val="left" w:pos="4347"/>
        </w:tabs>
        <w:ind w:left="585" w:hanging="585"/>
        <w:rPr>
          <w:iCs/>
          <w:sz w:val="21"/>
          <w:szCs w:val="21"/>
          <w:lang w:val="en-IN"/>
        </w:rPr>
      </w:pPr>
      <w:r>
        <w:rPr>
          <w:b/>
          <w:color w:val="EC2791"/>
          <w:sz w:val="21"/>
          <w:szCs w:val="21"/>
        </w:rPr>
        <w:t>9</w:t>
      </w:r>
      <w:r>
        <w:rPr>
          <w:b/>
          <w:color w:val="EC2791"/>
          <w:sz w:val="21"/>
          <w:szCs w:val="21"/>
        </w:rPr>
        <w:t>5</w:t>
      </w:r>
      <w:r w:rsidRPr="00AF003B">
        <w:rPr>
          <w:b/>
          <w:color w:val="EC2791"/>
          <w:sz w:val="21"/>
          <w:szCs w:val="21"/>
        </w:rPr>
        <w:t>.</w:t>
      </w:r>
      <w:r w:rsidR="0037189B">
        <w:rPr>
          <w:iCs/>
          <w:sz w:val="21"/>
          <w:szCs w:val="21"/>
          <w:lang w:val="en-IN"/>
        </w:rPr>
        <w:tab/>
      </w:r>
      <w:r w:rsidR="0037189B" w:rsidRPr="0018680A">
        <w:rPr>
          <w:iCs/>
          <w:sz w:val="21"/>
          <w:szCs w:val="21"/>
          <w:lang w:val="en-IN"/>
        </w:rPr>
        <w:t xml:space="preserve">The patient is </w:t>
      </w:r>
      <w:r w:rsidR="0037189B" w:rsidRPr="0018680A">
        <w:rPr>
          <w:b/>
          <w:bCs/>
          <w:iCs/>
          <w:sz w:val="21"/>
          <w:szCs w:val="21"/>
          <w:lang w:val="en-IN"/>
        </w:rPr>
        <w:t>dead</w:t>
      </w:r>
      <w:r w:rsidR="0037189B" w:rsidRPr="0018680A">
        <w:rPr>
          <w:iCs/>
          <w:sz w:val="21"/>
          <w:szCs w:val="21"/>
          <w:lang w:val="en-IN"/>
        </w:rPr>
        <w:t xml:space="preserve">, as brain death means irreversible loss of brain functions. This condition is very important in </w:t>
      </w:r>
      <w:r w:rsidR="0037189B" w:rsidRPr="0018680A">
        <w:rPr>
          <w:b/>
          <w:bCs/>
          <w:iCs/>
          <w:sz w:val="21"/>
          <w:szCs w:val="21"/>
          <w:lang w:val="en-IN"/>
        </w:rPr>
        <w:t>organ donation</w:t>
      </w:r>
      <w:r w:rsidR="0037189B" w:rsidRPr="0018680A">
        <w:rPr>
          <w:iCs/>
          <w:sz w:val="21"/>
          <w:szCs w:val="21"/>
          <w:lang w:val="en-IN"/>
        </w:rPr>
        <w:t>, because circulation maintained by ventilators keeps organs like kidneys, liver, and heart viable for transplantation.</w:t>
      </w:r>
    </w:p>
    <w:p w14:paraId="5D81DBAB" w14:textId="77777777" w:rsidR="0037189B" w:rsidRDefault="0037189B" w:rsidP="00F9060D">
      <w:pPr>
        <w:tabs>
          <w:tab w:val="left" w:pos="585"/>
          <w:tab w:val="left" w:pos="1143"/>
          <w:tab w:val="left" w:pos="1665"/>
          <w:tab w:val="left" w:pos="2178"/>
          <w:tab w:val="left" w:pos="3222"/>
          <w:tab w:val="left" w:pos="3798"/>
          <w:tab w:val="left" w:pos="4347"/>
        </w:tabs>
        <w:ind w:left="585" w:hanging="585"/>
        <w:rPr>
          <w:iCs/>
          <w:sz w:val="21"/>
          <w:szCs w:val="21"/>
          <w:lang w:val="en-IN"/>
        </w:rPr>
      </w:pPr>
    </w:p>
    <w:p w14:paraId="5DBFABC9" w14:textId="71E5F452" w:rsidR="0037189B" w:rsidRDefault="005C3524" w:rsidP="00F9060D">
      <w:pPr>
        <w:tabs>
          <w:tab w:val="left" w:pos="585"/>
          <w:tab w:val="left" w:pos="1143"/>
          <w:tab w:val="left" w:pos="1665"/>
          <w:tab w:val="left" w:pos="2178"/>
          <w:tab w:val="left" w:pos="3222"/>
          <w:tab w:val="left" w:pos="3798"/>
          <w:tab w:val="left" w:pos="4347"/>
        </w:tabs>
        <w:ind w:left="585" w:hanging="585"/>
        <w:rPr>
          <w:iCs/>
          <w:spacing w:val="6"/>
          <w:sz w:val="21"/>
          <w:szCs w:val="21"/>
          <w:lang w:val="en-IN"/>
        </w:rPr>
      </w:pPr>
      <w:r>
        <w:rPr>
          <w:b/>
          <w:color w:val="EC2791"/>
          <w:sz w:val="21"/>
          <w:szCs w:val="21"/>
        </w:rPr>
        <w:t>9</w:t>
      </w:r>
      <w:r>
        <w:rPr>
          <w:b/>
          <w:color w:val="EC2791"/>
          <w:sz w:val="21"/>
          <w:szCs w:val="21"/>
        </w:rPr>
        <w:t>6</w:t>
      </w:r>
      <w:r w:rsidRPr="00AF003B">
        <w:rPr>
          <w:b/>
          <w:color w:val="EC2791"/>
          <w:sz w:val="21"/>
          <w:szCs w:val="21"/>
        </w:rPr>
        <w:t>.</w:t>
      </w:r>
      <w:r w:rsidR="0037189B">
        <w:rPr>
          <w:rFonts w:cs="Times New Roman"/>
          <w:sz w:val="21"/>
          <w:szCs w:val="21"/>
          <w:lang w:val="en-GB"/>
        </w:rPr>
        <w:tab/>
      </w:r>
      <w:r w:rsidR="0037189B" w:rsidRPr="009A2C73">
        <w:rPr>
          <w:iCs/>
          <w:spacing w:val="6"/>
          <w:sz w:val="21"/>
          <w:szCs w:val="21"/>
          <w:lang w:val="en-IN"/>
        </w:rPr>
        <w:t>Scientific names are written in Latin, a dead (non-evolving) language, making them universal and stable. This avoids confusion from local names and provides unique identifiers in global databases, enabling accurate collaboration in bioinformatics, pharmacology, and conservation.</w:t>
      </w:r>
    </w:p>
    <w:p w14:paraId="7AC4785B" w14:textId="72732065" w:rsidR="0037189B" w:rsidRPr="005261E9" w:rsidRDefault="005C3524" w:rsidP="0037189B">
      <w:pPr>
        <w:pStyle w:val="ctrl-4"/>
        <w:tabs>
          <w:tab w:val="left" w:pos="90"/>
        </w:tabs>
        <w:spacing w:line="276" w:lineRule="auto"/>
        <w:ind w:left="547" w:right="130" w:hanging="547"/>
        <w:jc w:val="both"/>
        <w:rPr>
          <w:iCs/>
          <w:color w:val="000000"/>
          <w:spacing w:val="4"/>
          <w:sz w:val="21"/>
          <w:szCs w:val="21"/>
          <w:lang w:val="en-IN"/>
        </w:rPr>
      </w:pPr>
      <w:r>
        <w:rPr>
          <w:b/>
          <w:color w:val="EC2791"/>
          <w:sz w:val="21"/>
          <w:szCs w:val="21"/>
        </w:rPr>
        <w:lastRenderedPageBreak/>
        <w:t>9</w:t>
      </w:r>
      <w:r>
        <w:rPr>
          <w:b/>
          <w:color w:val="EC2791"/>
          <w:sz w:val="21"/>
          <w:szCs w:val="21"/>
        </w:rPr>
        <w:t>7</w:t>
      </w:r>
      <w:r w:rsidRPr="00AF003B">
        <w:rPr>
          <w:b/>
          <w:color w:val="EC2791"/>
          <w:sz w:val="21"/>
          <w:szCs w:val="21"/>
        </w:rPr>
        <w:t>.</w:t>
      </w:r>
      <w:r w:rsidR="0037189B">
        <w:rPr>
          <w:iCs/>
          <w:spacing w:val="6"/>
          <w:sz w:val="21"/>
          <w:szCs w:val="21"/>
          <w:lang w:val="en-IN"/>
        </w:rPr>
        <w:tab/>
      </w:r>
      <w:r w:rsidR="0037189B" w:rsidRPr="005261E9">
        <w:rPr>
          <w:iCs/>
          <w:color w:val="000000"/>
          <w:spacing w:val="4"/>
          <w:sz w:val="21"/>
          <w:szCs w:val="21"/>
          <w:lang w:val="en-IN"/>
        </w:rPr>
        <w:t xml:space="preserve">The pair from the </w:t>
      </w:r>
      <w:r w:rsidR="0037189B" w:rsidRPr="005261E9">
        <w:rPr>
          <w:b/>
          <w:bCs/>
          <w:iCs/>
          <w:color w:val="000000"/>
          <w:spacing w:val="4"/>
          <w:sz w:val="21"/>
          <w:szCs w:val="21"/>
          <w:lang w:val="en-IN"/>
        </w:rPr>
        <w:t>same family</w:t>
      </w:r>
      <w:r w:rsidR="0037189B" w:rsidRPr="005261E9">
        <w:rPr>
          <w:iCs/>
          <w:color w:val="000000"/>
          <w:spacing w:val="4"/>
          <w:sz w:val="21"/>
          <w:szCs w:val="21"/>
          <w:lang w:val="en-IN"/>
        </w:rPr>
        <w:t xml:space="preserve"> will share more similarities, because </w:t>
      </w:r>
      <w:r w:rsidR="0037189B" w:rsidRPr="005261E9">
        <w:rPr>
          <w:b/>
          <w:bCs/>
          <w:iCs/>
          <w:color w:val="000000"/>
          <w:spacing w:val="4"/>
          <w:sz w:val="21"/>
          <w:szCs w:val="21"/>
          <w:lang w:val="en-IN"/>
        </w:rPr>
        <w:t>family is a lower rank than order</w:t>
      </w:r>
      <w:r w:rsidR="0037189B" w:rsidRPr="005261E9">
        <w:rPr>
          <w:iCs/>
          <w:color w:val="000000"/>
          <w:spacing w:val="4"/>
          <w:sz w:val="21"/>
          <w:szCs w:val="21"/>
          <w:lang w:val="en-IN"/>
        </w:rPr>
        <w:t>. Families group closely related genera with more common traits, while orders include several families with fewer similarities.</w:t>
      </w:r>
    </w:p>
    <w:p w14:paraId="5E4A253B" w14:textId="77777777" w:rsidR="0037189B" w:rsidRPr="005261E9" w:rsidRDefault="0037189B" w:rsidP="0037189B">
      <w:pPr>
        <w:pStyle w:val="ctrl-4"/>
        <w:tabs>
          <w:tab w:val="left" w:pos="90"/>
        </w:tabs>
        <w:spacing w:line="276" w:lineRule="auto"/>
        <w:ind w:left="540" w:right="130" w:hanging="457"/>
        <w:jc w:val="both"/>
        <w:rPr>
          <w:iCs/>
          <w:color w:val="000000"/>
          <w:spacing w:val="4"/>
          <w:sz w:val="21"/>
          <w:szCs w:val="21"/>
          <w:lang w:val="en-IN"/>
        </w:rPr>
      </w:pPr>
      <w:r w:rsidRPr="005261E9">
        <w:rPr>
          <w:b/>
          <w:bCs/>
          <w:iCs/>
          <w:color w:val="000000"/>
          <w:spacing w:val="4"/>
          <w:sz w:val="21"/>
          <w:szCs w:val="21"/>
          <w:lang w:val="en-IN"/>
        </w:rPr>
        <w:tab/>
      </w:r>
      <w:r w:rsidRPr="005261E9">
        <w:rPr>
          <w:b/>
          <w:bCs/>
          <w:iCs/>
          <w:color w:val="000000"/>
          <w:spacing w:val="4"/>
          <w:sz w:val="21"/>
          <w:szCs w:val="21"/>
          <w:lang w:val="en-IN"/>
        </w:rPr>
        <w:tab/>
        <w:t>Mathematics (set theory) analogy:</w:t>
      </w:r>
    </w:p>
    <w:p w14:paraId="5D83311B" w14:textId="22402384" w:rsidR="0037189B" w:rsidRPr="005261E9" w:rsidRDefault="0037189B" w:rsidP="0037189B">
      <w:pPr>
        <w:pStyle w:val="ctrl-4"/>
        <w:tabs>
          <w:tab w:val="left" w:pos="90"/>
        </w:tabs>
        <w:spacing w:line="276" w:lineRule="auto"/>
        <w:ind w:left="90" w:right="130"/>
        <w:jc w:val="both"/>
        <w:rPr>
          <w:iCs/>
          <w:color w:val="000000"/>
          <w:spacing w:val="4"/>
          <w:sz w:val="21"/>
          <w:szCs w:val="21"/>
          <w:lang w:val="en-IN"/>
        </w:rPr>
      </w:pPr>
      <w:r w:rsidRPr="00946BDC">
        <w:rPr>
          <w:rFonts w:ascii="Calibri" w:hAnsi="Calibri"/>
          <w:b/>
          <w:iCs/>
          <w:sz w:val="22"/>
          <w:szCs w:val="22"/>
        </w:rPr>
        <w:t>●</w:t>
      </w:r>
      <w:r w:rsidRPr="00946BDC">
        <w:rPr>
          <w:rFonts w:ascii="Calibri" w:hAnsi="Calibri"/>
          <w:b/>
          <w:iCs/>
          <w:sz w:val="22"/>
          <w:szCs w:val="22"/>
        </w:rPr>
        <w:tab/>
      </w:r>
      <w:r w:rsidRPr="005261E9">
        <w:rPr>
          <w:color w:val="000000"/>
          <w:spacing w:val="4"/>
          <w:sz w:val="21"/>
          <w:szCs w:val="21"/>
          <w:lang w:val="en-IN"/>
        </w:rPr>
        <w:t>Order</w:t>
      </w:r>
      <w:r w:rsidRPr="005261E9">
        <w:rPr>
          <w:iCs/>
          <w:color w:val="000000"/>
          <w:spacing w:val="4"/>
          <w:sz w:val="21"/>
          <w:szCs w:val="21"/>
          <w:lang w:val="en-IN"/>
        </w:rPr>
        <w:t xml:space="preserve"> = a larger set containing many subsets (families).</w:t>
      </w:r>
    </w:p>
    <w:p w14:paraId="0CFFCF80" w14:textId="4C2F0104" w:rsidR="0037189B" w:rsidRPr="005261E9" w:rsidRDefault="0037189B" w:rsidP="0037189B">
      <w:pPr>
        <w:pStyle w:val="ctrl-4"/>
        <w:tabs>
          <w:tab w:val="left" w:pos="90"/>
        </w:tabs>
        <w:spacing w:line="276" w:lineRule="auto"/>
        <w:ind w:left="90" w:right="130"/>
        <w:jc w:val="both"/>
        <w:rPr>
          <w:iCs/>
          <w:color w:val="000000"/>
          <w:spacing w:val="4"/>
          <w:sz w:val="21"/>
          <w:szCs w:val="21"/>
          <w:lang w:val="en-IN"/>
        </w:rPr>
      </w:pPr>
      <w:r w:rsidRPr="00946BDC">
        <w:rPr>
          <w:rFonts w:ascii="Calibri" w:hAnsi="Calibri"/>
          <w:b/>
          <w:iCs/>
          <w:sz w:val="22"/>
          <w:szCs w:val="22"/>
        </w:rPr>
        <w:t>●</w:t>
      </w:r>
      <w:r w:rsidRPr="00946BDC">
        <w:rPr>
          <w:rFonts w:ascii="Calibri" w:hAnsi="Calibri"/>
          <w:b/>
          <w:iCs/>
          <w:sz w:val="22"/>
          <w:szCs w:val="22"/>
        </w:rPr>
        <w:tab/>
      </w:r>
      <w:r w:rsidRPr="005261E9">
        <w:rPr>
          <w:color w:val="000000"/>
          <w:spacing w:val="4"/>
          <w:sz w:val="21"/>
          <w:szCs w:val="21"/>
          <w:lang w:val="en-IN"/>
        </w:rPr>
        <w:t>Family</w:t>
      </w:r>
      <w:r w:rsidRPr="005261E9">
        <w:rPr>
          <w:iCs/>
          <w:color w:val="000000"/>
          <w:spacing w:val="4"/>
          <w:sz w:val="21"/>
          <w:szCs w:val="21"/>
          <w:lang w:val="en-IN"/>
        </w:rPr>
        <w:t xml:space="preserve"> = a smaller subset with greater internal similarity.</w:t>
      </w:r>
    </w:p>
    <w:p w14:paraId="4CC80A30" w14:textId="77777777" w:rsidR="0037189B" w:rsidRPr="005261E9" w:rsidRDefault="0037189B" w:rsidP="0037189B">
      <w:pPr>
        <w:pStyle w:val="ctrl-4"/>
        <w:tabs>
          <w:tab w:val="left" w:pos="90"/>
        </w:tabs>
        <w:spacing w:line="276" w:lineRule="auto"/>
        <w:ind w:left="547" w:right="130" w:hanging="457"/>
        <w:jc w:val="both"/>
        <w:rPr>
          <w:spacing w:val="4"/>
        </w:rPr>
      </w:pPr>
      <w:r w:rsidRPr="005261E9">
        <w:rPr>
          <w:i/>
          <w:iCs/>
          <w:color w:val="000000"/>
          <w:spacing w:val="4"/>
          <w:sz w:val="21"/>
          <w:szCs w:val="21"/>
          <w:lang w:val="en-IN"/>
        </w:rPr>
        <w:tab/>
      </w:r>
      <w:r w:rsidRPr="005261E9">
        <w:rPr>
          <w:iCs/>
          <w:color w:val="000000"/>
          <w:spacing w:val="4"/>
          <w:sz w:val="21"/>
          <w:szCs w:val="21"/>
          <w:lang w:val="en-IN"/>
        </w:rPr>
        <w:t>Thus, members of the same family overlap more in traits, just like smaller subsets in mathematics have greater commonality than larger sets.</w:t>
      </w:r>
    </w:p>
    <w:p w14:paraId="2786B01A" w14:textId="313B9F1E" w:rsidR="0037189B" w:rsidRPr="00815626" w:rsidRDefault="0037189B" w:rsidP="00F9060D">
      <w:pPr>
        <w:tabs>
          <w:tab w:val="left" w:pos="585"/>
          <w:tab w:val="left" w:pos="1143"/>
          <w:tab w:val="left" w:pos="1665"/>
          <w:tab w:val="left" w:pos="2178"/>
          <w:tab w:val="left" w:pos="3222"/>
          <w:tab w:val="left" w:pos="3798"/>
          <w:tab w:val="left" w:pos="4347"/>
        </w:tabs>
        <w:ind w:left="585" w:hanging="585"/>
        <w:rPr>
          <w:rFonts w:cs="Times New Roman"/>
          <w:sz w:val="21"/>
          <w:szCs w:val="21"/>
          <w:lang w:val="en-GB"/>
        </w:rPr>
      </w:pPr>
    </w:p>
    <w:sectPr w:rsidR="0037189B" w:rsidRPr="00815626" w:rsidSect="00E36542">
      <w:footerReference w:type="even" r:id="rId8"/>
      <w:headerReference w:type="first" r:id="rId9"/>
      <w:footerReference w:type="first" r:id="rId10"/>
      <w:type w:val="continuous"/>
      <w:pgSz w:w="11880" w:h="16200" w:code="40"/>
      <w:pgMar w:top="1195" w:right="1080" w:bottom="734" w:left="1080" w:header="720" w:footer="720" w:gutter="0"/>
      <w:pgNumType w:start="1"/>
      <w:cols w:space="432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0F6D61" w14:textId="77777777" w:rsidR="00A80187" w:rsidRDefault="00A80187" w:rsidP="004F190B">
      <w:r>
        <w:separator/>
      </w:r>
    </w:p>
  </w:endnote>
  <w:endnote w:type="continuationSeparator" w:id="0">
    <w:p w14:paraId="2E5EFE90" w14:textId="77777777" w:rsidR="00A80187" w:rsidRDefault="00A80187" w:rsidP="004F19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ndale Sans UI">
    <w:altName w:val="SimSun"/>
    <w:charset w:val="86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,Bold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 Bold">
    <w:altName w:val="Times New Roman"/>
    <w:panose1 w:val="02020803070505020304"/>
    <w:charset w:val="00"/>
    <w:family w:val="roman"/>
    <w:notTrueType/>
    <w:pitch w:val="default"/>
  </w:font>
  <w:font w:name="Futura">
    <w:panose1 w:val="020B0602020204020303"/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450D8" w14:textId="77777777" w:rsidR="00872C7F" w:rsidRDefault="005C3524" w:rsidP="00872C7F">
    <w:pPr>
      <w:pStyle w:val="Footer"/>
      <w:tabs>
        <w:tab w:val="right" w:pos="9726"/>
      </w:tabs>
    </w:pPr>
    <w:r>
      <w:rPr>
        <w:noProof/>
        <w:lang w:val="en-US" w:eastAsia="en-US"/>
      </w:rPr>
      <w:pict w14:anchorId="5748BDC7">
        <v:group id="_x0000_s7545" style="position:absolute;margin-left:-53.6pt;margin-top:763.05pt;width:79.2pt;height:15.4pt;flip:x;z-index:-251653632;mso-wrap-distance-left:0;mso-wrap-distance-right:0;mso-position-horizontal-relative:margin;mso-position-vertical-relative:page" coordsize="6667,1955">
          <v:shape id="Graphic 2" o:spid="_x0000_s7546" style="position:absolute;top:166;width:5949;height:1620;visibility:visible;mso-wrap-style:square;v-text-anchor:top" coordsize="594995,161925" path="m594880,l68249,,,161683r594880,l594880,xe" fillcolor="#f6adcd" stroked="f">
            <v:path arrowok="t"/>
          </v:shape>
          <v:shape id="Graphic 3" o:spid="_x0000_s7547" style="position:absolute;left:320;top:63;width:6287;height:1829;visibility:visible;mso-wrap-style:square;v-text-anchor:top" coordsize="628650,182880" path="m628116,l77939,,,182371r628116,l628116,xe" stroked="f">
            <v:path arrowok="t"/>
          </v:shape>
          <v:shape id="Graphic 4" o:spid="_x0000_s7548" style="position:absolute;left:320;top:63;width:6287;height:1829;visibility:visible;mso-wrap-style:square;v-text-anchor:top" coordsize="628650,182880" path="m628116,182371l,182371,77939,,628116,e" filled="f" strokecolor="#808285" strokeweight="1pt">
            <v:path arrowok="t"/>
          </v:shape>
          <w10:wrap anchorx="margin" anchory="page"/>
        </v:group>
      </w:pict>
    </w:r>
    <w:r>
      <w:rPr>
        <w:noProof/>
        <w:lang w:val="en-US" w:eastAsia="en-US"/>
      </w:rPr>
      <w:pict w14:anchorId="1CA56CF6">
        <v:rect id="_x0000_s7541" style="position:absolute;margin-left:525.35pt;margin-top:34.75pt;width:14.4pt;height:14.4pt;z-index:251658752;visibility:visible"/>
      </w:pict>
    </w:r>
    <w:r>
      <w:rPr>
        <w:noProof/>
        <w:lang w:val="en-US" w:eastAsia="en-US"/>
      </w:rPr>
      <w:pict w14:anchorId="1151E1E7">
        <v:rect id="_x0000_s7542" style="position:absolute;margin-left:-54pt;margin-top:34.55pt;width:14.4pt;height:14.4pt;z-index:251659776;visibility:visible"/>
      </w:pict>
    </w:r>
    <w:r>
      <w:rPr>
        <w:noProof/>
        <w:lang w:val="en-US" w:eastAsia="en-US"/>
      </w:rPr>
      <w:pict w14:anchorId="0D5407CE">
        <v:shapetype id="_x0000_t202" coordsize="21600,21600" o:spt="202" path="m,l,21600r21600,l21600,xe">
          <v:stroke joinstyle="miter"/>
          <v:path gradientshapeok="t" o:connecttype="rect"/>
        </v:shapetype>
        <v:shape id="_x0000_s7543" type="#_x0000_t202" style="position:absolute;margin-left:.25pt;margin-top:4.75pt;width:15.1pt;height:12.25pt;z-index:2516608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" filled="f" stroked="f">
          <v:textbox style="mso-next-textbox:#_x0000_s7543" inset="0,0,0,0">
            <w:txbxContent>
              <w:p w14:paraId="2D593E09" w14:textId="77777777" w:rsidR="00872C7F" w:rsidRPr="00D91DDB" w:rsidRDefault="00872C7F" w:rsidP="00872C7F">
                <w:pPr>
                  <w:jc w:val="both"/>
                  <w:rPr>
                    <w:rFonts w:ascii="Calibri" w:hAnsi="Calibri"/>
                    <w:b/>
                    <w:bCs/>
                    <w:sz w:val="22"/>
                    <w:szCs w:val="22"/>
                    <w:lang w:val="en-GB"/>
                  </w:rPr>
                </w:pPr>
                <w:r w:rsidRPr="00D91DDB">
                  <w:rPr>
                    <w:rFonts w:ascii="Calibri" w:hAnsi="Calibri"/>
                    <w:b/>
                    <w:bCs/>
                    <w:sz w:val="22"/>
                    <w:szCs w:val="22"/>
                    <w:lang w:val="en-GB"/>
                  </w:rPr>
                  <w:fldChar w:fldCharType="begin"/>
                </w:r>
                <w:r w:rsidRPr="00D91DDB">
                  <w:rPr>
                    <w:rFonts w:ascii="Calibri" w:hAnsi="Calibri"/>
                    <w:b/>
                    <w:bCs/>
                    <w:sz w:val="22"/>
                    <w:szCs w:val="22"/>
                    <w:lang w:val="en-GB"/>
                  </w:rPr>
                  <w:instrText xml:space="preserve"> PAGE   \* MERGEFORMAT </w:instrText>
                </w:r>
                <w:r w:rsidRPr="00D91DDB">
                  <w:rPr>
                    <w:rFonts w:ascii="Calibri" w:hAnsi="Calibri"/>
                    <w:b/>
                    <w:bCs/>
                    <w:sz w:val="22"/>
                    <w:szCs w:val="22"/>
                    <w:lang w:val="en-GB"/>
                  </w:rPr>
                  <w:fldChar w:fldCharType="separate"/>
                </w:r>
                <w:r>
                  <w:rPr>
                    <w:rFonts w:ascii="Calibri" w:hAnsi="Calibri"/>
                    <w:b/>
                    <w:bCs/>
                    <w:noProof/>
                    <w:sz w:val="22"/>
                    <w:szCs w:val="22"/>
                    <w:lang w:val="en-GB"/>
                  </w:rPr>
                  <w:t>2</w:t>
                </w:r>
                <w:r w:rsidRPr="00D91DDB">
                  <w:rPr>
                    <w:rFonts w:ascii="Calibri" w:hAnsi="Calibri"/>
                    <w:b/>
                    <w:bCs/>
                    <w:sz w:val="22"/>
                    <w:szCs w:val="22"/>
                    <w:lang w:val="en-GB"/>
                  </w:rPr>
                  <w:fldChar w:fldCharType="end"/>
                </w:r>
              </w:p>
            </w:txbxContent>
          </v:textbox>
        </v:shape>
      </w:pict>
    </w:r>
    <w:r>
      <w:rPr>
        <w:noProof/>
        <w:lang w:val="en-US" w:eastAsia="en-US"/>
      </w:rPr>
      <w:pict w14:anchorId="6BBC15BE">
        <v:shape id="_x0000_s7544" type="#_x0000_t202" style="position:absolute;margin-left:0;margin-top:5.05pt;width:17.75pt;height:12.2pt;z-index:-251654656;visibility:visible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" filled="f" stroked="f">
          <v:textbox style="mso-next-textbox:#_x0000_s7544" inset="0,0,0,0">
            <w:txbxContent>
              <w:p w14:paraId="4664A9BB" w14:textId="77777777" w:rsidR="00872C7F" w:rsidRPr="00DC6916" w:rsidRDefault="00872C7F" w:rsidP="00872C7F">
                <w:pPr>
                  <w:jc w:val="both"/>
                  <w:rPr>
                    <w:b/>
                    <w:bCs/>
                    <w:color w:val="FFFFFF"/>
                  </w:rPr>
                </w:pPr>
                <w:r w:rsidRPr="00DC6916">
                  <w:rPr>
                    <w:b/>
                    <w:bCs/>
                    <w:color w:val="FFFFFF"/>
                  </w:rPr>
                  <w:fldChar w:fldCharType="begin"/>
                </w:r>
                <w:r w:rsidRPr="00DC6916">
                  <w:rPr>
                    <w:b/>
                    <w:bCs/>
                    <w:color w:val="FFFFFF"/>
                  </w:rPr>
                  <w:instrText xml:space="preserve"> PAGE   \* MERGEFORMAT </w:instrText>
                </w:r>
                <w:r w:rsidRPr="00DC6916">
                  <w:rPr>
                    <w:b/>
                    <w:bCs/>
                    <w:color w:val="FFFFFF"/>
                  </w:rPr>
                  <w:fldChar w:fldCharType="separate"/>
                </w:r>
                <w:r>
                  <w:rPr>
                    <w:b/>
                    <w:bCs/>
                    <w:noProof/>
                    <w:color w:val="FFFFFF"/>
                  </w:rPr>
                  <w:t>2</w:t>
                </w:r>
                <w:r w:rsidRPr="00DC6916">
                  <w:rPr>
                    <w:b/>
                    <w:bCs/>
                    <w:color w:val="FFFFFF"/>
                  </w:rP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0C33A" w14:textId="77777777" w:rsidR="0072779B" w:rsidRDefault="005C3524" w:rsidP="0072779B">
    <w:pPr>
      <w:pStyle w:val="Footer"/>
      <w:tabs>
        <w:tab w:val="right" w:pos="9726"/>
      </w:tabs>
    </w:pPr>
    <w:r>
      <w:rPr>
        <w:noProof/>
        <w:lang w:val="en-US" w:eastAsia="en-US"/>
      </w:rPr>
      <w:pict w14:anchorId="6F5DC2B8">
        <v:rect id="_x0000_s7462" style="position:absolute;margin-left:525.35pt;margin-top:34.75pt;width:14.4pt;height:14.4pt;z-index:251650560;visibility:visible"/>
      </w:pict>
    </w:r>
    <w:r>
      <w:rPr>
        <w:noProof/>
        <w:lang w:val="en-US" w:eastAsia="en-US"/>
      </w:rPr>
      <w:pict w14:anchorId="7B03ECD3">
        <v:rect id="_x0000_s7463" style="position:absolute;margin-left:-54pt;margin-top:34.55pt;width:14.4pt;height:14.4pt;z-index:251651584;visibility:visible"/>
      </w:pict>
    </w:r>
    <w:r>
      <w:rPr>
        <w:noProof/>
        <w:lang w:val="en-US" w:eastAsia="en-US"/>
      </w:rPr>
      <w:pict w14:anchorId="60A14EB7">
        <v:shapetype id="_x0000_t202" coordsize="21600,21600" o:spt="202" path="m,l,21600r21600,l21600,xe">
          <v:stroke joinstyle="miter"/>
          <v:path gradientshapeok="t" o:connecttype="rect"/>
        </v:shapetype>
        <v:shape id="_x0000_s7464" type="#_x0000_t202" style="position:absolute;margin-left:.25pt;margin-top:4.75pt;width:15.1pt;height:12.25pt;z-index:2516526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" filled="f" stroked="f">
          <v:textbox style="mso-next-textbox:#_x0000_s7464" inset="0,0,0,0">
            <w:txbxContent>
              <w:p w14:paraId="082AABD9" w14:textId="77777777" w:rsidR="0072779B" w:rsidRPr="00D91DDB" w:rsidRDefault="0072779B" w:rsidP="0072779B">
                <w:pPr>
                  <w:jc w:val="right"/>
                  <w:rPr>
                    <w:rFonts w:ascii="Calibri" w:hAnsi="Calibri"/>
                    <w:b/>
                    <w:bCs/>
                    <w:sz w:val="22"/>
                    <w:szCs w:val="22"/>
                    <w:lang w:val="en-GB"/>
                  </w:rPr>
                </w:pPr>
                <w:r w:rsidRPr="00D91DDB">
                  <w:rPr>
                    <w:rFonts w:ascii="Calibri" w:hAnsi="Calibri"/>
                    <w:b/>
                    <w:bCs/>
                    <w:sz w:val="22"/>
                    <w:szCs w:val="22"/>
                    <w:lang w:val="en-GB"/>
                  </w:rPr>
                  <w:fldChar w:fldCharType="begin"/>
                </w:r>
                <w:r w:rsidRPr="00D91DDB">
                  <w:rPr>
                    <w:rFonts w:ascii="Calibri" w:hAnsi="Calibri"/>
                    <w:b/>
                    <w:bCs/>
                    <w:sz w:val="22"/>
                    <w:szCs w:val="22"/>
                    <w:lang w:val="en-GB"/>
                  </w:rPr>
                  <w:instrText xml:space="preserve"> PAGE   \* MERGEFORMAT </w:instrText>
                </w:r>
                <w:r w:rsidRPr="00D91DDB">
                  <w:rPr>
                    <w:rFonts w:ascii="Calibri" w:hAnsi="Calibri"/>
                    <w:b/>
                    <w:bCs/>
                    <w:sz w:val="22"/>
                    <w:szCs w:val="22"/>
                    <w:lang w:val="en-GB"/>
                  </w:rPr>
                  <w:fldChar w:fldCharType="separate"/>
                </w:r>
                <w:r>
                  <w:rPr>
                    <w:rFonts w:ascii="Calibri" w:hAnsi="Calibri"/>
                    <w:b/>
                    <w:bCs/>
                    <w:noProof/>
                    <w:sz w:val="22"/>
                    <w:szCs w:val="22"/>
                    <w:lang w:val="en-GB"/>
                  </w:rPr>
                  <w:t>34</w:t>
                </w:r>
                <w:r w:rsidRPr="00D91DDB">
                  <w:rPr>
                    <w:rFonts w:ascii="Calibri" w:hAnsi="Calibri"/>
                    <w:b/>
                    <w:bCs/>
                    <w:sz w:val="22"/>
                    <w:szCs w:val="22"/>
                    <w:lang w:val="en-GB"/>
                  </w:rPr>
                  <w:fldChar w:fldCharType="end"/>
                </w:r>
              </w:p>
            </w:txbxContent>
          </v:textbox>
        </v:shape>
      </w:pict>
    </w:r>
    <w:r>
      <w:rPr>
        <w:noProof/>
        <w:lang w:val="en-US" w:eastAsia="en-US"/>
      </w:rPr>
      <w:pict w14:anchorId="2755AA42">
        <v:shape id="_x0000_s7465" type="#_x0000_t202" style="position:absolute;margin-left:0;margin-top:5.05pt;width:17.75pt;height:12.2pt;z-index:-251662848;visibility:visible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" filled="f" stroked="f">
          <v:textbox style="mso-next-textbox:#_x0000_s7465" inset="0,0,0,0">
            <w:txbxContent>
              <w:p w14:paraId="30C8D589" w14:textId="77777777" w:rsidR="0072779B" w:rsidRPr="00DC6916" w:rsidRDefault="0072779B" w:rsidP="0072779B">
                <w:pPr>
                  <w:jc w:val="center"/>
                  <w:rPr>
                    <w:b/>
                    <w:bCs/>
                    <w:color w:val="FFFFFF"/>
                  </w:rPr>
                </w:pPr>
                <w:r w:rsidRPr="00DC6916">
                  <w:rPr>
                    <w:b/>
                    <w:bCs/>
                    <w:color w:val="FFFFFF"/>
                  </w:rPr>
                  <w:fldChar w:fldCharType="begin"/>
                </w:r>
                <w:r w:rsidRPr="00DC6916">
                  <w:rPr>
                    <w:b/>
                    <w:bCs/>
                    <w:color w:val="FFFFFF"/>
                  </w:rPr>
                  <w:instrText xml:space="preserve"> PAGE   \* MERGEFORMAT </w:instrText>
                </w:r>
                <w:r w:rsidRPr="00DC6916">
                  <w:rPr>
                    <w:b/>
                    <w:bCs/>
                    <w:color w:val="FFFFFF"/>
                  </w:rPr>
                  <w:fldChar w:fldCharType="separate"/>
                </w:r>
                <w:r>
                  <w:rPr>
                    <w:b/>
                    <w:bCs/>
                    <w:noProof/>
                    <w:color w:val="FFFFFF"/>
                  </w:rPr>
                  <w:t>3</w:t>
                </w:r>
                <w:r>
                  <w:rPr>
                    <w:b/>
                    <w:bCs/>
                    <w:noProof/>
                    <w:color w:val="FFFFFF"/>
                  </w:rPr>
                  <w:t>4</w:t>
                </w:r>
                <w:r w:rsidRPr="00DC6916">
                  <w:rPr>
                    <w:b/>
                    <w:bCs/>
                    <w:color w:val="FFFFFF"/>
                  </w:rPr>
                  <w:fldChar w:fldCharType="end"/>
                </w:r>
              </w:p>
            </w:txbxContent>
          </v:textbox>
          <w10:wrap anchorx="margin"/>
        </v:shape>
      </w:pict>
    </w:r>
    <w:r>
      <w:rPr>
        <w:noProof/>
        <w:lang w:val="en-US" w:eastAsia="en-US"/>
      </w:rPr>
      <w:pict w14:anchorId="1C716F69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7461" type="#_x0000_t32" style="position:absolute;margin-left:-103.4pt;margin-top:1.8pt;width:694.55pt;height:.05pt;flip:y;z-index:2516495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" strokecolor="#777" strokeweight=".5pt"/>
      </w:pict>
    </w:r>
    <w:r w:rsidR="0072779B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9F0E9" w14:textId="77777777" w:rsidR="00A80187" w:rsidRDefault="00A80187" w:rsidP="004F190B">
      <w:r>
        <w:separator/>
      </w:r>
    </w:p>
  </w:footnote>
  <w:footnote w:type="continuationSeparator" w:id="0">
    <w:p w14:paraId="1A10037B" w14:textId="77777777" w:rsidR="00A80187" w:rsidRDefault="00A80187" w:rsidP="004F19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F0C7D" w14:textId="77777777" w:rsidR="0072779B" w:rsidRDefault="005C3524" w:rsidP="0072779B">
    <w:pPr>
      <w:pStyle w:val="Header"/>
    </w:pPr>
    <w:r>
      <w:rPr>
        <w:lang w:val="en-US" w:eastAsia="en-US"/>
      </w:rPr>
      <w:pict w14:anchorId="299B04CC">
        <v:shapetype id="_x0000_t202" coordsize="21600,21600" o:spt="202" path="m,l,21600r21600,l21600,xe">
          <v:stroke joinstyle="miter"/>
          <v:path gradientshapeok="t" o:connecttype="rect"/>
        </v:shapetype>
        <v:shape id="_x0000_s7441" type="#_x0000_t202" style="position:absolute;margin-left:0;margin-top:1.7pt;width:166.65pt;height:14.4pt;z-index:251645440;visibility:visible;mso-position-horizontal:left;mso-position-horizontal-relative:margin" filled="f" stroked="f" strokecolor="#ccc">
          <v:textbox style="mso-next-textbox:#_x0000_s7441" inset="0,0,0,0">
            <w:txbxContent>
              <w:p w14:paraId="34954C81" w14:textId="77777777" w:rsidR="0072779B" w:rsidRPr="00FD31FE" w:rsidRDefault="0072779B" w:rsidP="0072779B">
                <w:pPr>
                  <w:rPr>
                    <w:rFonts w:ascii="Calibri" w:hAnsi="Calibri" w:cs="Mangal"/>
                    <w:sz w:val="22"/>
                    <w:szCs w:val="22"/>
                    <w:lang w:val="en-IN" w:bidi="hi-IN"/>
                  </w:rPr>
                </w:pPr>
                <w:r w:rsidRPr="00FA3A81">
                  <w:rPr>
                    <w:rFonts w:ascii="Calibri" w:hAnsi="Calibri" w:cs="Futura"/>
                    <w:b/>
                    <w:sz w:val="22"/>
                    <w:szCs w:val="22"/>
                    <w:lang w:val="en-IN"/>
                  </w:rPr>
                  <w:t xml:space="preserve">Challenger Biology Vol </w:t>
                </w:r>
                <w:r>
                  <w:rPr>
                    <w:rFonts w:ascii="Calibri" w:hAnsi="Calibri" w:cs="Futura"/>
                    <w:b/>
                    <w:sz w:val="22"/>
                    <w:szCs w:val="22"/>
                    <w:lang w:val="en-IN"/>
                  </w:rPr>
                  <w:t>–</w:t>
                </w:r>
                <w:r w:rsidRPr="00FA3A81">
                  <w:rPr>
                    <w:rFonts w:ascii="Calibri" w:hAnsi="Calibri" w:cs="Futura"/>
                    <w:b/>
                    <w:sz w:val="22"/>
                    <w:szCs w:val="22"/>
                    <w:lang w:val="en-IN"/>
                  </w:rPr>
                  <w:t xml:space="preserve"> I</w:t>
                </w:r>
                <w:r>
                  <w:rPr>
                    <w:rFonts w:ascii="Calibri" w:hAnsi="Calibri" w:cs="Futura"/>
                    <w:b/>
                    <w:sz w:val="22"/>
                    <w:szCs w:val="22"/>
                    <w:lang w:val="en-IN"/>
                  </w:rPr>
                  <w:t xml:space="preserve"> (Med.)</w:t>
                </w:r>
              </w:p>
            </w:txbxContent>
          </v:textbox>
          <w10:wrap anchorx="margin"/>
        </v:shape>
      </w:pict>
    </w:r>
    <w:r>
      <w:rPr>
        <w:noProof/>
        <w:lang w:val="en-US" w:eastAsia="en-US"/>
      </w:rPr>
      <w:pict w14:anchorId="3B13D9CE">
        <v:group id="_x0000_s7446" style="position:absolute;margin-left:226.75pt;margin-top:-15.7pt;width:32.4pt;height:32.4pt;z-index:251648512;mso-position-horizontal-relative:margin" coordorigin="5606,405" coordsize="648,648">
          <v:oval id="Oval 68" o:spid="_x0000_s7447" style="position:absolute;left:5606;top:405;width:648;height:648;visibility:visible;mso-position-horizontal-relative:margin" fillcolor="#ea448d" strokecolor="#ea448d"/>
          <v:shape id="Freeform 69" o:spid="_x0000_s7448" style="position:absolute;left:5708;top:649;width:435;height:59;visibility:visible;mso-wrap-style:square;v-text-anchor:top" coordsize="3645,435" path="m,378l1773,,3645,402r-15,33l1773,42,3,426,,378xe" fillcolor="#f2f2f2" stroked="f" strokecolor="red" strokeweight=".25pt">
            <v:path arrowok="t" o:connecttype="custom" o:connectlocs="0,44;183,0;377,47;375,51;183,5;0,50;0,44" o:connectangles="0,0,0,0,0,0,0"/>
          </v:shape>
          <v:shape id="Freeform 70" o:spid="_x0000_s7449" style="position:absolute;left:5708;top:630;width:435;height:60;visibility:visible;mso-wrap-style:square;v-text-anchor:top" coordsize="3645,435" path="m,378l1773,,3645,402r-15,33l1773,42,3,426,,378xe" fillcolor="#f2f2f2" stroked="f" strokecolor="red" strokeweight=".25pt">
            <v:path arrowok="t" o:connecttype="custom" o:connectlocs="0,45;183,0;377,48;375,52;183,5;0,51;0,45" o:connectangles="0,0,0,0,0,0,0"/>
          </v:shape>
          <v:shape id="Freeform 71" o:spid="_x0000_s7450" style="position:absolute;left:5708;top:614;width:435;height:59;visibility:visible;mso-wrap-style:square;v-text-anchor:top" coordsize="3645,435" path="m,378l1773,,3645,402r-15,33l1773,42,3,426,,378xe" fillcolor="#f2f2f2" stroked="f" strokecolor="red" strokeweight=".25pt">
            <v:path arrowok="t" o:connecttype="custom" o:connectlocs="0,44;183,0;377,47;375,51;183,5;0,50;0,44" o:connectangles="0,0,0,0,0,0,0"/>
          </v:shape>
          <v:shape id="Freeform 72" o:spid="_x0000_s7451" style="position:absolute;left:5708;top:597;width:435;height:59;visibility:visible;mso-wrap-style:square;v-text-anchor:top" coordsize="3645,435" path="m,378l1773,,3645,402r-15,33l1773,42,3,426,,378xe" fillcolor="#f2f2f2" stroked="f" strokecolor="red" strokeweight=".25pt">
            <v:path arrowok="t" o:connecttype="custom" o:connectlocs="0,44;183,0;377,47;375,51;183,5;0,50;0,44" o:connectangles="0,0,0,0,0,0,0"/>
          </v:shape>
          <v:shape id="Freeform 73" o:spid="_x0000_s7452" style="position:absolute;left:5708;top:580;width:435;height:58;visibility:visible;mso-wrap-style:square;v-text-anchor:top" coordsize="3645,435" path="m,378l1773,,3645,402r-15,33l1773,42,3,426,,378xe" fillcolor="#f2f2f2" stroked="f" strokecolor="red" strokeweight=".25pt">
            <v:path arrowok="t" o:connecttype="custom" o:connectlocs="0,43;183,0;377,46;375,50;183,5;0,49;0,43" o:connectangles="0,0,0,0,0,0,0"/>
          </v:shape>
          <v:shape id="Freeform 74" o:spid="_x0000_s7453" style="position:absolute;left:5708;top:561;width:425;height:61;visibility:visible;mso-wrap-style:square;v-text-anchor:top" coordsize="3561,451" path="m,378l1773,,3520,376r41,75l1773,72,3,450,,378xe" fillcolor="#f2f2f2" stroked="f" strokecolor="red">
            <v:path arrowok="t" o:connecttype="custom" o:connectlocs="0,44;183,0;364,44;368,53;183,8;0,53;0,44" o:connectangles="0,0,0,0,0,0,0"/>
          </v:shape>
          <v:shape id="Freeform 75" o:spid="_x0000_s7454" style="position:absolute;left:5899;top:718;width:5;height:266;visibility:visible;mso-wrap-style:square;v-text-anchor:top" coordsize="42,1968" path="m,21l39,r3,1968l,1959,,21xe" fillcolor="#f2f2f2" stroked="f" strokecolor="red">
            <v:path arrowok="t" o:connecttype="custom" o:connectlocs="0,2;5,0;5,230;0,229;0,2" o:connectangles="0,0,0,0,0"/>
          </v:shape>
          <v:shape id="Freeform 76" o:spid="_x0000_s7455" style="position:absolute;left:5886;top:714;width:5;height:265;visibility:visible;mso-wrap-style:square;v-text-anchor:top" coordsize="42,1968" path="m,21l39,r3,1968l,1959,,21xe" fillcolor="#f2f2f2" stroked="f">
            <v:path arrowok="t" o:connecttype="custom" o:connectlocs="0,2;4,0;4,229;0,228;0,2" o:connectangles="0,0,0,0,0"/>
          </v:shape>
          <v:shape id="Freeform 77" o:spid="_x0000_s7456" style="position:absolute;left:5872;top:712;width:5;height:265;visibility:visible;mso-wrap-style:square;v-text-anchor:top" coordsize="42,1968" path="m,21l39,r3,1968l,1959,,21xe" fillcolor="#f2f2f2" stroked="f">
            <v:path arrowok="t" o:connecttype="custom" o:connectlocs="0,2;4,0;4,229;0,228;0,2" o:connectangles="0,0,0,0,0"/>
          </v:shape>
          <v:shape id="Freeform 78" o:spid="_x0000_s7457" style="position:absolute;left:5860;top:708;width:4;height:264;visibility:visible;mso-wrap-style:square;v-text-anchor:top" coordsize="42,1968" path="m,21l39,r3,1968l,1959,,21xe" fillcolor="#f2f2f2" stroked="f">
            <v:path arrowok="t" o:connecttype="custom" o:connectlocs="0,2;4,0;4,229;0,228;0,2" o:connectangles="0,0,0,0,0"/>
          </v:shape>
          <v:shape id="Freeform 79" o:spid="_x0000_s7458" style="position:absolute;left:5846;top:705;width:4;height:266;visibility:visible;mso-wrap-style:square;v-text-anchor:top" coordsize="42,1968" path="m,21l39,r3,1968l,1959,,21xe" fillcolor="#f2f2f2" stroked="f">
            <v:path arrowok="t" o:connecttype="custom" o:connectlocs="0,2;4,0;4,230;0,229;0,2" o:connectangles="0,0,0,0,0"/>
          </v:shape>
          <v:shape id="Freeform 80" o:spid="_x0000_s7459" style="position:absolute;left:5708;top:666;width:427;height:320;visibility:visible;mso-wrap-style:square;v-text-anchor:top" coordsize="3584,2377" path="m,377l1769,,3584,390r-81,57c3011,516,2508,589,2508,589r-6,1635l1740,2377,1737,376,1065,541r8,1699l999,2221r9,-1569l,377xe" fillcolor="#f2f2f2" stroked="f" strokecolor="red">
            <v:path arrowok="t" o:connecttype="custom" o:connectlocs="0,44;183,0;370,45;362,52;259,69;258,259;180,277;179,44;110,63;111,261;103,259;104,76;0,44" o:connectangles="0,0,0,0,0,0,0,0,0,0,0,0,0"/>
          </v:shape>
          <v:shape id="Text Box 81" o:spid="_x0000_s7460" type="#_x0000_t202" style="position:absolute;left:6030;top:449;width:160;height:170;visibility:visible" filled="f" stroked="f">
            <v:stroke endarrowwidth="narrow" endarrowlength="short"/>
            <v:textbox style="mso-next-textbox:#Text Box 81" inset="0,0,0,0">
              <w:txbxContent>
                <w:p w14:paraId="6F2A194A" w14:textId="77777777" w:rsidR="0072779B" w:rsidRPr="006F6E7C" w:rsidRDefault="0072779B" w:rsidP="0072779B">
                  <w:pPr>
                    <w:pStyle w:val="ctrl-4"/>
                    <w:rPr>
                      <w:color w:val="FFFFFF"/>
                      <w:sz w:val="12"/>
                      <w:szCs w:val="12"/>
                    </w:rPr>
                  </w:pPr>
                  <w:r w:rsidRPr="006F6E7C">
                    <w:rPr>
                      <w:color w:val="FFFFFF"/>
                      <w:sz w:val="12"/>
                      <w:szCs w:val="12"/>
                    </w:rPr>
                    <w:sym w:font="Symbol" w:char="F0D2"/>
                  </w:r>
                </w:p>
              </w:txbxContent>
            </v:textbox>
          </v:shape>
          <w10:wrap anchorx="margin"/>
        </v:group>
      </w:pict>
    </w:r>
    <w:r>
      <w:rPr>
        <w:noProof/>
        <w:lang w:val="en-IN" w:eastAsia="en-IN"/>
      </w:rPr>
      <w:pict w14:anchorId="0397898F">
        <v:group id="_x0000_s7442" style="position:absolute;margin-left:-53.85pt;margin-top:-35.55pt;width:593.85pt;height:14.4pt;z-index:251646464" coordorigin="3,9" coordsize="11877,288">
          <v:rect id="_x0000_s7443" style="position:absolute;left:3;top:9;width:288;height:288;visibility:visible"/>
          <v:rect id="_x0000_s7444" style="position:absolute;left:11592;top:9;width:288;height:288;visibility:visible"/>
        </v:group>
      </w:pict>
    </w:r>
    <w:r>
      <w:rPr>
        <w:lang w:val="en-US" w:eastAsia="en-US"/>
      </w:rPr>
      <w:pict w14:anchorId="6784DEA1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7445" type="#_x0000_t32" style="position:absolute;margin-left:-56.6pt;margin-top:18.15pt;width:606.6pt;height:0;flip:y;z-index:251647488" o:connectortype="straight" strokecolor="#bebebe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42D2EF4"/>
    <w:multiLevelType w:val="singleLevel"/>
    <w:tmpl w:val="D42D2EF4"/>
    <w:lvl w:ilvl="0">
      <w:start w:val="1"/>
      <w:numFmt w:val="upperRoman"/>
      <w:suff w:val="space"/>
      <w:lvlText w:val="%1."/>
      <w:lvlJc w:val="left"/>
    </w:lvl>
  </w:abstractNum>
  <w:abstractNum w:abstractNumId="1" w15:restartNumberingAfterBreak="0">
    <w:nsid w:val="EDC3569F"/>
    <w:multiLevelType w:val="singleLevel"/>
    <w:tmpl w:val="EDC3569F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057CFCAA"/>
    <w:multiLevelType w:val="singleLevel"/>
    <w:tmpl w:val="057CFCAA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084614CB"/>
    <w:multiLevelType w:val="multilevel"/>
    <w:tmpl w:val="D344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F8635D"/>
    <w:multiLevelType w:val="hybridMultilevel"/>
    <w:tmpl w:val="AE884C06"/>
    <w:lvl w:ilvl="0" w:tplc="E66AF7AE">
      <w:start w:val="1"/>
      <w:numFmt w:val="decimal"/>
      <w:pStyle w:val="AnsKey10"/>
      <w:lvlText w:val="%1."/>
      <w:lvlJc w:val="left"/>
      <w:pPr>
        <w:ind w:left="900" w:hanging="360"/>
      </w:pPr>
    </w:lvl>
    <w:lvl w:ilvl="1" w:tplc="40090019">
      <w:start w:val="1"/>
      <w:numFmt w:val="lowerLetter"/>
      <w:lvlText w:val="%2."/>
      <w:lvlJc w:val="left"/>
      <w:pPr>
        <w:ind w:left="1620" w:hanging="360"/>
      </w:pPr>
    </w:lvl>
    <w:lvl w:ilvl="2" w:tplc="4009001B">
      <w:start w:val="1"/>
      <w:numFmt w:val="lowerRoman"/>
      <w:lvlText w:val="%3."/>
      <w:lvlJc w:val="right"/>
      <w:pPr>
        <w:ind w:left="2340" w:hanging="180"/>
      </w:pPr>
    </w:lvl>
    <w:lvl w:ilvl="3" w:tplc="4009000F">
      <w:start w:val="1"/>
      <w:numFmt w:val="decimal"/>
      <w:lvlText w:val="%4."/>
      <w:lvlJc w:val="left"/>
      <w:pPr>
        <w:ind w:left="3060" w:hanging="360"/>
      </w:pPr>
    </w:lvl>
    <w:lvl w:ilvl="4" w:tplc="40090019">
      <w:start w:val="1"/>
      <w:numFmt w:val="lowerLetter"/>
      <w:lvlText w:val="%5."/>
      <w:lvlJc w:val="left"/>
      <w:pPr>
        <w:ind w:left="3780" w:hanging="360"/>
      </w:pPr>
    </w:lvl>
    <w:lvl w:ilvl="5" w:tplc="4009001B">
      <w:start w:val="1"/>
      <w:numFmt w:val="lowerRoman"/>
      <w:lvlText w:val="%6."/>
      <w:lvlJc w:val="right"/>
      <w:pPr>
        <w:ind w:left="4500" w:hanging="180"/>
      </w:pPr>
    </w:lvl>
    <w:lvl w:ilvl="6" w:tplc="4009000F">
      <w:start w:val="1"/>
      <w:numFmt w:val="decimal"/>
      <w:lvlText w:val="%7."/>
      <w:lvlJc w:val="left"/>
      <w:pPr>
        <w:ind w:left="5220" w:hanging="360"/>
      </w:pPr>
    </w:lvl>
    <w:lvl w:ilvl="7" w:tplc="40090019">
      <w:start w:val="1"/>
      <w:numFmt w:val="lowerLetter"/>
      <w:lvlText w:val="%8."/>
      <w:lvlJc w:val="left"/>
      <w:pPr>
        <w:ind w:left="5940" w:hanging="360"/>
      </w:pPr>
    </w:lvl>
    <w:lvl w:ilvl="8" w:tplc="4009001B">
      <w:start w:val="1"/>
      <w:numFmt w:val="lowerRoman"/>
      <w:lvlText w:val="%9."/>
      <w:lvlJc w:val="right"/>
      <w:pPr>
        <w:ind w:left="6660" w:hanging="180"/>
      </w:pPr>
    </w:lvl>
  </w:abstractNum>
  <w:abstractNum w:abstractNumId="5" w15:restartNumberingAfterBreak="0">
    <w:nsid w:val="1B634DF1"/>
    <w:multiLevelType w:val="multilevel"/>
    <w:tmpl w:val="A8CC3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86317C"/>
    <w:multiLevelType w:val="multilevel"/>
    <w:tmpl w:val="31F87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D32B20"/>
    <w:multiLevelType w:val="hybridMultilevel"/>
    <w:tmpl w:val="8918FB00"/>
    <w:lvl w:ilvl="0" w:tplc="83BC45F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181669"/>
    <w:multiLevelType w:val="multilevel"/>
    <w:tmpl w:val="2A181669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5E24F3"/>
    <w:multiLevelType w:val="multilevel"/>
    <w:tmpl w:val="5A98C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123801"/>
    <w:multiLevelType w:val="multilevel"/>
    <w:tmpl w:val="72022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A72F24"/>
    <w:multiLevelType w:val="hybridMultilevel"/>
    <w:tmpl w:val="7E4EE2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6658E5"/>
    <w:multiLevelType w:val="hybridMultilevel"/>
    <w:tmpl w:val="D9066D9A"/>
    <w:lvl w:ilvl="0" w:tplc="8318957A">
      <w:start w:val="1"/>
      <w:numFmt w:val="upperLetter"/>
      <w:lvlText w:val="(%1)"/>
      <w:lvlJc w:val="left"/>
      <w:pPr>
        <w:ind w:left="9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20" w:hanging="360"/>
      </w:pPr>
    </w:lvl>
    <w:lvl w:ilvl="2" w:tplc="4009001B" w:tentative="1">
      <w:start w:val="1"/>
      <w:numFmt w:val="lowerRoman"/>
      <w:lvlText w:val="%3."/>
      <w:lvlJc w:val="right"/>
      <w:pPr>
        <w:ind w:left="2340" w:hanging="180"/>
      </w:pPr>
    </w:lvl>
    <w:lvl w:ilvl="3" w:tplc="4009000F" w:tentative="1">
      <w:start w:val="1"/>
      <w:numFmt w:val="decimal"/>
      <w:lvlText w:val="%4."/>
      <w:lvlJc w:val="left"/>
      <w:pPr>
        <w:ind w:left="3060" w:hanging="360"/>
      </w:pPr>
    </w:lvl>
    <w:lvl w:ilvl="4" w:tplc="40090019" w:tentative="1">
      <w:start w:val="1"/>
      <w:numFmt w:val="lowerLetter"/>
      <w:lvlText w:val="%5."/>
      <w:lvlJc w:val="left"/>
      <w:pPr>
        <w:ind w:left="3780" w:hanging="360"/>
      </w:pPr>
    </w:lvl>
    <w:lvl w:ilvl="5" w:tplc="4009001B" w:tentative="1">
      <w:start w:val="1"/>
      <w:numFmt w:val="lowerRoman"/>
      <w:lvlText w:val="%6."/>
      <w:lvlJc w:val="right"/>
      <w:pPr>
        <w:ind w:left="4500" w:hanging="180"/>
      </w:pPr>
    </w:lvl>
    <w:lvl w:ilvl="6" w:tplc="4009000F" w:tentative="1">
      <w:start w:val="1"/>
      <w:numFmt w:val="decimal"/>
      <w:lvlText w:val="%7."/>
      <w:lvlJc w:val="left"/>
      <w:pPr>
        <w:ind w:left="5220" w:hanging="360"/>
      </w:pPr>
    </w:lvl>
    <w:lvl w:ilvl="7" w:tplc="40090019" w:tentative="1">
      <w:start w:val="1"/>
      <w:numFmt w:val="lowerLetter"/>
      <w:lvlText w:val="%8."/>
      <w:lvlJc w:val="left"/>
      <w:pPr>
        <w:ind w:left="5940" w:hanging="360"/>
      </w:pPr>
    </w:lvl>
    <w:lvl w:ilvl="8" w:tplc="40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3" w15:restartNumberingAfterBreak="0">
    <w:nsid w:val="68AD7C19"/>
    <w:multiLevelType w:val="multilevel"/>
    <w:tmpl w:val="68AD7C19"/>
    <w:lvl w:ilvl="0"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14" w15:restartNumberingAfterBreak="0">
    <w:nsid w:val="72796318"/>
    <w:multiLevelType w:val="multilevel"/>
    <w:tmpl w:val="D5F0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B83D93"/>
    <w:multiLevelType w:val="multilevel"/>
    <w:tmpl w:val="926EF1C8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D95006"/>
    <w:multiLevelType w:val="multilevel"/>
    <w:tmpl w:val="7DD95006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5650506">
    <w:abstractNumId w:val="8"/>
  </w:num>
  <w:num w:numId="2" w16cid:durableId="1328553394">
    <w:abstractNumId w:val="13"/>
  </w:num>
  <w:num w:numId="3" w16cid:durableId="2019307412">
    <w:abstractNumId w:val="1"/>
  </w:num>
  <w:num w:numId="4" w16cid:durableId="2143452559">
    <w:abstractNumId w:val="16"/>
  </w:num>
  <w:num w:numId="5" w16cid:durableId="53989749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98161351">
    <w:abstractNumId w:val="4"/>
  </w:num>
  <w:num w:numId="7" w16cid:durableId="14158352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92041620">
    <w:abstractNumId w:val="2"/>
  </w:num>
  <w:num w:numId="9" w16cid:durableId="836841597">
    <w:abstractNumId w:val="0"/>
  </w:num>
  <w:num w:numId="10" w16cid:durableId="1821077355">
    <w:abstractNumId w:val="12"/>
  </w:num>
  <w:num w:numId="11" w16cid:durableId="462818464">
    <w:abstractNumId w:val="14"/>
  </w:num>
  <w:num w:numId="12" w16cid:durableId="2135369349">
    <w:abstractNumId w:val="3"/>
  </w:num>
  <w:num w:numId="13" w16cid:durableId="1822884214">
    <w:abstractNumId w:val="6"/>
  </w:num>
  <w:num w:numId="14" w16cid:durableId="1010911233">
    <w:abstractNumId w:val="5"/>
  </w:num>
  <w:num w:numId="15" w16cid:durableId="30687508">
    <w:abstractNumId w:val="11"/>
  </w:num>
  <w:num w:numId="16" w16cid:durableId="1305543392">
    <w:abstractNumId w:val="7"/>
  </w:num>
  <w:num w:numId="17" w16cid:durableId="1746999317">
    <w:abstractNumId w:val="15"/>
  </w:num>
  <w:num w:numId="18" w16cid:durableId="78335262">
    <w:abstractNumId w:val="9"/>
  </w:num>
  <w:num w:numId="19" w16cid:durableId="42777605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attachedTemplate r:id="rId1"/>
  <w:doNotTrackMoves/>
  <w:defaultTabStop w:val="706"/>
  <w:autoHyphenation/>
  <w:evenAndOddHeaders/>
  <w:noPunctuationKerning/>
  <w:characterSpacingControl w:val="doNotCompress"/>
  <w:hdrShapeDefaults>
    <o:shapedefaults v:ext="edit" spidmax="7552" fill="f" fillcolor="white" stroke="f">
      <v:fill color="white" on="f"/>
      <v:stroke on="f"/>
      <v:textbox inset="0,0,0,0"/>
      <o:colormru v:ext="edit" colors="#f49ac1,#fad5e5,#ed49ce,#fef3f7,#f2f2f2,#ed2791,#7f7f7f,#d8d8d8"/>
    </o:shapedefaults>
    <o:shapelayout v:ext="edit">
      <o:idmap v:ext="edit" data="1,7"/>
      <o:rules v:ext="edit">
        <o:r id="V:Rule3" type="connector" idref="#_x0000_s7445"/>
        <o:r id="V:Rule4" type="connector" idref="#_x0000_s7461"/>
      </o:rules>
    </o:shapelayout>
  </w:hdrShapeDefaults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46984"/>
    <w:rsid w:val="0000116F"/>
    <w:rsid w:val="0000180E"/>
    <w:rsid w:val="00002212"/>
    <w:rsid w:val="00004C77"/>
    <w:rsid w:val="00005A9C"/>
    <w:rsid w:val="00006245"/>
    <w:rsid w:val="000067F2"/>
    <w:rsid w:val="00006E2C"/>
    <w:rsid w:val="00006E70"/>
    <w:rsid w:val="00007431"/>
    <w:rsid w:val="00010591"/>
    <w:rsid w:val="0001109E"/>
    <w:rsid w:val="00011C1A"/>
    <w:rsid w:val="000121B8"/>
    <w:rsid w:val="000121F1"/>
    <w:rsid w:val="00012EBC"/>
    <w:rsid w:val="0001368B"/>
    <w:rsid w:val="00013DDB"/>
    <w:rsid w:val="000143A4"/>
    <w:rsid w:val="000147EE"/>
    <w:rsid w:val="00015804"/>
    <w:rsid w:val="00015EB6"/>
    <w:rsid w:val="000172A6"/>
    <w:rsid w:val="00017C11"/>
    <w:rsid w:val="0002084A"/>
    <w:rsid w:val="000235F5"/>
    <w:rsid w:val="00023B95"/>
    <w:rsid w:val="00024065"/>
    <w:rsid w:val="0002417F"/>
    <w:rsid w:val="00024C42"/>
    <w:rsid w:val="00024CE7"/>
    <w:rsid w:val="00025736"/>
    <w:rsid w:val="00025CC8"/>
    <w:rsid w:val="00026441"/>
    <w:rsid w:val="00030985"/>
    <w:rsid w:val="00030D02"/>
    <w:rsid w:val="00033B72"/>
    <w:rsid w:val="00034477"/>
    <w:rsid w:val="00034C95"/>
    <w:rsid w:val="000354FC"/>
    <w:rsid w:val="000361F8"/>
    <w:rsid w:val="00036C0B"/>
    <w:rsid w:val="00036FA3"/>
    <w:rsid w:val="000370B3"/>
    <w:rsid w:val="00037497"/>
    <w:rsid w:val="00040CAB"/>
    <w:rsid w:val="00041DF7"/>
    <w:rsid w:val="0005133C"/>
    <w:rsid w:val="00052B6B"/>
    <w:rsid w:val="00052DA8"/>
    <w:rsid w:val="00052E36"/>
    <w:rsid w:val="00052EB6"/>
    <w:rsid w:val="0005393E"/>
    <w:rsid w:val="0005400C"/>
    <w:rsid w:val="00054F76"/>
    <w:rsid w:val="0005600A"/>
    <w:rsid w:val="00056EB0"/>
    <w:rsid w:val="000574C0"/>
    <w:rsid w:val="0006064A"/>
    <w:rsid w:val="00060B5C"/>
    <w:rsid w:val="00060E7B"/>
    <w:rsid w:val="00060F52"/>
    <w:rsid w:val="000629A7"/>
    <w:rsid w:val="000631C7"/>
    <w:rsid w:val="00063B6B"/>
    <w:rsid w:val="0006434C"/>
    <w:rsid w:val="00064915"/>
    <w:rsid w:val="000654AB"/>
    <w:rsid w:val="00066A56"/>
    <w:rsid w:val="00067C0A"/>
    <w:rsid w:val="0007039E"/>
    <w:rsid w:val="00070B7D"/>
    <w:rsid w:val="00071C8D"/>
    <w:rsid w:val="00071DAF"/>
    <w:rsid w:val="000742BD"/>
    <w:rsid w:val="00075D72"/>
    <w:rsid w:val="00077E96"/>
    <w:rsid w:val="00080C02"/>
    <w:rsid w:val="00082AB6"/>
    <w:rsid w:val="00083B44"/>
    <w:rsid w:val="000842F0"/>
    <w:rsid w:val="0008449E"/>
    <w:rsid w:val="00084C69"/>
    <w:rsid w:val="000850B6"/>
    <w:rsid w:val="00087D69"/>
    <w:rsid w:val="000900CB"/>
    <w:rsid w:val="00090204"/>
    <w:rsid w:val="000907F9"/>
    <w:rsid w:val="00091F4A"/>
    <w:rsid w:val="00093DF3"/>
    <w:rsid w:val="00094D75"/>
    <w:rsid w:val="0009593D"/>
    <w:rsid w:val="000959CE"/>
    <w:rsid w:val="00095A9A"/>
    <w:rsid w:val="00095D15"/>
    <w:rsid w:val="00096AD4"/>
    <w:rsid w:val="0009706C"/>
    <w:rsid w:val="00097834"/>
    <w:rsid w:val="000A1331"/>
    <w:rsid w:val="000A2260"/>
    <w:rsid w:val="000A33F8"/>
    <w:rsid w:val="000A3759"/>
    <w:rsid w:val="000A3C32"/>
    <w:rsid w:val="000A4BB6"/>
    <w:rsid w:val="000A5197"/>
    <w:rsid w:val="000A5D8F"/>
    <w:rsid w:val="000A5DD0"/>
    <w:rsid w:val="000A62E0"/>
    <w:rsid w:val="000A6959"/>
    <w:rsid w:val="000B04BA"/>
    <w:rsid w:val="000B2BB6"/>
    <w:rsid w:val="000B3944"/>
    <w:rsid w:val="000B491D"/>
    <w:rsid w:val="000B61C1"/>
    <w:rsid w:val="000B724C"/>
    <w:rsid w:val="000C03E9"/>
    <w:rsid w:val="000C046C"/>
    <w:rsid w:val="000C11FA"/>
    <w:rsid w:val="000C16DA"/>
    <w:rsid w:val="000C1B0D"/>
    <w:rsid w:val="000C223F"/>
    <w:rsid w:val="000C3657"/>
    <w:rsid w:val="000C38C0"/>
    <w:rsid w:val="000C4701"/>
    <w:rsid w:val="000C67E0"/>
    <w:rsid w:val="000D014F"/>
    <w:rsid w:val="000D13B6"/>
    <w:rsid w:val="000D27FC"/>
    <w:rsid w:val="000D4BE3"/>
    <w:rsid w:val="000D6492"/>
    <w:rsid w:val="000D6BAA"/>
    <w:rsid w:val="000E033B"/>
    <w:rsid w:val="000E06A9"/>
    <w:rsid w:val="000E1380"/>
    <w:rsid w:val="000E1BAF"/>
    <w:rsid w:val="000E2251"/>
    <w:rsid w:val="000E2BB8"/>
    <w:rsid w:val="000E30CA"/>
    <w:rsid w:val="000E37F2"/>
    <w:rsid w:val="000E467C"/>
    <w:rsid w:val="000E6A6B"/>
    <w:rsid w:val="000E6C8B"/>
    <w:rsid w:val="000F0887"/>
    <w:rsid w:val="000F10B3"/>
    <w:rsid w:val="000F128E"/>
    <w:rsid w:val="000F16B2"/>
    <w:rsid w:val="000F44DC"/>
    <w:rsid w:val="000F4A86"/>
    <w:rsid w:val="000F5ADB"/>
    <w:rsid w:val="000F6C43"/>
    <w:rsid w:val="00101E92"/>
    <w:rsid w:val="00102387"/>
    <w:rsid w:val="001026A0"/>
    <w:rsid w:val="001030E5"/>
    <w:rsid w:val="00103382"/>
    <w:rsid w:val="0010472A"/>
    <w:rsid w:val="00104EAC"/>
    <w:rsid w:val="00105CD6"/>
    <w:rsid w:val="001060C2"/>
    <w:rsid w:val="0010736C"/>
    <w:rsid w:val="00107913"/>
    <w:rsid w:val="001103DF"/>
    <w:rsid w:val="0011330F"/>
    <w:rsid w:val="00113A91"/>
    <w:rsid w:val="00114729"/>
    <w:rsid w:val="00114CAB"/>
    <w:rsid w:val="00115E67"/>
    <w:rsid w:val="001164D4"/>
    <w:rsid w:val="001177EE"/>
    <w:rsid w:val="0011790B"/>
    <w:rsid w:val="00117BC8"/>
    <w:rsid w:val="00120454"/>
    <w:rsid w:val="00121DB7"/>
    <w:rsid w:val="00122229"/>
    <w:rsid w:val="001240BC"/>
    <w:rsid w:val="0012444D"/>
    <w:rsid w:val="00126A34"/>
    <w:rsid w:val="00126AEA"/>
    <w:rsid w:val="00127E7B"/>
    <w:rsid w:val="0013028A"/>
    <w:rsid w:val="00131236"/>
    <w:rsid w:val="00131698"/>
    <w:rsid w:val="00131CC1"/>
    <w:rsid w:val="00131EDC"/>
    <w:rsid w:val="001321C9"/>
    <w:rsid w:val="00132D85"/>
    <w:rsid w:val="0013363F"/>
    <w:rsid w:val="00134A9B"/>
    <w:rsid w:val="0013651E"/>
    <w:rsid w:val="00136714"/>
    <w:rsid w:val="001375ED"/>
    <w:rsid w:val="00140C4D"/>
    <w:rsid w:val="00140D37"/>
    <w:rsid w:val="00141BC6"/>
    <w:rsid w:val="00141E66"/>
    <w:rsid w:val="00143088"/>
    <w:rsid w:val="00143324"/>
    <w:rsid w:val="0014471E"/>
    <w:rsid w:val="001447B9"/>
    <w:rsid w:val="00144E07"/>
    <w:rsid w:val="001453A7"/>
    <w:rsid w:val="00146456"/>
    <w:rsid w:val="00146A55"/>
    <w:rsid w:val="00146EF2"/>
    <w:rsid w:val="0014730F"/>
    <w:rsid w:val="00150F37"/>
    <w:rsid w:val="001544BB"/>
    <w:rsid w:val="00160ECF"/>
    <w:rsid w:val="00161019"/>
    <w:rsid w:val="00161EC2"/>
    <w:rsid w:val="00162801"/>
    <w:rsid w:val="0016379B"/>
    <w:rsid w:val="0016412D"/>
    <w:rsid w:val="00164965"/>
    <w:rsid w:val="00165BB5"/>
    <w:rsid w:val="0016726A"/>
    <w:rsid w:val="00167E1C"/>
    <w:rsid w:val="0017021C"/>
    <w:rsid w:val="001712C6"/>
    <w:rsid w:val="001716FB"/>
    <w:rsid w:val="00174CA3"/>
    <w:rsid w:val="00180CD9"/>
    <w:rsid w:val="00181C8E"/>
    <w:rsid w:val="00182150"/>
    <w:rsid w:val="0018355A"/>
    <w:rsid w:val="00183907"/>
    <w:rsid w:val="00184162"/>
    <w:rsid w:val="0018441D"/>
    <w:rsid w:val="00184E8D"/>
    <w:rsid w:val="00186C64"/>
    <w:rsid w:val="0018704A"/>
    <w:rsid w:val="00187E45"/>
    <w:rsid w:val="00190859"/>
    <w:rsid w:val="0019246D"/>
    <w:rsid w:val="001939A7"/>
    <w:rsid w:val="00194168"/>
    <w:rsid w:val="00196141"/>
    <w:rsid w:val="001966A9"/>
    <w:rsid w:val="00197775"/>
    <w:rsid w:val="00197DC9"/>
    <w:rsid w:val="001A125B"/>
    <w:rsid w:val="001A1417"/>
    <w:rsid w:val="001A3590"/>
    <w:rsid w:val="001A3D7B"/>
    <w:rsid w:val="001A5155"/>
    <w:rsid w:val="001A6161"/>
    <w:rsid w:val="001B10C4"/>
    <w:rsid w:val="001B1820"/>
    <w:rsid w:val="001B1CCE"/>
    <w:rsid w:val="001B1DF7"/>
    <w:rsid w:val="001B2417"/>
    <w:rsid w:val="001B2C6C"/>
    <w:rsid w:val="001B30D3"/>
    <w:rsid w:val="001B344B"/>
    <w:rsid w:val="001B3EB8"/>
    <w:rsid w:val="001B5424"/>
    <w:rsid w:val="001B5491"/>
    <w:rsid w:val="001B581F"/>
    <w:rsid w:val="001B79FE"/>
    <w:rsid w:val="001B7A35"/>
    <w:rsid w:val="001C0447"/>
    <w:rsid w:val="001C1524"/>
    <w:rsid w:val="001C1ED0"/>
    <w:rsid w:val="001C2335"/>
    <w:rsid w:val="001C24D9"/>
    <w:rsid w:val="001C2FF2"/>
    <w:rsid w:val="001C6557"/>
    <w:rsid w:val="001C6626"/>
    <w:rsid w:val="001C72F3"/>
    <w:rsid w:val="001C7829"/>
    <w:rsid w:val="001D0736"/>
    <w:rsid w:val="001D0A10"/>
    <w:rsid w:val="001D0A3A"/>
    <w:rsid w:val="001D19AF"/>
    <w:rsid w:val="001D2666"/>
    <w:rsid w:val="001D2B56"/>
    <w:rsid w:val="001D3AFF"/>
    <w:rsid w:val="001D4362"/>
    <w:rsid w:val="001D51F7"/>
    <w:rsid w:val="001D52DC"/>
    <w:rsid w:val="001D7E70"/>
    <w:rsid w:val="001E02D6"/>
    <w:rsid w:val="001E08A3"/>
    <w:rsid w:val="001E198E"/>
    <w:rsid w:val="001E37D3"/>
    <w:rsid w:val="001E3AE7"/>
    <w:rsid w:val="001E3BB3"/>
    <w:rsid w:val="001E4EE1"/>
    <w:rsid w:val="001E5BF9"/>
    <w:rsid w:val="001E6A21"/>
    <w:rsid w:val="001E6D29"/>
    <w:rsid w:val="001F1128"/>
    <w:rsid w:val="001F13B3"/>
    <w:rsid w:val="001F2317"/>
    <w:rsid w:val="001F2399"/>
    <w:rsid w:val="001F5607"/>
    <w:rsid w:val="001F59F8"/>
    <w:rsid w:val="001F63C9"/>
    <w:rsid w:val="001F7C46"/>
    <w:rsid w:val="002004D0"/>
    <w:rsid w:val="00202E3E"/>
    <w:rsid w:val="002031E0"/>
    <w:rsid w:val="002035AD"/>
    <w:rsid w:val="00203784"/>
    <w:rsid w:val="00203889"/>
    <w:rsid w:val="00205299"/>
    <w:rsid w:val="00206060"/>
    <w:rsid w:val="00206204"/>
    <w:rsid w:val="00207C24"/>
    <w:rsid w:val="00210136"/>
    <w:rsid w:val="002103EC"/>
    <w:rsid w:val="002104D5"/>
    <w:rsid w:val="00212A09"/>
    <w:rsid w:val="00212C21"/>
    <w:rsid w:val="00212EB3"/>
    <w:rsid w:val="00213478"/>
    <w:rsid w:val="00213669"/>
    <w:rsid w:val="00213B26"/>
    <w:rsid w:val="00214341"/>
    <w:rsid w:val="00214510"/>
    <w:rsid w:val="0021612C"/>
    <w:rsid w:val="002162B3"/>
    <w:rsid w:val="00217C83"/>
    <w:rsid w:val="002221B9"/>
    <w:rsid w:val="00223E01"/>
    <w:rsid w:val="00223E15"/>
    <w:rsid w:val="002257AD"/>
    <w:rsid w:val="002257C4"/>
    <w:rsid w:val="002277EA"/>
    <w:rsid w:val="00230147"/>
    <w:rsid w:val="00230553"/>
    <w:rsid w:val="0023073A"/>
    <w:rsid w:val="00230D47"/>
    <w:rsid w:val="0023146F"/>
    <w:rsid w:val="00231561"/>
    <w:rsid w:val="002316EB"/>
    <w:rsid w:val="00233C3F"/>
    <w:rsid w:val="00234314"/>
    <w:rsid w:val="00235376"/>
    <w:rsid w:val="00235474"/>
    <w:rsid w:val="0023617F"/>
    <w:rsid w:val="00237BAA"/>
    <w:rsid w:val="002408C4"/>
    <w:rsid w:val="002412CE"/>
    <w:rsid w:val="002431E0"/>
    <w:rsid w:val="002438E6"/>
    <w:rsid w:val="00243C8F"/>
    <w:rsid w:val="0024516B"/>
    <w:rsid w:val="00246C19"/>
    <w:rsid w:val="00250255"/>
    <w:rsid w:val="00250EC4"/>
    <w:rsid w:val="00251C10"/>
    <w:rsid w:val="00252E9E"/>
    <w:rsid w:val="00254707"/>
    <w:rsid w:val="0025483C"/>
    <w:rsid w:val="00254CC3"/>
    <w:rsid w:val="00254FD7"/>
    <w:rsid w:val="00255098"/>
    <w:rsid w:val="002568E9"/>
    <w:rsid w:val="00260039"/>
    <w:rsid w:val="002615DD"/>
    <w:rsid w:val="0026186A"/>
    <w:rsid w:val="00263668"/>
    <w:rsid w:val="002636AD"/>
    <w:rsid w:val="002639AC"/>
    <w:rsid w:val="00263B31"/>
    <w:rsid w:val="00263FFE"/>
    <w:rsid w:val="00264659"/>
    <w:rsid w:val="00265D3B"/>
    <w:rsid w:val="00265D3D"/>
    <w:rsid w:val="002662FB"/>
    <w:rsid w:val="002667DC"/>
    <w:rsid w:val="00266FBF"/>
    <w:rsid w:val="00267310"/>
    <w:rsid w:val="00267BE0"/>
    <w:rsid w:val="0027033C"/>
    <w:rsid w:val="00270565"/>
    <w:rsid w:val="002710F8"/>
    <w:rsid w:val="0027143D"/>
    <w:rsid w:val="0027181D"/>
    <w:rsid w:val="0027288E"/>
    <w:rsid w:val="00272CE6"/>
    <w:rsid w:val="00273032"/>
    <w:rsid w:val="002745AF"/>
    <w:rsid w:val="00275187"/>
    <w:rsid w:val="002759F5"/>
    <w:rsid w:val="0027622C"/>
    <w:rsid w:val="00276CF7"/>
    <w:rsid w:val="002805FF"/>
    <w:rsid w:val="00280F76"/>
    <w:rsid w:val="00281635"/>
    <w:rsid w:val="00282A57"/>
    <w:rsid w:val="0028306C"/>
    <w:rsid w:val="00283279"/>
    <w:rsid w:val="00283AC7"/>
    <w:rsid w:val="0028444C"/>
    <w:rsid w:val="00284DEF"/>
    <w:rsid w:val="00285A7E"/>
    <w:rsid w:val="002867AD"/>
    <w:rsid w:val="00286932"/>
    <w:rsid w:val="002869A8"/>
    <w:rsid w:val="00286DB0"/>
    <w:rsid w:val="0028749F"/>
    <w:rsid w:val="002877B4"/>
    <w:rsid w:val="0029041E"/>
    <w:rsid w:val="00290CE0"/>
    <w:rsid w:val="00290EF1"/>
    <w:rsid w:val="002916CD"/>
    <w:rsid w:val="00291D14"/>
    <w:rsid w:val="00292D28"/>
    <w:rsid w:val="0029336A"/>
    <w:rsid w:val="00293431"/>
    <w:rsid w:val="002934D4"/>
    <w:rsid w:val="002939FF"/>
    <w:rsid w:val="0029433A"/>
    <w:rsid w:val="00294731"/>
    <w:rsid w:val="00295AE9"/>
    <w:rsid w:val="00295F3A"/>
    <w:rsid w:val="00296807"/>
    <w:rsid w:val="0029750E"/>
    <w:rsid w:val="002A2CF9"/>
    <w:rsid w:val="002A3113"/>
    <w:rsid w:val="002A34EC"/>
    <w:rsid w:val="002A4BA5"/>
    <w:rsid w:val="002A5031"/>
    <w:rsid w:val="002A5386"/>
    <w:rsid w:val="002A5627"/>
    <w:rsid w:val="002A5C74"/>
    <w:rsid w:val="002B14DB"/>
    <w:rsid w:val="002B1859"/>
    <w:rsid w:val="002B36FD"/>
    <w:rsid w:val="002B3F98"/>
    <w:rsid w:val="002B4216"/>
    <w:rsid w:val="002B44F2"/>
    <w:rsid w:val="002B4697"/>
    <w:rsid w:val="002B5086"/>
    <w:rsid w:val="002B77A5"/>
    <w:rsid w:val="002B77D3"/>
    <w:rsid w:val="002C0CB2"/>
    <w:rsid w:val="002C121A"/>
    <w:rsid w:val="002C3313"/>
    <w:rsid w:val="002C3DA9"/>
    <w:rsid w:val="002C5686"/>
    <w:rsid w:val="002C59FC"/>
    <w:rsid w:val="002D01B1"/>
    <w:rsid w:val="002D01E6"/>
    <w:rsid w:val="002D05C2"/>
    <w:rsid w:val="002D0E14"/>
    <w:rsid w:val="002D16B7"/>
    <w:rsid w:val="002D1BE7"/>
    <w:rsid w:val="002D369E"/>
    <w:rsid w:val="002D4701"/>
    <w:rsid w:val="002D4CE2"/>
    <w:rsid w:val="002D4D3B"/>
    <w:rsid w:val="002D4FA4"/>
    <w:rsid w:val="002D54C7"/>
    <w:rsid w:val="002D57F6"/>
    <w:rsid w:val="002D5EFF"/>
    <w:rsid w:val="002D603C"/>
    <w:rsid w:val="002D6E3E"/>
    <w:rsid w:val="002D7C3B"/>
    <w:rsid w:val="002D7CB9"/>
    <w:rsid w:val="002E01CB"/>
    <w:rsid w:val="002E13DC"/>
    <w:rsid w:val="002E1639"/>
    <w:rsid w:val="002E288E"/>
    <w:rsid w:val="002E2E36"/>
    <w:rsid w:val="002E310A"/>
    <w:rsid w:val="002E3C72"/>
    <w:rsid w:val="002E3CEA"/>
    <w:rsid w:val="002E47FD"/>
    <w:rsid w:val="002E7270"/>
    <w:rsid w:val="002E7E31"/>
    <w:rsid w:val="002F0A0A"/>
    <w:rsid w:val="002F106A"/>
    <w:rsid w:val="002F1736"/>
    <w:rsid w:val="002F4260"/>
    <w:rsid w:val="002F6BD7"/>
    <w:rsid w:val="003004C3"/>
    <w:rsid w:val="00300B8D"/>
    <w:rsid w:val="00300CAE"/>
    <w:rsid w:val="003013EA"/>
    <w:rsid w:val="00301914"/>
    <w:rsid w:val="0030262C"/>
    <w:rsid w:val="00305349"/>
    <w:rsid w:val="00305582"/>
    <w:rsid w:val="00305747"/>
    <w:rsid w:val="00306FF6"/>
    <w:rsid w:val="003078F6"/>
    <w:rsid w:val="003101DA"/>
    <w:rsid w:val="00310DC3"/>
    <w:rsid w:val="00310DD6"/>
    <w:rsid w:val="00311022"/>
    <w:rsid w:val="0031105C"/>
    <w:rsid w:val="003123E9"/>
    <w:rsid w:val="00312FCF"/>
    <w:rsid w:val="003135AA"/>
    <w:rsid w:val="00313684"/>
    <w:rsid w:val="00314B17"/>
    <w:rsid w:val="00314EBB"/>
    <w:rsid w:val="00315C6D"/>
    <w:rsid w:val="00317457"/>
    <w:rsid w:val="003179DA"/>
    <w:rsid w:val="00320215"/>
    <w:rsid w:val="00320E11"/>
    <w:rsid w:val="00320F15"/>
    <w:rsid w:val="00322815"/>
    <w:rsid w:val="003266A7"/>
    <w:rsid w:val="00327410"/>
    <w:rsid w:val="003338A9"/>
    <w:rsid w:val="0033407B"/>
    <w:rsid w:val="003349D7"/>
    <w:rsid w:val="00335871"/>
    <w:rsid w:val="0033672C"/>
    <w:rsid w:val="00337B9E"/>
    <w:rsid w:val="00337CE6"/>
    <w:rsid w:val="00340A14"/>
    <w:rsid w:val="00340D20"/>
    <w:rsid w:val="0034102C"/>
    <w:rsid w:val="003417AE"/>
    <w:rsid w:val="00342068"/>
    <w:rsid w:val="00343531"/>
    <w:rsid w:val="00343874"/>
    <w:rsid w:val="003445CF"/>
    <w:rsid w:val="00344F5C"/>
    <w:rsid w:val="0034517B"/>
    <w:rsid w:val="00345512"/>
    <w:rsid w:val="00347B2D"/>
    <w:rsid w:val="00347EBC"/>
    <w:rsid w:val="0035193E"/>
    <w:rsid w:val="00352194"/>
    <w:rsid w:val="003522D6"/>
    <w:rsid w:val="0035242E"/>
    <w:rsid w:val="003526D2"/>
    <w:rsid w:val="00355B36"/>
    <w:rsid w:val="00356305"/>
    <w:rsid w:val="00356CBC"/>
    <w:rsid w:val="00357DAE"/>
    <w:rsid w:val="0036081E"/>
    <w:rsid w:val="00361096"/>
    <w:rsid w:val="00361AEB"/>
    <w:rsid w:val="00361B27"/>
    <w:rsid w:val="00362A51"/>
    <w:rsid w:val="00363422"/>
    <w:rsid w:val="00364717"/>
    <w:rsid w:val="003648EF"/>
    <w:rsid w:val="003651A7"/>
    <w:rsid w:val="0036556E"/>
    <w:rsid w:val="00365A0A"/>
    <w:rsid w:val="00366B53"/>
    <w:rsid w:val="003711D3"/>
    <w:rsid w:val="0037189B"/>
    <w:rsid w:val="00371DE6"/>
    <w:rsid w:val="00373058"/>
    <w:rsid w:val="003745D3"/>
    <w:rsid w:val="00375052"/>
    <w:rsid w:val="0037561B"/>
    <w:rsid w:val="0037631D"/>
    <w:rsid w:val="00376DA3"/>
    <w:rsid w:val="00380674"/>
    <w:rsid w:val="00380DEA"/>
    <w:rsid w:val="00382646"/>
    <w:rsid w:val="003831C7"/>
    <w:rsid w:val="00383AA4"/>
    <w:rsid w:val="00384882"/>
    <w:rsid w:val="00385C5C"/>
    <w:rsid w:val="00385C69"/>
    <w:rsid w:val="003865B9"/>
    <w:rsid w:val="00386749"/>
    <w:rsid w:val="00386EAF"/>
    <w:rsid w:val="003876E8"/>
    <w:rsid w:val="00390B56"/>
    <w:rsid w:val="00390F7A"/>
    <w:rsid w:val="00391EA0"/>
    <w:rsid w:val="00392E9F"/>
    <w:rsid w:val="00393711"/>
    <w:rsid w:val="00393C23"/>
    <w:rsid w:val="00394D0C"/>
    <w:rsid w:val="003971CF"/>
    <w:rsid w:val="003A0646"/>
    <w:rsid w:val="003A0791"/>
    <w:rsid w:val="003A19A9"/>
    <w:rsid w:val="003A1AA2"/>
    <w:rsid w:val="003A266F"/>
    <w:rsid w:val="003A2804"/>
    <w:rsid w:val="003A3D0A"/>
    <w:rsid w:val="003A504E"/>
    <w:rsid w:val="003A55C0"/>
    <w:rsid w:val="003A61C6"/>
    <w:rsid w:val="003A6EEA"/>
    <w:rsid w:val="003A7066"/>
    <w:rsid w:val="003A7E92"/>
    <w:rsid w:val="003A7ECB"/>
    <w:rsid w:val="003A7F3C"/>
    <w:rsid w:val="003B0282"/>
    <w:rsid w:val="003B07D8"/>
    <w:rsid w:val="003B13A7"/>
    <w:rsid w:val="003B19BC"/>
    <w:rsid w:val="003B344F"/>
    <w:rsid w:val="003B7477"/>
    <w:rsid w:val="003B7787"/>
    <w:rsid w:val="003C19E4"/>
    <w:rsid w:val="003C271A"/>
    <w:rsid w:val="003C3EE2"/>
    <w:rsid w:val="003C787F"/>
    <w:rsid w:val="003D02D5"/>
    <w:rsid w:val="003D190F"/>
    <w:rsid w:val="003D2184"/>
    <w:rsid w:val="003D2940"/>
    <w:rsid w:val="003D43B9"/>
    <w:rsid w:val="003D539A"/>
    <w:rsid w:val="003D55AB"/>
    <w:rsid w:val="003D65F7"/>
    <w:rsid w:val="003D6EFE"/>
    <w:rsid w:val="003E1AC9"/>
    <w:rsid w:val="003E2AF4"/>
    <w:rsid w:val="003E3006"/>
    <w:rsid w:val="003E4568"/>
    <w:rsid w:val="003E4762"/>
    <w:rsid w:val="003E5304"/>
    <w:rsid w:val="003E617F"/>
    <w:rsid w:val="003E67EB"/>
    <w:rsid w:val="003E7A8D"/>
    <w:rsid w:val="003F0750"/>
    <w:rsid w:val="003F17AC"/>
    <w:rsid w:val="003F1BA8"/>
    <w:rsid w:val="003F2DEB"/>
    <w:rsid w:val="003F31B0"/>
    <w:rsid w:val="003F4D1A"/>
    <w:rsid w:val="003F5D8C"/>
    <w:rsid w:val="003F61CD"/>
    <w:rsid w:val="003F6F6D"/>
    <w:rsid w:val="0040113B"/>
    <w:rsid w:val="00401355"/>
    <w:rsid w:val="00401CF0"/>
    <w:rsid w:val="004025F0"/>
    <w:rsid w:val="00403106"/>
    <w:rsid w:val="00404A21"/>
    <w:rsid w:val="00405947"/>
    <w:rsid w:val="0040640B"/>
    <w:rsid w:val="00406851"/>
    <w:rsid w:val="004103BE"/>
    <w:rsid w:val="00410BAA"/>
    <w:rsid w:val="0041180F"/>
    <w:rsid w:val="00412C67"/>
    <w:rsid w:val="00413872"/>
    <w:rsid w:val="00415A95"/>
    <w:rsid w:val="00415BDF"/>
    <w:rsid w:val="004165BE"/>
    <w:rsid w:val="00417B3C"/>
    <w:rsid w:val="00417BF2"/>
    <w:rsid w:val="00417F17"/>
    <w:rsid w:val="0042064E"/>
    <w:rsid w:val="004212B7"/>
    <w:rsid w:val="004216D6"/>
    <w:rsid w:val="0042170D"/>
    <w:rsid w:val="00421A07"/>
    <w:rsid w:val="00422F09"/>
    <w:rsid w:val="0042388E"/>
    <w:rsid w:val="00423AB4"/>
    <w:rsid w:val="00425AFF"/>
    <w:rsid w:val="00425EBF"/>
    <w:rsid w:val="00426919"/>
    <w:rsid w:val="00427D9B"/>
    <w:rsid w:val="00430D68"/>
    <w:rsid w:val="00431A2B"/>
    <w:rsid w:val="00431AC5"/>
    <w:rsid w:val="004326E8"/>
    <w:rsid w:val="00433184"/>
    <w:rsid w:val="00433705"/>
    <w:rsid w:val="0043590F"/>
    <w:rsid w:val="00435C23"/>
    <w:rsid w:val="00436364"/>
    <w:rsid w:val="00436E75"/>
    <w:rsid w:val="004378BE"/>
    <w:rsid w:val="0044012B"/>
    <w:rsid w:val="0044033A"/>
    <w:rsid w:val="00440CF0"/>
    <w:rsid w:val="00441CA1"/>
    <w:rsid w:val="00442AA6"/>
    <w:rsid w:val="004469A1"/>
    <w:rsid w:val="00446D88"/>
    <w:rsid w:val="00447428"/>
    <w:rsid w:val="0044776C"/>
    <w:rsid w:val="00450475"/>
    <w:rsid w:val="00452111"/>
    <w:rsid w:val="00452430"/>
    <w:rsid w:val="004543EA"/>
    <w:rsid w:val="004547C3"/>
    <w:rsid w:val="00454B21"/>
    <w:rsid w:val="00455968"/>
    <w:rsid w:val="004559F2"/>
    <w:rsid w:val="004570AA"/>
    <w:rsid w:val="004645C3"/>
    <w:rsid w:val="004651EB"/>
    <w:rsid w:val="00465626"/>
    <w:rsid w:val="00467E62"/>
    <w:rsid w:val="004713D9"/>
    <w:rsid w:val="00471B36"/>
    <w:rsid w:val="00473734"/>
    <w:rsid w:val="00473FE3"/>
    <w:rsid w:val="004740E9"/>
    <w:rsid w:val="00474D67"/>
    <w:rsid w:val="00474EBE"/>
    <w:rsid w:val="0047565F"/>
    <w:rsid w:val="00476487"/>
    <w:rsid w:val="004774B4"/>
    <w:rsid w:val="00477E3C"/>
    <w:rsid w:val="00481E98"/>
    <w:rsid w:val="00483B20"/>
    <w:rsid w:val="004856B5"/>
    <w:rsid w:val="004861B4"/>
    <w:rsid w:val="00486419"/>
    <w:rsid w:val="00486DAE"/>
    <w:rsid w:val="0048757F"/>
    <w:rsid w:val="00492BAD"/>
    <w:rsid w:val="00492ED2"/>
    <w:rsid w:val="004930E3"/>
    <w:rsid w:val="0049448C"/>
    <w:rsid w:val="00494A24"/>
    <w:rsid w:val="00495984"/>
    <w:rsid w:val="00497AC0"/>
    <w:rsid w:val="004A0248"/>
    <w:rsid w:val="004A0B89"/>
    <w:rsid w:val="004A1607"/>
    <w:rsid w:val="004A2655"/>
    <w:rsid w:val="004A299D"/>
    <w:rsid w:val="004A3E19"/>
    <w:rsid w:val="004A55A2"/>
    <w:rsid w:val="004A59C9"/>
    <w:rsid w:val="004A6C5D"/>
    <w:rsid w:val="004A6EBD"/>
    <w:rsid w:val="004B004B"/>
    <w:rsid w:val="004B0CFE"/>
    <w:rsid w:val="004B114D"/>
    <w:rsid w:val="004B27A6"/>
    <w:rsid w:val="004B28CC"/>
    <w:rsid w:val="004B293F"/>
    <w:rsid w:val="004B32D2"/>
    <w:rsid w:val="004B39C6"/>
    <w:rsid w:val="004B529E"/>
    <w:rsid w:val="004B7C60"/>
    <w:rsid w:val="004B7DD2"/>
    <w:rsid w:val="004C001C"/>
    <w:rsid w:val="004C20CF"/>
    <w:rsid w:val="004C3910"/>
    <w:rsid w:val="004C43DF"/>
    <w:rsid w:val="004C4768"/>
    <w:rsid w:val="004C5CB6"/>
    <w:rsid w:val="004C62AD"/>
    <w:rsid w:val="004D1ECC"/>
    <w:rsid w:val="004D33E4"/>
    <w:rsid w:val="004D3AC3"/>
    <w:rsid w:val="004D4673"/>
    <w:rsid w:val="004D4D47"/>
    <w:rsid w:val="004D6E13"/>
    <w:rsid w:val="004E0584"/>
    <w:rsid w:val="004E0E7E"/>
    <w:rsid w:val="004E197B"/>
    <w:rsid w:val="004E1A4C"/>
    <w:rsid w:val="004E1CAA"/>
    <w:rsid w:val="004E288C"/>
    <w:rsid w:val="004E39CB"/>
    <w:rsid w:val="004E48E8"/>
    <w:rsid w:val="004E5A2F"/>
    <w:rsid w:val="004F0930"/>
    <w:rsid w:val="004F190B"/>
    <w:rsid w:val="004F2803"/>
    <w:rsid w:val="004F51AC"/>
    <w:rsid w:val="004F54BF"/>
    <w:rsid w:val="004F61C9"/>
    <w:rsid w:val="004F7E3F"/>
    <w:rsid w:val="00500CD9"/>
    <w:rsid w:val="00501933"/>
    <w:rsid w:val="00502B27"/>
    <w:rsid w:val="0050378C"/>
    <w:rsid w:val="00504ECC"/>
    <w:rsid w:val="00504F1C"/>
    <w:rsid w:val="00505F8E"/>
    <w:rsid w:val="00506817"/>
    <w:rsid w:val="0050689D"/>
    <w:rsid w:val="005069F8"/>
    <w:rsid w:val="00506EE4"/>
    <w:rsid w:val="00507101"/>
    <w:rsid w:val="00507297"/>
    <w:rsid w:val="00507E99"/>
    <w:rsid w:val="00510BE8"/>
    <w:rsid w:val="005119F4"/>
    <w:rsid w:val="00511C11"/>
    <w:rsid w:val="00512AC2"/>
    <w:rsid w:val="00514C89"/>
    <w:rsid w:val="00514E8A"/>
    <w:rsid w:val="00515125"/>
    <w:rsid w:val="00517CE8"/>
    <w:rsid w:val="00520030"/>
    <w:rsid w:val="00520333"/>
    <w:rsid w:val="0052082E"/>
    <w:rsid w:val="0052143D"/>
    <w:rsid w:val="00522150"/>
    <w:rsid w:val="00522886"/>
    <w:rsid w:val="0052376C"/>
    <w:rsid w:val="00523B30"/>
    <w:rsid w:val="00524AF0"/>
    <w:rsid w:val="005258A4"/>
    <w:rsid w:val="005258AE"/>
    <w:rsid w:val="005258D6"/>
    <w:rsid w:val="00533B74"/>
    <w:rsid w:val="005341C9"/>
    <w:rsid w:val="00534722"/>
    <w:rsid w:val="0053570E"/>
    <w:rsid w:val="005375CA"/>
    <w:rsid w:val="00537A08"/>
    <w:rsid w:val="0054048D"/>
    <w:rsid w:val="005408C5"/>
    <w:rsid w:val="00540ACD"/>
    <w:rsid w:val="005417DF"/>
    <w:rsid w:val="00541FD9"/>
    <w:rsid w:val="00542BE9"/>
    <w:rsid w:val="00544F02"/>
    <w:rsid w:val="00545ADF"/>
    <w:rsid w:val="00545EC9"/>
    <w:rsid w:val="00546969"/>
    <w:rsid w:val="00546984"/>
    <w:rsid w:val="00546C8D"/>
    <w:rsid w:val="00547C87"/>
    <w:rsid w:val="0055022A"/>
    <w:rsid w:val="00550BDB"/>
    <w:rsid w:val="00551FA6"/>
    <w:rsid w:val="00552ACB"/>
    <w:rsid w:val="00552FB0"/>
    <w:rsid w:val="005535B7"/>
    <w:rsid w:val="0055375D"/>
    <w:rsid w:val="00553C7F"/>
    <w:rsid w:val="00553E13"/>
    <w:rsid w:val="00554166"/>
    <w:rsid w:val="005542F2"/>
    <w:rsid w:val="00554398"/>
    <w:rsid w:val="005549CD"/>
    <w:rsid w:val="005550DB"/>
    <w:rsid w:val="00556B34"/>
    <w:rsid w:val="0055748C"/>
    <w:rsid w:val="00560CAD"/>
    <w:rsid w:val="00561049"/>
    <w:rsid w:val="0056159C"/>
    <w:rsid w:val="005633D9"/>
    <w:rsid w:val="005640A4"/>
    <w:rsid w:val="00564208"/>
    <w:rsid w:val="00564356"/>
    <w:rsid w:val="005652FD"/>
    <w:rsid w:val="005655D1"/>
    <w:rsid w:val="00565645"/>
    <w:rsid w:val="00566BED"/>
    <w:rsid w:val="0056791B"/>
    <w:rsid w:val="00570902"/>
    <w:rsid w:val="005712E3"/>
    <w:rsid w:val="00571ED5"/>
    <w:rsid w:val="0057234B"/>
    <w:rsid w:val="005731E4"/>
    <w:rsid w:val="00573537"/>
    <w:rsid w:val="005736D8"/>
    <w:rsid w:val="00573953"/>
    <w:rsid w:val="00574BB0"/>
    <w:rsid w:val="00574CFA"/>
    <w:rsid w:val="0057593D"/>
    <w:rsid w:val="00575BB9"/>
    <w:rsid w:val="00577A08"/>
    <w:rsid w:val="00582BB2"/>
    <w:rsid w:val="00583670"/>
    <w:rsid w:val="005836BF"/>
    <w:rsid w:val="00583ADE"/>
    <w:rsid w:val="0058497C"/>
    <w:rsid w:val="00584AAC"/>
    <w:rsid w:val="00584DF2"/>
    <w:rsid w:val="005860B7"/>
    <w:rsid w:val="005860EE"/>
    <w:rsid w:val="00587455"/>
    <w:rsid w:val="00590C50"/>
    <w:rsid w:val="00591686"/>
    <w:rsid w:val="005932C7"/>
    <w:rsid w:val="0059391D"/>
    <w:rsid w:val="00595571"/>
    <w:rsid w:val="00595817"/>
    <w:rsid w:val="00596339"/>
    <w:rsid w:val="005963E7"/>
    <w:rsid w:val="00596B41"/>
    <w:rsid w:val="00596B6A"/>
    <w:rsid w:val="00596B6D"/>
    <w:rsid w:val="00597DC4"/>
    <w:rsid w:val="005A0C0D"/>
    <w:rsid w:val="005A1442"/>
    <w:rsid w:val="005A14DC"/>
    <w:rsid w:val="005A2260"/>
    <w:rsid w:val="005A2679"/>
    <w:rsid w:val="005A2D52"/>
    <w:rsid w:val="005A3AF3"/>
    <w:rsid w:val="005A4104"/>
    <w:rsid w:val="005A417A"/>
    <w:rsid w:val="005A5E24"/>
    <w:rsid w:val="005A7C70"/>
    <w:rsid w:val="005B08D0"/>
    <w:rsid w:val="005B0EED"/>
    <w:rsid w:val="005B171C"/>
    <w:rsid w:val="005B2CD9"/>
    <w:rsid w:val="005B2D61"/>
    <w:rsid w:val="005B38A8"/>
    <w:rsid w:val="005B3E7E"/>
    <w:rsid w:val="005B429D"/>
    <w:rsid w:val="005B442D"/>
    <w:rsid w:val="005B471D"/>
    <w:rsid w:val="005B59DB"/>
    <w:rsid w:val="005B7C0F"/>
    <w:rsid w:val="005C0DEE"/>
    <w:rsid w:val="005C1597"/>
    <w:rsid w:val="005C2311"/>
    <w:rsid w:val="005C2481"/>
    <w:rsid w:val="005C28C2"/>
    <w:rsid w:val="005C3388"/>
    <w:rsid w:val="005C3524"/>
    <w:rsid w:val="005C6058"/>
    <w:rsid w:val="005C633B"/>
    <w:rsid w:val="005C6B06"/>
    <w:rsid w:val="005C714C"/>
    <w:rsid w:val="005C7804"/>
    <w:rsid w:val="005D0420"/>
    <w:rsid w:val="005D079C"/>
    <w:rsid w:val="005D0A8F"/>
    <w:rsid w:val="005D0B6F"/>
    <w:rsid w:val="005D160B"/>
    <w:rsid w:val="005D1692"/>
    <w:rsid w:val="005D2296"/>
    <w:rsid w:val="005D242B"/>
    <w:rsid w:val="005D2AAD"/>
    <w:rsid w:val="005D2E83"/>
    <w:rsid w:val="005D51D1"/>
    <w:rsid w:val="005D54BA"/>
    <w:rsid w:val="005D5776"/>
    <w:rsid w:val="005D60F7"/>
    <w:rsid w:val="005D6C61"/>
    <w:rsid w:val="005D6D93"/>
    <w:rsid w:val="005D7792"/>
    <w:rsid w:val="005D7A3F"/>
    <w:rsid w:val="005D7D0D"/>
    <w:rsid w:val="005E0247"/>
    <w:rsid w:val="005E0577"/>
    <w:rsid w:val="005E05D5"/>
    <w:rsid w:val="005E1B7B"/>
    <w:rsid w:val="005E1C0D"/>
    <w:rsid w:val="005E20C6"/>
    <w:rsid w:val="005E2AD4"/>
    <w:rsid w:val="005E332B"/>
    <w:rsid w:val="005E39AB"/>
    <w:rsid w:val="005E3B56"/>
    <w:rsid w:val="005E4505"/>
    <w:rsid w:val="005E45A4"/>
    <w:rsid w:val="005E4D4E"/>
    <w:rsid w:val="005E62A6"/>
    <w:rsid w:val="005E6418"/>
    <w:rsid w:val="005E6B1A"/>
    <w:rsid w:val="005F097B"/>
    <w:rsid w:val="005F3CD1"/>
    <w:rsid w:val="005F3CEF"/>
    <w:rsid w:val="005F4E2B"/>
    <w:rsid w:val="005F6852"/>
    <w:rsid w:val="005F7FF0"/>
    <w:rsid w:val="00600240"/>
    <w:rsid w:val="00600E1C"/>
    <w:rsid w:val="00601E96"/>
    <w:rsid w:val="00602EDE"/>
    <w:rsid w:val="00604442"/>
    <w:rsid w:val="0060486A"/>
    <w:rsid w:val="00605A4D"/>
    <w:rsid w:val="00606357"/>
    <w:rsid w:val="006068C5"/>
    <w:rsid w:val="00606A85"/>
    <w:rsid w:val="00606ABC"/>
    <w:rsid w:val="00607567"/>
    <w:rsid w:val="00607B74"/>
    <w:rsid w:val="00610BF6"/>
    <w:rsid w:val="00611A2C"/>
    <w:rsid w:val="00612064"/>
    <w:rsid w:val="0061224C"/>
    <w:rsid w:val="006138EF"/>
    <w:rsid w:val="006139A4"/>
    <w:rsid w:val="00613D3E"/>
    <w:rsid w:val="00614B70"/>
    <w:rsid w:val="00615C5C"/>
    <w:rsid w:val="00615FAD"/>
    <w:rsid w:val="00616783"/>
    <w:rsid w:val="006200D8"/>
    <w:rsid w:val="0062066D"/>
    <w:rsid w:val="00621DC1"/>
    <w:rsid w:val="0062360C"/>
    <w:rsid w:val="00624040"/>
    <w:rsid w:val="006245C1"/>
    <w:rsid w:val="00624C44"/>
    <w:rsid w:val="006272EE"/>
    <w:rsid w:val="00631A24"/>
    <w:rsid w:val="00631BFE"/>
    <w:rsid w:val="00631D91"/>
    <w:rsid w:val="006325F9"/>
    <w:rsid w:val="00634692"/>
    <w:rsid w:val="00634DD5"/>
    <w:rsid w:val="006364B6"/>
    <w:rsid w:val="006366B5"/>
    <w:rsid w:val="00636B5B"/>
    <w:rsid w:val="00636E49"/>
    <w:rsid w:val="00637C1B"/>
    <w:rsid w:val="00640645"/>
    <w:rsid w:val="00641337"/>
    <w:rsid w:val="00641365"/>
    <w:rsid w:val="0064273D"/>
    <w:rsid w:val="00642845"/>
    <w:rsid w:val="0064386B"/>
    <w:rsid w:val="0064415E"/>
    <w:rsid w:val="00644AB6"/>
    <w:rsid w:val="00645A68"/>
    <w:rsid w:val="00646D89"/>
    <w:rsid w:val="0064751A"/>
    <w:rsid w:val="006475CD"/>
    <w:rsid w:val="00651422"/>
    <w:rsid w:val="0065447B"/>
    <w:rsid w:val="0065477E"/>
    <w:rsid w:val="00654FC3"/>
    <w:rsid w:val="00655BB5"/>
    <w:rsid w:val="006560AB"/>
    <w:rsid w:val="00656155"/>
    <w:rsid w:val="00657A0E"/>
    <w:rsid w:val="00660A09"/>
    <w:rsid w:val="00660C79"/>
    <w:rsid w:val="00660D9A"/>
    <w:rsid w:val="00661FCA"/>
    <w:rsid w:val="00662E02"/>
    <w:rsid w:val="00663AA3"/>
    <w:rsid w:val="00665F74"/>
    <w:rsid w:val="006666F9"/>
    <w:rsid w:val="006672F0"/>
    <w:rsid w:val="00670A96"/>
    <w:rsid w:val="00670E34"/>
    <w:rsid w:val="00671DAC"/>
    <w:rsid w:val="00672052"/>
    <w:rsid w:val="00673A8A"/>
    <w:rsid w:val="006747AE"/>
    <w:rsid w:val="00675E29"/>
    <w:rsid w:val="00675F79"/>
    <w:rsid w:val="006764EB"/>
    <w:rsid w:val="00677C97"/>
    <w:rsid w:val="00680427"/>
    <w:rsid w:val="0068086A"/>
    <w:rsid w:val="00681328"/>
    <w:rsid w:val="00681399"/>
    <w:rsid w:val="006852AC"/>
    <w:rsid w:val="00685327"/>
    <w:rsid w:val="006879F8"/>
    <w:rsid w:val="0069098D"/>
    <w:rsid w:val="00693985"/>
    <w:rsid w:val="006945DC"/>
    <w:rsid w:val="0069506C"/>
    <w:rsid w:val="006950FA"/>
    <w:rsid w:val="00696839"/>
    <w:rsid w:val="00696916"/>
    <w:rsid w:val="00697239"/>
    <w:rsid w:val="00697560"/>
    <w:rsid w:val="006A0A2A"/>
    <w:rsid w:val="006A3462"/>
    <w:rsid w:val="006A4017"/>
    <w:rsid w:val="006A4629"/>
    <w:rsid w:val="006A4813"/>
    <w:rsid w:val="006A574B"/>
    <w:rsid w:val="006A74C6"/>
    <w:rsid w:val="006B0317"/>
    <w:rsid w:val="006B0FF1"/>
    <w:rsid w:val="006B626A"/>
    <w:rsid w:val="006B752C"/>
    <w:rsid w:val="006C286A"/>
    <w:rsid w:val="006C7F10"/>
    <w:rsid w:val="006D09B6"/>
    <w:rsid w:val="006D1795"/>
    <w:rsid w:val="006D2EA1"/>
    <w:rsid w:val="006D346D"/>
    <w:rsid w:val="006D4CCB"/>
    <w:rsid w:val="006D61E2"/>
    <w:rsid w:val="006D72FE"/>
    <w:rsid w:val="006D7FDF"/>
    <w:rsid w:val="006E032B"/>
    <w:rsid w:val="006E1272"/>
    <w:rsid w:val="006E1291"/>
    <w:rsid w:val="006E15F3"/>
    <w:rsid w:val="006E1FFE"/>
    <w:rsid w:val="006E254F"/>
    <w:rsid w:val="006E2CE4"/>
    <w:rsid w:val="006E2DFB"/>
    <w:rsid w:val="006E2FAB"/>
    <w:rsid w:val="006E32C1"/>
    <w:rsid w:val="006E3BBF"/>
    <w:rsid w:val="006E66E5"/>
    <w:rsid w:val="006E6700"/>
    <w:rsid w:val="006E6960"/>
    <w:rsid w:val="006F1401"/>
    <w:rsid w:val="006F1D50"/>
    <w:rsid w:val="006F34E7"/>
    <w:rsid w:val="006F3899"/>
    <w:rsid w:val="006F3B23"/>
    <w:rsid w:val="006F4A48"/>
    <w:rsid w:val="006F4E7B"/>
    <w:rsid w:val="006F5A18"/>
    <w:rsid w:val="006F5EBE"/>
    <w:rsid w:val="006F613B"/>
    <w:rsid w:val="00700B42"/>
    <w:rsid w:val="00701A24"/>
    <w:rsid w:val="00701FE7"/>
    <w:rsid w:val="00703FAF"/>
    <w:rsid w:val="0070444F"/>
    <w:rsid w:val="00704FE1"/>
    <w:rsid w:val="00706563"/>
    <w:rsid w:val="007065ED"/>
    <w:rsid w:val="00707578"/>
    <w:rsid w:val="00714AEE"/>
    <w:rsid w:val="00714B6D"/>
    <w:rsid w:val="0071588C"/>
    <w:rsid w:val="007164CE"/>
    <w:rsid w:val="007171F7"/>
    <w:rsid w:val="0071757A"/>
    <w:rsid w:val="00722ACD"/>
    <w:rsid w:val="00722DAE"/>
    <w:rsid w:val="00723406"/>
    <w:rsid w:val="007251FB"/>
    <w:rsid w:val="00725200"/>
    <w:rsid w:val="00725407"/>
    <w:rsid w:val="00725621"/>
    <w:rsid w:val="00726174"/>
    <w:rsid w:val="00726273"/>
    <w:rsid w:val="00726739"/>
    <w:rsid w:val="00726A23"/>
    <w:rsid w:val="00726EDA"/>
    <w:rsid w:val="0072753F"/>
    <w:rsid w:val="0072779B"/>
    <w:rsid w:val="00727B84"/>
    <w:rsid w:val="00730D72"/>
    <w:rsid w:val="00731183"/>
    <w:rsid w:val="007313C6"/>
    <w:rsid w:val="007319F2"/>
    <w:rsid w:val="00732049"/>
    <w:rsid w:val="00732A26"/>
    <w:rsid w:val="007358BD"/>
    <w:rsid w:val="007359BA"/>
    <w:rsid w:val="00735CA5"/>
    <w:rsid w:val="00735EA7"/>
    <w:rsid w:val="0073608D"/>
    <w:rsid w:val="00736DBD"/>
    <w:rsid w:val="00741444"/>
    <w:rsid w:val="00741D9D"/>
    <w:rsid w:val="00742727"/>
    <w:rsid w:val="00742D9B"/>
    <w:rsid w:val="007433FF"/>
    <w:rsid w:val="007448DF"/>
    <w:rsid w:val="00745877"/>
    <w:rsid w:val="00745AE8"/>
    <w:rsid w:val="007460AD"/>
    <w:rsid w:val="0074641B"/>
    <w:rsid w:val="00746F2C"/>
    <w:rsid w:val="00750730"/>
    <w:rsid w:val="0075388A"/>
    <w:rsid w:val="00753A69"/>
    <w:rsid w:val="00754CA4"/>
    <w:rsid w:val="00754E08"/>
    <w:rsid w:val="00755FA9"/>
    <w:rsid w:val="0075646E"/>
    <w:rsid w:val="007610DE"/>
    <w:rsid w:val="00761365"/>
    <w:rsid w:val="007622A6"/>
    <w:rsid w:val="00762D44"/>
    <w:rsid w:val="00763343"/>
    <w:rsid w:val="00764306"/>
    <w:rsid w:val="00764476"/>
    <w:rsid w:val="00764B25"/>
    <w:rsid w:val="00765055"/>
    <w:rsid w:val="00770011"/>
    <w:rsid w:val="00772E18"/>
    <w:rsid w:val="00773354"/>
    <w:rsid w:val="00773C9F"/>
    <w:rsid w:val="0077521E"/>
    <w:rsid w:val="0077680E"/>
    <w:rsid w:val="00776BD5"/>
    <w:rsid w:val="00776E23"/>
    <w:rsid w:val="00776E62"/>
    <w:rsid w:val="0078181C"/>
    <w:rsid w:val="00782B63"/>
    <w:rsid w:val="00784C16"/>
    <w:rsid w:val="00784DDC"/>
    <w:rsid w:val="0078598B"/>
    <w:rsid w:val="00785F1B"/>
    <w:rsid w:val="00786B24"/>
    <w:rsid w:val="00787006"/>
    <w:rsid w:val="0079085C"/>
    <w:rsid w:val="0079097A"/>
    <w:rsid w:val="00790A32"/>
    <w:rsid w:val="00791156"/>
    <w:rsid w:val="00792CDA"/>
    <w:rsid w:val="0079356C"/>
    <w:rsid w:val="007944ED"/>
    <w:rsid w:val="00795278"/>
    <w:rsid w:val="007958FB"/>
    <w:rsid w:val="00796F22"/>
    <w:rsid w:val="007A0B3C"/>
    <w:rsid w:val="007A4B19"/>
    <w:rsid w:val="007A683E"/>
    <w:rsid w:val="007A69A1"/>
    <w:rsid w:val="007A6A71"/>
    <w:rsid w:val="007A6C30"/>
    <w:rsid w:val="007A7C6C"/>
    <w:rsid w:val="007B011B"/>
    <w:rsid w:val="007B110A"/>
    <w:rsid w:val="007B2304"/>
    <w:rsid w:val="007B5D4B"/>
    <w:rsid w:val="007B6F29"/>
    <w:rsid w:val="007C0A92"/>
    <w:rsid w:val="007C2053"/>
    <w:rsid w:val="007C27DC"/>
    <w:rsid w:val="007C2883"/>
    <w:rsid w:val="007C2C17"/>
    <w:rsid w:val="007C4277"/>
    <w:rsid w:val="007C43C4"/>
    <w:rsid w:val="007C5D5C"/>
    <w:rsid w:val="007C630E"/>
    <w:rsid w:val="007C67D2"/>
    <w:rsid w:val="007C6EA2"/>
    <w:rsid w:val="007D08E4"/>
    <w:rsid w:val="007D1043"/>
    <w:rsid w:val="007D18EC"/>
    <w:rsid w:val="007D26C9"/>
    <w:rsid w:val="007D292A"/>
    <w:rsid w:val="007D31D3"/>
    <w:rsid w:val="007D3DDC"/>
    <w:rsid w:val="007D4559"/>
    <w:rsid w:val="007D5869"/>
    <w:rsid w:val="007D5935"/>
    <w:rsid w:val="007D59C0"/>
    <w:rsid w:val="007D6303"/>
    <w:rsid w:val="007D6809"/>
    <w:rsid w:val="007D792C"/>
    <w:rsid w:val="007D7E45"/>
    <w:rsid w:val="007D7EA1"/>
    <w:rsid w:val="007E0069"/>
    <w:rsid w:val="007E0400"/>
    <w:rsid w:val="007E0555"/>
    <w:rsid w:val="007E09A1"/>
    <w:rsid w:val="007E0A70"/>
    <w:rsid w:val="007E0C3A"/>
    <w:rsid w:val="007E249B"/>
    <w:rsid w:val="007E2507"/>
    <w:rsid w:val="007E4498"/>
    <w:rsid w:val="007E461C"/>
    <w:rsid w:val="007E4B9B"/>
    <w:rsid w:val="007E5257"/>
    <w:rsid w:val="007E5F36"/>
    <w:rsid w:val="007E6419"/>
    <w:rsid w:val="007E6E8E"/>
    <w:rsid w:val="007E710D"/>
    <w:rsid w:val="007E7211"/>
    <w:rsid w:val="007E7EE2"/>
    <w:rsid w:val="007E7FF0"/>
    <w:rsid w:val="007F01C8"/>
    <w:rsid w:val="007F01EE"/>
    <w:rsid w:val="007F0410"/>
    <w:rsid w:val="007F1860"/>
    <w:rsid w:val="007F2792"/>
    <w:rsid w:val="007F2BBB"/>
    <w:rsid w:val="007F2EE8"/>
    <w:rsid w:val="007F3C3B"/>
    <w:rsid w:val="007F436D"/>
    <w:rsid w:val="007F47A7"/>
    <w:rsid w:val="007F47F6"/>
    <w:rsid w:val="007F651E"/>
    <w:rsid w:val="007F6A41"/>
    <w:rsid w:val="007F6DC0"/>
    <w:rsid w:val="007F7F59"/>
    <w:rsid w:val="0080006E"/>
    <w:rsid w:val="0080066E"/>
    <w:rsid w:val="00801775"/>
    <w:rsid w:val="00801DBA"/>
    <w:rsid w:val="008020F3"/>
    <w:rsid w:val="00802A28"/>
    <w:rsid w:val="00803944"/>
    <w:rsid w:val="008049B6"/>
    <w:rsid w:val="00805B23"/>
    <w:rsid w:val="0080636B"/>
    <w:rsid w:val="00806442"/>
    <w:rsid w:val="008111BC"/>
    <w:rsid w:val="00812149"/>
    <w:rsid w:val="00812786"/>
    <w:rsid w:val="008127F8"/>
    <w:rsid w:val="00812DDD"/>
    <w:rsid w:val="0081393C"/>
    <w:rsid w:val="00813BC6"/>
    <w:rsid w:val="00814E3C"/>
    <w:rsid w:val="00815626"/>
    <w:rsid w:val="0081697B"/>
    <w:rsid w:val="00817685"/>
    <w:rsid w:val="00820008"/>
    <w:rsid w:val="00822191"/>
    <w:rsid w:val="00822829"/>
    <w:rsid w:val="00823005"/>
    <w:rsid w:val="00825005"/>
    <w:rsid w:val="00830C39"/>
    <w:rsid w:val="00830CBA"/>
    <w:rsid w:val="00832982"/>
    <w:rsid w:val="00833B94"/>
    <w:rsid w:val="00835BC6"/>
    <w:rsid w:val="00835FBB"/>
    <w:rsid w:val="00836A45"/>
    <w:rsid w:val="00836CB2"/>
    <w:rsid w:val="0084051F"/>
    <w:rsid w:val="008416DA"/>
    <w:rsid w:val="00841DBA"/>
    <w:rsid w:val="0084376E"/>
    <w:rsid w:val="00843EA5"/>
    <w:rsid w:val="0084568D"/>
    <w:rsid w:val="008457B8"/>
    <w:rsid w:val="00845E67"/>
    <w:rsid w:val="00845EDC"/>
    <w:rsid w:val="008462D6"/>
    <w:rsid w:val="0084760A"/>
    <w:rsid w:val="0085071D"/>
    <w:rsid w:val="00850A1C"/>
    <w:rsid w:val="00850EE7"/>
    <w:rsid w:val="00851241"/>
    <w:rsid w:val="00851C32"/>
    <w:rsid w:val="00852733"/>
    <w:rsid w:val="0085464A"/>
    <w:rsid w:val="0085505A"/>
    <w:rsid w:val="00855E68"/>
    <w:rsid w:val="00856A51"/>
    <w:rsid w:val="00856C5C"/>
    <w:rsid w:val="008573C1"/>
    <w:rsid w:val="00860E94"/>
    <w:rsid w:val="0086189F"/>
    <w:rsid w:val="00862833"/>
    <w:rsid w:val="00864A7F"/>
    <w:rsid w:val="00864BDE"/>
    <w:rsid w:val="00866111"/>
    <w:rsid w:val="00866C6E"/>
    <w:rsid w:val="0086701D"/>
    <w:rsid w:val="008705C9"/>
    <w:rsid w:val="00871FB9"/>
    <w:rsid w:val="00872032"/>
    <w:rsid w:val="0087216B"/>
    <w:rsid w:val="008724FA"/>
    <w:rsid w:val="008727D0"/>
    <w:rsid w:val="00872BCC"/>
    <w:rsid w:val="00872C7F"/>
    <w:rsid w:val="00873680"/>
    <w:rsid w:val="00873A5D"/>
    <w:rsid w:val="008742A4"/>
    <w:rsid w:val="00875B3F"/>
    <w:rsid w:val="008768CC"/>
    <w:rsid w:val="008807EB"/>
    <w:rsid w:val="00881096"/>
    <w:rsid w:val="00881463"/>
    <w:rsid w:val="00882DBE"/>
    <w:rsid w:val="00883017"/>
    <w:rsid w:val="0088308D"/>
    <w:rsid w:val="008832F0"/>
    <w:rsid w:val="00883477"/>
    <w:rsid w:val="008845A6"/>
    <w:rsid w:val="00885188"/>
    <w:rsid w:val="00885833"/>
    <w:rsid w:val="00885C63"/>
    <w:rsid w:val="00886662"/>
    <w:rsid w:val="00887DB2"/>
    <w:rsid w:val="00891380"/>
    <w:rsid w:val="008916E3"/>
    <w:rsid w:val="00891DA2"/>
    <w:rsid w:val="00892364"/>
    <w:rsid w:val="008927C0"/>
    <w:rsid w:val="008937C4"/>
    <w:rsid w:val="00894013"/>
    <w:rsid w:val="00894172"/>
    <w:rsid w:val="00894A27"/>
    <w:rsid w:val="00895FA1"/>
    <w:rsid w:val="008968CB"/>
    <w:rsid w:val="00897A9A"/>
    <w:rsid w:val="008A1AB1"/>
    <w:rsid w:val="008A3931"/>
    <w:rsid w:val="008A39FD"/>
    <w:rsid w:val="008A3AAD"/>
    <w:rsid w:val="008A4194"/>
    <w:rsid w:val="008A4244"/>
    <w:rsid w:val="008A46C1"/>
    <w:rsid w:val="008A5850"/>
    <w:rsid w:val="008A59C0"/>
    <w:rsid w:val="008A6C24"/>
    <w:rsid w:val="008A764B"/>
    <w:rsid w:val="008A7CD5"/>
    <w:rsid w:val="008B0451"/>
    <w:rsid w:val="008B07C7"/>
    <w:rsid w:val="008B1DF6"/>
    <w:rsid w:val="008B21D1"/>
    <w:rsid w:val="008B24F1"/>
    <w:rsid w:val="008B4143"/>
    <w:rsid w:val="008B4613"/>
    <w:rsid w:val="008B5AC5"/>
    <w:rsid w:val="008B76E0"/>
    <w:rsid w:val="008B7700"/>
    <w:rsid w:val="008B7DCA"/>
    <w:rsid w:val="008B7EE6"/>
    <w:rsid w:val="008C0FBD"/>
    <w:rsid w:val="008C1425"/>
    <w:rsid w:val="008C20D5"/>
    <w:rsid w:val="008C26EA"/>
    <w:rsid w:val="008C2989"/>
    <w:rsid w:val="008C2EE7"/>
    <w:rsid w:val="008C76BA"/>
    <w:rsid w:val="008C78CB"/>
    <w:rsid w:val="008C7C8D"/>
    <w:rsid w:val="008D1154"/>
    <w:rsid w:val="008D19D9"/>
    <w:rsid w:val="008D1BB7"/>
    <w:rsid w:val="008D2F80"/>
    <w:rsid w:val="008D4434"/>
    <w:rsid w:val="008D570D"/>
    <w:rsid w:val="008D59F9"/>
    <w:rsid w:val="008D5D1B"/>
    <w:rsid w:val="008D780E"/>
    <w:rsid w:val="008D78B9"/>
    <w:rsid w:val="008D7D4D"/>
    <w:rsid w:val="008D7E02"/>
    <w:rsid w:val="008E058D"/>
    <w:rsid w:val="008E197E"/>
    <w:rsid w:val="008E333C"/>
    <w:rsid w:val="008E47A9"/>
    <w:rsid w:val="008E4E7C"/>
    <w:rsid w:val="008E711C"/>
    <w:rsid w:val="008E7F86"/>
    <w:rsid w:val="008F169E"/>
    <w:rsid w:val="008F1EEE"/>
    <w:rsid w:val="008F2BB5"/>
    <w:rsid w:val="008F3168"/>
    <w:rsid w:val="008F36E3"/>
    <w:rsid w:val="008F36FE"/>
    <w:rsid w:val="008F3FA9"/>
    <w:rsid w:val="008F7D28"/>
    <w:rsid w:val="009009DA"/>
    <w:rsid w:val="0090216C"/>
    <w:rsid w:val="0090600E"/>
    <w:rsid w:val="00906FC5"/>
    <w:rsid w:val="00907D9B"/>
    <w:rsid w:val="00911312"/>
    <w:rsid w:val="0091170A"/>
    <w:rsid w:val="00911FEC"/>
    <w:rsid w:val="00913338"/>
    <w:rsid w:val="00916714"/>
    <w:rsid w:val="00916CE6"/>
    <w:rsid w:val="0092010E"/>
    <w:rsid w:val="009206F2"/>
    <w:rsid w:val="009206FF"/>
    <w:rsid w:val="009213A5"/>
    <w:rsid w:val="0092335F"/>
    <w:rsid w:val="00924B6E"/>
    <w:rsid w:val="009260D6"/>
    <w:rsid w:val="00926FF3"/>
    <w:rsid w:val="00927A62"/>
    <w:rsid w:val="00930932"/>
    <w:rsid w:val="00930D4D"/>
    <w:rsid w:val="00931B6B"/>
    <w:rsid w:val="00932837"/>
    <w:rsid w:val="0093489C"/>
    <w:rsid w:val="00934A58"/>
    <w:rsid w:val="00935C70"/>
    <w:rsid w:val="009367A3"/>
    <w:rsid w:val="00937E24"/>
    <w:rsid w:val="009407CF"/>
    <w:rsid w:val="00942B62"/>
    <w:rsid w:val="00942ECC"/>
    <w:rsid w:val="00944085"/>
    <w:rsid w:val="00945069"/>
    <w:rsid w:val="0094638E"/>
    <w:rsid w:val="0094665A"/>
    <w:rsid w:val="0094761A"/>
    <w:rsid w:val="00947EF8"/>
    <w:rsid w:val="0095015E"/>
    <w:rsid w:val="009502CA"/>
    <w:rsid w:val="00953A52"/>
    <w:rsid w:val="009547F1"/>
    <w:rsid w:val="00954C05"/>
    <w:rsid w:val="00955A96"/>
    <w:rsid w:val="009564D8"/>
    <w:rsid w:val="00956960"/>
    <w:rsid w:val="00961A9E"/>
    <w:rsid w:val="00962691"/>
    <w:rsid w:val="00962993"/>
    <w:rsid w:val="00962C6B"/>
    <w:rsid w:val="009630D9"/>
    <w:rsid w:val="009632FC"/>
    <w:rsid w:val="009635CE"/>
    <w:rsid w:val="00966034"/>
    <w:rsid w:val="00966FC7"/>
    <w:rsid w:val="00970713"/>
    <w:rsid w:val="0097186C"/>
    <w:rsid w:val="0097212D"/>
    <w:rsid w:val="00973332"/>
    <w:rsid w:val="009737C4"/>
    <w:rsid w:val="0097391E"/>
    <w:rsid w:val="009746C2"/>
    <w:rsid w:val="00980306"/>
    <w:rsid w:val="00980AA7"/>
    <w:rsid w:val="00980E26"/>
    <w:rsid w:val="0098182C"/>
    <w:rsid w:val="00981A20"/>
    <w:rsid w:val="00981E40"/>
    <w:rsid w:val="00982467"/>
    <w:rsid w:val="00982590"/>
    <w:rsid w:val="00982D29"/>
    <w:rsid w:val="00983CE6"/>
    <w:rsid w:val="009845A8"/>
    <w:rsid w:val="00984C9B"/>
    <w:rsid w:val="0098620D"/>
    <w:rsid w:val="009862B1"/>
    <w:rsid w:val="00986441"/>
    <w:rsid w:val="00986559"/>
    <w:rsid w:val="00991AA5"/>
    <w:rsid w:val="00991F61"/>
    <w:rsid w:val="00992082"/>
    <w:rsid w:val="0099253E"/>
    <w:rsid w:val="009935B5"/>
    <w:rsid w:val="00994812"/>
    <w:rsid w:val="009956AD"/>
    <w:rsid w:val="00996406"/>
    <w:rsid w:val="0099741F"/>
    <w:rsid w:val="009A0B76"/>
    <w:rsid w:val="009A17FB"/>
    <w:rsid w:val="009A2D8C"/>
    <w:rsid w:val="009A3D6C"/>
    <w:rsid w:val="009A3FDF"/>
    <w:rsid w:val="009A4855"/>
    <w:rsid w:val="009A4F80"/>
    <w:rsid w:val="009A62B3"/>
    <w:rsid w:val="009A757D"/>
    <w:rsid w:val="009A7873"/>
    <w:rsid w:val="009A79CD"/>
    <w:rsid w:val="009B0C38"/>
    <w:rsid w:val="009B230A"/>
    <w:rsid w:val="009B279C"/>
    <w:rsid w:val="009B2AB5"/>
    <w:rsid w:val="009B3AD9"/>
    <w:rsid w:val="009B4233"/>
    <w:rsid w:val="009B431F"/>
    <w:rsid w:val="009B43AC"/>
    <w:rsid w:val="009B56BE"/>
    <w:rsid w:val="009B5BCA"/>
    <w:rsid w:val="009B6018"/>
    <w:rsid w:val="009B7270"/>
    <w:rsid w:val="009B76F9"/>
    <w:rsid w:val="009C0481"/>
    <w:rsid w:val="009C0929"/>
    <w:rsid w:val="009C2F8C"/>
    <w:rsid w:val="009C34C3"/>
    <w:rsid w:val="009C3B9B"/>
    <w:rsid w:val="009C4083"/>
    <w:rsid w:val="009C4DAA"/>
    <w:rsid w:val="009C5A52"/>
    <w:rsid w:val="009C7181"/>
    <w:rsid w:val="009C7856"/>
    <w:rsid w:val="009C7CFC"/>
    <w:rsid w:val="009D04A2"/>
    <w:rsid w:val="009D1378"/>
    <w:rsid w:val="009D2F9A"/>
    <w:rsid w:val="009D3AB2"/>
    <w:rsid w:val="009D3AB3"/>
    <w:rsid w:val="009D4B6D"/>
    <w:rsid w:val="009D5306"/>
    <w:rsid w:val="009D580E"/>
    <w:rsid w:val="009D5D05"/>
    <w:rsid w:val="009D71F6"/>
    <w:rsid w:val="009D7559"/>
    <w:rsid w:val="009D759B"/>
    <w:rsid w:val="009D7A43"/>
    <w:rsid w:val="009E1072"/>
    <w:rsid w:val="009E10EB"/>
    <w:rsid w:val="009E1581"/>
    <w:rsid w:val="009E49A1"/>
    <w:rsid w:val="009E51F9"/>
    <w:rsid w:val="009E5BDD"/>
    <w:rsid w:val="009F007A"/>
    <w:rsid w:val="009F137B"/>
    <w:rsid w:val="009F3CA9"/>
    <w:rsid w:val="009F3E44"/>
    <w:rsid w:val="009F3E68"/>
    <w:rsid w:val="009F502D"/>
    <w:rsid w:val="009F686F"/>
    <w:rsid w:val="009F6D48"/>
    <w:rsid w:val="009F7FA8"/>
    <w:rsid w:val="00A00C07"/>
    <w:rsid w:val="00A00CE2"/>
    <w:rsid w:val="00A00D6F"/>
    <w:rsid w:val="00A00E12"/>
    <w:rsid w:val="00A010B2"/>
    <w:rsid w:val="00A0119E"/>
    <w:rsid w:val="00A0122C"/>
    <w:rsid w:val="00A02600"/>
    <w:rsid w:val="00A03CA5"/>
    <w:rsid w:val="00A0613E"/>
    <w:rsid w:val="00A06810"/>
    <w:rsid w:val="00A06B79"/>
    <w:rsid w:val="00A0775F"/>
    <w:rsid w:val="00A07C61"/>
    <w:rsid w:val="00A1015F"/>
    <w:rsid w:val="00A126C2"/>
    <w:rsid w:val="00A1323A"/>
    <w:rsid w:val="00A14E4F"/>
    <w:rsid w:val="00A16822"/>
    <w:rsid w:val="00A17AA1"/>
    <w:rsid w:val="00A17ABB"/>
    <w:rsid w:val="00A20575"/>
    <w:rsid w:val="00A22002"/>
    <w:rsid w:val="00A22D3F"/>
    <w:rsid w:val="00A236A0"/>
    <w:rsid w:val="00A23D39"/>
    <w:rsid w:val="00A241BC"/>
    <w:rsid w:val="00A24ABE"/>
    <w:rsid w:val="00A25394"/>
    <w:rsid w:val="00A3179C"/>
    <w:rsid w:val="00A32965"/>
    <w:rsid w:val="00A32D17"/>
    <w:rsid w:val="00A32F28"/>
    <w:rsid w:val="00A33B02"/>
    <w:rsid w:val="00A34241"/>
    <w:rsid w:val="00A3538E"/>
    <w:rsid w:val="00A3576F"/>
    <w:rsid w:val="00A418F9"/>
    <w:rsid w:val="00A44042"/>
    <w:rsid w:val="00A440AB"/>
    <w:rsid w:val="00A46301"/>
    <w:rsid w:val="00A476AC"/>
    <w:rsid w:val="00A501BB"/>
    <w:rsid w:val="00A5301B"/>
    <w:rsid w:val="00A556DA"/>
    <w:rsid w:val="00A57A3B"/>
    <w:rsid w:val="00A607B1"/>
    <w:rsid w:val="00A60EF6"/>
    <w:rsid w:val="00A60FF3"/>
    <w:rsid w:val="00A61ACC"/>
    <w:rsid w:val="00A62FF2"/>
    <w:rsid w:val="00A6346F"/>
    <w:rsid w:val="00A64578"/>
    <w:rsid w:val="00A64F56"/>
    <w:rsid w:val="00A67A7C"/>
    <w:rsid w:val="00A70045"/>
    <w:rsid w:val="00A718EF"/>
    <w:rsid w:val="00A7470B"/>
    <w:rsid w:val="00A753F4"/>
    <w:rsid w:val="00A7654C"/>
    <w:rsid w:val="00A77025"/>
    <w:rsid w:val="00A80187"/>
    <w:rsid w:val="00A81084"/>
    <w:rsid w:val="00A82BF7"/>
    <w:rsid w:val="00A82E3A"/>
    <w:rsid w:val="00A82FB8"/>
    <w:rsid w:val="00A831A1"/>
    <w:rsid w:val="00A839D7"/>
    <w:rsid w:val="00A84380"/>
    <w:rsid w:val="00A84C6E"/>
    <w:rsid w:val="00A85C1F"/>
    <w:rsid w:val="00A863A4"/>
    <w:rsid w:val="00A86973"/>
    <w:rsid w:val="00A9041B"/>
    <w:rsid w:val="00A91C85"/>
    <w:rsid w:val="00A92A05"/>
    <w:rsid w:val="00A92EBB"/>
    <w:rsid w:val="00A92FBE"/>
    <w:rsid w:val="00A933B1"/>
    <w:rsid w:val="00A936A3"/>
    <w:rsid w:val="00A93D0A"/>
    <w:rsid w:val="00A942E9"/>
    <w:rsid w:val="00AA0E46"/>
    <w:rsid w:val="00AA1E96"/>
    <w:rsid w:val="00AA207F"/>
    <w:rsid w:val="00AA2D26"/>
    <w:rsid w:val="00AA341A"/>
    <w:rsid w:val="00AA4073"/>
    <w:rsid w:val="00AA422E"/>
    <w:rsid w:val="00AA4F62"/>
    <w:rsid w:val="00AA584E"/>
    <w:rsid w:val="00AA6560"/>
    <w:rsid w:val="00AA7030"/>
    <w:rsid w:val="00AA7482"/>
    <w:rsid w:val="00AA766C"/>
    <w:rsid w:val="00AB0107"/>
    <w:rsid w:val="00AB0AB2"/>
    <w:rsid w:val="00AB1437"/>
    <w:rsid w:val="00AB19D3"/>
    <w:rsid w:val="00AB20D6"/>
    <w:rsid w:val="00AB256A"/>
    <w:rsid w:val="00AB2A57"/>
    <w:rsid w:val="00AB2DF2"/>
    <w:rsid w:val="00AB37A4"/>
    <w:rsid w:val="00AB4E4C"/>
    <w:rsid w:val="00AB6AA2"/>
    <w:rsid w:val="00AB7A09"/>
    <w:rsid w:val="00AC0C13"/>
    <w:rsid w:val="00AC169B"/>
    <w:rsid w:val="00AC3055"/>
    <w:rsid w:val="00AC3B37"/>
    <w:rsid w:val="00AC3D40"/>
    <w:rsid w:val="00AC3DF0"/>
    <w:rsid w:val="00AC4117"/>
    <w:rsid w:val="00AC5611"/>
    <w:rsid w:val="00AC6BD6"/>
    <w:rsid w:val="00AC6D4A"/>
    <w:rsid w:val="00AC6DC8"/>
    <w:rsid w:val="00AC7154"/>
    <w:rsid w:val="00AC765E"/>
    <w:rsid w:val="00AD0189"/>
    <w:rsid w:val="00AD073E"/>
    <w:rsid w:val="00AD12E0"/>
    <w:rsid w:val="00AD2FCA"/>
    <w:rsid w:val="00AD3E25"/>
    <w:rsid w:val="00AD6616"/>
    <w:rsid w:val="00AD7E5C"/>
    <w:rsid w:val="00AE3031"/>
    <w:rsid w:val="00AE3504"/>
    <w:rsid w:val="00AE3DE6"/>
    <w:rsid w:val="00AE4210"/>
    <w:rsid w:val="00AE4BF4"/>
    <w:rsid w:val="00AE681F"/>
    <w:rsid w:val="00AE7963"/>
    <w:rsid w:val="00AE7B90"/>
    <w:rsid w:val="00AF003B"/>
    <w:rsid w:val="00AF0347"/>
    <w:rsid w:val="00AF0521"/>
    <w:rsid w:val="00AF1DA3"/>
    <w:rsid w:val="00AF2596"/>
    <w:rsid w:val="00AF2DB5"/>
    <w:rsid w:val="00AF326D"/>
    <w:rsid w:val="00AF6062"/>
    <w:rsid w:val="00AF6DFE"/>
    <w:rsid w:val="00AF75DB"/>
    <w:rsid w:val="00B01642"/>
    <w:rsid w:val="00B04135"/>
    <w:rsid w:val="00B0440C"/>
    <w:rsid w:val="00B0455B"/>
    <w:rsid w:val="00B05022"/>
    <w:rsid w:val="00B063B0"/>
    <w:rsid w:val="00B06976"/>
    <w:rsid w:val="00B0714C"/>
    <w:rsid w:val="00B072A6"/>
    <w:rsid w:val="00B07FDE"/>
    <w:rsid w:val="00B10AD1"/>
    <w:rsid w:val="00B11065"/>
    <w:rsid w:val="00B11BD0"/>
    <w:rsid w:val="00B12935"/>
    <w:rsid w:val="00B13A98"/>
    <w:rsid w:val="00B13C93"/>
    <w:rsid w:val="00B14967"/>
    <w:rsid w:val="00B16673"/>
    <w:rsid w:val="00B17317"/>
    <w:rsid w:val="00B2032A"/>
    <w:rsid w:val="00B20A35"/>
    <w:rsid w:val="00B2276F"/>
    <w:rsid w:val="00B23C32"/>
    <w:rsid w:val="00B254A7"/>
    <w:rsid w:val="00B25921"/>
    <w:rsid w:val="00B26229"/>
    <w:rsid w:val="00B2690F"/>
    <w:rsid w:val="00B2691B"/>
    <w:rsid w:val="00B26B25"/>
    <w:rsid w:val="00B27626"/>
    <w:rsid w:val="00B31762"/>
    <w:rsid w:val="00B31F5D"/>
    <w:rsid w:val="00B328B6"/>
    <w:rsid w:val="00B3296E"/>
    <w:rsid w:val="00B330DB"/>
    <w:rsid w:val="00B33D84"/>
    <w:rsid w:val="00B34F17"/>
    <w:rsid w:val="00B362E0"/>
    <w:rsid w:val="00B40737"/>
    <w:rsid w:val="00B4237E"/>
    <w:rsid w:val="00B42736"/>
    <w:rsid w:val="00B431C5"/>
    <w:rsid w:val="00B43B0E"/>
    <w:rsid w:val="00B44E1B"/>
    <w:rsid w:val="00B450E2"/>
    <w:rsid w:val="00B45F97"/>
    <w:rsid w:val="00B50387"/>
    <w:rsid w:val="00B51734"/>
    <w:rsid w:val="00B5184F"/>
    <w:rsid w:val="00B520DE"/>
    <w:rsid w:val="00B52439"/>
    <w:rsid w:val="00B5262E"/>
    <w:rsid w:val="00B536F7"/>
    <w:rsid w:val="00B53E83"/>
    <w:rsid w:val="00B549BB"/>
    <w:rsid w:val="00B54D67"/>
    <w:rsid w:val="00B5746E"/>
    <w:rsid w:val="00B606FD"/>
    <w:rsid w:val="00B60A6F"/>
    <w:rsid w:val="00B60C61"/>
    <w:rsid w:val="00B615E4"/>
    <w:rsid w:val="00B61773"/>
    <w:rsid w:val="00B61E66"/>
    <w:rsid w:val="00B622FB"/>
    <w:rsid w:val="00B62906"/>
    <w:rsid w:val="00B65589"/>
    <w:rsid w:val="00B67ADB"/>
    <w:rsid w:val="00B67F27"/>
    <w:rsid w:val="00B70CDA"/>
    <w:rsid w:val="00B70FD1"/>
    <w:rsid w:val="00B71FAB"/>
    <w:rsid w:val="00B721DC"/>
    <w:rsid w:val="00B72932"/>
    <w:rsid w:val="00B7393B"/>
    <w:rsid w:val="00B74511"/>
    <w:rsid w:val="00B772FC"/>
    <w:rsid w:val="00B7771A"/>
    <w:rsid w:val="00B77F1B"/>
    <w:rsid w:val="00B82EA6"/>
    <w:rsid w:val="00B84D7E"/>
    <w:rsid w:val="00B84F23"/>
    <w:rsid w:val="00B84F4D"/>
    <w:rsid w:val="00B85393"/>
    <w:rsid w:val="00B8547F"/>
    <w:rsid w:val="00B85707"/>
    <w:rsid w:val="00B90E7E"/>
    <w:rsid w:val="00B914CF"/>
    <w:rsid w:val="00B914EB"/>
    <w:rsid w:val="00B92611"/>
    <w:rsid w:val="00B9352C"/>
    <w:rsid w:val="00B94162"/>
    <w:rsid w:val="00B9456B"/>
    <w:rsid w:val="00B947E2"/>
    <w:rsid w:val="00B947ED"/>
    <w:rsid w:val="00B94ADF"/>
    <w:rsid w:val="00B9508D"/>
    <w:rsid w:val="00B97528"/>
    <w:rsid w:val="00BA0858"/>
    <w:rsid w:val="00BA2D01"/>
    <w:rsid w:val="00BA32E5"/>
    <w:rsid w:val="00BA3984"/>
    <w:rsid w:val="00BA40A4"/>
    <w:rsid w:val="00BA40CE"/>
    <w:rsid w:val="00BA465A"/>
    <w:rsid w:val="00BA5371"/>
    <w:rsid w:val="00BA53A2"/>
    <w:rsid w:val="00BA53E5"/>
    <w:rsid w:val="00BA6F3B"/>
    <w:rsid w:val="00BB0B05"/>
    <w:rsid w:val="00BB18AE"/>
    <w:rsid w:val="00BB18F2"/>
    <w:rsid w:val="00BB199F"/>
    <w:rsid w:val="00BB3463"/>
    <w:rsid w:val="00BB36CE"/>
    <w:rsid w:val="00BB3FC9"/>
    <w:rsid w:val="00BB4FA4"/>
    <w:rsid w:val="00BB6387"/>
    <w:rsid w:val="00BB6A63"/>
    <w:rsid w:val="00BB6CCF"/>
    <w:rsid w:val="00BB73C8"/>
    <w:rsid w:val="00BB7691"/>
    <w:rsid w:val="00BB769B"/>
    <w:rsid w:val="00BC0723"/>
    <w:rsid w:val="00BC14E0"/>
    <w:rsid w:val="00BC268D"/>
    <w:rsid w:val="00BC28D4"/>
    <w:rsid w:val="00BC36C1"/>
    <w:rsid w:val="00BC4C56"/>
    <w:rsid w:val="00BC5466"/>
    <w:rsid w:val="00BC5E8D"/>
    <w:rsid w:val="00BC5FA3"/>
    <w:rsid w:val="00BC6092"/>
    <w:rsid w:val="00BC6F1C"/>
    <w:rsid w:val="00BC71C4"/>
    <w:rsid w:val="00BC7832"/>
    <w:rsid w:val="00BC7A8C"/>
    <w:rsid w:val="00BD0A78"/>
    <w:rsid w:val="00BD0DDC"/>
    <w:rsid w:val="00BD11AF"/>
    <w:rsid w:val="00BD20A0"/>
    <w:rsid w:val="00BD2194"/>
    <w:rsid w:val="00BD2B41"/>
    <w:rsid w:val="00BD325B"/>
    <w:rsid w:val="00BD358F"/>
    <w:rsid w:val="00BD4BC0"/>
    <w:rsid w:val="00BD4D52"/>
    <w:rsid w:val="00BD5077"/>
    <w:rsid w:val="00BD6735"/>
    <w:rsid w:val="00BD70F5"/>
    <w:rsid w:val="00BE0F25"/>
    <w:rsid w:val="00BE12B7"/>
    <w:rsid w:val="00BE1AFD"/>
    <w:rsid w:val="00BE1C07"/>
    <w:rsid w:val="00BE39EB"/>
    <w:rsid w:val="00BE3FB9"/>
    <w:rsid w:val="00BE43D8"/>
    <w:rsid w:val="00BE4824"/>
    <w:rsid w:val="00BE4DF5"/>
    <w:rsid w:val="00BE5129"/>
    <w:rsid w:val="00BE7EA8"/>
    <w:rsid w:val="00BF1E18"/>
    <w:rsid w:val="00BF25E2"/>
    <w:rsid w:val="00BF3BE5"/>
    <w:rsid w:val="00BF49BA"/>
    <w:rsid w:val="00BF4BAD"/>
    <w:rsid w:val="00BF5B21"/>
    <w:rsid w:val="00BF62B9"/>
    <w:rsid w:val="00C003AA"/>
    <w:rsid w:val="00C011BF"/>
    <w:rsid w:val="00C012A9"/>
    <w:rsid w:val="00C01856"/>
    <w:rsid w:val="00C02038"/>
    <w:rsid w:val="00C04331"/>
    <w:rsid w:val="00C04583"/>
    <w:rsid w:val="00C066A1"/>
    <w:rsid w:val="00C07142"/>
    <w:rsid w:val="00C072A1"/>
    <w:rsid w:val="00C1014E"/>
    <w:rsid w:val="00C1057F"/>
    <w:rsid w:val="00C12CF1"/>
    <w:rsid w:val="00C131EE"/>
    <w:rsid w:val="00C13E6B"/>
    <w:rsid w:val="00C14525"/>
    <w:rsid w:val="00C14621"/>
    <w:rsid w:val="00C14A3C"/>
    <w:rsid w:val="00C16008"/>
    <w:rsid w:val="00C16D4A"/>
    <w:rsid w:val="00C16F8E"/>
    <w:rsid w:val="00C173F4"/>
    <w:rsid w:val="00C23435"/>
    <w:rsid w:val="00C23661"/>
    <w:rsid w:val="00C2401C"/>
    <w:rsid w:val="00C251B9"/>
    <w:rsid w:val="00C25B1A"/>
    <w:rsid w:val="00C2605B"/>
    <w:rsid w:val="00C26E13"/>
    <w:rsid w:val="00C27E08"/>
    <w:rsid w:val="00C31487"/>
    <w:rsid w:val="00C31DE1"/>
    <w:rsid w:val="00C32FFA"/>
    <w:rsid w:val="00C33AD0"/>
    <w:rsid w:val="00C33BD5"/>
    <w:rsid w:val="00C36BE1"/>
    <w:rsid w:val="00C377F5"/>
    <w:rsid w:val="00C41A41"/>
    <w:rsid w:val="00C42430"/>
    <w:rsid w:val="00C43845"/>
    <w:rsid w:val="00C45C9A"/>
    <w:rsid w:val="00C47D41"/>
    <w:rsid w:val="00C51342"/>
    <w:rsid w:val="00C5301D"/>
    <w:rsid w:val="00C53B8A"/>
    <w:rsid w:val="00C53CCF"/>
    <w:rsid w:val="00C55931"/>
    <w:rsid w:val="00C57695"/>
    <w:rsid w:val="00C600D3"/>
    <w:rsid w:val="00C63900"/>
    <w:rsid w:val="00C64085"/>
    <w:rsid w:val="00C6464F"/>
    <w:rsid w:val="00C65757"/>
    <w:rsid w:val="00C65B9B"/>
    <w:rsid w:val="00C6798C"/>
    <w:rsid w:val="00C70B4C"/>
    <w:rsid w:val="00C70E07"/>
    <w:rsid w:val="00C71390"/>
    <w:rsid w:val="00C71EC4"/>
    <w:rsid w:val="00C720D7"/>
    <w:rsid w:val="00C729F8"/>
    <w:rsid w:val="00C7622C"/>
    <w:rsid w:val="00C773D0"/>
    <w:rsid w:val="00C80475"/>
    <w:rsid w:val="00C821AF"/>
    <w:rsid w:val="00C824F8"/>
    <w:rsid w:val="00C829FA"/>
    <w:rsid w:val="00C835BB"/>
    <w:rsid w:val="00C84EA7"/>
    <w:rsid w:val="00C853F7"/>
    <w:rsid w:val="00C858AC"/>
    <w:rsid w:val="00C85A88"/>
    <w:rsid w:val="00C875DA"/>
    <w:rsid w:val="00C87F9C"/>
    <w:rsid w:val="00C908AE"/>
    <w:rsid w:val="00C909EE"/>
    <w:rsid w:val="00C90FBB"/>
    <w:rsid w:val="00C9157F"/>
    <w:rsid w:val="00C91DCD"/>
    <w:rsid w:val="00C92933"/>
    <w:rsid w:val="00C92F8A"/>
    <w:rsid w:val="00C9432D"/>
    <w:rsid w:val="00C94B48"/>
    <w:rsid w:val="00C94B7D"/>
    <w:rsid w:val="00C96A5A"/>
    <w:rsid w:val="00CA0209"/>
    <w:rsid w:val="00CA0D54"/>
    <w:rsid w:val="00CA0F5E"/>
    <w:rsid w:val="00CA4031"/>
    <w:rsid w:val="00CA4146"/>
    <w:rsid w:val="00CA52D1"/>
    <w:rsid w:val="00CB070E"/>
    <w:rsid w:val="00CB4773"/>
    <w:rsid w:val="00CB51E9"/>
    <w:rsid w:val="00CB5E53"/>
    <w:rsid w:val="00CB651F"/>
    <w:rsid w:val="00CB76D2"/>
    <w:rsid w:val="00CB7AD1"/>
    <w:rsid w:val="00CC1926"/>
    <w:rsid w:val="00CC3095"/>
    <w:rsid w:val="00CC34DC"/>
    <w:rsid w:val="00CC3587"/>
    <w:rsid w:val="00CC5278"/>
    <w:rsid w:val="00CC63AC"/>
    <w:rsid w:val="00CC6A14"/>
    <w:rsid w:val="00CC74A3"/>
    <w:rsid w:val="00CD1B5F"/>
    <w:rsid w:val="00CD2A83"/>
    <w:rsid w:val="00CD2CD1"/>
    <w:rsid w:val="00CD47F1"/>
    <w:rsid w:val="00CD4B17"/>
    <w:rsid w:val="00CD4C78"/>
    <w:rsid w:val="00CD5EE0"/>
    <w:rsid w:val="00CD6374"/>
    <w:rsid w:val="00CD6B16"/>
    <w:rsid w:val="00CD6FE2"/>
    <w:rsid w:val="00CE06D4"/>
    <w:rsid w:val="00CE0BD1"/>
    <w:rsid w:val="00CE0CE9"/>
    <w:rsid w:val="00CE196C"/>
    <w:rsid w:val="00CE2AED"/>
    <w:rsid w:val="00CE2B74"/>
    <w:rsid w:val="00CE3BFA"/>
    <w:rsid w:val="00CE3D02"/>
    <w:rsid w:val="00CE4649"/>
    <w:rsid w:val="00CE5E18"/>
    <w:rsid w:val="00CE639F"/>
    <w:rsid w:val="00CE663B"/>
    <w:rsid w:val="00CE6CD5"/>
    <w:rsid w:val="00CE7EC0"/>
    <w:rsid w:val="00CF06F0"/>
    <w:rsid w:val="00CF09D0"/>
    <w:rsid w:val="00CF0A13"/>
    <w:rsid w:val="00CF1372"/>
    <w:rsid w:val="00CF3369"/>
    <w:rsid w:val="00CF3767"/>
    <w:rsid w:val="00CF4D44"/>
    <w:rsid w:val="00CF5F1D"/>
    <w:rsid w:val="00CF68CF"/>
    <w:rsid w:val="00D012D4"/>
    <w:rsid w:val="00D0175E"/>
    <w:rsid w:val="00D01AD6"/>
    <w:rsid w:val="00D0224F"/>
    <w:rsid w:val="00D0269C"/>
    <w:rsid w:val="00D05548"/>
    <w:rsid w:val="00D059CC"/>
    <w:rsid w:val="00D05A92"/>
    <w:rsid w:val="00D05C36"/>
    <w:rsid w:val="00D069CB"/>
    <w:rsid w:val="00D11142"/>
    <w:rsid w:val="00D11998"/>
    <w:rsid w:val="00D149FE"/>
    <w:rsid w:val="00D14A18"/>
    <w:rsid w:val="00D15C22"/>
    <w:rsid w:val="00D15F0A"/>
    <w:rsid w:val="00D16A60"/>
    <w:rsid w:val="00D17A5B"/>
    <w:rsid w:val="00D17D7B"/>
    <w:rsid w:val="00D20F45"/>
    <w:rsid w:val="00D217B3"/>
    <w:rsid w:val="00D21B99"/>
    <w:rsid w:val="00D22850"/>
    <w:rsid w:val="00D24985"/>
    <w:rsid w:val="00D318EB"/>
    <w:rsid w:val="00D32595"/>
    <w:rsid w:val="00D328DE"/>
    <w:rsid w:val="00D3346B"/>
    <w:rsid w:val="00D3462A"/>
    <w:rsid w:val="00D34F81"/>
    <w:rsid w:val="00D3516E"/>
    <w:rsid w:val="00D3650B"/>
    <w:rsid w:val="00D3704C"/>
    <w:rsid w:val="00D37315"/>
    <w:rsid w:val="00D4086C"/>
    <w:rsid w:val="00D41263"/>
    <w:rsid w:val="00D4196E"/>
    <w:rsid w:val="00D41D3D"/>
    <w:rsid w:val="00D431FB"/>
    <w:rsid w:val="00D456BD"/>
    <w:rsid w:val="00D45756"/>
    <w:rsid w:val="00D45F9D"/>
    <w:rsid w:val="00D50489"/>
    <w:rsid w:val="00D51482"/>
    <w:rsid w:val="00D514A7"/>
    <w:rsid w:val="00D51869"/>
    <w:rsid w:val="00D5218A"/>
    <w:rsid w:val="00D52318"/>
    <w:rsid w:val="00D52DAA"/>
    <w:rsid w:val="00D538A4"/>
    <w:rsid w:val="00D543C1"/>
    <w:rsid w:val="00D54E07"/>
    <w:rsid w:val="00D55446"/>
    <w:rsid w:val="00D56CB5"/>
    <w:rsid w:val="00D576AF"/>
    <w:rsid w:val="00D6112B"/>
    <w:rsid w:val="00D62221"/>
    <w:rsid w:val="00D627D7"/>
    <w:rsid w:val="00D63510"/>
    <w:rsid w:val="00D63F54"/>
    <w:rsid w:val="00D6447C"/>
    <w:rsid w:val="00D64DDF"/>
    <w:rsid w:val="00D651CA"/>
    <w:rsid w:val="00D655BA"/>
    <w:rsid w:val="00D67CA5"/>
    <w:rsid w:val="00D70919"/>
    <w:rsid w:val="00D710FD"/>
    <w:rsid w:val="00D7261B"/>
    <w:rsid w:val="00D7291F"/>
    <w:rsid w:val="00D736F4"/>
    <w:rsid w:val="00D7402E"/>
    <w:rsid w:val="00D80E86"/>
    <w:rsid w:val="00D81BE6"/>
    <w:rsid w:val="00D824CB"/>
    <w:rsid w:val="00D825BA"/>
    <w:rsid w:val="00D83415"/>
    <w:rsid w:val="00D8362C"/>
    <w:rsid w:val="00D83A9B"/>
    <w:rsid w:val="00D842BB"/>
    <w:rsid w:val="00D855CC"/>
    <w:rsid w:val="00D85793"/>
    <w:rsid w:val="00D85809"/>
    <w:rsid w:val="00D87C47"/>
    <w:rsid w:val="00D909C6"/>
    <w:rsid w:val="00D90DEB"/>
    <w:rsid w:val="00D90F71"/>
    <w:rsid w:val="00D913D0"/>
    <w:rsid w:val="00D91DDB"/>
    <w:rsid w:val="00D92C99"/>
    <w:rsid w:val="00D93C20"/>
    <w:rsid w:val="00D9411E"/>
    <w:rsid w:val="00D94BA5"/>
    <w:rsid w:val="00D9528D"/>
    <w:rsid w:val="00D969E1"/>
    <w:rsid w:val="00D9729C"/>
    <w:rsid w:val="00DA12A5"/>
    <w:rsid w:val="00DA1892"/>
    <w:rsid w:val="00DA3E9B"/>
    <w:rsid w:val="00DA4436"/>
    <w:rsid w:val="00DA5465"/>
    <w:rsid w:val="00DA60DE"/>
    <w:rsid w:val="00DA6975"/>
    <w:rsid w:val="00DA6A7E"/>
    <w:rsid w:val="00DB0DB2"/>
    <w:rsid w:val="00DB1112"/>
    <w:rsid w:val="00DB1AB6"/>
    <w:rsid w:val="00DB1BEA"/>
    <w:rsid w:val="00DB2982"/>
    <w:rsid w:val="00DB2BCA"/>
    <w:rsid w:val="00DB58D0"/>
    <w:rsid w:val="00DB5AE1"/>
    <w:rsid w:val="00DB5C12"/>
    <w:rsid w:val="00DC1A7D"/>
    <w:rsid w:val="00DC1BA7"/>
    <w:rsid w:val="00DC1E53"/>
    <w:rsid w:val="00DC2017"/>
    <w:rsid w:val="00DC3462"/>
    <w:rsid w:val="00DC3EDC"/>
    <w:rsid w:val="00DC42E2"/>
    <w:rsid w:val="00DC7611"/>
    <w:rsid w:val="00DD06D9"/>
    <w:rsid w:val="00DD0710"/>
    <w:rsid w:val="00DD0A77"/>
    <w:rsid w:val="00DD0C59"/>
    <w:rsid w:val="00DD0C83"/>
    <w:rsid w:val="00DD1279"/>
    <w:rsid w:val="00DD36EF"/>
    <w:rsid w:val="00DD496B"/>
    <w:rsid w:val="00DD54B9"/>
    <w:rsid w:val="00DD5B22"/>
    <w:rsid w:val="00DE0B9E"/>
    <w:rsid w:val="00DE117F"/>
    <w:rsid w:val="00DE1C13"/>
    <w:rsid w:val="00DE4A89"/>
    <w:rsid w:val="00DE5620"/>
    <w:rsid w:val="00DE6C72"/>
    <w:rsid w:val="00DE7FED"/>
    <w:rsid w:val="00DF137B"/>
    <w:rsid w:val="00DF17DD"/>
    <w:rsid w:val="00DF20D0"/>
    <w:rsid w:val="00DF35EF"/>
    <w:rsid w:val="00DF4012"/>
    <w:rsid w:val="00DF46AE"/>
    <w:rsid w:val="00DF5EF9"/>
    <w:rsid w:val="00DF6069"/>
    <w:rsid w:val="00DF6120"/>
    <w:rsid w:val="00DF6B76"/>
    <w:rsid w:val="00DF6BA0"/>
    <w:rsid w:val="00DF6BFD"/>
    <w:rsid w:val="00DF6DD5"/>
    <w:rsid w:val="00E00C35"/>
    <w:rsid w:val="00E02A21"/>
    <w:rsid w:val="00E02B3A"/>
    <w:rsid w:val="00E02C98"/>
    <w:rsid w:val="00E02CE0"/>
    <w:rsid w:val="00E02F70"/>
    <w:rsid w:val="00E0355B"/>
    <w:rsid w:val="00E03E38"/>
    <w:rsid w:val="00E050F4"/>
    <w:rsid w:val="00E0574C"/>
    <w:rsid w:val="00E066DE"/>
    <w:rsid w:val="00E06984"/>
    <w:rsid w:val="00E07EA8"/>
    <w:rsid w:val="00E10806"/>
    <w:rsid w:val="00E1189F"/>
    <w:rsid w:val="00E11AEF"/>
    <w:rsid w:val="00E1254D"/>
    <w:rsid w:val="00E1265D"/>
    <w:rsid w:val="00E134E4"/>
    <w:rsid w:val="00E13538"/>
    <w:rsid w:val="00E13901"/>
    <w:rsid w:val="00E14B8D"/>
    <w:rsid w:val="00E16361"/>
    <w:rsid w:val="00E163F2"/>
    <w:rsid w:val="00E174BE"/>
    <w:rsid w:val="00E177A6"/>
    <w:rsid w:val="00E203EA"/>
    <w:rsid w:val="00E20CB8"/>
    <w:rsid w:val="00E21445"/>
    <w:rsid w:val="00E214F7"/>
    <w:rsid w:val="00E2216D"/>
    <w:rsid w:val="00E23122"/>
    <w:rsid w:val="00E23ADF"/>
    <w:rsid w:val="00E245D5"/>
    <w:rsid w:val="00E246F9"/>
    <w:rsid w:val="00E2479A"/>
    <w:rsid w:val="00E2688B"/>
    <w:rsid w:val="00E2731C"/>
    <w:rsid w:val="00E30818"/>
    <w:rsid w:val="00E3304C"/>
    <w:rsid w:val="00E338E5"/>
    <w:rsid w:val="00E340B1"/>
    <w:rsid w:val="00E348DD"/>
    <w:rsid w:val="00E354B4"/>
    <w:rsid w:val="00E35666"/>
    <w:rsid w:val="00E35F20"/>
    <w:rsid w:val="00E35F21"/>
    <w:rsid w:val="00E36542"/>
    <w:rsid w:val="00E36CC7"/>
    <w:rsid w:val="00E37398"/>
    <w:rsid w:val="00E37C5D"/>
    <w:rsid w:val="00E37EDC"/>
    <w:rsid w:val="00E37FB0"/>
    <w:rsid w:val="00E404A5"/>
    <w:rsid w:val="00E4131D"/>
    <w:rsid w:val="00E41698"/>
    <w:rsid w:val="00E468AC"/>
    <w:rsid w:val="00E51932"/>
    <w:rsid w:val="00E519D1"/>
    <w:rsid w:val="00E53823"/>
    <w:rsid w:val="00E54E50"/>
    <w:rsid w:val="00E55183"/>
    <w:rsid w:val="00E551FD"/>
    <w:rsid w:val="00E55E3E"/>
    <w:rsid w:val="00E56776"/>
    <w:rsid w:val="00E576A0"/>
    <w:rsid w:val="00E57854"/>
    <w:rsid w:val="00E60807"/>
    <w:rsid w:val="00E61985"/>
    <w:rsid w:val="00E61DF1"/>
    <w:rsid w:val="00E6301E"/>
    <w:rsid w:val="00E6363B"/>
    <w:rsid w:val="00E63DCF"/>
    <w:rsid w:val="00E64071"/>
    <w:rsid w:val="00E673E9"/>
    <w:rsid w:val="00E7358B"/>
    <w:rsid w:val="00E749DA"/>
    <w:rsid w:val="00E74B33"/>
    <w:rsid w:val="00E75084"/>
    <w:rsid w:val="00E750D9"/>
    <w:rsid w:val="00E75852"/>
    <w:rsid w:val="00E765D8"/>
    <w:rsid w:val="00E7728A"/>
    <w:rsid w:val="00E804FD"/>
    <w:rsid w:val="00E8327C"/>
    <w:rsid w:val="00E83877"/>
    <w:rsid w:val="00E839CC"/>
    <w:rsid w:val="00E84591"/>
    <w:rsid w:val="00E84844"/>
    <w:rsid w:val="00E8500F"/>
    <w:rsid w:val="00E85488"/>
    <w:rsid w:val="00E85E96"/>
    <w:rsid w:val="00E85FAF"/>
    <w:rsid w:val="00E86BCE"/>
    <w:rsid w:val="00E8755B"/>
    <w:rsid w:val="00E90ABE"/>
    <w:rsid w:val="00E9186C"/>
    <w:rsid w:val="00E91993"/>
    <w:rsid w:val="00E924D9"/>
    <w:rsid w:val="00E92796"/>
    <w:rsid w:val="00E9359E"/>
    <w:rsid w:val="00E93BF1"/>
    <w:rsid w:val="00E940E4"/>
    <w:rsid w:val="00E94416"/>
    <w:rsid w:val="00E946ED"/>
    <w:rsid w:val="00E947C4"/>
    <w:rsid w:val="00E95590"/>
    <w:rsid w:val="00E977A2"/>
    <w:rsid w:val="00EA09F5"/>
    <w:rsid w:val="00EA0B8D"/>
    <w:rsid w:val="00EA2E3F"/>
    <w:rsid w:val="00EA5723"/>
    <w:rsid w:val="00EA5AE6"/>
    <w:rsid w:val="00EA751E"/>
    <w:rsid w:val="00EB0501"/>
    <w:rsid w:val="00EB0F67"/>
    <w:rsid w:val="00EB1409"/>
    <w:rsid w:val="00EB4E2F"/>
    <w:rsid w:val="00EB511B"/>
    <w:rsid w:val="00EB5946"/>
    <w:rsid w:val="00EB5B63"/>
    <w:rsid w:val="00EB657A"/>
    <w:rsid w:val="00EB7EEA"/>
    <w:rsid w:val="00EC1419"/>
    <w:rsid w:val="00EC1E0C"/>
    <w:rsid w:val="00EC1EA5"/>
    <w:rsid w:val="00EC31FF"/>
    <w:rsid w:val="00EC3D99"/>
    <w:rsid w:val="00EC4B32"/>
    <w:rsid w:val="00EC59E2"/>
    <w:rsid w:val="00EC658F"/>
    <w:rsid w:val="00EC68E8"/>
    <w:rsid w:val="00ED036D"/>
    <w:rsid w:val="00ED0B4A"/>
    <w:rsid w:val="00ED0C9A"/>
    <w:rsid w:val="00ED2309"/>
    <w:rsid w:val="00ED2609"/>
    <w:rsid w:val="00ED26F6"/>
    <w:rsid w:val="00ED33A8"/>
    <w:rsid w:val="00ED3992"/>
    <w:rsid w:val="00ED3C06"/>
    <w:rsid w:val="00ED430F"/>
    <w:rsid w:val="00ED4748"/>
    <w:rsid w:val="00ED47B1"/>
    <w:rsid w:val="00ED64FD"/>
    <w:rsid w:val="00ED7EC9"/>
    <w:rsid w:val="00EE0C3D"/>
    <w:rsid w:val="00EE0C9F"/>
    <w:rsid w:val="00EE3031"/>
    <w:rsid w:val="00EE3763"/>
    <w:rsid w:val="00EE63BA"/>
    <w:rsid w:val="00EE740D"/>
    <w:rsid w:val="00EE7B94"/>
    <w:rsid w:val="00EE7BB4"/>
    <w:rsid w:val="00EF0C09"/>
    <w:rsid w:val="00EF37A4"/>
    <w:rsid w:val="00EF3C3D"/>
    <w:rsid w:val="00EF472D"/>
    <w:rsid w:val="00EF5E53"/>
    <w:rsid w:val="00EF5FBC"/>
    <w:rsid w:val="00F004FF"/>
    <w:rsid w:val="00F03CB9"/>
    <w:rsid w:val="00F03E45"/>
    <w:rsid w:val="00F041C4"/>
    <w:rsid w:val="00F044C3"/>
    <w:rsid w:val="00F04C35"/>
    <w:rsid w:val="00F05517"/>
    <w:rsid w:val="00F05862"/>
    <w:rsid w:val="00F077BE"/>
    <w:rsid w:val="00F102D4"/>
    <w:rsid w:val="00F11171"/>
    <w:rsid w:val="00F111C3"/>
    <w:rsid w:val="00F13018"/>
    <w:rsid w:val="00F139FE"/>
    <w:rsid w:val="00F13D72"/>
    <w:rsid w:val="00F14680"/>
    <w:rsid w:val="00F14C08"/>
    <w:rsid w:val="00F1536C"/>
    <w:rsid w:val="00F16653"/>
    <w:rsid w:val="00F16823"/>
    <w:rsid w:val="00F17FC6"/>
    <w:rsid w:val="00F20064"/>
    <w:rsid w:val="00F21145"/>
    <w:rsid w:val="00F217BF"/>
    <w:rsid w:val="00F21C71"/>
    <w:rsid w:val="00F23017"/>
    <w:rsid w:val="00F23027"/>
    <w:rsid w:val="00F30FC9"/>
    <w:rsid w:val="00F3190C"/>
    <w:rsid w:val="00F31E24"/>
    <w:rsid w:val="00F33218"/>
    <w:rsid w:val="00F336A9"/>
    <w:rsid w:val="00F339DA"/>
    <w:rsid w:val="00F33CBD"/>
    <w:rsid w:val="00F349E1"/>
    <w:rsid w:val="00F34ADD"/>
    <w:rsid w:val="00F34F5B"/>
    <w:rsid w:val="00F3579F"/>
    <w:rsid w:val="00F35D29"/>
    <w:rsid w:val="00F3684F"/>
    <w:rsid w:val="00F36FD4"/>
    <w:rsid w:val="00F37A51"/>
    <w:rsid w:val="00F404C2"/>
    <w:rsid w:val="00F41C3F"/>
    <w:rsid w:val="00F420B3"/>
    <w:rsid w:val="00F42DE7"/>
    <w:rsid w:val="00F433E1"/>
    <w:rsid w:val="00F43696"/>
    <w:rsid w:val="00F43AEE"/>
    <w:rsid w:val="00F43F07"/>
    <w:rsid w:val="00F44CC0"/>
    <w:rsid w:val="00F45452"/>
    <w:rsid w:val="00F46D0E"/>
    <w:rsid w:val="00F472AF"/>
    <w:rsid w:val="00F47E64"/>
    <w:rsid w:val="00F532B3"/>
    <w:rsid w:val="00F532F1"/>
    <w:rsid w:val="00F533F6"/>
    <w:rsid w:val="00F54339"/>
    <w:rsid w:val="00F55E40"/>
    <w:rsid w:val="00F56451"/>
    <w:rsid w:val="00F567D0"/>
    <w:rsid w:val="00F56FB9"/>
    <w:rsid w:val="00F57148"/>
    <w:rsid w:val="00F572CA"/>
    <w:rsid w:val="00F576D6"/>
    <w:rsid w:val="00F61890"/>
    <w:rsid w:val="00F626B5"/>
    <w:rsid w:val="00F63C8B"/>
    <w:rsid w:val="00F64961"/>
    <w:rsid w:val="00F657D6"/>
    <w:rsid w:val="00F65890"/>
    <w:rsid w:val="00F65DE6"/>
    <w:rsid w:val="00F66766"/>
    <w:rsid w:val="00F7100D"/>
    <w:rsid w:val="00F711DC"/>
    <w:rsid w:val="00F71415"/>
    <w:rsid w:val="00F723E9"/>
    <w:rsid w:val="00F72EE6"/>
    <w:rsid w:val="00F7338E"/>
    <w:rsid w:val="00F73818"/>
    <w:rsid w:val="00F73C7D"/>
    <w:rsid w:val="00F7577C"/>
    <w:rsid w:val="00F766F4"/>
    <w:rsid w:val="00F76F5F"/>
    <w:rsid w:val="00F772BF"/>
    <w:rsid w:val="00F772CF"/>
    <w:rsid w:val="00F80061"/>
    <w:rsid w:val="00F809CF"/>
    <w:rsid w:val="00F81C6C"/>
    <w:rsid w:val="00F8275C"/>
    <w:rsid w:val="00F82D02"/>
    <w:rsid w:val="00F830A7"/>
    <w:rsid w:val="00F838DC"/>
    <w:rsid w:val="00F83A3C"/>
    <w:rsid w:val="00F86C10"/>
    <w:rsid w:val="00F9060D"/>
    <w:rsid w:val="00F91110"/>
    <w:rsid w:val="00F92381"/>
    <w:rsid w:val="00F95A2E"/>
    <w:rsid w:val="00F963FA"/>
    <w:rsid w:val="00F96B36"/>
    <w:rsid w:val="00F97291"/>
    <w:rsid w:val="00FA0664"/>
    <w:rsid w:val="00FA13D1"/>
    <w:rsid w:val="00FA2502"/>
    <w:rsid w:val="00FA3A81"/>
    <w:rsid w:val="00FA4771"/>
    <w:rsid w:val="00FA4E7A"/>
    <w:rsid w:val="00FA59A2"/>
    <w:rsid w:val="00FA75D9"/>
    <w:rsid w:val="00FA7C92"/>
    <w:rsid w:val="00FB1342"/>
    <w:rsid w:val="00FB1D79"/>
    <w:rsid w:val="00FB22BC"/>
    <w:rsid w:val="00FB2E0C"/>
    <w:rsid w:val="00FB385B"/>
    <w:rsid w:val="00FB55E3"/>
    <w:rsid w:val="00FB5DFC"/>
    <w:rsid w:val="00FB630E"/>
    <w:rsid w:val="00FB700B"/>
    <w:rsid w:val="00FB7D88"/>
    <w:rsid w:val="00FC3CC4"/>
    <w:rsid w:val="00FC403F"/>
    <w:rsid w:val="00FC617F"/>
    <w:rsid w:val="00FC755F"/>
    <w:rsid w:val="00FC77D2"/>
    <w:rsid w:val="00FD02C7"/>
    <w:rsid w:val="00FD0568"/>
    <w:rsid w:val="00FD0EB9"/>
    <w:rsid w:val="00FD2189"/>
    <w:rsid w:val="00FD291B"/>
    <w:rsid w:val="00FD2A94"/>
    <w:rsid w:val="00FD3369"/>
    <w:rsid w:val="00FD3598"/>
    <w:rsid w:val="00FD4A07"/>
    <w:rsid w:val="00FD4CBC"/>
    <w:rsid w:val="00FD7FFD"/>
    <w:rsid w:val="00FE0894"/>
    <w:rsid w:val="00FE0F51"/>
    <w:rsid w:val="00FE11D3"/>
    <w:rsid w:val="00FE196C"/>
    <w:rsid w:val="00FE1E9C"/>
    <w:rsid w:val="00FE2761"/>
    <w:rsid w:val="00FE2A96"/>
    <w:rsid w:val="00FE30E2"/>
    <w:rsid w:val="00FE40B5"/>
    <w:rsid w:val="00FE4A3A"/>
    <w:rsid w:val="00FE5252"/>
    <w:rsid w:val="00FE5D33"/>
    <w:rsid w:val="00FE6AB5"/>
    <w:rsid w:val="00FE7A6F"/>
    <w:rsid w:val="00FF145C"/>
    <w:rsid w:val="00FF2D39"/>
    <w:rsid w:val="00FF30D3"/>
    <w:rsid w:val="00FF3E09"/>
    <w:rsid w:val="00FF438C"/>
    <w:rsid w:val="00FF48DD"/>
    <w:rsid w:val="00FF709A"/>
    <w:rsid w:val="00FF7B66"/>
    <w:rsid w:val="09871551"/>
    <w:rsid w:val="2B7A3FB5"/>
    <w:rsid w:val="33101609"/>
    <w:rsid w:val="3F9503F0"/>
    <w:rsid w:val="74DA6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552" fill="f" fillcolor="white" stroke="f">
      <v:fill color="white" on="f"/>
      <v:stroke on="f"/>
      <v:textbox inset="0,0,0,0"/>
      <o:colormru v:ext="edit" colors="#f49ac1,#fad5e5,#ed49ce,#fef3f7,#f2f2f2,#ed2791,#7f7f7f,#d8d8d8"/>
    </o:shapedefaults>
    <o:shapelayout v:ext="edit">
      <o:idmap v:ext="edit" data="2,3,4,5,6"/>
      <o:rules v:ext="edit">
        <o:r id="V:Rule23" type="connector" idref="#_x0000_s6759"/>
        <o:r id="V:Rule24" type="connector" idref="#_x0000_s6816"/>
        <o:r id="V:Rule25" type="connector" idref="#_x0000_s6697"/>
        <o:r id="V:Rule26" type="connector" idref="#_x0000_s6738"/>
        <o:r id="V:Rule27" type="connector" idref="#_x0000_s6814"/>
        <o:r id="V:Rule28" type="connector" idref="#_x0000_s6717"/>
        <o:r id="V:Rule29" type="connector" idref="#_x0000_s6718"/>
        <o:r id="V:Rule30" type="connector" idref="#_x0000_s6813"/>
        <o:r id="V:Rule31" type="connector" idref="#_x0000_s6812"/>
        <o:r id="V:Rule32" type="connector" idref="#_x0000_s6719"/>
        <o:r id="V:Rule33" type="connector" idref="#_x0000_s6698"/>
        <o:r id="V:Rule34" type="connector" idref="#_x0000_s6700"/>
        <o:r id="V:Rule35" type="connector" idref="#_x0000_s6846"/>
        <o:r id="V:Rule36" type="connector" idref="#_x0000_s6752"/>
        <o:r id="V:Rule37" type="connector" idref="#_x0000_s6829"/>
        <o:r id="V:Rule38" type="connector" idref="#_x0000_s6863"/>
        <o:r id="V:Rule39" type="connector" idref="#_x0000_s6853"/>
        <o:r id="V:Rule40" type="connector" idref="#_x0000_s6699"/>
        <o:r id="V:Rule41" type="connector" idref="#_x0000_s6716"/>
        <o:r id="V:Rule42" type="connector" idref="#_x0000_s6745"/>
        <o:r id="V:Rule43" type="connector" idref="#_x0000_s6701"/>
        <o:r id="V:Rule44" type="connector" idref="#_x0000_s6715"/>
        <o:r id="V:Rule45" type="connector" idref="#_x0000_s6872"/>
      </o:rules>
    </o:shapelayout>
  </w:shapeDefaults>
  <w:decimalSymbol w:val="."/>
  <w:listSeparator w:val=","/>
  <w14:docId w14:val="211DC422"/>
  <w15:chartTrackingRefBased/>
  <w15:docId w15:val="{3DB84EFD-84AD-4D3E-81A6-071404870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 w:qFormat="1"/>
    <w:lsdException w:name="index heading" w:semiHidden="1" w:unhideWhenUsed="1"/>
    <w:lsdException w:name="caption" w:uiPriority="0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3EE2"/>
    <w:pPr>
      <w:widowControl w:val="0"/>
      <w:suppressAutoHyphens/>
      <w:autoSpaceDN w:val="0"/>
      <w:textAlignment w:val="baseline"/>
    </w:pPr>
    <w:rPr>
      <w:rFonts w:eastAsia="Andale Sans UI" w:cs="Tahoma"/>
      <w:kern w:val="3"/>
      <w:sz w:val="24"/>
      <w:szCs w:val="24"/>
      <w:lang w:val="de-DE" w:eastAsia="ja-JP" w:bidi="fa-I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Standard">
    <w:name w:val="Standard"/>
    <w:qFormat/>
    <w:pPr>
      <w:widowControl w:val="0"/>
      <w:suppressAutoHyphens/>
      <w:autoSpaceDN w:val="0"/>
      <w:textAlignment w:val="baseline"/>
    </w:pPr>
    <w:rPr>
      <w:rFonts w:eastAsia="Andale Sans UI" w:cs="Tahoma"/>
      <w:kern w:val="3"/>
      <w:sz w:val="24"/>
      <w:szCs w:val="24"/>
      <w:lang w:val="de-DE" w:eastAsia="ja-JP" w:bidi="fa-IR"/>
    </w:rPr>
  </w:style>
  <w:style w:type="paragraph" w:styleId="List">
    <w:name w:val="List"/>
    <w:basedOn w:val="Textbody"/>
    <w:qFormat/>
  </w:style>
  <w:style w:type="paragraph" w:customStyle="1" w:styleId="Textbody">
    <w:name w:val="Text body"/>
    <w:basedOn w:val="Standard"/>
    <w:qFormat/>
    <w:pPr>
      <w:spacing w:after="120"/>
    </w:pPr>
  </w:style>
  <w:style w:type="paragraph" w:customStyle="1" w:styleId="Heading">
    <w:name w:val="Heading"/>
    <w:basedOn w:val="Standard"/>
    <w:next w:val="Textbody"/>
    <w:qFormat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Index">
    <w:name w:val="Index"/>
    <w:basedOn w:val="Standard"/>
    <w:qFormat/>
    <w:pPr>
      <w:suppressLineNumbers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qFormat/>
    <w:rsid w:val="003937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trl-4">
    <w:name w:val="ctrl-4"/>
    <w:basedOn w:val="Normal"/>
    <w:link w:val="ctrl-4Char3"/>
    <w:qFormat/>
    <w:rsid w:val="00B10AD1"/>
    <w:pPr>
      <w:widowControl/>
      <w:tabs>
        <w:tab w:val="left" w:pos="547"/>
        <w:tab w:val="left" w:pos="1080"/>
        <w:tab w:val="left" w:pos="2700"/>
        <w:tab w:val="left" w:pos="3240"/>
        <w:tab w:val="left" w:pos="5040"/>
        <w:tab w:val="left" w:pos="5587"/>
        <w:tab w:val="left" w:pos="7200"/>
        <w:tab w:val="left" w:pos="7740"/>
      </w:tabs>
      <w:suppressAutoHyphens w:val="0"/>
      <w:autoSpaceDN/>
      <w:textAlignment w:val="auto"/>
    </w:pPr>
    <w:rPr>
      <w:rFonts w:eastAsia="Times New Roman" w:cs="Times New Roman"/>
      <w:noProof/>
      <w:kern w:val="0"/>
      <w:szCs w:val="20"/>
      <w:lang w:val="x-none" w:eastAsia="x-none" w:bidi="ar-SA"/>
    </w:rPr>
  </w:style>
  <w:style w:type="character" w:customStyle="1" w:styleId="ctrl-4Char3">
    <w:name w:val="ctrl-4 Char3"/>
    <w:link w:val="ctrl-4"/>
    <w:qFormat/>
    <w:rsid w:val="00B10AD1"/>
    <w:rPr>
      <w:rFonts w:eastAsia="Times New Roman"/>
      <w:noProof/>
      <w:sz w:val="24"/>
      <w:lang w:val="x-none" w:eastAsia="x-none"/>
    </w:rPr>
  </w:style>
  <w:style w:type="paragraph" w:customStyle="1" w:styleId="SPACE">
    <w:name w:val="SPACE"/>
    <w:basedOn w:val="Normal"/>
    <w:link w:val="SPACEChar1"/>
    <w:qFormat/>
    <w:rsid w:val="00B10AD1"/>
    <w:pPr>
      <w:widowControl/>
      <w:tabs>
        <w:tab w:val="left" w:pos="547"/>
      </w:tabs>
      <w:suppressAutoHyphens w:val="0"/>
      <w:autoSpaceDN/>
      <w:spacing w:line="120" w:lineRule="exact"/>
      <w:ind w:left="547" w:hanging="547"/>
      <w:jc w:val="both"/>
      <w:textAlignment w:val="auto"/>
    </w:pPr>
    <w:rPr>
      <w:rFonts w:eastAsia="Times New Roman" w:cs="Times New Roman"/>
      <w:kern w:val="0"/>
      <w:lang w:val="en-US" w:eastAsia="en-US" w:bidi="ar-SA"/>
    </w:rPr>
  </w:style>
  <w:style w:type="character" w:customStyle="1" w:styleId="SPACEChar1">
    <w:name w:val="SPACE Char1"/>
    <w:link w:val="SPACE"/>
    <w:qFormat/>
    <w:rsid w:val="00B10AD1"/>
    <w:rPr>
      <w:rFonts w:eastAsia="Times New Roman"/>
      <w:sz w:val="24"/>
      <w:szCs w:val="24"/>
      <w:lang w:val="en-US" w:eastAsia="en-US"/>
    </w:rPr>
  </w:style>
  <w:style w:type="character" w:customStyle="1" w:styleId="ctrl-4Char1">
    <w:name w:val="ctrl-4 Char1"/>
    <w:qFormat/>
    <w:rsid w:val="00B10AD1"/>
    <w:rPr>
      <w:sz w:val="22"/>
    </w:rPr>
  </w:style>
  <w:style w:type="character" w:customStyle="1" w:styleId="SPACEChar">
    <w:name w:val="SPACE Char"/>
    <w:qFormat/>
    <w:rsid w:val="00B10AD1"/>
    <w:rPr>
      <w:sz w:val="24"/>
    </w:rPr>
  </w:style>
  <w:style w:type="paragraph" w:styleId="Header">
    <w:name w:val="header"/>
    <w:basedOn w:val="Normal"/>
    <w:link w:val="HeaderChar"/>
    <w:unhideWhenUsed/>
    <w:qFormat/>
    <w:rsid w:val="004F190B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qFormat/>
    <w:rsid w:val="004F190B"/>
    <w:rPr>
      <w:rFonts w:eastAsia="Andale Sans UI" w:cs="Tahoma"/>
      <w:kern w:val="3"/>
      <w:sz w:val="24"/>
      <w:szCs w:val="24"/>
      <w:lang w:val="de-DE" w:eastAsia="ja-JP" w:bidi="fa-IR"/>
    </w:rPr>
  </w:style>
  <w:style w:type="paragraph" w:styleId="Footer">
    <w:name w:val="footer"/>
    <w:basedOn w:val="Normal"/>
    <w:link w:val="FooterChar"/>
    <w:uiPriority w:val="99"/>
    <w:unhideWhenUsed/>
    <w:qFormat/>
    <w:rsid w:val="004F190B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qFormat/>
    <w:rsid w:val="004F190B"/>
    <w:rPr>
      <w:rFonts w:eastAsia="Andale Sans UI" w:cs="Tahoma"/>
      <w:kern w:val="3"/>
      <w:sz w:val="24"/>
      <w:szCs w:val="24"/>
      <w:lang w:val="de-DE" w:eastAsia="ja-JP" w:bidi="fa-IR"/>
    </w:rPr>
  </w:style>
  <w:style w:type="paragraph" w:customStyle="1" w:styleId="ALT-4">
    <w:name w:val="ALT-4"/>
    <w:basedOn w:val="Normal"/>
    <w:rsid w:val="00613D3E"/>
    <w:pPr>
      <w:widowControl/>
      <w:tabs>
        <w:tab w:val="left" w:pos="547"/>
        <w:tab w:val="left" w:pos="1080"/>
        <w:tab w:val="left" w:pos="2707"/>
        <w:tab w:val="left" w:pos="3240"/>
        <w:tab w:val="left" w:pos="5040"/>
        <w:tab w:val="left" w:pos="5587"/>
        <w:tab w:val="left" w:pos="7200"/>
        <w:tab w:val="left" w:pos="7747"/>
      </w:tabs>
      <w:suppressAutoHyphens w:val="0"/>
      <w:autoSpaceDN/>
      <w:textAlignment w:val="auto"/>
    </w:pPr>
    <w:rPr>
      <w:rFonts w:eastAsia="Times New Roman" w:cs="Times New Roman"/>
      <w:noProof/>
      <w:kern w:val="0"/>
      <w:szCs w:val="20"/>
      <w:lang w:val="en-US" w:eastAsia="en-US" w:bidi="ar-SA"/>
    </w:rPr>
  </w:style>
  <w:style w:type="paragraph" w:customStyle="1" w:styleId="ctrl-3">
    <w:name w:val="ctrl-3"/>
    <w:basedOn w:val="Normal"/>
    <w:rsid w:val="00613D3E"/>
    <w:pPr>
      <w:widowControl/>
      <w:tabs>
        <w:tab w:val="left" w:pos="547"/>
        <w:tab w:val="left" w:pos="1080"/>
        <w:tab w:val="left" w:pos="3427"/>
        <w:tab w:val="left" w:pos="3960"/>
        <w:tab w:val="left" w:pos="6307"/>
        <w:tab w:val="left" w:pos="6840"/>
      </w:tabs>
      <w:suppressAutoHyphens w:val="0"/>
      <w:autoSpaceDN/>
      <w:textAlignment w:val="auto"/>
    </w:pPr>
    <w:rPr>
      <w:rFonts w:eastAsia="Times New Roman" w:cs="Times New Roman"/>
      <w:kern w:val="0"/>
      <w:sz w:val="22"/>
      <w:szCs w:val="20"/>
      <w:lang w:val="en-US" w:eastAsia="en-US" w:bidi="ar-SA"/>
    </w:rPr>
  </w:style>
  <w:style w:type="paragraph" w:styleId="NoSpacing">
    <w:name w:val="No Spacing"/>
    <w:uiPriority w:val="1"/>
    <w:qFormat/>
    <w:rsid w:val="00613D3E"/>
    <w:rPr>
      <w:rFonts w:eastAsia="Calibri" w:cs="Mangal"/>
      <w:sz w:val="21"/>
      <w:szCs w:val="22"/>
      <w:lang w:val="en-US" w:eastAsia="en-US"/>
    </w:rPr>
  </w:style>
  <w:style w:type="character" w:styleId="Strong">
    <w:name w:val="Strong"/>
    <w:uiPriority w:val="22"/>
    <w:qFormat/>
    <w:rsid w:val="002257AD"/>
    <w:rPr>
      <w:rFonts w:ascii="Verdana" w:hAnsi="Verdana" w:hint="default"/>
      <w:b/>
      <w:bCs/>
      <w:color w:val="FFFFFF"/>
      <w:sz w:val="20"/>
      <w:szCs w:val="20"/>
    </w:rPr>
  </w:style>
  <w:style w:type="paragraph" w:customStyle="1" w:styleId="AnsKey">
    <w:name w:val="AnsKey"/>
    <w:basedOn w:val="Normal"/>
    <w:rsid w:val="00D91DDB"/>
    <w:pPr>
      <w:widowControl/>
      <w:tabs>
        <w:tab w:val="left" w:pos="432"/>
        <w:tab w:val="left" w:pos="864"/>
        <w:tab w:val="left" w:pos="1440"/>
        <w:tab w:val="left" w:pos="1872"/>
        <w:tab w:val="left" w:pos="2448"/>
        <w:tab w:val="left" w:pos="2880"/>
        <w:tab w:val="left" w:pos="3456"/>
        <w:tab w:val="left" w:pos="3888"/>
        <w:tab w:val="left" w:pos="4464"/>
        <w:tab w:val="left" w:pos="4896"/>
        <w:tab w:val="left" w:pos="5472"/>
        <w:tab w:val="left" w:pos="5904"/>
        <w:tab w:val="left" w:pos="6480"/>
        <w:tab w:val="left" w:pos="6912"/>
        <w:tab w:val="left" w:pos="7488"/>
        <w:tab w:val="left" w:pos="7920"/>
        <w:tab w:val="left" w:pos="8496"/>
        <w:tab w:val="left" w:pos="8928"/>
        <w:tab w:val="left" w:pos="9504"/>
        <w:tab w:val="left" w:pos="9936"/>
        <w:tab w:val="left" w:pos="10368"/>
      </w:tabs>
      <w:suppressAutoHyphens w:val="0"/>
      <w:autoSpaceDN/>
      <w:ind w:left="540" w:hanging="540"/>
      <w:jc w:val="both"/>
      <w:textAlignment w:val="auto"/>
    </w:pPr>
    <w:rPr>
      <w:rFonts w:eastAsia="Times New Roman" w:cs="Times New Roman"/>
      <w:kern w:val="0"/>
      <w:sz w:val="22"/>
      <w:szCs w:val="22"/>
      <w:lang w:val="en-US" w:eastAsia="en-US" w:bidi="ar-SA"/>
    </w:rPr>
  </w:style>
  <w:style w:type="paragraph" w:customStyle="1" w:styleId="AnsKey10">
    <w:name w:val="AnsKey10"/>
    <w:qFormat/>
    <w:rsid w:val="008927C0"/>
    <w:pPr>
      <w:numPr>
        <w:numId w:val="5"/>
      </w:numPr>
      <w:tabs>
        <w:tab w:val="left" w:pos="431"/>
        <w:tab w:val="left" w:pos="862"/>
        <w:tab w:val="left" w:pos="1440"/>
        <w:tab w:val="left" w:pos="1871"/>
        <w:tab w:val="left" w:pos="2449"/>
        <w:tab w:val="left" w:pos="2880"/>
        <w:tab w:val="left" w:pos="3459"/>
        <w:tab w:val="left" w:pos="3890"/>
        <w:tab w:val="left" w:pos="4462"/>
        <w:tab w:val="left" w:pos="4893"/>
        <w:tab w:val="left" w:pos="5472"/>
        <w:tab w:val="left" w:pos="5902"/>
        <w:tab w:val="left" w:pos="6481"/>
        <w:tab w:val="left" w:pos="6912"/>
        <w:tab w:val="left" w:pos="7490"/>
        <w:tab w:val="left" w:pos="7921"/>
        <w:tab w:val="left" w:pos="8494"/>
        <w:tab w:val="left" w:pos="8930"/>
        <w:tab w:val="left" w:pos="9503"/>
        <w:tab w:val="left" w:pos="9934"/>
        <w:tab w:val="left" w:pos="10370"/>
      </w:tabs>
    </w:pPr>
    <w:rPr>
      <w:rFonts w:eastAsia="Times New Roman"/>
      <w:sz w:val="22"/>
      <w:szCs w:val="22"/>
      <w:lang w:val="en-US" w:eastAsia="en-US"/>
    </w:rPr>
  </w:style>
  <w:style w:type="paragraph" w:styleId="NormalWeb">
    <w:name w:val="Normal (Web)"/>
    <w:basedOn w:val="Normal"/>
    <w:uiPriority w:val="99"/>
    <w:unhideWhenUsed/>
    <w:qFormat/>
    <w:rsid w:val="00A7654C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val="en-US" w:eastAsia="en-US" w:bidi="ar-SA"/>
    </w:rPr>
  </w:style>
  <w:style w:type="paragraph" w:customStyle="1" w:styleId="alt-3">
    <w:name w:val="alt-3"/>
    <w:basedOn w:val="Normal"/>
    <w:qFormat/>
    <w:locked/>
    <w:rsid w:val="00782B63"/>
    <w:pPr>
      <w:widowControl/>
      <w:tabs>
        <w:tab w:val="left" w:pos="547"/>
        <w:tab w:val="left" w:pos="1080"/>
        <w:tab w:val="left" w:pos="3427"/>
        <w:tab w:val="left" w:pos="3960"/>
        <w:tab w:val="left" w:pos="6307"/>
        <w:tab w:val="left" w:pos="6840"/>
      </w:tabs>
      <w:suppressAutoHyphens w:val="0"/>
      <w:autoSpaceDN/>
      <w:textAlignment w:val="auto"/>
    </w:pPr>
    <w:rPr>
      <w:rFonts w:eastAsia="Times New Roman" w:cs="Times New Roman"/>
      <w:kern w:val="0"/>
      <w:lang w:val="en-US" w:eastAsia="en-US" w:bidi="ar-SA"/>
    </w:rPr>
  </w:style>
  <w:style w:type="character" w:styleId="CommentReference">
    <w:name w:val="annotation reference"/>
    <w:semiHidden/>
    <w:rsid w:val="00B05022"/>
    <w:rPr>
      <w:sz w:val="16"/>
      <w:szCs w:val="16"/>
    </w:rPr>
  </w:style>
  <w:style w:type="character" w:styleId="PageNumber">
    <w:name w:val="page number"/>
    <w:uiPriority w:val="99"/>
    <w:rsid w:val="00B05022"/>
  </w:style>
  <w:style w:type="paragraph" w:styleId="BalloonText">
    <w:name w:val="Balloon Text"/>
    <w:basedOn w:val="Normal"/>
    <w:link w:val="BalloonTextChar"/>
    <w:uiPriority w:val="99"/>
    <w:semiHidden/>
    <w:unhideWhenUsed/>
    <w:rsid w:val="00883477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83477"/>
    <w:rPr>
      <w:rFonts w:ascii="Tahoma" w:eastAsia="Andale Sans UI" w:hAnsi="Tahoma" w:cs="Tahoma"/>
      <w:kern w:val="3"/>
      <w:sz w:val="16"/>
      <w:szCs w:val="16"/>
      <w:lang w:val="de-DE" w:eastAsia="ja-JP" w:bidi="fa-IR"/>
    </w:rPr>
  </w:style>
  <w:style w:type="paragraph" w:customStyle="1" w:styleId="ALT-411">
    <w:name w:val="ALT-411"/>
    <w:basedOn w:val="Normal"/>
    <w:link w:val="ALT-411Char1"/>
    <w:qFormat/>
    <w:rsid w:val="007D792C"/>
    <w:pPr>
      <w:widowControl/>
      <w:tabs>
        <w:tab w:val="left" w:pos="547"/>
        <w:tab w:val="left" w:pos="1080"/>
        <w:tab w:val="left" w:pos="2707"/>
        <w:tab w:val="left" w:pos="3240"/>
        <w:tab w:val="left" w:pos="5040"/>
        <w:tab w:val="left" w:pos="5587"/>
        <w:tab w:val="left" w:pos="7200"/>
        <w:tab w:val="left" w:pos="7747"/>
      </w:tabs>
      <w:suppressAutoHyphens w:val="0"/>
      <w:autoSpaceDN/>
      <w:textAlignment w:val="auto"/>
    </w:pPr>
    <w:rPr>
      <w:rFonts w:eastAsia="Times New Roman" w:cs="Times New Roman"/>
      <w:kern w:val="0"/>
      <w:sz w:val="20"/>
      <w:szCs w:val="20"/>
      <w:lang w:val="en-US" w:eastAsia="en-US" w:bidi="ar-SA"/>
    </w:rPr>
  </w:style>
  <w:style w:type="character" w:customStyle="1" w:styleId="ALT-411Char1">
    <w:name w:val="ALT-411 Char1"/>
    <w:link w:val="ALT-411"/>
    <w:qFormat/>
    <w:rsid w:val="007D792C"/>
    <w:rPr>
      <w:rFonts w:eastAsia="Times New Roman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E37EDC"/>
    <w:pPr>
      <w:suppressAutoHyphens w:val="0"/>
      <w:autoSpaceDE w:val="0"/>
      <w:adjustRightInd w:val="0"/>
      <w:textAlignment w:val="auto"/>
    </w:pPr>
    <w:rPr>
      <w:rFonts w:eastAsia="Times New Roman" w:cs="Times New Roman"/>
      <w:kern w:val="0"/>
      <w:lang w:val="en-IN" w:eastAsia="en-IN" w:bidi="ar-SA"/>
    </w:rPr>
  </w:style>
  <w:style w:type="paragraph" w:customStyle="1" w:styleId="1MCQ">
    <w:name w:val="1. MCQ"/>
    <w:basedOn w:val="Normal"/>
    <w:qFormat/>
    <w:rsid w:val="00584AAC"/>
    <w:pPr>
      <w:widowControl/>
      <w:tabs>
        <w:tab w:val="left" w:pos="547"/>
        <w:tab w:val="left" w:pos="1166"/>
        <w:tab w:val="right" w:pos="4651"/>
      </w:tabs>
      <w:autoSpaceDE w:val="0"/>
      <w:adjustRightInd w:val="0"/>
      <w:ind w:left="547" w:hanging="547"/>
      <w:jc w:val="both"/>
      <w:textAlignment w:val="auto"/>
    </w:pPr>
    <w:rPr>
      <w:rFonts w:eastAsia="Times New Roman" w:cs="Times,Bold"/>
      <w:kern w:val="0"/>
      <w:sz w:val="21"/>
      <w:szCs w:val="22"/>
      <w:lang w:val="en-IN" w:eastAsia="en-US" w:bidi="ar-SA"/>
    </w:rPr>
  </w:style>
  <w:style w:type="paragraph" w:customStyle="1" w:styleId="2abcd">
    <w:name w:val="2. abcd"/>
    <w:basedOn w:val="1MCQ"/>
    <w:qFormat/>
    <w:rsid w:val="00584AAC"/>
    <w:pPr>
      <w:tabs>
        <w:tab w:val="clear" w:pos="1166"/>
        <w:tab w:val="left" w:pos="1080"/>
        <w:tab w:val="left" w:pos="2707"/>
        <w:tab w:val="left" w:pos="3240"/>
      </w:tabs>
      <w:ind w:left="1080" w:hanging="1080"/>
    </w:pPr>
  </w:style>
  <w:style w:type="paragraph" w:customStyle="1" w:styleId="Default">
    <w:name w:val="Default"/>
    <w:qFormat/>
    <w:rsid w:val="00E37EDC"/>
    <w:pPr>
      <w:autoSpaceDE w:val="0"/>
      <w:autoSpaceDN w:val="0"/>
      <w:adjustRightInd w:val="0"/>
    </w:pPr>
    <w:rPr>
      <w:rFonts w:ascii="Verdana" w:eastAsia="Times New Roman" w:hAnsi="Verdana" w:cs="Verdana"/>
      <w:color w:val="000000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4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4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1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6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9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2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3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6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30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93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2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7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0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97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75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4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9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8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3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9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5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1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33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3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3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1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0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4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3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9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8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6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9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8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8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5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8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9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9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1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4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7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6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5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6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8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31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62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8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65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20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02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7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96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8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9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9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6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6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34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8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2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4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9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0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1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NormalDot\Normal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C31CEB-F264-4265-BD0A-373EB933CC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Normal2.dotx</Template>
  <TotalTime>149</TotalTime>
  <Pages>7</Pages>
  <Words>1204</Words>
  <Characters>6863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cnt011 Amit Patil</dc:creator>
  <cp:keywords/>
  <cp:lastModifiedBy>dtp042 kalpana bhosale</cp:lastModifiedBy>
  <cp:revision>13</cp:revision>
  <cp:lastPrinted>2025-09-25T06:09:00Z</cp:lastPrinted>
  <dcterms:created xsi:type="dcterms:W3CDTF">2025-11-05T09:12:00Z</dcterms:created>
  <dcterms:modified xsi:type="dcterms:W3CDTF">2025-11-28T11:17:00Z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  <property fmtid="{D5CDD505-2E9C-101B-9397-08002B2CF9AE}" pid="6" name="KSOProductBuildVer">
    <vt:lpwstr>1033-12.2.0.20326</vt:lpwstr>
  </property>
  <property fmtid="{D5CDD505-2E9C-101B-9397-08002B2CF9AE}" pid="7" name="ICV">
    <vt:lpwstr>ED08DF2CC9CC4178B5EF907FE0B3BDAC_12</vt:lpwstr>
  </property>
  <property fmtid="{D5CDD505-2E9C-101B-9397-08002B2CF9AE}" pid="8" name="MTWinEqns">
    <vt:bool>true</vt:bool>
  </property>
</Properties>
</file>