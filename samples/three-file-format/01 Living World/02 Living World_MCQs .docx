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9D98" w14:textId="7722224A" w:rsidR="003F6B48" w:rsidRPr="00F4232D" w:rsidRDefault="00980398" w:rsidP="004D0A3F">
      <w:pPr>
        <w:pStyle w:val="SPACE"/>
        <w:suppressAutoHyphens/>
        <w:spacing w:line="240" w:lineRule="auto"/>
        <w:jc w:val="center"/>
        <w:rPr>
          <w:sz w:val="21"/>
          <w:szCs w:val="21"/>
        </w:rPr>
      </w:pPr>
      <w:r>
        <w:rPr>
          <w:sz w:val="21"/>
          <w:szCs w:val="21"/>
        </w:rPr>
      </w:r>
      <w:r>
        <w:rPr>
          <w:sz w:val="21"/>
          <w:szCs w:val="21"/>
        </w:rPr>
        <w:pict w14:anchorId="0402830D">
          <v:group id="_x0000_s7229" style="width:218.25pt;height:24.75pt;mso-position-horizontal-relative:char;mso-position-vertical-relative:line" coordorigin="3735,1195" coordsize="4365,495">
            <v:shapetype id="_x0000_t32" coordsize="21600,21600" o:spt="32" o:oned="t" path="m,l21600,21600e" filled="f">
              <v:path arrowok="t" fillok="f" o:connecttype="none"/>
              <o:lock v:ext="edit" shapetype="t"/>
            </v:shapetype>
            <v:shape id="_x0000_s7227" type="#_x0000_t32" style="position:absolute;left:3735;top:1455;width:4365;height:0;flip:y" o:connectortype="straight" strokecolor="#f49ac1"/>
            <v:group id="_x0000_s7222" style="position:absolute;left:4355;top:1195;width:3168;height:495;mso-position-horizontal:center;mso-position-horizontal-relative:margin;mso-position-vertical:top;mso-position-vertical-relative:margin" coordorigin="3299,3225" coordsize="3168,495">
              <v:group id="Group 264" o:spid="_x0000_s7223" style="position:absolute;left:3299;top:3268;width:3168;height:432" coordsize="35153,3117">
                <v:shape id="Graphic 10" o:spid="_x0000_s7224" style="position:absolute;width:35153;height:3117;visibility:visible;mso-wrap-style:square;v-text-anchor:top" coordsize="3515360,311785" path="m3359404,l155867,,106601,7946,63815,30074,30074,63815,7946,106601,,155867r7946,49271l30074,247929r33741,33743l106601,303800r49266,7946l3359404,311746r49265,-7946l3451456,281672r33741,-33743l3507324,205138r7947,-49271l3507324,106601,3485197,63815,3451456,30074,3408669,7946,3359404,xe" fillcolor="#fcdfeb" stroked="f">
                  <v:path arrowok="t"/>
                </v:shape>
                <v:shape id="Graphic 11" o:spid="_x0000_s7225" style="position:absolute;width:35153;height:3117;visibility:visible;mso-wrap-style:square;v-text-anchor:top" coordsize="3515360,311785" path="m155867,l106601,7946,63815,30074,30074,63815,7946,106601,,155867r7946,49271l30074,247929r33741,33743l106601,303800r49266,7946l3359404,311746r49265,-7946l3451456,281672r33741,-33743l3507324,205138r7947,-49271l3507324,106601,3485197,63815,3451456,30074,3408669,7946,3359404,,155867,xe" filled="f" strokecolor="#f49ac1" strokeweight="1pt">
                  <v:path arrowok="t"/>
                </v:shape>
              </v:group>
              <v:shapetype id="_x0000_t202" coordsize="21600,21600" o:spt="202" path="m,l,21600r21600,l21600,xe">
                <v:stroke joinstyle="miter"/>
                <v:path gradientshapeok="t" o:connecttype="rect"/>
              </v:shapetype>
              <v:shape id="_x0000_s7226" type="#_x0000_t202" style="position:absolute;left:3525;top:3225;width:2655;height:495" filled="f" stroked="f">
                <v:fill o:detectmouseclick="t"/>
                <v:textbox style="mso-next-textbox:#_x0000_s7226">
                  <w:txbxContent>
                    <w:p w14:paraId="05AD4E77" w14:textId="77777777" w:rsidR="004658F2" w:rsidRDefault="004658F2" w:rsidP="004658F2">
                      <w:pPr>
                        <w:rPr>
                          <w:rFonts w:ascii="Cambria" w:hAnsi="Cambria"/>
                          <w:b/>
                          <w:color w:val="000000"/>
                          <w:sz w:val="28"/>
                          <w:szCs w:val="28"/>
                          <w:lang w:val="en-US"/>
                        </w:rPr>
                      </w:pPr>
                      <w:r>
                        <w:rPr>
                          <w:rFonts w:ascii="Cambria" w:hAnsi="Cambria"/>
                          <w:b/>
                          <w:color w:val="000000"/>
                          <w:sz w:val="28"/>
                          <w:szCs w:val="28"/>
                          <w:lang w:val="en-US"/>
                        </w:rPr>
                        <w:t>Classical Thinking</w:t>
                      </w:r>
                    </w:p>
                  </w:txbxContent>
                </v:textbox>
              </v:shape>
            </v:group>
            <w10:anchorlock/>
          </v:group>
        </w:pict>
      </w:r>
    </w:p>
    <w:p w14:paraId="64D4E7DE" w14:textId="77777777" w:rsidR="003F6B48" w:rsidRPr="00F4232D" w:rsidRDefault="003F6B48" w:rsidP="004907D9">
      <w:pPr>
        <w:pStyle w:val="SPACE"/>
        <w:suppressAutoHyphens/>
      </w:pPr>
    </w:p>
    <w:p w14:paraId="09BA878A" w14:textId="77777777" w:rsidR="003F6B48" w:rsidRPr="00F4232D" w:rsidRDefault="003F6B48" w:rsidP="004907D9">
      <w:pPr>
        <w:pStyle w:val="SPACE"/>
        <w:suppressAutoHyphens/>
        <w:spacing w:line="240" w:lineRule="auto"/>
        <w:rPr>
          <w:sz w:val="21"/>
          <w:szCs w:val="21"/>
        </w:rPr>
        <w:sectPr w:rsidR="003F6B48" w:rsidRPr="00F4232D" w:rsidSect="00222C42">
          <w:headerReference w:type="even" r:id="rId8"/>
          <w:footerReference w:type="even" r:id="rId9"/>
          <w:headerReference w:type="first" r:id="rId10"/>
          <w:footerReference w:type="first" r:id="rId11"/>
          <w:type w:val="continuous"/>
          <w:pgSz w:w="11880" w:h="16200" w:code="40"/>
          <w:pgMar w:top="1195" w:right="1080" w:bottom="734" w:left="1080" w:header="720" w:footer="720" w:gutter="0"/>
          <w:pgNumType w:start="1"/>
          <w:cols w:sep="1" w:space="720"/>
          <w:docGrid w:linePitch="326"/>
        </w:sectPr>
      </w:pPr>
    </w:p>
    <w:tbl>
      <w:tblPr>
        <w:tblW w:w="0" w:type="auto"/>
        <w:tblBorders>
          <w:insideH w:val="single" w:sz="24" w:space="0" w:color="auto"/>
          <w:insideV w:val="single" w:sz="24" w:space="0" w:color="auto"/>
        </w:tblBorders>
        <w:tblLook w:val="04A0" w:firstRow="1" w:lastRow="0" w:firstColumn="1" w:lastColumn="0" w:noHBand="0" w:noVBand="1"/>
      </w:tblPr>
      <w:tblGrid>
        <w:gridCol w:w="567"/>
        <w:gridCol w:w="4219"/>
      </w:tblGrid>
      <w:tr w:rsidR="00DB415F" w:rsidRPr="00F4232D" w14:paraId="5ED22126" w14:textId="77777777" w:rsidTr="00864B9C">
        <w:tc>
          <w:tcPr>
            <w:tcW w:w="567" w:type="dxa"/>
            <w:tcBorders>
              <w:right w:val="single" w:sz="24" w:space="0" w:color="FFFFFF"/>
            </w:tcBorders>
            <w:shd w:val="clear" w:color="auto" w:fill="FCDFEB"/>
          </w:tcPr>
          <w:p w14:paraId="53EE5F0C" w14:textId="77777777" w:rsidR="00DB415F" w:rsidRPr="00F4232D" w:rsidRDefault="00DB415F" w:rsidP="003A4718">
            <w:pPr>
              <w:pStyle w:val="SPACE"/>
              <w:spacing w:after="60" w:line="240" w:lineRule="auto"/>
              <w:ind w:left="0" w:firstLine="0"/>
            </w:pPr>
            <w:r w:rsidRPr="00F4232D">
              <w:rPr>
                <w:rFonts w:ascii="Cambria" w:hAnsi="Cambria"/>
                <w:b/>
                <w:bCs/>
                <w:color w:val="ED2791"/>
              </w:rPr>
              <w:t>1.a</w:t>
            </w:r>
          </w:p>
        </w:tc>
        <w:tc>
          <w:tcPr>
            <w:tcW w:w="4219" w:type="dxa"/>
            <w:tcBorders>
              <w:top w:val="nil"/>
              <w:left w:val="single" w:sz="24" w:space="0" w:color="FFFFFF"/>
              <w:bottom w:val="nil"/>
            </w:tcBorders>
            <w:shd w:val="clear" w:color="auto" w:fill="F2F2F2"/>
          </w:tcPr>
          <w:p w14:paraId="7AC125C0" w14:textId="77777777" w:rsidR="00DB415F" w:rsidRPr="00F4232D" w:rsidRDefault="00DB415F" w:rsidP="003A4718">
            <w:pPr>
              <w:pStyle w:val="SPACE"/>
              <w:spacing w:after="60" w:line="240" w:lineRule="auto"/>
              <w:ind w:left="0" w:firstLine="0"/>
            </w:pPr>
            <w:r w:rsidRPr="00F4232D">
              <w:rPr>
                <w:rFonts w:ascii="Cambria" w:hAnsi="Cambria"/>
                <w:b/>
                <w:bCs/>
                <w:color w:val="ED2791"/>
              </w:rPr>
              <w:t>What is Living?</w:t>
            </w:r>
          </w:p>
        </w:tc>
      </w:tr>
    </w:tbl>
    <w:p w14:paraId="3E4E85F2" w14:textId="77777777" w:rsidR="00DB415F" w:rsidRPr="00F4232D" w:rsidRDefault="00DB415F" w:rsidP="003A4718">
      <w:pPr>
        <w:pStyle w:val="SPACE"/>
      </w:pPr>
    </w:p>
    <w:p w14:paraId="65757844" w14:textId="36020628" w:rsidR="003F6B48" w:rsidRPr="00F4232D" w:rsidRDefault="00C37ECC" w:rsidP="003A4718">
      <w:pPr>
        <w:pStyle w:val="1MCQ"/>
        <w:tabs>
          <w:tab w:val="clear" w:pos="547"/>
          <w:tab w:val="clear" w:pos="1166"/>
          <w:tab w:val="left" w:pos="585"/>
          <w:tab w:val="left" w:pos="909"/>
        </w:tabs>
        <w:ind w:left="585" w:hanging="585"/>
        <w:rPr>
          <w:rFonts w:cs="Times New Roman"/>
          <w:szCs w:val="21"/>
        </w:rPr>
      </w:pPr>
      <w:r>
        <w:rPr>
          <w:rFonts w:ascii="Times New Roman Bold" w:hAnsi="Times New Roman Bold" w:cs="Times New Roman"/>
          <w:b/>
          <w:color w:val="EC2791"/>
          <w:szCs w:val="21"/>
        </w:rPr>
        <w:t>1</w:t>
      </w:r>
      <w:r w:rsidR="003F6B48" w:rsidRPr="00F4232D">
        <w:rPr>
          <w:rFonts w:ascii="Times New Roman Bold" w:hAnsi="Times New Roman Bold" w:cs="Times New Roman"/>
          <w:b/>
          <w:color w:val="EC2791"/>
          <w:szCs w:val="21"/>
        </w:rPr>
        <w:t>.</w:t>
      </w:r>
      <w:r w:rsidR="003F6B48" w:rsidRPr="00F4232D">
        <w:rPr>
          <w:rFonts w:ascii="Times New Roman Bold" w:hAnsi="Times New Roman Bold" w:cs="Times New Roman"/>
          <w:b/>
          <w:color w:val="EC2791"/>
          <w:szCs w:val="21"/>
        </w:rPr>
        <w:tab/>
      </w:r>
      <w:r w:rsidR="003F6B48" w:rsidRPr="00F4232D">
        <w:rPr>
          <w:rFonts w:cs="Times New Roman"/>
          <w:szCs w:val="21"/>
        </w:rPr>
        <w:t>Which of the following statements about growth is correct?</w:t>
      </w:r>
    </w:p>
    <w:p w14:paraId="6693C35C" w14:textId="77777777" w:rsidR="003F6B48" w:rsidRPr="00F4232D" w:rsidRDefault="003F6B48" w:rsidP="003A4718">
      <w:pPr>
        <w:pStyle w:val="2abcd"/>
        <w:tabs>
          <w:tab w:val="clear" w:pos="547"/>
          <w:tab w:val="clear" w:pos="1080"/>
          <w:tab w:val="left" w:pos="585"/>
          <w:tab w:val="left" w:pos="1098"/>
        </w:tabs>
        <w:ind w:left="1098" w:hanging="1098"/>
        <w:rPr>
          <w:rFonts w:cs="Times New Roman"/>
          <w:szCs w:val="21"/>
        </w:rPr>
      </w:pPr>
      <w:r w:rsidRPr="00F4232D">
        <w:rPr>
          <w:rFonts w:cs="Times New Roman"/>
          <w:bCs/>
          <w:color w:val="000000"/>
          <w:szCs w:val="21"/>
        </w:rPr>
        <w:tab/>
        <w:t>(A)</w:t>
      </w:r>
      <w:r w:rsidRPr="00F4232D">
        <w:rPr>
          <w:rFonts w:cs="Times New Roman"/>
          <w:bCs/>
          <w:color w:val="000000"/>
          <w:szCs w:val="21"/>
        </w:rPr>
        <w:tab/>
      </w:r>
      <w:r w:rsidRPr="00F4232D">
        <w:rPr>
          <w:rFonts w:cs="Times New Roman"/>
          <w:szCs w:val="21"/>
        </w:rPr>
        <w:t>Growth in living organisms is intrinsic, while in non-living things it is extrinsic.</w:t>
      </w:r>
    </w:p>
    <w:p w14:paraId="4DBA8786" w14:textId="77777777" w:rsidR="003F6B48" w:rsidRPr="00F4232D" w:rsidRDefault="003F6B48" w:rsidP="003A4718">
      <w:pPr>
        <w:pStyle w:val="2abcd"/>
        <w:tabs>
          <w:tab w:val="clear" w:pos="547"/>
          <w:tab w:val="clear" w:pos="1080"/>
          <w:tab w:val="left" w:pos="585"/>
          <w:tab w:val="left" w:pos="1098"/>
        </w:tabs>
        <w:ind w:left="1098" w:hanging="1098"/>
        <w:rPr>
          <w:rFonts w:cs="Times New Roman"/>
          <w:szCs w:val="21"/>
        </w:rPr>
      </w:pPr>
      <w:r w:rsidRPr="00F4232D">
        <w:rPr>
          <w:rFonts w:cs="Times New Roman"/>
          <w:szCs w:val="21"/>
        </w:rPr>
        <w:tab/>
      </w:r>
      <w:r w:rsidRPr="00F4232D">
        <w:rPr>
          <w:rFonts w:cs="Times New Roman"/>
          <w:color w:val="000000"/>
          <w:szCs w:val="21"/>
        </w:rPr>
        <w:t>(B)</w:t>
      </w:r>
      <w:r w:rsidRPr="00F4232D">
        <w:rPr>
          <w:rFonts w:cs="Times New Roman"/>
          <w:szCs w:val="21"/>
        </w:rPr>
        <w:tab/>
        <w:t>Cell division is responsible for the increase in mass in non-living objects.</w:t>
      </w:r>
    </w:p>
    <w:p w14:paraId="07EDF720" w14:textId="77777777" w:rsidR="003F6B48" w:rsidRPr="00F4232D" w:rsidRDefault="003F6B48" w:rsidP="003A4718">
      <w:pPr>
        <w:pStyle w:val="2abcd"/>
        <w:tabs>
          <w:tab w:val="clear" w:pos="547"/>
          <w:tab w:val="clear" w:pos="1080"/>
          <w:tab w:val="left" w:pos="585"/>
          <w:tab w:val="left" w:pos="1098"/>
        </w:tabs>
        <w:ind w:left="1098" w:hanging="1098"/>
        <w:rPr>
          <w:rFonts w:cs="Times New Roman"/>
          <w:szCs w:val="21"/>
        </w:rPr>
      </w:pPr>
      <w:r w:rsidRPr="00F4232D">
        <w:rPr>
          <w:rFonts w:cs="Times New Roman"/>
          <w:szCs w:val="21"/>
        </w:rPr>
        <w:tab/>
      </w:r>
      <w:r w:rsidRPr="00F4232D">
        <w:rPr>
          <w:rFonts w:cs="Times New Roman"/>
          <w:color w:val="000000"/>
          <w:szCs w:val="21"/>
        </w:rPr>
        <w:t>(C)</w:t>
      </w:r>
      <w:r w:rsidRPr="00F4232D">
        <w:rPr>
          <w:rFonts w:cs="Times New Roman"/>
          <w:szCs w:val="21"/>
        </w:rPr>
        <w:tab/>
        <w:t>Growth is an exclusive characteristic of living organisms.</w:t>
      </w:r>
    </w:p>
    <w:p w14:paraId="4F2E3920" w14:textId="77777777" w:rsidR="003F6B48" w:rsidRPr="00F4232D" w:rsidRDefault="003F6B48" w:rsidP="003A4718">
      <w:pPr>
        <w:pStyle w:val="2abcd"/>
        <w:tabs>
          <w:tab w:val="clear" w:pos="547"/>
          <w:tab w:val="clear" w:pos="1080"/>
          <w:tab w:val="left" w:pos="585"/>
          <w:tab w:val="left" w:pos="1098"/>
        </w:tabs>
        <w:ind w:left="1098" w:hanging="1098"/>
        <w:rPr>
          <w:rFonts w:cs="Times New Roman"/>
          <w:szCs w:val="21"/>
        </w:rPr>
      </w:pPr>
      <w:r w:rsidRPr="00F4232D">
        <w:rPr>
          <w:rFonts w:cs="Times New Roman"/>
          <w:szCs w:val="21"/>
        </w:rPr>
        <w:tab/>
      </w:r>
      <w:r w:rsidRPr="00F4232D">
        <w:rPr>
          <w:rFonts w:cs="Times New Roman"/>
          <w:color w:val="000000"/>
          <w:szCs w:val="21"/>
        </w:rPr>
        <w:t>(D)</w:t>
      </w:r>
      <w:r w:rsidRPr="00F4232D">
        <w:rPr>
          <w:rFonts w:cs="Times New Roman"/>
          <w:szCs w:val="21"/>
        </w:rPr>
        <w:tab/>
        <w:t>All living organisms show similar rates of growth.</w:t>
      </w:r>
    </w:p>
    <w:p w14:paraId="3B526ACD" w14:textId="77777777" w:rsidR="003F6B48" w:rsidRPr="00F4232D" w:rsidRDefault="003F6B48" w:rsidP="003A4718">
      <w:pPr>
        <w:pStyle w:val="SPACE"/>
        <w:suppressAutoHyphens/>
      </w:pPr>
    </w:p>
    <w:p w14:paraId="63D7FCB5" w14:textId="1E69CC47" w:rsidR="003F6B48" w:rsidRPr="00F4232D" w:rsidRDefault="00C37ECC" w:rsidP="003A4718">
      <w:pPr>
        <w:pStyle w:val="ctrl-4"/>
        <w:tabs>
          <w:tab w:val="clear" w:pos="547"/>
          <w:tab w:val="clear" w:pos="1080"/>
          <w:tab w:val="left" w:pos="585"/>
          <w:tab w:val="left" w:pos="1098"/>
        </w:tabs>
        <w:suppressAutoHyphens/>
        <w:ind w:left="585" w:hanging="585"/>
        <w:jc w:val="both"/>
        <w:rPr>
          <w:color w:val="000000"/>
          <w:sz w:val="21"/>
          <w:szCs w:val="21"/>
          <w:lang w:val="en-GB"/>
        </w:rPr>
      </w:pPr>
      <w:r>
        <w:rPr>
          <w:rFonts w:ascii="Times New Roman Bold" w:hAnsi="Times New Roman Bold"/>
          <w:b/>
          <w:color w:val="EC2791"/>
          <w:sz w:val="21"/>
          <w:szCs w:val="21"/>
          <w:lang w:val="en-GB"/>
        </w:rPr>
        <w:t>2</w:t>
      </w:r>
      <w:r w:rsidR="003F6B48" w:rsidRPr="00F4232D">
        <w:rPr>
          <w:rFonts w:ascii="Times New Roman Bold" w:hAnsi="Times New Roman Bold"/>
          <w:b/>
          <w:color w:val="EC2791"/>
          <w:sz w:val="21"/>
          <w:szCs w:val="21"/>
          <w:lang w:val="en-GB"/>
        </w:rPr>
        <w:t>.</w:t>
      </w:r>
      <w:r w:rsidR="003F6B48" w:rsidRPr="00F4232D">
        <w:rPr>
          <w:rFonts w:ascii="Times New Roman Bold" w:hAnsi="Times New Roman Bold"/>
          <w:b/>
          <w:color w:val="EC2791"/>
          <w:sz w:val="21"/>
          <w:szCs w:val="21"/>
          <w:lang w:val="en-GB"/>
        </w:rPr>
        <w:tab/>
      </w:r>
      <w:r w:rsidR="003F6B48" w:rsidRPr="00F4232D">
        <w:rPr>
          <w:color w:val="000000"/>
          <w:sz w:val="21"/>
          <w:szCs w:val="21"/>
          <w:lang w:val="en-GB"/>
        </w:rPr>
        <w:t>Which of the following statements</w:t>
      </w:r>
      <w:r w:rsidR="003F6B48" w:rsidRPr="00F4232D">
        <w:rPr>
          <w:color w:val="000000"/>
          <w:sz w:val="21"/>
          <w:szCs w:val="21"/>
          <w:vertAlign w:val="superscript"/>
          <w:lang w:val="en-GB"/>
        </w:rPr>
        <w:t xml:space="preserve"> </w:t>
      </w:r>
      <w:r w:rsidR="003F6B48" w:rsidRPr="00F4232D">
        <w:rPr>
          <w:color w:val="000000"/>
          <w:sz w:val="21"/>
          <w:szCs w:val="21"/>
          <w:lang w:val="en-GB"/>
        </w:rPr>
        <w:t>is</w:t>
      </w:r>
      <w:r w:rsidR="003F6B48" w:rsidRPr="00F4232D">
        <w:rPr>
          <w:color w:val="000000"/>
          <w:sz w:val="21"/>
          <w:szCs w:val="21"/>
          <w:vertAlign w:val="superscript"/>
          <w:lang w:val="en-GB"/>
        </w:rPr>
        <w:t xml:space="preserve"> </w:t>
      </w:r>
      <w:r w:rsidR="003F6B48" w:rsidRPr="00F4232D">
        <w:rPr>
          <w:color w:val="000000"/>
          <w:sz w:val="21"/>
          <w:szCs w:val="21"/>
          <w:lang w:val="en-GB"/>
        </w:rPr>
        <w:t>INCORRECT?</w:t>
      </w:r>
    </w:p>
    <w:p w14:paraId="70069B78" w14:textId="77777777" w:rsidR="003F6B48" w:rsidRPr="00F4232D" w:rsidRDefault="003F6B48" w:rsidP="003A4718">
      <w:pPr>
        <w:pStyle w:val="ctrl-4"/>
        <w:widowControl w:val="0"/>
        <w:tabs>
          <w:tab w:val="clear" w:pos="547"/>
          <w:tab w:val="clear" w:pos="1080"/>
          <w:tab w:val="left" w:pos="585"/>
          <w:tab w:val="left" w:pos="1098"/>
        </w:tabs>
        <w:suppressAutoHyphens/>
        <w:ind w:left="1098" w:hanging="1098"/>
        <w:jc w:val="both"/>
        <w:rPr>
          <w:color w:val="000000"/>
          <w:sz w:val="21"/>
          <w:szCs w:val="21"/>
          <w:lang w:val="en-GB"/>
        </w:rPr>
      </w:pPr>
      <w:r w:rsidRPr="00F4232D">
        <w:rPr>
          <w:color w:val="000000"/>
          <w:sz w:val="21"/>
          <w:szCs w:val="21"/>
          <w:lang w:val="en-GB"/>
        </w:rPr>
        <w:tab/>
        <w:t>(A)</w:t>
      </w:r>
      <w:r w:rsidRPr="00F4232D">
        <w:rPr>
          <w:color w:val="000000"/>
          <w:sz w:val="21"/>
          <w:szCs w:val="21"/>
          <w:lang w:val="en-GB"/>
        </w:rPr>
        <w:tab/>
        <w:t>Mountains, boulders and sand mounds do grow if we take increase in body mass as criterion for growth.</w:t>
      </w:r>
    </w:p>
    <w:p w14:paraId="48874421" w14:textId="77777777" w:rsidR="003F6B48" w:rsidRPr="00F4232D" w:rsidRDefault="003F6B48" w:rsidP="003A4718">
      <w:pPr>
        <w:pStyle w:val="ctrl-4"/>
        <w:widowControl w:val="0"/>
        <w:tabs>
          <w:tab w:val="clear" w:pos="547"/>
          <w:tab w:val="clear" w:pos="1080"/>
          <w:tab w:val="left" w:pos="585"/>
          <w:tab w:val="left" w:pos="1098"/>
        </w:tabs>
        <w:suppressAutoHyphens/>
        <w:ind w:left="1098" w:hanging="1098"/>
        <w:jc w:val="both"/>
        <w:rPr>
          <w:color w:val="000000"/>
          <w:sz w:val="21"/>
          <w:szCs w:val="21"/>
          <w:lang w:val="en-GB"/>
        </w:rPr>
      </w:pPr>
      <w:r w:rsidRPr="00F4232D">
        <w:rPr>
          <w:color w:val="000000"/>
          <w:sz w:val="21"/>
          <w:szCs w:val="21"/>
          <w:lang w:val="en-GB"/>
        </w:rPr>
        <w:tab/>
        <w:t>(B)</w:t>
      </w:r>
      <w:r w:rsidRPr="00F4232D">
        <w:rPr>
          <w:color w:val="000000"/>
          <w:sz w:val="21"/>
          <w:szCs w:val="21"/>
          <w:lang w:val="en-GB"/>
        </w:rPr>
        <w:tab/>
        <w:t>Many organisms like mules, sterile worker bees and infertile human couples do not reproduce at all.</w:t>
      </w:r>
    </w:p>
    <w:p w14:paraId="084D7172"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lang w:val="en-GB"/>
        </w:rPr>
      </w:pPr>
      <w:r w:rsidRPr="00F4232D">
        <w:rPr>
          <w:color w:val="000000"/>
          <w:sz w:val="21"/>
          <w:szCs w:val="21"/>
          <w:lang w:val="en-GB"/>
        </w:rPr>
        <w:tab/>
        <w:t>(C)</w:t>
      </w:r>
      <w:r w:rsidRPr="00F4232D">
        <w:rPr>
          <w:color w:val="000000"/>
          <w:sz w:val="21"/>
          <w:szCs w:val="21"/>
          <w:lang w:val="en-GB"/>
        </w:rPr>
        <w:tab/>
        <w:t>Living organisms are self-replicating, evolving and self-regulating interactive systems capable of responding to external stimuli.</w:t>
      </w:r>
    </w:p>
    <w:p w14:paraId="1E05D285"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lang w:val="en-GB"/>
        </w:rPr>
      </w:pPr>
      <w:r w:rsidRPr="00F4232D">
        <w:rPr>
          <w:color w:val="000000"/>
          <w:sz w:val="21"/>
          <w:szCs w:val="21"/>
          <w:lang w:val="en-GB"/>
        </w:rPr>
        <w:tab/>
        <w:t>(D)</w:t>
      </w:r>
      <w:r w:rsidRPr="00F4232D">
        <w:rPr>
          <w:color w:val="000000"/>
          <w:sz w:val="21"/>
          <w:szCs w:val="21"/>
          <w:lang w:val="en-GB"/>
        </w:rPr>
        <w:tab/>
        <w:t xml:space="preserve">Isolated metabolic reactions </w:t>
      </w:r>
      <w:r w:rsidRPr="00F4232D">
        <w:rPr>
          <w:i/>
          <w:iCs/>
          <w:color w:val="000000"/>
          <w:sz w:val="21"/>
          <w:szCs w:val="21"/>
          <w:lang w:val="en-GB"/>
        </w:rPr>
        <w:t>in vitro</w:t>
      </w:r>
      <w:r w:rsidRPr="00F4232D">
        <w:rPr>
          <w:color w:val="000000"/>
          <w:sz w:val="21"/>
          <w:szCs w:val="21"/>
          <w:lang w:val="en-GB"/>
        </w:rPr>
        <w:t xml:space="preserve"> are living things.</w:t>
      </w:r>
    </w:p>
    <w:p w14:paraId="606A0351" w14:textId="77777777" w:rsidR="003F6B48" w:rsidRPr="00F4232D" w:rsidRDefault="003F6B48" w:rsidP="003A4718">
      <w:pPr>
        <w:pStyle w:val="SPACE"/>
        <w:suppressAutoHyphens/>
      </w:pPr>
    </w:p>
    <w:p w14:paraId="5E0E33CF" w14:textId="1E9E1C66" w:rsidR="003F6B48" w:rsidRPr="00F4232D" w:rsidRDefault="00C37ECC" w:rsidP="003A4718">
      <w:pPr>
        <w:pStyle w:val="ctrl-4"/>
        <w:tabs>
          <w:tab w:val="clear" w:pos="547"/>
          <w:tab w:val="clear" w:pos="1080"/>
          <w:tab w:val="left" w:pos="585"/>
          <w:tab w:val="left" w:pos="1098"/>
        </w:tabs>
        <w:suppressAutoHyphens/>
        <w:ind w:left="585" w:hanging="585"/>
        <w:jc w:val="both"/>
        <w:rPr>
          <w:color w:val="000000"/>
          <w:sz w:val="21"/>
          <w:szCs w:val="21"/>
        </w:rPr>
      </w:pPr>
      <w:r>
        <w:rPr>
          <w:rFonts w:ascii="Times New Roman Bold" w:hAnsi="Times New Roman Bold"/>
          <w:b/>
          <w:color w:val="EC2791"/>
          <w:sz w:val="21"/>
          <w:szCs w:val="21"/>
        </w:rPr>
        <w:t>3</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Select the MISMATCHED pair from the following.</w:t>
      </w:r>
    </w:p>
    <w:p w14:paraId="61E66FED" w14:textId="77777777" w:rsidR="003F6B48" w:rsidRPr="00F4232D" w:rsidRDefault="003F6B48" w:rsidP="00C37ECC">
      <w:pPr>
        <w:pStyle w:val="ctrl-4"/>
        <w:tabs>
          <w:tab w:val="clear" w:pos="547"/>
          <w:tab w:val="clear" w:pos="1080"/>
          <w:tab w:val="left" w:pos="585"/>
          <w:tab w:val="left" w:pos="1098"/>
        </w:tabs>
        <w:suppressAutoHyphens/>
        <w:jc w:val="both"/>
        <w:rPr>
          <w:color w:val="000000"/>
          <w:sz w:val="21"/>
          <w:szCs w:val="21"/>
        </w:rPr>
      </w:pPr>
      <w:r w:rsidRPr="00F4232D">
        <w:rPr>
          <w:color w:val="000000"/>
          <w:sz w:val="21"/>
          <w:szCs w:val="21"/>
        </w:rPr>
        <w:tab/>
        <w:t>(A)</w:t>
      </w:r>
      <w:r w:rsidRPr="00F4232D">
        <w:rPr>
          <w:color w:val="000000"/>
          <w:sz w:val="21"/>
          <w:szCs w:val="21"/>
        </w:rPr>
        <w:tab/>
        <w:t>Fungi – Asexual spores</w:t>
      </w:r>
    </w:p>
    <w:p w14:paraId="6060CE3B"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rPr>
      </w:pPr>
      <w:r w:rsidRPr="00F4232D">
        <w:rPr>
          <w:color w:val="000000"/>
          <w:sz w:val="21"/>
          <w:szCs w:val="21"/>
        </w:rPr>
        <w:tab/>
        <w:t>(B)</w:t>
      </w:r>
      <w:r w:rsidRPr="00F4232D">
        <w:rPr>
          <w:color w:val="000000"/>
          <w:sz w:val="21"/>
          <w:szCs w:val="21"/>
        </w:rPr>
        <w:tab/>
        <w:t>Yeast – Budding</w:t>
      </w:r>
    </w:p>
    <w:p w14:paraId="7CD4A64A"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rPr>
      </w:pPr>
      <w:r w:rsidRPr="00F4232D">
        <w:rPr>
          <w:color w:val="000000"/>
          <w:sz w:val="21"/>
          <w:szCs w:val="21"/>
        </w:rPr>
        <w:tab/>
        <w:t>(C)</w:t>
      </w:r>
      <w:r w:rsidRPr="00F4232D">
        <w:rPr>
          <w:color w:val="000000"/>
          <w:sz w:val="21"/>
          <w:szCs w:val="21"/>
        </w:rPr>
        <w:tab/>
      </w:r>
      <w:r w:rsidRPr="00F4232D">
        <w:rPr>
          <w:i/>
          <w:color w:val="000000"/>
          <w:sz w:val="21"/>
          <w:szCs w:val="21"/>
        </w:rPr>
        <w:t xml:space="preserve">Amoeba </w:t>
      </w:r>
      <w:r w:rsidRPr="00F4232D">
        <w:rPr>
          <w:color w:val="000000"/>
          <w:sz w:val="21"/>
          <w:szCs w:val="21"/>
        </w:rPr>
        <w:t>– Binary fission</w:t>
      </w:r>
    </w:p>
    <w:p w14:paraId="04FC6491"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rPr>
      </w:pPr>
      <w:r w:rsidRPr="00F4232D">
        <w:rPr>
          <w:color w:val="000000"/>
          <w:sz w:val="21"/>
          <w:szCs w:val="21"/>
        </w:rPr>
        <w:tab/>
        <w:t>(D)</w:t>
      </w:r>
      <w:r w:rsidRPr="00F4232D">
        <w:rPr>
          <w:color w:val="000000"/>
          <w:sz w:val="21"/>
          <w:szCs w:val="21"/>
        </w:rPr>
        <w:tab/>
        <w:t>Protonema – True regeneration</w:t>
      </w:r>
    </w:p>
    <w:p w14:paraId="61AAAF91" w14:textId="77777777" w:rsidR="003F6B48" w:rsidRPr="00F4232D" w:rsidRDefault="003F6B48" w:rsidP="003A4718">
      <w:pPr>
        <w:pStyle w:val="SPACE"/>
        <w:suppressAutoHyphens/>
      </w:pPr>
    </w:p>
    <w:p w14:paraId="6C1E43E9" w14:textId="467AC472" w:rsidR="003F6B48" w:rsidRPr="00F4232D" w:rsidRDefault="00C37ECC" w:rsidP="003A4718">
      <w:pPr>
        <w:pStyle w:val="ctrl-4"/>
        <w:tabs>
          <w:tab w:val="clear" w:pos="547"/>
          <w:tab w:val="clear" w:pos="1080"/>
          <w:tab w:val="left" w:pos="585"/>
          <w:tab w:val="left" w:pos="1098"/>
        </w:tabs>
        <w:suppressAutoHyphens/>
        <w:ind w:left="585" w:hanging="585"/>
        <w:jc w:val="both"/>
        <w:rPr>
          <w:color w:val="000000"/>
          <w:sz w:val="21"/>
          <w:szCs w:val="21"/>
          <w:lang w:val="en-GB"/>
        </w:rPr>
      </w:pPr>
      <w:r>
        <w:rPr>
          <w:rFonts w:ascii="Times New Roman Bold" w:hAnsi="Times New Roman Bold"/>
          <w:b/>
          <w:color w:val="EC2791"/>
          <w:sz w:val="21"/>
          <w:szCs w:val="21"/>
          <w:lang w:val="en-GB"/>
        </w:rPr>
        <w:t>4</w:t>
      </w:r>
      <w:r w:rsidR="003F6B48" w:rsidRPr="00F4232D">
        <w:rPr>
          <w:rFonts w:ascii="Times New Roman Bold" w:hAnsi="Times New Roman Bold"/>
          <w:b/>
          <w:color w:val="EC2791"/>
          <w:sz w:val="21"/>
          <w:szCs w:val="21"/>
          <w:lang w:val="en-GB"/>
        </w:rPr>
        <w:t>.</w:t>
      </w:r>
      <w:r w:rsidR="003F6B48" w:rsidRPr="00F4232D">
        <w:rPr>
          <w:rFonts w:ascii="Times New Roman Bold" w:hAnsi="Times New Roman Bold"/>
          <w:b/>
          <w:color w:val="EC2791"/>
          <w:sz w:val="21"/>
          <w:szCs w:val="21"/>
          <w:lang w:val="en-GB"/>
        </w:rPr>
        <w:tab/>
      </w:r>
      <w:r w:rsidR="003F6B48" w:rsidRPr="00F4232D">
        <w:rPr>
          <w:color w:val="000000"/>
          <w:sz w:val="21"/>
          <w:szCs w:val="21"/>
          <w:lang w:val="en-GB"/>
        </w:rPr>
        <w:t>Which of the following is INCORRECT regarding asexual reproduction?</w:t>
      </w:r>
    </w:p>
    <w:p w14:paraId="6020339C"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lang w:val="en-GB"/>
        </w:rPr>
      </w:pPr>
      <w:r w:rsidRPr="00F4232D">
        <w:rPr>
          <w:color w:val="000000"/>
          <w:sz w:val="21"/>
          <w:szCs w:val="21"/>
          <w:lang w:val="en-GB"/>
        </w:rPr>
        <w:tab/>
        <w:t>(A)</w:t>
      </w:r>
      <w:r w:rsidRPr="00F4232D">
        <w:rPr>
          <w:color w:val="000000"/>
          <w:sz w:val="21"/>
          <w:szCs w:val="21"/>
          <w:lang w:val="en-GB"/>
        </w:rPr>
        <w:tab/>
      </w:r>
      <w:r w:rsidRPr="00F4232D">
        <w:rPr>
          <w:i/>
          <w:color w:val="000000"/>
          <w:sz w:val="21"/>
          <w:szCs w:val="21"/>
          <w:lang w:val="en-GB"/>
        </w:rPr>
        <w:t>Spirogyra</w:t>
      </w:r>
      <w:r w:rsidRPr="00F4232D">
        <w:rPr>
          <w:color w:val="000000"/>
          <w:sz w:val="21"/>
          <w:szCs w:val="21"/>
          <w:lang w:val="en-GB"/>
        </w:rPr>
        <w:t xml:space="preserve"> reproduces asexually by fragmentation.</w:t>
      </w:r>
    </w:p>
    <w:p w14:paraId="4E68CC26"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lang w:val="en-GB"/>
        </w:rPr>
      </w:pPr>
      <w:r w:rsidRPr="00F4232D">
        <w:rPr>
          <w:color w:val="000000"/>
          <w:sz w:val="21"/>
          <w:szCs w:val="21"/>
          <w:lang w:val="en-GB"/>
        </w:rPr>
        <w:tab/>
        <w:t>(B)</w:t>
      </w:r>
      <w:r w:rsidRPr="00F4232D">
        <w:rPr>
          <w:color w:val="000000"/>
          <w:sz w:val="21"/>
          <w:szCs w:val="21"/>
          <w:lang w:val="en-GB"/>
        </w:rPr>
        <w:tab/>
        <w:t xml:space="preserve">In </w:t>
      </w:r>
      <w:r w:rsidRPr="00F4232D">
        <w:rPr>
          <w:i/>
          <w:color w:val="000000"/>
          <w:sz w:val="21"/>
          <w:szCs w:val="21"/>
          <w:lang w:val="en-GB"/>
        </w:rPr>
        <w:t>Amoeba</w:t>
      </w:r>
      <w:r w:rsidRPr="00F4232D">
        <w:rPr>
          <w:color w:val="000000"/>
          <w:sz w:val="21"/>
          <w:szCs w:val="21"/>
          <w:lang w:val="en-GB"/>
        </w:rPr>
        <w:t>, reproduction is synonymous to growth.</w:t>
      </w:r>
    </w:p>
    <w:p w14:paraId="256CBDE6"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lang w:val="en-GB"/>
        </w:rPr>
      </w:pPr>
      <w:r w:rsidRPr="00F4232D">
        <w:rPr>
          <w:color w:val="000000"/>
          <w:sz w:val="21"/>
          <w:szCs w:val="21"/>
          <w:lang w:val="en-GB"/>
        </w:rPr>
        <w:tab/>
        <w:t>(C)</w:t>
      </w:r>
      <w:r w:rsidRPr="00F4232D">
        <w:rPr>
          <w:color w:val="000000"/>
          <w:sz w:val="21"/>
          <w:szCs w:val="21"/>
          <w:lang w:val="en-GB"/>
        </w:rPr>
        <w:tab/>
      </w:r>
      <w:r w:rsidRPr="00F4232D">
        <w:rPr>
          <w:i/>
          <w:color w:val="000000"/>
          <w:sz w:val="21"/>
          <w:szCs w:val="21"/>
          <w:lang w:val="en-GB"/>
        </w:rPr>
        <w:t>Planaria</w:t>
      </w:r>
      <w:r w:rsidRPr="00F4232D">
        <w:rPr>
          <w:color w:val="000000"/>
          <w:sz w:val="21"/>
          <w:szCs w:val="21"/>
          <w:lang w:val="en-GB"/>
        </w:rPr>
        <w:t xml:space="preserve"> regenerates the lost part of the body and becomes a new organism.</w:t>
      </w:r>
    </w:p>
    <w:p w14:paraId="57BDF034"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z w:val="21"/>
          <w:szCs w:val="21"/>
          <w:lang w:val="en-GB"/>
        </w:rPr>
      </w:pPr>
      <w:r w:rsidRPr="00F4232D">
        <w:rPr>
          <w:color w:val="000000"/>
          <w:sz w:val="21"/>
          <w:szCs w:val="21"/>
          <w:lang w:val="en-GB"/>
        </w:rPr>
        <w:tab/>
        <w:t>(D)</w:t>
      </w:r>
      <w:r w:rsidRPr="00F4232D">
        <w:rPr>
          <w:color w:val="000000"/>
          <w:sz w:val="21"/>
          <w:szCs w:val="21"/>
          <w:lang w:val="en-GB"/>
        </w:rPr>
        <w:tab/>
        <w:t>Mules can reproduce upto a certain age and then become sterile.</w:t>
      </w:r>
    </w:p>
    <w:p w14:paraId="2CB4D7F4" w14:textId="77777777" w:rsidR="003F6B48" w:rsidRPr="00F4232D" w:rsidRDefault="003F6B48" w:rsidP="003A4718">
      <w:pPr>
        <w:pStyle w:val="SPACE"/>
        <w:suppressAutoHyphens/>
      </w:pPr>
    </w:p>
    <w:p w14:paraId="30CD760C" w14:textId="1C9F19BE" w:rsidR="003F6B48" w:rsidRPr="00F4232D" w:rsidRDefault="00C37ECC" w:rsidP="003A4718">
      <w:pPr>
        <w:tabs>
          <w:tab w:val="left" w:pos="585"/>
          <w:tab w:val="left" w:pos="1098"/>
        </w:tabs>
        <w:ind w:left="585" w:hanging="585"/>
        <w:jc w:val="both"/>
        <w:rPr>
          <w:rFonts w:cs="Times New Roman"/>
          <w:sz w:val="21"/>
          <w:szCs w:val="21"/>
          <w:lang w:val="en-IN"/>
        </w:rPr>
      </w:pPr>
      <w:r>
        <w:rPr>
          <w:rFonts w:ascii="Times New Roman Bold" w:hAnsi="Times New Roman Bold" w:cs="Times New Roman"/>
          <w:b/>
          <w:color w:val="EC2791"/>
          <w:sz w:val="21"/>
          <w:szCs w:val="21"/>
          <w:lang w:val="en-IN"/>
        </w:rPr>
        <w:t>5</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Which of the following statements best explains the biological concept of metabolism?</w:t>
      </w:r>
    </w:p>
    <w:p w14:paraId="55366BFF" w14:textId="77777777" w:rsidR="003F6B48" w:rsidRPr="00F4232D" w:rsidRDefault="003F6B48" w:rsidP="003A4718">
      <w:pPr>
        <w:pStyle w:val="2abcd"/>
        <w:tabs>
          <w:tab w:val="clear" w:pos="547"/>
          <w:tab w:val="clear" w:pos="1080"/>
          <w:tab w:val="left" w:pos="585"/>
          <w:tab w:val="left" w:pos="1098"/>
        </w:tabs>
        <w:ind w:left="1098" w:hanging="1098"/>
        <w:rPr>
          <w:rFonts w:cs="Times New Roman"/>
          <w:szCs w:val="21"/>
        </w:rPr>
      </w:pPr>
      <w:r w:rsidRPr="00F4232D">
        <w:rPr>
          <w:rFonts w:cs="Times New Roman"/>
          <w:color w:val="000000"/>
          <w:szCs w:val="21"/>
        </w:rPr>
        <w:tab/>
        <w:t>(A)</w:t>
      </w:r>
      <w:r w:rsidRPr="00F4232D">
        <w:rPr>
          <w:rFonts w:cs="Times New Roman"/>
          <w:color w:val="000000"/>
          <w:szCs w:val="21"/>
        </w:rPr>
        <w:tab/>
      </w:r>
      <w:r w:rsidRPr="00F4232D">
        <w:rPr>
          <w:rFonts w:cs="Times New Roman"/>
          <w:szCs w:val="21"/>
        </w:rPr>
        <w:t>Metabolism occurs only in multicellular organisms.</w:t>
      </w:r>
    </w:p>
    <w:p w14:paraId="23D9F3F9" w14:textId="6661D4D8" w:rsidR="003F6B48" w:rsidRPr="00F4232D" w:rsidRDefault="003F6B48" w:rsidP="003A4718">
      <w:pPr>
        <w:pStyle w:val="2abcd"/>
        <w:tabs>
          <w:tab w:val="clear" w:pos="547"/>
          <w:tab w:val="clear" w:pos="1080"/>
          <w:tab w:val="left" w:pos="585"/>
          <w:tab w:val="left" w:pos="1098"/>
        </w:tabs>
        <w:ind w:left="1098" w:hanging="1098"/>
        <w:rPr>
          <w:rFonts w:cs="Times New Roman"/>
          <w:szCs w:val="21"/>
        </w:rPr>
      </w:pPr>
      <w:r w:rsidRPr="00F4232D">
        <w:rPr>
          <w:rFonts w:cs="Times New Roman"/>
          <w:szCs w:val="21"/>
        </w:rPr>
        <w:tab/>
      </w:r>
      <w:r w:rsidRPr="00F4232D">
        <w:rPr>
          <w:rFonts w:cs="Times New Roman"/>
          <w:color w:val="000000"/>
          <w:szCs w:val="21"/>
        </w:rPr>
        <w:t>(B)</w:t>
      </w:r>
      <w:r w:rsidRPr="00F4232D">
        <w:rPr>
          <w:rFonts w:cs="Times New Roman"/>
          <w:szCs w:val="21"/>
        </w:rPr>
        <w:tab/>
        <w:t>It is a collection of chemical reactions that occur in an organism, including both anabolic and catabolic processes.</w:t>
      </w:r>
    </w:p>
    <w:p w14:paraId="7B71653B" w14:textId="77777777" w:rsidR="003F6B48" w:rsidRPr="00F4232D" w:rsidRDefault="003F6B48" w:rsidP="003A4718">
      <w:pPr>
        <w:pStyle w:val="2abcd"/>
        <w:tabs>
          <w:tab w:val="clear" w:pos="547"/>
          <w:tab w:val="clear" w:pos="1080"/>
          <w:tab w:val="left" w:pos="585"/>
          <w:tab w:val="left" w:pos="1098"/>
        </w:tabs>
        <w:ind w:left="1098" w:hanging="1098"/>
        <w:rPr>
          <w:spacing w:val="4"/>
          <w:szCs w:val="21"/>
        </w:rPr>
      </w:pPr>
      <w:r w:rsidRPr="00F4232D">
        <w:rPr>
          <w:rFonts w:cs="Times New Roman"/>
          <w:szCs w:val="21"/>
        </w:rPr>
        <w:tab/>
      </w:r>
      <w:r w:rsidRPr="00F4232D">
        <w:rPr>
          <w:rFonts w:cs="Times New Roman"/>
          <w:color w:val="000000"/>
          <w:spacing w:val="4"/>
          <w:szCs w:val="21"/>
        </w:rPr>
        <w:t>(C)</w:t>
      </w:r>
      <w:r w:rsidRPr="00F4232D">
        <w:rPr>
          <w:rFonts w:cs="Times New Roman"/>
          <w:spacing w:val="4"/>
          <w:szCs w:val="21"/>
        </w:rPr>
        <w:tab/>
      </w:r>
      <w:r w:rsidRPr="00F4232D">
        <w:rPr>
          <w:spacing w:val="4"/>
          <w:szCs w:val="21"/>
        </w:rPr>
        <w:t>Metabolism is the process of cell division in living organisms.</w:t>
      </w:r>
    </w:p>
    <w:p w14:paraId="4845771A" w14:textId="77777777" w:rsidR="003F6B48" w:rsidRPr="00F4232D" w:rsidRDefault="003F6B48" w:rsidP="003A4718">
      <w:pPr>
        <w:pStyle w:val="2abcd"/>
        <w:tabs>
          <w:tab w:val="clear" w:pos="547"/>
          <w:tab w:val="clear" w:pos="1080"/>
          <w:tab w:val="left" w:pos="585"/>
          <w:tab w:val="left" w:pos="1098"/>
        </w:tabs>
        <w:ind w:left="1098" w:hanging="1098"/>
        <w:rPr>
          <w:rFonts w:cs="Times New Roman"/>
          <w:spacing w:val="4"/>
          <w:szCs w:val="21"/>
        </w:rPr>
      </w:pPr>
      <w:r w:rsidRPr="00F4232D">
        <w:rPr>
          <w:rFonts w:cs="Times New Roman"/>
          <w:spacing w:val="4"/>
          <w:szCs w:val="21"/>
        </w:rPr>
        <w:tab/>
      </w:r>
      <w:r w:rsidRPr="00F4232D">
        <w:rPr>
          <w:rFonts w:cs="Times New Roman"/>
          <w:color w:val="000000"/>
          <w:spacing w:val="4"/>
          <w:szCs w:val="21"/>
        </w:rPr>
        <w:t>(D)</w:t>
      </w:r>
      <w:r w:rsidRPr="00F4232D">
        <w:rPr>
          <w:rFonts w:cs="Times New Roman"/>
          <w:spacing w:val="4"/>
          <w:szCs w:val="21"/>
        </w:rPr>
        <w:tab/>
        <w:t>It refers only to the breakdown of nutrients for energy production.</w:t>
      </w:r>
    </w:p>
    <w:p w14:paraId="09594166" w14:textId="77777777" w:rsidR="00282DC0" w:rsidRPr="00F4232D" w:rsidRDefault="00282DC0" w:rsidP="00282DC0">
      <w:pPr>
        <w:pStyle w:val="SPACE"/>
        <w:suppressAutoHyphens/>
      </w:pPr>
    </w:p>
    <w:p w14:paraId="2BF7053A" w14:textId="00774274" w:rsidR="003F6B48" w:rsidRPr="00F4232D" w:rsidRDefault="00C37ECC" w:rsidP="003A4718">
      <w:pPr>
        <w:pStyle w:val="ctrl-4"/>
        <w:tabs>
          <w:tab w:val="clear" w:pos="547"/>
          <w:tab w:val="clear" w:pos="1080"/>
          <w:tab w:val="left" w:pos="585"/>
          <w:tab w:val="left" w:pos="1098"/>
        </w:tabs>
        <w:suppressAutoHyphens/>
        <w:ind w:left="585" w:hanging="585"/>
        <w:jc w:val="both"/>
        <w:rPr>
          <w:color w:val="000000"/>
          <w:spacing w:val="4"/>
          <w:sz w:val="21"/>
          <w:szCs w:val="21"/>
          <w:lang w:val="en-IN"/>
        </w:rPr>
      </w:pPr>
      <w:r>
        <w:rPr>
          <w:b/>
          <w:bCs/>
          <w:color w:val="EC2791"/>
          <w:spacing w:val="4"/>
          <w:sz w:val="21"/>
          <w:szCs w:val="21"/>
          <w:lang w:val="en-IN"/>
        </w:rPr>
        <w:t>6</w:t>
      </w:r>
      <w:r w:rsidR="003F6B48" w:rsidRPr="00F4232D">
        <w:rPr>
          <w:b/>
          <w:bCs/>
          <w:color w:val="EC2791"/>
          <w:spacing w:val="4"/>
          <w:sz w:val="21"/>
          <w:szCs w:val="21"/>
          <w:lang w:val="en-IN"/>
        </w:rPr>
        <w:t>.</w:t>
      </w:r>
      <w:r w:rsidR="003F6B48" w:rsidRPr="00F4232D">
        <w:rPr>
          <w:b/>
          <w:bCs/>
          <w:color w:val="EC2791"/>
          <w:spacing w:val="4"/>
          <w:sz w:val="21"/>
          <w:szCs w:val="21"/>
          <w:lang w:val="en-IN"/>
        </w:rPr>
        <w:tab/>
      </w:r>
      <w:r w:rsidR="003F6B48" w:rsidRPr="00F4232D">
        <w:rPr>
          <w:color w:val="000000"/>
          <w:spacing w:val="4"/>
          <w:sz w:val="21"/>
          <w:szCs w:val="21"/>
          <w:lang w:val="en-IN"/>
        </w:rPr>
        <w:t>How do anabolic and catabolic processes differ in metabolism?</w:t>
      </w:r>
    </w:p>
    <w:p w14:paraId="3E90414F"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bCs/>
          <w:color w:val="000000"/>
          <w:spacing w:val="4"/>
          <w:sz w:val="21"/>
          <w:szCs w:val="21"/>
          <w:lang w:val="en-IN"/>
        </w:rPr>
      </w:pPr>
      <w:r w:rsidRPr="00F4232D">
        <w:rPr>
          <w:bCs/>
          <w:color w:val="000000"/>
          <w:spacing w:val="4"/>
          <w:sz w:val="21"/>
          <w:szCs w:val="21"/>
          <w:lang w:val="en-IN"/>
        </w:rPr>
        <w:tab/>
        <w:t>(A)</w:t>
      </w:r>
      <w:r w:rsidRPr="00F4232D">
        <w:rPr>
          <w:bCs/>
          <w:color w:val="000000"/>
          <w:spacing w:val="4"/>
          <w:sz w:val="21"/>
          <w:szCs w:val="21"/>
          <w:lang w:val="en-IN"/>
        </w:rPr>
        <w:tab/>
        <w:t>Anabolism releases energy, while catabolism consumes energy.</w:t>
      </w:r>
    </w:p>
    <w:p w14:paraId="3F26593A"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bCs/>
          <w:color w:val="000000"/>
          <w:spacing w:val="4"/>
          <w:sz w:val="21"/>
          <w:szCs w:val="21"/>
          <w:lang w:val="en-IN"/>
        </w:rPr>
      </w:pPr>
      <w:r w:rsidRPr="00F4232D">
        <w:rPr>
          <w:bCs/>
          <w:color w:val="000000"/>
          <w:spacing w:val="4"/>
          <w:sz w:val="21"/>
          <w:szCs w:val="21"/>
          <w:lang w:val="en-IN"/>
        </w:rPr>
        <w:tab/>
        <w:t>(B)</w:t>
      </w:r>
      <w:r w:rsidRPr="00F4232D">
        <w:rPr>
          <w:bCs/>
          <w:color w:val="000000"/>
          <w:spacing w:val="4"/>
          <w:sz w:val="21"/>
          <w:szCs w:val="21"/>
          <w:lang w:val="en-IN"/>
        </w:rPr>
        <w:tab/>
        <w:t>Anabolism involves breakdown, while catabolism involves synthesis.</w:t>
      </w:r>
    </w:p>
    <w:p w14:paraId="3D39E4A1"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bCs/>
          <w:color w:val="000000"/>
          <w:spacing w:val="4"/>
          <w:sz w:val="21"/>
          <w:szCs w:val="21"/>
          <w:lang w:val="en-IN"/>
        </w:rPr>
      </w:pPr>
      <w:r w:rsidRPr="00F4232D">
        <w:rPr>
          <w:bCs/>
          <w:color w:val="000000"/>
          <w:spacing w:val="4"/>
          <w:sz w:val="21"/>
          <w:szCs w:val="21"/>
          <w:lang w:val="en-IN"/>
        </w:rPr>
        <w:tab/>
        <w:t>(C)</w:t>
      </w:r>
      <w:r w:rsidRPr="00F4232D">
        <w:rPr>
          <w:bCs/>
          <w:color w:val="000000"/>
          <w:spacing w:val="4"/>
          <w:sz w:val="21"/>
          <w:szCs w:val="21"/>
          <w:lang w:val="en-IN"/>
        </w:rPr>
        <w:tab/>
        <w:t>Anabolism requires energy input, while catabolism releases energy.</w:t>
      </w:r>
    </w:p>
    <w:p w14:paraId="7104D72B"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bCs/>
          <w:color w:val="000000"/>
          <w:spacing w:val="4"/>
          <w:sz w:val="21"/>
          <w:szCs w:val="21"/>
          <w:lang w:val="en-IN"/>
        </w:rPr>
      </w:pPr>
      <w:r w:rsidRPr="00F4232D">
        <w:rPr>
          <w:bCs/>
          <w:color w:val="000000"/>
          <w:spacing w:val="4"/>
          <w:sz w:val="21"/>
          <w:szCs w:val="21"/>
          <w:lang w:val="en-IN"/>
        </w:rPr>
        <w:tab/>
        <w:t>(D)</w:t>
      </w:r>
      <w:r w:rsidRPr="00F4232D">
        <w:rPr>
          <w:bCs/>
          <w:color w:val="000000"/>
          <w:spacing w:val="4"/>
          <w:sz w:val="21"/>
          <w:szCs w:val="21"/>
          <w:lang w:val="en-IN"/>
        </w:rPr>
        <w:tab/>
        <w:t>Both involve only unicellular organisms.</w:t>
      </w:r>
    </w:p>
    <w:p w14:paraId="61BF6EED" w14:textId="77777777" w:rsidR="003F6B48" w:rsidRPr="00F4232D" w:rsidRDefault="003F6B48" w:rsidP="003A4718">
      <w:pPr>
        <w:pStyle w:val="SPACE"/>
        <w:suppressAutoHyphens/>
      </w:pPr>
    </w:p>
    <w:p w14:paraId="080F5FEE" w14:textId="1FA5F4CD" w:rsidR="003F6B48" w:rsidRPr="00F4232D" w:rsidRDefault="00C37ECC" w:rsidP="003A4718">
      <w:pPr>
        <w:pStyle w:val="ctrl-4"/>
        <w:tabs>
          <w:tab w:val="clear" w:pos="547"/>
          <w:tab w:val="clear" w:pos="1080"/>
          <w:tab w:val="left" w:pos="585"/>
          <w:tab w:val="left" w:pos="1098"/>
        </w:tabs>
        <w:suppressAutoHyphens/>
        <w:ind w:left="585" w:hanging="585"/>
        <w:jc w:val="both"/>
        <w:rPr>
          <w:color w:val="000000"/>
          <w:spacing w:val="4"/>
          <w:sz w:val="21"/>
          <w:szCs w:val="21"/>
        </w:rPr>
      </w:pPr>
      <w:r>
        <w:rPr>
          <w:b/>
          <w:color w:val="EC2791"/>
          <w:spacing w:val="4"/>
          <w:sz w:val="21"/>
          <w:szCs w:val="21"/>
          <w:lang w:val="en-GB"/>
        </w:rPr>
        <w:t>7</w:t>
      </w:r>
      <w:r w:rsidR="003F6B48" w:rsidRPr="00F4232D">
        <w:rPr>
          <w:b/>
          <w:color w:val="EC2791"/>
          <w:spacing w:val="4"/>
          <w:sz w:val="21"/>
          <w:szCs w:val="21"/>
        </w:rPr>
        <w:t>.</w:t>
      </w:r>
      <w:r w:rsidR="003F6B48" w:rsidRPr="00F4232D">
        <w:rPr>
          <w:b/>
          <w:color w:val="EC2791"/>
          <w:spacing w:val="4"/>
          <w:sz w:val="21"/>
          <w:szCs w:val="21"/>
        </w:rPr>
        <w:tab/>
      </w:r>
      <w:r w:rsidR="003F6B48" w:rsidRPr="00F4232D">
        <w:rPr>
          <w:color w:val="000000"/>
          <w:spacing w:val="4"/>
          <w:sz w:val="21"/>
          <w:szCs w:val="21"/>
        </w:rPr>
        <w:t>Which of the following statement is CORRECT?</w:t>
      </w:r>
    </w:p>
    <w:p w14:paraId="50DFDB2B"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pacing w:val="4"/>
          <w:sz w:val="21"/>
          <w:szCs w:val="21"/>
          <w:lang w:val="en-IN"/>
        </w:rPr>
      </w:pPr>
      <w:r w:rsidRPr="00F4232D">
        <w:rPr>
          <w:color w:val="000000"/>
          <w:spacing w:val="4"/>
          <w:sz w:val="21"/>
          <w:szCs w:val="21"/>
        </w:rPr>
        <w:tab/>
        <w:t>(A)</w:t>
      </w:r>
      <w:r w:rsidRPr="00F4232D">
        <w:rPr>
          <w:color w:val="000000"/>
          <w:spacing w:val="4"/>
          <w:sz w:val="21"/>
          <w:szCs w:val="21"/>
        </w:rPr>
        <w:tab/>
      </w:r>
      <w:r w:rsidRPr="00F4232D">
        <w:rPr>
          <w:color w:val="000000"/>
          <w:spacing w:val="4"/>
          <w:sz w:val="21"/>
          <w:szCs w:val="21"/>
          <w:lang w:val="en-IN"/>
        </w:rPr>
        <w:t>Growth is the only defining characteristic of living organisms</w:t>
      </w:r>
      <w:r w:rsidRPr="00F4232D">
        <w:rPr>
          <w:color w:val="000000"/>
          <w:spacing w:val="4"/>
          <w:sz w:val="21"/>
          <w:szCs w:val="21"/>
        </w:rPr>
        <w:t>.</w:t>
      </w:r>
    </w:p>
    <w:p w14:paraId="36E7D2D1" w14:textId="77777777" w:rsidR="003F6B48" w:rsidRPr="00F4232D" w:rsidRDefault="003F6B48" w:rsidP="003A4718">
      <w:pPr>
        <w:pStyle w:val="ctrl-4"/>
        <w:widowControl w:val="0"/>
        <w:tabs>
          <w:tab w:val="clear" w:pos="547"/>
          <w:tab w:val="clear" w:pos="1080"/>
          <w:tab w:val="left" w:pos="585"/>
          <w:tab w:val="left" w:pos="1098"/>
        </w:tabs>
        <w:suppressAutoHyphens/>
        <w:ind w:left="1098" w:hanging="1098"/>
        <w:jc w:val="both"/>
        <w:rPr>
          <w:color w:val="000000"/>
          <w:spacing w:val="4"/>
          <w:sz w:val="21"/>
          <w:szCs w:val="21"/>
          <w:lang w:val="en-IN"/>
        </w:rPr>
      </w:pPr>
      <w:r w:rsidRPr="00F4232D">
        <w:rPr>
          <w:color w:val="000000"/>
          <w:spacing w:val="4"/>
          <w:sz w:val="21"/>
          <w:szCs w:val="21"/>
        </w:rPr>
        <w:tab/>
        <w:t>(B)</w:t>
      </w:r>
      <w:r w:rsidRPr="00F4232D">
        <w:rPr>
          <w:color w:val="000000"/>
          <w:spacing w:val="4"/>
          <w:sz w:val="21"/>
          <w:szCs w:val="21"/>
        </w:rPr>
        <w:tab/>
      </w:r>
      <w:r w:rsidRPr="00F4232D">
        <w:rPr>
          <w:color w:val="000000"/>
          <w:spacing w:val="4"/>
          <w:sz w:val="21"/>
          <w:szCs w:val="21"/>
          <w:lang w:val="en-IN"/>
        </w:rPr>
        <w:t>In seasonal breeders, reproduction is influenced by photoperiod, demonstrating a response to environmental stimuli, a characteristic of living organisms</w:t>
      </w:r>
      <w:r w:rsidRPr="00F4232D">
        <w:rPr>
          <w:color w:val="000000"/>
          <w:spacing w:val="4"/>
          <w:sz w:val="21"/>
          <w:szCs w:val="21"/>
        </w:rPr>
        <w:t>.</w:t>
      </w:r>
    </w:p>
    <w:p w14:paraId="768F7FBA" w14:textId="77777777" w:rsidR="003F6B48" w:rsidRPr="00F4232D" w:rsidRDefault="003F6B48" w:rsidP="003A4718">
      <w:pPr>
        <w:pStyle w:val="ctrl-4"/>
        <w:widowControl w:val="0"/>
        <w:tabs>
          <w:tab w:val="clear" w:pos="547"/>
          <w:tab w:val="clear" w:pos="1080"/>
          <w:tab w:val="left" w:pos="585"/>
          <w:tab w:val="left" w:pos="1098"/>
        </w:tabs>
        <w:suppressAutoHyphens/>
        <w:ind w:left="1098" w:hanging="1098"/>
        <w:jc w:val="both"/>
        <w:rPr>
          <w:color w:val="000000"/>
          <w:spacing w:val="4"/>
          <w:sz w:val="21"/>
          <w:szCs w:val="21"/>
          <w:lang w:val="en-IN"/>
        </w:rPr>
      </w:pPr>
      <w:r w:rsidRPr="00F4232D">
        <w:rPr>
          <w:color w:val="000000"/>
          <w:spacing w:val="4"/>
          <w:sz w:val="21"/>
          <w:szCs w:val="21"/>
        </w:rPr>
        <w:tab/>
        <w:t>(C)</w:t>
      </w:r>
      <w:r w:rsidRPr="00F4232D">
        <w:rPr>
          <w:color w:val="000000"/>
          <w:spacing w:val="4"/>
          <w:sz w:val="21"/>
          <w:szCs w:val="21"/>
        </w:rPr>
        <w:tab/>
      </w:r>
      <w:r w:rsidRPr="00F4232D">
        <w:rPr>
          <w:color w:val="000000"/>
          <w:spacing w:val="4"/>
          <w:sz w:val="21"/>
          <w:szCs w:val="21"/>
          <w:lang w:val="en-IN"/>
        </w:rPr>
        <w:t>All living organisms exhibit locomotion as a key feature of life</w:t>
      </w:r>
      <w:r w:rsidRPr="00F4232D">
        <w:rPr>
          <w:color w:val="000000"/>
          <w:spacing w:val="4"/>
          <w:sz w:val="21"/>
          <w:szCs w:val="21"/>
        </w:rPr>
        <w:t>.</w:t>
      </w:r>
    </w:p>
    <w:p w14:paraId="7A2400AC"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color w:val="000000"/>
          <w:spacing w:val="4"/>
          <w:sz w:val="21"/>
          <w:szCs w:val="21"/>
        </w:rPr>
      </w:pPr>
      <w:r w:rsidRPr="00F4232D">
        <w:rPr>
          <w:color w:val="000000"/>
          <w:spacing w:val="4"/>
          <w:sz w:val="21"/>
          <w:szCs w:val="21"/>
        </w:rPr>
        <w:tab/>
        <w:t>(D)</w:t>
      </w:r>
      <w:r w:rsidRPr="00F4232D">
        <w:rPr>
          <w:color w:val="000000"/>
          <w:spacing w:val="4"/>
          <w:sz w:val="21"/>
          <w:szCs w:val="21"/>
        </w:rPr>
        <w:tab/>
        <w:t>All organisms can handle chemicals entering their bodies except plants.</w:t>
      </w:r>
    </w:p>
    <w:p w14:paraId="523ABB4C" w14:textId="77777777" w:rsidR="003F6B48" w:rsidRPr="00F4232D" w:rsidRDefault="003F6B48" w:rsidP="003A4718">
      <w:pPr>
        <w:pStyle w:val="SPACE"/>
        <w:suppressAutoHyphens/>
      </w:pPr>
    </w:p>
    <w:p w14:paraId="32303358" w14:textId="45ADA252" w:rsidR="003F6B48" w:rsidRPr="00F4232D" w:rsidRDefault="00C37ECC" w:rsidP="003A4718">
      <w:pPr>
        <w:pStyle w:val="ctrl-4"/>
        <w:tabs>
          <w:tab w:val="clear" w:pos="547"/>
          <w:tab w:val="clear" w:pos="1080"/>
          <w:tab w:val="left" w:pos="585"/>
          <w:tab w:val="left" w:pos="1098"/>
        </w:tabs>
        <w:suppressAutoHyphens/>
        <w:ind w:left="585" w:hanging="585"/>
        <w:jc w:val="both"/>
        <w:rPr>
          <w:color w:val="000000"/>
          <w:sz w:val="21"/>
          <w:szCs w:val="21"/>
          <w:lang w:val="en-GB"/>
        </w:rPr>
      </w:pPr>
      <w:r>
        <w:rPr>
          <w:b/>
          <w:bCs/>
          <w:color w:val="EC2791"/>
          <w:spacing w:val="4"/>
          <w:sz w:val="21"/>
          <w:szCs w:val="21"/>
          <w:lang w:val="en-IN"/>
        </w:rPr>
        <w:t>8</w:t>
      </w:r>
      <w:r w:rsidR="003025BC">
        <w:rPr>
          <w:b/>
          <w:bCs/>
          <w:color w:val="EC2791"/>
          <w:spacing w:val="4"/>
          <w:sz w:val="21"/>
          <w:szCs w:val="21"/>
          <w:lang w:val="en-IN"/>
        </w:rPr>
        <w:t>.</w:t>
      </w:r>
      <w:r w:rsidR="003F6B48" w:rsidRPr="00F4232D">
        <w:rPr>
          <w:b/>
          <w:bCs/>
          <w:color w:val="EC2791"/>
          <w:spacing w:val="4"/>
          <w:sz w:val="21"/>
          <w:szCs w:val="21"/>
          <w:lang w:val="en-IN"/>
        </w:rPr>
        <w:tab/>
      </w:r>
      <w:r w:rsidR="003F6B48" w:rsidRPr="00F4232D">
        <w:rPr>
          <w:color w:val="000000"/>
          <w:sz w:val="21"/>
          <w:szCs w:val="21"/>
        </w:rPr>
        <w:t>Which of the following examples contradicts the idea that growth is a defining feature of life?</w:t>
      </w:r>
    </w:p>
    <w:p w14:paraId="7E2E7D8C"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bCs/>
          <w:color w:val="000000"/>
          <w:spacing w:val="4"/>
          <w:sz w:val="21"/>
          <w:szCs w:val="21"/>
          <w:lang w:val="en-GB"/>
        </w:rPr>
      </w:pPr>
      <w:r w:rsidRPr="00F4232D">
        <w:rPr>
          <w:color w:val="000000"/>
          <w:spacing w:val="4"/>
          <w:sz w:val="21"/>
          <w:szCs w:val="21"/>
          <w:lang w:val="en-GB"/>
        </w:rPr>
        <w:tab/>
        <w:t>(A)</w:t>
      </w:r>
      <w:r w:rsidRPr="00F4232D">
        <w:rPr>
          <w:color w:val="000000"/>
          <w:spacing w:val="4"/>
          <w:sz w:val="21"/>
          <w:szCs w:val="21"/>
          <w:lang w:val="en-GB"/>
        </w:rPr>
        <w:tab/>
      </w:r>
      <w:r w:rsidRPr="00F4232D">
        <w:rPr>
          <w:bCs/>
          <w:color w:val="000000"/>
          <w:spacing w:val="4"/>
          <w:sz w:val="21"/>
          <w:szCs w:val="21"/>
        </w:rPr>
        <w:t>Growth of a child into an adult</w:t>
      </w:r>
    </w:p>
    <w:p w14:paraId="5893681B"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bCs/>
          <w:color w:val="000000"/>
          <w:spacing w:val="4"/>
          <w:sz w:val="21"/>
          <w:szCs w:val="21"/>
          <w:lang w:val="en-GB"/>
        </w:rPr>
      </w:pPr>
      <w:r w:rsidRPr="00F4232D">
        <w:rPr>
          <w:bCs/>
          <w:color w:val="000000"/>
          <w:spacing w:val="4"/>
          <w:sz w:val="21"/>
          <w:szCs w:val="21"/>
          <w:lang w:val="en-GB"/>
        </w:rPr>
        <w:tab/>
        <w:t>(B)</w:t>
      </w:r>
      <w:r w:rsidRPr="00F4232D">
        <w:rPr>
          <w:bCs/>
          <w:color w:val="000000"/>
          <w:spacing w:val="4"/>
          <w:sz w:val="21"/>
          <w:szCs w:val="21"/>
          <w:lang w:val="en-GB"/>
        </w:rPr>
        <w:tab/>
      </w:r>
      <w:r w:rsidRPr="00F4232D">
        <w:rPr>
          <w:bCs/>
          <w:color w:val="000000"/>
          <w:sz w:val="21"/>
          <w:szCs w:val="21"/>
        </w:rPr>
        <w:t>Accumulation of sediments on a riverbed</w:t>
      </w:r>
    </w:p>
    <w:p w14:paraId="2A0DC494"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bCs/>
          <w:color w:val="000000"/>
          <w:spacing w:val="4"/>
          <w:sz w:val="21"/>
          <w:szCs w:val="21"/>
          <w:lang w:val="en-GB"/>
        </w:rPr>
      </w:pPr>
      <w:r w:rsidRPr="00F4232D">
        <w:rPr>
          <w:bCs/>
          <w:color w:val="000000"/>
          <w:spacing w:val="4"/>
          <w:sz w:val="21"/>
          <w:szCs w:val="21"/>
          <w:lang w:val="en-GB"/>
        </w:rPr>
        <w:tab/>
        <w:t>(C)</w:t>
      </w:r>
      <w:r w:rsidRPr="00F4232D">
        <w:rPr>
          <w:bCs/>
          <w:color w:val="000000"/>
          <w:spacing w:val="4"/>
          <w:sz w:val="21"/>
          <w:szCs w:val="21"/>
          <w:lang w:val="en-GB"/>
        </w:rPr>
        <w:tab/>
      </w:r>
      <w:r w:rsidRPr="00F4232D">
        <w:rPr>
          <w:bCs/>
          <w:color w:val="000000"/>
          <w:spacing w:val="4"/>
          <w:sz w:val="21"/>
          <w:szCs w:val="21"/>
        </w:rPr>
        <w:t>Division of a bacterial cell</w:t>
      </w:r>
    </w:p>
    <w:p w14:paraId="6D3B2366" w14:textId="77777777" w:rsidR="003F6B48" w:rsidRPr="00F4232D" w:rsidRDefault="003F6B48" w:rsidP="003A4718">
      <w:pPr>
        <w:pStyle w:val="ctrl-4"/>
        <w:tabs>
          <w:tab w:val="clear" w:pos="547"/>
          <w:tab w:val="clear" w:pos="1080"/>
          <w:tab w:val="left" w:pos="585"/>
          <w:tab w:val="left" w:pos="1098"/>
        </w:tabs>
        <w:suppressAutoHyphens/>
        <w:ind w:left="1098" w:hanging="1098"/>
        <w:jc w:val="both"/>
        <w:rPr>
          <w:bCs/>
          <w:color w:val="000000"/>
          <w:spacing w:val="4"/>
          <w:sz w:val="21"/>
          <w:szCs w:val="21"/>
        </w:rPr>
      </w:pPr>
      <w:r w:rsidRPr="00F4232D">
        <w:rPr>
          <w:bCs/>
          <w:color w:val="000000"/>
          <w:spacing w:val="4"/>
          <w:sz w:val="21"/>
          <w:szCs w:val="21"/>
          <w:lang w:val="en-GB"/>
        </w:rPr>
        <w:tab/>
        <w:t>(D)</w:t>
      </w:r>
      <w:r w:rsidRPr="00F4232D">
        <w:rPr>
          <w:bCs/>
          <w:color w:val="000000"/>
          <w:spacing w:val="4"/>
          <w:sz w:val="21"/>
          <w:szCs w:val="21"/>
          <w:lang w:val="en-GB"/>
        </w:rPr>
        <w:tab/>
      </w:r>
      <w:r w:rsidRPr="00F4232D">
        <w:rPr>
          <w:bCs/>
          <w:color w:val="000000"/>
          <w:spacing w:val="4"/>
          <w:sz w:val="21"/>
          <w:szCs w:val="21"/>
        </w:rPr>
        <w:t>Enlargement of a seed into a seedling</w:t>
      </w:r>
    </w:p>
    <w:p w14:paraId="10CA04C2" w14:textId="77777777" w:rsidR="003F6B48" w:rsidRPr="00F4232D" w:rsidRDefault="003F6B48" w:rsidP="003A4718">
      <w:pPr>
        <w:pStyle w:val="SPACE"/>
        <w:suppressAutoHyphens/>
        <w:spacing w:line="80" w:lineRule="exact"/>
      </w:pPr>
    </w:p>
    <w:p w14:paraId="31252DF7" w14:textId="6D49E36E" w:rsidR="003F6B48" w:rsidRPr="00F4232D" w:rsidRDefault="00C37ECC" w:rsidP="003A4718">
      <w:pPr>
        <w:pStyle w:val="ctrl-4"/>
        <w:tabs>
          <w:tab w:val="clear" w:pos="547"/>
          <w:tab w:val="clear" w:pos="1080"/>
          <w:tab w:val="left" w:pos="585"/>
          <w:tab w:val="left" w:pos="1098"/>
        </w:tabs>
        <w:suppressAutoHyphens/>
        <w:ind w:left="585" w:hanging="585"/>
        <w:jc w:val="both"/>
        <w:rPr>
          <w:color w:val="000000"/>
          <w:spacing w:val="4"/>
          <w:sz w:val="21"/>
          <w:szCs w:val="21"/>
          <w:lang w:val="en-GB"/>
        </w:rPr>
      </w:pPr>
      <w:r>
        <w:rPr>
          <w:b/>
          <w:color w:val="EC2791"/>
          <w:spacing w:val="4"/>
          <w:sz w:val="21"/>
          <w:szCs w:val="21"/>
          <w:lang w:val="en-GB"/>
        </w:rPr>
        <w:t>9</w:t>
      </w:r>
      <w:r w:rsidR="003F6B48" w:rsidRPr="00F4232D">
        <w:rPr>
          <w:b/>
          <w:color w:val="EC2791"/>
          <w:spacing w:val="4"/>
          <w:sz w:val="21"/>
          <w:szCs w:val="21"/>
          <w:lang w:val="en-GB"/>
        </w:rPr>
        <w:t>.</w:t>
      </w:r>
      <w:r w:rsidR="003F6B48" w:rsidRPr="00F4232D">
        <w:rPr>
          <w:b/>
          <w:color w:val="EC2791"/>
          <w:spacing w:val="4"/>
          <w:sz w:val="21"/>
          <w:szCs w:val="21"/>
          <w:lang w:val="en-GB"/>
        </w:rPr>
        <w:tab/>
      </w:r>
      <w:r w:rsidR="003F6B48" w:rsidRPr="00F4232D">
        <w:rPr>
          <w:color w:val="000000"/>
          <w:spacing w:val="4"/>
          <w:sz w:val="21"/>
          <w:szCs w:val="21"/>
          <w:lang w:val="en-GB"/>
        </w:rPr>
        <w:t>How many of the following properties are the defining characteristics of living organisms?</w:t>
      </w:r>
    </w:p>
    <w:p w14:paraId="7A612C00" w14:textId="77777777" w:rsidR="003F6B48" w:rsidRPr="00F4232D" w:rsidRDefault="003F6B48" w:rsidP="003A4718">
      <w:pPr>
        <w:pStyle w:val="ctrl-4"/>
        <w:tabs>
          <w:tab w:val="clear" w:pos="547"/>
          <w:tab w:val="clear" w:pos="1080"/>
          <w:tab w:val="left" w:pos="585"/>
          <w:tab w:val="left" w:pos="1098"/>
        </w:tabs>
        <w:suppressAutoHyphens/>
        <w:ind w:left="585" w:hanging="585"/>
        <w:jc w:val="both"/>
        <w:rPr>
          <w:color w:val="000000"/>
          <w:spacing w:val="4"/>
          <w:sz w:val="21"/>
          <w:szCs w:val="21"/>
          <w:lang w:val="en-GB"/>
        </w:rPr>
      </w:pPr>
      <w:r w:rsidRPr="00F4232D">
        <w:rPr>
          <w:color w:val="000000"/>
          <w:spacing w:val="4"/>
          <w:sz w:val="21"/>
          <w:szCs w:val="21"/>
          <w:lang w:val="en-GB"/>
        </w:rPr>
        <w:tab/>
        <w:t>Growth, reproduction, metabolism, cellular organisation, consciousness.</w:t>
      </w:r>
    </w:p>
    <w:p w14:paraId="7CE202F1" w14:textId="77777777" w:rsidR="003F6B48" w:rsidRPr="00F4232D" w:rsidRDefault="003F6B48" w:rsidP="003A4718">
      <w:pPr>
        <w:pStyle w:val="ctrl-4"/>
        <w:tabs>
          <w:tab w:val="clear" w:pos="547"/>
          <w:tab w:val="clear" w:pos="1080"/>
          <w:tab w:val="left" w:pos="585"/>
          <w:tab w:val="left" w:pos="1098"/>
          <w:tab w:val="left" w:pos="1674"/>
          <w:tab w:val="left" w:pos="2160"/>
          <w:tab w:val="left" w:pos="3780"/>
          <w:tab w:val="left" w:pos="4320"/>
        </w:tabs>
        <w:suppressAutoHyphens/>
        <w:ind w:left="1098" w:hanging="1098"/>
        <w:jc w:val="both"/>
        <w:rPr>
          <w:color w:val="000000"/>
          <w:spacing w:val="4"/>
          <w:sz w:val="21"/>
          <w:szCs w:val="21"/>
          <w:lang w:val="en-GB"/>
        </w:rPr>
      </w:pPr>
      <w:r w:rsidRPr="00F4232D">
        <w:rPr>
          <w:color w:val="000000"/>
          <w:spacing w:val="4"/>
          <w:sz w:val="21"/>
          <w:szCs w:val="21"/>
          <w:lang w:val="en-GB"/>
        </w:rPr>
        <w:tab/>
        <w:t>(A)</w:t>
      </w:r>
      <w:r w:rsidRPr="00F4232D">
        <w:rPr>
          <w:color w:val="000000"/>
          <w:spacing w:val="4"/>
          <w:sz w:val="21"/>
          <w:szCs w:val="21"/>
          <w:lang w:val="en-GB"/>
        </w:rPr>
        <w:tab/>
        <w:t>5</w:t>
      </w:r>
      <w:r w:rsidRPr="00F4232D">
        <w:rPr>
          <w:color w:val="000000"/>
          <w:spacing w:val="4"/>
          <w:sz w:val="21"/>
          <w:szCs w:val="21"/>
          <w:lang w:val="en-GB"/>
        </w:rPr>
        <w:tab/>
        <w:t>(B)</w:t>
      </w:r>
      <w:r w:rsidRPr="00F4232D">
        <w:rPr>
          <w:color w:val="000000"/>
          <w:spacing w:val="4"/>
          <w:sz w:val="21"/>
          <w:szCs w:val="21"/>
          <w:lang w:val="en-GB"/>
        </w:rPr>
        <w:tab/>
        <w:t>3</w:t>
      </w:r>
      <w:r w:rsidRPr="00F4232D">
        <w:rPr>
          <w:color w:val="000000"/>
          <w:spacing w:val="4"/>
          <w:sz w:val="21"/>
          <w:szCs w:val="21"/>
          <w:lang w:val="en-GB"/>
        </w:rPr>
        <w:tab/>
        <w:t>(C)</w:t>
      </w:r>
      <w:r w:rsidRPr="00F4232D">
        <w:rPr>
          <w:color w:val="000000"/>
          <w:spacing w:val="4"/>
          <w:sz w:val="21"/>
          <w:szCs w:val="21"/>
          <w:lang w:val="en-GB"/>
        </w:rPr>
        <w:tab/>
        <w:t>2</w:t>
      </w:r>
      <w:r w:rsidRPr="00F4232D">
        <w:rPr>
          <w:color w:val="000000"/>
          <w:spacing w:val="4"/>
          <w:sz w:val="21"/>
          <w:szCs w:val="21"/>
          <w:lang w:val="en-GB"/>
        </w:rPr>
        <w:tab/>
        <w:t>(D)</w:t>
      </w:r>
      <w:r w:rsidRPr="00F4232D">
        <w:rPr>
          <w:color w:val="000000"/>
          <w:spacing w:val="4"/>
          <w:sz w:val="21"/>
          <w:szCs w:val="21"/>
          <w:lang w:val="en-GB"/>
        </w:rPr>
        <w:tab/>
        <w:t>4</w:t>
      </w:r>
    </w:p>
    <w:p w14:paraId="0597DD01" w14:textId="77777777" w:rsidR="00DB415F" w:rsidRPr="00F4232D" w:rsidRDefault="00DB415F" w:rsidP="003A4718">
      <w:pPr>
        <w:pStyle w:val="SPACE"/>
      </w:pPr>
    </w:p>
    <w:tbl>
      <w:tblPr>
        <w:tblW w:w="0" w:type="auto"/>
        <w:tblBorders>
          <w:insideH w:val="single" w:sz="24" w:space="0" w:color="auto"/>
          <w:insideV w:val="single" w:sz="24" w:space="0" w:color="auto"/>
        </w:tblBorders>
        <w:tblLook w:val="04A0" w:firstRow="1" w:lastRow="0" w:firstColumn="1" w:lastColumn="0" w:noHBand="0" w:noVBand="1"/>
      </w:tblPr>
      <w:tblGrid>
        <w:gridCol w:w="567"/>
        <w:gridCol w:w="4219"/>
      </w:tblGrid>
      <w:tr w:rsidR="00DB415F" w:rsidRPr="006F24CD" w14:paraId="47EA9274" w14:textId="77777777" w:rsidTr="00864B9C">
        <w:tc>
          <w:tcPr>
            <w:tcW w:w="567" w:type="dxa"/>
            <w:tcBorders>
              <w:right w:val="single" w:sz="24" w:space="0" w:color="FFFFFF"/>
            </w:tcBorders>
            <w:shd w:val="clear" w:color="auto" w:fill="FCDFEB"/>
          </w:tcPr>
          <w:p w14:paraId="2E060FCF" w14:textId="77777777" w:rsidR="00DB415F" w:rsidRPr="00F4232D" w:rsidRDefault="00DB415F" w:rsidP="003A4718">
            <w:pPr>
              <w:pStyle w:val="SPACE"/>
              <w:spacing w:line="240" w:lineRule="auto"/>
              <w:ind w:left="0" w:firstLine="0"/>
            </w:pPr>
            <w:r w:rsidRPr="00F4232D">
              <w:rPr>
                <w:rFonts w:ascii="Cambria" w:hAnsi="Cambria"/>
                <w:b/>
                <w:bCs/>
                <w:color w:val="ED2791"/>
              </w:rPr>
              <w:t>1.1</w:t>
            </w:r>
          </w:p>
        </w:tc>
        <w:tc>
          <w:tcPr>
            <w:tcW w:w="4219" w:type="dxa"/>
            <w:tcBorders>
              <w:top w:val="nil"/>
              <w:left w:val="single" w:sz="24" w:space="0" w:color="FFFFFF"/>
              <w:bottom w:val="nil"/>
            </w:tcBorders>
            <w:shd w:val="clear" w:color="auto" w:fill="F2F2F2"/>
          </w:tcPr>
          <w:p w14:paraId="399944A0" w14:textId="77777777" w:rsidR="00DB415F" w:rsidRPr="00F4232D" w:rsidRDefault="00DB415F" w:rsidP="003A4718">
            <w:pPr>
              <w:pStyle w:val="SPACE"/>
              <w:spacing w:line="240" w:lineRule="auto"/>
              <w:ind w:left="0" w:firstLine="0"/>
            </w:pPr>
            <w:r w:rsidRPr="00F4232D">
              <w:rPr>
                <w:rFonts w:ascii="Cambria" w:hAnsi="Cambria"/>
                <w:b/>
                <w:bCs/>
                <w:color w:val="ED2791"/>
              </w:rPr>
              <w:t>Diversity in the Living World</w:t>
            </w:r>
          </w:p>
        </w:tc>
      </w:tr>
    </w:tbl>
    <w:p w14:paraId="0D014E4D" w14:textId="77777777" w:rsidR="00DB415F" w:rsidRPr="00F4232D" w:rsidRDefault="00DB415F" w:rsidP="003A4718">
      <w:pPr>
        <w:pStyle w:val="SPACE"/>
      </w:pPr>
    </w:p>
    <w:p w14:paraId="06259181" w14:textId="7902137C" w:rsidR="003F6B48" w:rsidRPr="00F4232D" w:rsidRDefault="003F6B48" w:rsidP="003A4718">
      <w:pPr>
        <w:pStyle w:val="ctrl-4"/>
        <w:tabs>
          <w:tab w:val="clear" w:pos="547"/>
          <w:tab w:val="clear" w:pos="1080"/>
          <w:tab w:val="left" w:pos="585"/>
          <w:tab w:val="left" w:pos="1098"/>
        </w:tabs>
        <w:suppressAutoHyphens/>
        <w:ind w:left="585" w:hanging="585"/>
        <w:jc w:val="both"/>
        <w:rPr>
          <w:color w:val="000000"/>
          <w:spacing w:val="4"/>
          <w:sz w:val="21"/>
          <w:szCs w:val="21"/>
        </w:rPr>
      </w:pPr>
      <w:r w:rsidRPr="00F4232D">
        <w:rPr>
          <w:rFonts w:ascii="Times New Roman Bold" w:hAnsi="Times New Roman Bold"/>
          <w:b/>
          <w:color w:val="EC2791"/>
          <w:spacing w:val="4"/>
          <w:sz w:val="21"/>
          <w:szCs w:val="21"/>
          <w:lang w:val="en-GB"/>
        </w:rPr>
        <w:t>1</w:t>
      </w:r>
      <w:r w:rsidR="00035C58">
        <w:rPr>
          <w:rFonts w:ascii="Times New Roman Bold" w:hAnsi="Times New Roman Bold"/>
          <w:b/>
          <w:color w:val="EC2791"/>
          <w:spacing w:val="4"/>
          <w:sz w:val="21"/>
          <w:szCs w:val="21"/>
          <w:lang w:val="en-GB"/>
        </w:rPr>
        <w:t>0</w:t>
      </w:r>
      <w:r w:rsidRPr="00F4232D">
        <w:rPr>
          <w:rFonts w:ascii="Times New Roman Bold" w:hAnsi="Times New Roman Bold"/>
          <w:b/>
          <w:color w:val="EC2791"/>
          <w:spacing w:val="4"/>
          <w:sz w:val="21"/>
          <w:szCs w:val="21"/>
        </w:rPr>
        <w:t>.</w:t>
      </w:r>
      <w:r w:rsidRPr="00F4232D">
        <w:rPr>
          <w:rFonts w:ascii="Times New Roman Bold" w:hAnsi="Times New Roman Bold"/>
          <w:b/>
          <w:color w:val="EC2791"/>
          <w:spacing w:val="4"/>
          <w:sz w:val="21"/>
          <w:szCs w:val="21"/>
        </w:rPr>
        <w:tab/>
      </w:r>
      <w:bookmarkStart w:id="0" w:name="QC002"/>
      <w:r w:rsidRPr="00F4232D">
        <w:rPr>
          <w:color w:val="000000"/>
          <w:spacing w:val="4"/>
          <w:sz w:val="21"/>
          <w:szCs w:val="21"/>
        </w:rPr>
        <w:t xml:space="preserve">Need for a proper system of classification arises because </w:t>
      </w:r>
    </w:p>
    <w:p w14:paraId="6A4BB7CF" w14:textId="77777777" w:rsidR="003F6B48" w:rsidRPr="00F4232D" w:rsidRDefault="003F6B48" w:rsidP="003A4718">
      <w:pPr>
        <w:pStyle w:val="2abcd"/>
        <w:tabs>
          <w:tab w:val="clear" w:pos="547"/>
          <w:tab w:val="clear" w:pos="1080"/>
          <w:tab w:val="left" w:pos="585"/>
          <w:tab w:val="left" w:pos="990"/>
          <w:tab w:val="left" w:pos="1098"/>
        </w:tabs>
        <w:ind w:left="1098" w:hanging="1098"/>
        <w:rPr>
          <w:rFonts w:cs="Times New Roman"/>
          <w:spacing w:val="4"/>
        </w:rPr>
      </w:pPr>
      <w:r w:rsidRPr="00F4232D">
        <w:rPr>
          <w:rFonts w:cs="Times New Roman"/>
          <w:color w:val="000000"/>
          <w:spacing w:val="4"/>
        </w:rPr>
        <w:lastRenderedPageBreak/>
        <w:tab/>
        <w:t>(A)</w:t>
      </w:r>
      <w:r w:rsidRPr="00F4232D">
        <w:rPr>
          <w:rFonts w:cs="Times New Roman"/>
          <w:color w:val="000000"/>
          <w:spacing w:val="4"/>
        </w:rPr>
        <w:tab/>
      </w:r>
      <w:r w:rsidRPr="00F4232D">
        <w:rPr>
          <w:rFonts w:cs="Times New Roman"/>
          <w:color w:val="000000"/>
          <w:spacing w:val="4"/>
        </w:rPr>
        <w:tab/>
      </w:r>
      <w:r w:rsidRPr="00F4232D">
        <w:rPr>
          <w:rFonts w:cs="Times New Roman"/>
          <w:spacing w:val="4"/>
        </w:rPr>
        <w:t>the organisms of the past cannot be studied without it.</w:t>
      </w:r>
    </w:p>
    <w:p w14:paraId="75D77802" w14:textId="77777777" w:rsidR="003F6B48" w:rsidRPr="00F4232D" w:rsidRDefault="003F6B48" w:rsidP="003A4718">
      <w:pPr>
        <w:pStyle w:val="2abcd"/>
        <w:tabs>
          <w:tab w:val="clear" w:pos="547"/>
          <w:tab w:val="clear" w:pos="1080"/>
          <w:tab w:val="left" w:pos="585"/>
          <w:tab w:val="left" w:pos="1098"/>
        </w:tabs>
        <w:ind w:left="1098" w:hanging="1098"/>
        <w:rPr>
          <w:rFonts w:cs="Times New Roman"/>
          <w:spacing w:val="4"/>
        </w:rPr>
      </w:pPr>
      <w:r w:rsidRPr="00F4232D">
        <w:rPr>
          <w:rFonts w:cs="Times New Roman"/>
          <w:spacing w:val="4"/>
        </w:rPr>
        <w:tab/>
      </w:r>
      <w:r w:rsidRPr="00F4232D">
        <w:rPr>
          <w:rFonts w:cs="Times New Roman"/>
          <w:color w:val="000000"/>
          <w:spacing w:val="4"/>
        </w:rPr>
        <w:t>(B)</w:t>
      </w:r>
      <w:r w:rsidRPr="00F4232D">
        <w:rPr>
          <w:rFonts w:cs="Times New Roman"/>
          <w:spacing w:val="4"/>
        </w:rPr>
        <w:tab/>
        <w:t>classification helps in knowing the relationships among the different groups of organisms.</w:t>
      </w:r>
    </w:p>
    <w:p w14:paraId="6623CF93" w14:textId="77777777" w:rsidR="003F6B48" w:rsidRPr="00F4232D" w:rsidRDefault="003F6B48" w:rsidP="003A4718">
      <w:pPr>
        <w:pStyle w:val="2abcd"/>
        <w:tabs>
          <w:tab w:val="clear" w:pos="547"/>
          <w:tab w:val="clear" w:pos="1080"/>
          <w:tab w:val="left" w:pos="585"/>
          <w:tab w:val="left" w:pos="1098"/>
        </w:tabs>
        <w:ind w:left="1098" w:hanging="1098"/>
        <w:rPr>
          <w:rFonts w:cs="Times New Roman"/>
          <w:spacing w:val="4"/>
        </w:rPr>
      </w:pPr>
      <w:r w:rsidRPr="00F4232D">
        <w:rPr>
          <w:rFonts w:cs="Times New Roman"/>
          <w:spacing w:val="4"/>
        </w:rPr>
        <w:tab/>
      </w:r>
      <w:r w:rsidRPr="00F4232D">
        <w:rPr>
          <w:rFonts w:cs="Times New Roman"/>
          <w:color w:val="000000"/>
          <w:spacing w:val="4"/>
        </w:rPr>
        <w:t>(C)</w:t>
      </w:r>
      <w:r w:rsidRPr="00F4232D">
        <w:rPr>
          <w:rFonts w:cs="Times New Roman"/>
          <w:spacing w:val="4"/>
        </w:rPr>
        <w:tab/>
        <w:t>it is not possible to study all the living organisms.</w:t>
      </w:r>
    </w:p>
    <w:p w14:paraId="06DF1525" w14:textId="77777777" w:rsidR="003F6B48" w:rsidRPr="00F4232D" w:rsidRDefault="003F6B48" w:rsidP="003A4718">
      <w:pPr>
        <w:pStyle w:val="2abcd"/>
        <w:tabs>
          <w:tab w:val="clear" w:pos="547"/>
          <w:tab w:val="clear" w:pos="1080"/>
          <w:tab w:val="left" w:pos="585"/>
          <w:tab w:val="left" w:pos="1098"/>
        </w:tabs>
        <w:ind w:left="1098" w:hanging="1098"/>
        <w:rPr>
          <w:rFonts w:cs="Times New Roman"/>
          <w:spacing w:val="4"/>
        </w:rPr>
      </w:pPr>
      <w:r w:rsidRPr="00F4232D">
        <w:rPr>
          <w:rFonts w:cs="Times New Roman"/>
          <w:spacing w:val="4"/>
        </w:rPr>
        <w:tab/>
      </w:r>
      <w:r w:rsidRPr="00F4232D">
        <w:rPr>
          <w:rFonts w:cs="Times New Roman"/>
          <w:color w:val="000000"/>
          <w:spacing w:val="4"/>
        </w:rPr>
        <w:t>(D)</w:t>
      </w:r>
      <w:r w:rsidRPr="00F4232D">
        <w:rPr>
          <w:rFonts w:cs="Times New Roman"/>
          <w:spacing w:val="4"/>
        </w:rPr>
        <w:tab/>
        <w:t>all of these.</w:t>
      </w:r>
      <w:bookmarkEnd w:id="0"/>
    </w:p>
    <w:p w14:paraId="373ADEA5" w14:textId="77777777" w:rsidR="003F6B48" w:rsidRPr="00F4232D" w:rsidRDefault="003F6B48" w:rsidP="003A4718">
      <w:pPr>
        <w:pStyle w:val="SPACE"/>
        <w:suppressAutoHyphens/>
      </w:pPr>
    </w:p>
    <w:p w14:paraId="687C2E3D" w14:textId="5961A285" w:rsidR="003F6B48" w:rsidRPr="00F4232D" w:rsidRDefault="00E95AD8" w:rsidP="003A4718">
      <w:pPr>
        <w:pStyle w:val="ctrl-4"/>
        <w:tabs>
          <w:tab w:val="clear" w:pos="547"/>
          <w:tab w:val="clear" w:pos="1080"/>
          <w:tab w:val="left" w:pos="585"/>
          <w:tab w:val="left" w:pos="963"/>
          <w:tab w:val="left" w:pos="1098"/>
        </w:tabs>
        <w:suppressAutoHyphens/>
        <w:ind w:left="585" w:hanging="585"/>
        <w:jc w:val="both"/>
        <w:rPr>
          <w:color w:val="000000"/>
          <w:spacing w:val="4"/>
          <w:sz w:val="21"/>
          <w:szCs w:val="21"/>
        </w:rPr>
      </w:pPr>
      <w:r>
        <w:rPr>
          <w:rFonts w:ascii="Times New Roman Bold" w:hAnsi="Times New Roman Bold"/>
          <w:b/>
          <w:color w:val="EC2791"/>
          <w:spacing w:val="4"/>
          <w:sz w:val="21"/>
          <w:szCs w:val="21"/>
          <w:lang w:val="en-GB"/>
        </w:rPr>
        <w:t>1</w:t>
      </w:r>
      <w:r w:rsidR="00035C58">
        <w:rPr>
          <w:rFonts w:ascii="Times New Roman Bold" w:hAnsi="Times New Roman Bold"/>
          <w:b/>
          <w:color w:val="EC2791"/>
          <w:spacing w:val="4"/>
          <w:sz w:val="21"/>
          <w:szCs w:val="21"/>
          <w:lang w:val="en-GB"/>
        </w:rPr>
        <w:t>1</w:t>
      </w:r>
      <w:r w:rsidR="003F6B48" w:rsidRPr="00F4232D">
        <w:rPr>
          <w:rFonts w:ascii="Times New Roman Bold" w:hAnsi="Times New Roman Bold"/>
          <w:b/>
          <w:color w:val="EC2791"/>
          <w:spacing w:val="4"/>
          <w:sz w:val="21"/>
          <w:szCs w:val="21"/>
        </w:rPr>
        <w:t>.</w:t>
      </w:r>
      <w:r w:rsidR="003F6B48" w:rsidRPr="00F4232D">
        <w:rPr>
          <w:rFonts w:ascii="Times New Roman Bold" w:hAnsi="Times New Roman Bold"/>
          <w:b/>
          <w:color w:val="EC2791"/>
          <w:spacing w:val="4"/>
          <w:sz w:val="21"/>
          <w:szCs w:val="21"/>
        </w:rPr>
        <w:tab/>
      </w:r>
      <w:r w:rsidR="003F6B48" w:rsidRPr="00F4232D">
        <w:rPr>
          <w:color w:val="000000"/>
          <w:spacing w:val="4"/>
          <w:sz w:val="21"/>
          <w:szCs w:val="21"/>
        </w:rPr>
        <w:t>Following are the steps for the processes that are basic to taxonomy. Arrange the steps and opt for appropriate answer.</w:t>
      </w:r>
    </w:p>
    <w:p w14:paraId="7F06D33E" w14:textId="77777777" w:rsidR="003F6B48" w:rsidRPr="00F4232D" w:rsidRDefault="003F6B48" w:rsidP="003A4718">
      <w:pPr>
        <w:pStyle w:val="ctrl-4"/>
        <w:tabs>
          <w:tab w:val="clear" w:pos="547"/>
          <w:tab w:val="clear" w:pos="1080"/>
          <w:tab w:val="left" w:pos="585"/>
          <w:tab w:val="left" w:pos="963"/>
          <w:tab w:val="left" w:pos="1098"/>
        </w:tabs>
        <w:suppressAutoHyphens/>
        <w:ind w:left="585" w:hanging="585"/>
        <w:jc w:val="both"/>
        <w:rPr>
          <w:color w:val="000000"/>
          <w:spacing w:val="4"/>
          <w:sz w:val="21"/>
          <w:szCs w:val="21"/>
        </w:rPr>
      </w:pPr>
      <w:r w:rsidRPr="00F4232D">
        <w:rPr>
          <w:color w:val="000000"/>
          <w:spacing w:val="4"/>
          <w:sz w:val="21"/>
          <w:szCs w:val="21"/>
        </w:rPr>
        <w:t>i.</w:t>
      </w:r>
      <w:r w:rsidRPr="00F4232D">
        <w:rPr>
          <w:color w:val="000000"/>
          <w:spacing w:val="4"/>
          <w:sz w:val="21"/>
          <w:szCs w:val="21"/>
        </w:rPr>
        <w:tab/>
        <w:t>Classification</w:t>
      </w:r>
      <w:r w:rsidRPr="00F4232D">
        <w:rPr>
          <w:color w:val="000000"/>
          <w:spacing w:val="4"/>
          <w:sz w:val="21"/>
          <w:szCs w:val="21"/>
        </w:rPr>
        <w:tab/>
      </w:r>
    </w:p>
    <w:p w14:paraId="43E2DFBE" w14:textId="77777777" w:rsidR="003F6B48" w:rsidRPr="00F4232D" w:rsidRDefault="003F6B48" w:rsidP="003A4718">
      <w:pPr>
        <w:pStyle w:val="ctrl-4"/>
        <w:tabs>
          <w:tab w:val="clear" w:pos="547"/>
          <w:tab w:val="clear" w:pos="1080"/>
          <w:tab w:val="left" w:pos="585"/>
          <w:tab w:val="left" w:pos="963"/>
          <w:tab w:val="left" w:pos="1098"/>
        </w:tabs>
        <w:suppressAutoHyphens/>
        <w:ind w:left="585" w:hanging="585"/>
        <w:jc w:val="both"/>
        <w:rPr>
          <w:color w:val="000000"/>
          <w:spacing w:val="4"/>
          <w:sz w:val="21"/>
          <w:szCs w:val="21"/>
        </w:rPr>
      </w:pPr>
      <w:r w:rsidRPr="00F4232D">
        <w:rPr>
          <w:color w:val="000000"/>
          <w:spacing w:val="4"/>
          <w:sz w:val="21"/>
          <w:szCs w:val="21"/>
        </w:rPr>
        <w:t>ii.</w:t>
      </w:r>
      <w:r w:rsidRPr="00F4232D">
        <w:rPr>
          <w:color w:val="000000"/>
          <w:spacing w:val="4"/>
          <w:sz w:val="21"/>
          <w:szCs w:val="21"/>
        </w:rPr>
        <w:tab/>
        <w:t>Identification</w:t>
      </w:r>
    </w:p>
    <w:p w14:paraId="71AE5D5A" w14:textId="77777777" w:rsidR="003F6B48" w:rsidRPr="00F4232D" w:rsidRDefault="003F6B48" w:rsidP="003A4718">
      <w:pPr>
        <w:pStyle w:val="ctrl-4"/>
        <w:tabs>
          <w:tab w:val="clear" w:pos="547"/>
          <w:tab w:val="clear" w:pos="1080"/>
          <w:tab w:val="left" w:pos="585"/>
          <w:tab w:val="left" w:pos="963"/>
          <w:tab w:val="left" w:pos="1098"/>
        </w:tabs>
        <w:suppressAutoHyphens/>
        <w:ind w:left="585" w:hanging="585"/>
        <w:jc w:val="both"/>
        <w:rPr>
          <w:color w:val="000000"/>
          <w:spacing w:val="4"/>
          <w:sz w:val="21"/>
          <w:szCs w:val="21"/>
        </w:rPr>
      </w:pPr>
      <w:r w:rsidRPr="00F4232D">
        <w:rPr>
          <w:color w:val="000000"/>
          <w:spacing w:val="4"/>
          <w:sz w:val="21"/>
          <w:szCs w:val="21"/>
        </w:rPr>
        <w:t>iii.</w:t>
      </w:r>
      <w:r w:rsidRPr="00F4232D">
        <w:rPr>
          <w:color w:val="000000"/>
          <w:spacing w:val="4"/>
          <w:sz w:val="21"/>
          <w:szCs w:val="21"/>
        </w:rPr>
        <w:tab/>
        <w:t>Characterisation</w:t>
      </w:r>
      <w:r w:rsidRPr="00F4232D">
        <w:rPr>
          <w:color w:val="000000"/>
          <w:spacing w:val="4"/>
          <w:sz w:val="21"/>
          <w:szCs w:val="21"/>
        </w:rPr>
        <w:tab/>
      </w:r>
    </w:p>
    <w:p w14:paraId="49404406" w14:textId="77777777" w:rsidR="003F6B48" w:rsidRPr="00F4232D" w:rsidRDefault="003F6B48" w:rsidP="003A4718">
      <w:pPr>
        <w:pStyle w:val="ctrl-4"/>
        <w:tabs>
          <w:tab w:val="clear" w:pos="547"/>
          <w:tab w:val="clear" w:pos="1080"/>
          <w:tab w:val="left" w:pos="585"/>
          <w:tab w:val="left" w:pos="963"/>
          <w:tab w:val="left" w:pos="1098"/>
        </w:tabs>
        <w:suppressAutoHyphens/>
        <w:ind w:left="585" w:hanging="585"/>
        <w:jc w:val="both"/>
        <w:rPr>
          <w:color w:val="000000"/>
          <w:spacing w:val="4"/>
          <w:sz w:val="21"/>
          <w:szCs w:val="21"/>
        </w:rPr>
      </w:pPr>
      <w:r w:rsidRPr="00F4232D">
        <w:rPr>
          <w:color w:val="000000"/>
          <w:spacing w:val="4"/>
          <w:sz w:val="21"/>
          <w:szCs w:val="21"/>
        </w:rPr>
        <w:t>iv.</w:t>
      </w:r>
      <w:r w:rsidRPr="00F4232D">
        <w:rPr>
          <w:color w:val="000000"/>
          <w:spacing w:val="4"/>
          <w:sz w:val="21"/>
          <w:szCs w:val="21"/>
        </w:rPr>
        <w:tab/>
        <w:t>Nomenclature</w:t>
      </w:r>
    </w:p>
    <w:p w14:paraId="417E7D9C" w14:textId="09BA36EE" w:rsidR="003F6B48" w:rsidRPr="00F4232D" w:rsidRDefault="003F6B48" w:rsidP="004907D9">
      <w:pPr>
        <w:pStyle w:val="ctrl-4"/>
        <w:tabs>
          <w:tab w:val="clear" w:pos="547"/>
          <w:tab w:val="clear" w:pos="1080"/>
          <w:tab w:val="clear" w:pos="5040"/>
          <w:tab w:val="left" w:pos="585"/>
          <w:tab w:val="left" w:pos="963"/>
          <w:tab w:val="left" w:pos="1098"/>
        </w:tabs>
        <w:suppressAutoHyphens/>
        <w:spacing w:before="2"/>
        <w:ind w:left="585" w:hanging="585"/>
        <w:jc w:val="both"/>
        <w:rPr>
          <w:color w:val="000000"/>
          <w:spacing w:val="4"/>
          <w:sz w:val="21"/>
          <w:szCs w:val="21"/>
        </w:rPr>
      </w:pPr>
      <w:r w:rsidRPr="00F4232D">
        <w:rPr>
          <w:color w:val="000000"/>
          <w:spacing w:val="4"/>
          <w:sz w:val="21"/>
          <w:szCs w:val="21"/>
        </w:rPr>
        <w:tab/>
        <w:t>(A)</w:t>
      </w:r>
      <w:r w:rsidRPr="00F4232D">
        <w:rPr>
          <w:color w:val="000000"/>
          <w:spacing w:val="4"/>
          <w:sz w:val="21"/>
          <w:szCs w:val="21"/>
        </w:rPr>
        <w:tab/>
      </w:r>
      <w:r w:rsidRPr="00F4232D">
        <w:rPr>
          <w:color w:val="000000"/>
          <w:spacing w:val="4"/>
          <w:sz w:val="21"/>
          <w:szCs w:val="21"/>
        </w:rPr>
        <w:tab/>
        <w:t xml:space="preserve">iii </w:t>
      </w:r>
      <w:r w:rsidRPr="00F4232D">
        <w:rPr>
          <w:color w:val="000000"/>
          <w:spacing w:val="4"/>
          <w:sz w:val="21"/>
          <w:szCs w:val="21"/>
        </w:rPr>
        <w:sym w:font="Symbol" w:char="00AE"/>
      </w:r>
      <w:r w:rsidRPr="00F4232D">
        <w:rPr>
          <w:color w:val="000000"/>
          <w:spacing w:val="4"/>
          <w:sz w:val="21"/>
          <w:szCs w:val="21"/>
        </w:rPr>
        <w:t xml:space="preserve"> i </w:t>
      </w:r>
      <w:r w:rsidRPr="00F4232D">
        <w:rPr>
          <w:color w:val="000000"/>
          <w:spacing w:val="4"/>
          <w:sz w:val="21"/>
          <w:szCs w:val="21"/>
        </w:rPr>
        <w:sym w:font="Symbol" w:char="00AE"/>
      </w:r>
      <w:r w:rsidRPr="00F4232D">
        <w:rPr>
          <w:color w:val="000000"/>
          <w:spacing w:val="4"/>
          <w:sz w:val="21"/>
          <w:szCs w:val="21"/>
        </w:rPr>
        <w:t xml:space="preserve"> iv </w:t>
      </w:r>
      <w:r w:rsidRPr="00F4232D">
        <w:rPr>
          <w:color w:val="000000"/>
          <w:spacing w:val="4"/>
          <w:sz w:val="21"/>
          <w:szCs w:val="21"/>
        </w:rPr>
        <w:sym w:font="Symbol" w:char="00AE"/>
      </w:r>
      <w:r w:rsidRPr="00F4232D">
        <w:rPr>
          <w:color w:val="000000"/>
          <w:spacing w:val="4"/>
          <w:sz w:val="21"/>
          <w:szCs w:val="21"/>
        </w:rPr>
        <w:t xml:space="preserve"> ii</w:t>
      </w:r>
      <w:r w:rsidRPr="00F4232D">
        <w:rPr>
          <w:color w:val="000000"/>
          <w:spacing w:val="4"/>
          <w:sz w:val="21"/>
          <w:szCs w:val="21"/>
        </w:rPr>
        <w:tab/>
      </w:r>
    </w:p>
    <w:p w14:paraId="2CA5A4F0" w14:textId="77777777" w:rsidR="003F6B48" w:rsidRPr="00F4232D" w:rsidRDefault="003F6B48" w:rsidP="004907D9">
      <w:pPr>
        <w:pStyle w:val="ctrl-4"/>
        <w:tabs>
          <w:tab w:val="clear" w:pos="547"/>
          <w:tab w:val="clear" w:pos="1080"/>
          <w:tab w:val="clear" w:pos="5040"/>
          <w:tab w:val="left" w:pos="585"/>
          <w:tab w:val="left" w:pos="963"/>
          <w:tab w:val="left" w:pos="1098"/>
        </w:tabs>
        <w:suppressAutoHyphens/>
        <w:spacing w:before="2"/>
        <w:ind w:left="585" w:hanging="585"/>
        <w:jc w:val="both"/>
        <w:rPr>
          <w:color w:val="000000"/>
          <w:spacing w:val="4"/>
          <w:sz w:val="21"/>
          <w:szCs w:val="21"/>
        </w:rPr>
      </w:pPr>
      <w:r w:rsidRPr="00F4232D">
        <w:rPr>
          <w:color w:val="000000"/>
          <w:spacing w:val="4"/>
          <w:sz w:val="21"/>
          <w:szCs w:val="21"/>
        </w:rPr>
        <w:tab/>
        <w:t>(B)</w:t>
      </w:r>
      <w:r w:rsidRPr="00F4232D">
        <w:rPr>
          <w:color w:val="000000"/>
          <w:spacing w:val="4"/>
          <w:sz w:val="21"/>
          <w:szCs w:val="21"/>
        </w:rPr>
        <w:tab/>
      </w:r>
      <w:r w:rsidRPr="00F4232D">
        <w:rPr>
          <w:color w:val="000000"/>
          <w:spacing w:val="4"/>
          <w:sz w:val="21"/>
          <w:szCs w:val="21"/>
        </w:rPr>
        <w:tab/>
        <w:t xml:space="preserve">ii </w:t>
      </w:r>
      <w:r w:rsidRPr="00F4232D">
        <w:rPr>
          <w:color w:val="000000"/>
          <w:spacing w:val="4"/>
          <w:sz w:val="21"/>
          <w:szCs w:val="21"/>
        </w:rPr>
        <w:sym w:font="Symbol" w:char="00AE"/>
      </w:r>
      <w:r w:rsidRPr="00F4232D">
        <w:rPr>
          <w:color w:val="000000"/>
          <w:spacing w:val="4"/>
          <w:sz w:val="21"/>
          <w:szCs w:val="21"/>
        </w:rPr>
        <w:t xml:space="preserve"> i </w:t>
      </w:r>
      <w:r w:rsidRPr="00F4232D">
        <w:rPr>
          <w:color w:val="000000"/>
          <w:spacing w:val="4"/>
          <w:sz w:val="21"/>
          <w:szCs w:val="21"/>
        </w:rPr>
        <w:sym w:font="Symbol" w:char="00AE"/>
      </w:r>
      <w:r w:rsidRPr="00F4232D">
        <w:rPr>
          <w:color w:val="000000"/>
          <w:spacing w:val="4"/>
          <w:sz w:val="21"/>
          <w:szCs w:val="21"/>
        </w:rPr>
        <w:t xml:space="preserve"> iii </w:t>
      </w:r>
      <w:r w:rsidRPr="00F4232D">
        <w:rPr>
          <w:color w:val="000000"/>
          <w:spacing w:val="4"/>
          <w:sz w:val="21"/>
          <w:szCs w:val="21"/>
        </w:rPr>
        <w:sym w:font="Symbol" w:char="00AE"/>
      </w:r>
      <w:r w:rsidRPr="00F4232D">
        <w:rPr>
          <w:color w:val="000000"/>
          <w:spacing w:val="4"/>
          <w:sz w:val="21"/>
          <w:szCs w:val="21"/>
        </w:rPr>
        <w:t xml:space="preserve"> iv</w:t>
      </w:r>
    </w:p>
    <w:p w14:paraId="69B547CD" w14:textId="77777777" w:rsidR="003F6B48" w:rsidRPr="00F4232D" w:rsidRDefault="003F6B48" w:rsidP="004907D9">
      <w:pPr>
        <w:pStyle w:val="ctrl-4"/>
        <w:tabs>
          <w:tab w:val="clear" w:pos="547"/>
          <w:tab w:val="clear" w:pos="1080"/>
          <w:tab w:val="clear" w:pos="5040"/>
          <w:tab w:val="left" w:pos="585"/>
          <w:tab w:val="left" w:pos="963"/>
          <w:tab w:val="left" w:pos="1098"/>
        </w:tabs>
        <w:suppressAutoHyphens/>
        <w:spacing w:before="2"/>
        <w:ind w:left="585" w:hanging="585"/>
        <w:jc w:val="both"/>
        <w:rPr>
          <w:color w:val="000000"/>
          <w:spacing w:val="4"/>
          <w:sz w:val="21"/>
          <w:szCs w:val="21"/>
        </w:rPr>
      </w:pPr>
      <w:r w:rsidRPr="00F4232D">
        <w:rPr>
          <w:color w:val="000000"/>
          <w:spacing w:val="4"/>
          <w:sz w:val="21"/>
          <w:szCs w:val="21"/>
        </w:rPr>
        <w:tab/>
        <w:t>(C)</w:t>
      </w:r>
      <w:r w:rsidRPr="00F4232D">
        <w:rPr>
          <w:color w:val="000000"/>
          <w:spacing w:val="4"/>
          <w:sz w:val="21"/>
          <w:szCs w:val="21"/>
        </w:rPr>
        <w:tab/>
      </w:r>
      <w:r w:rsidRPr="00F4232D">
        <w:rPr>
          <w:color w:val="000000"/>
          <w:spacing w:val="4"/>
          <w:sz w:val="21"/>
          <w:szCs w:val="21"/>
        </w:rPr>
        <w:tab/>
        <w:t xml:space="preserve">iii </w:t>
      </w:r>
      <w:r w:rsidRPr="00F4232D">
        <w:rPr>
          <w:color w:val="000000"/>
          <w:spacing w:val="4"/>
          <w:sz w:val="21"/>
          <w:szCs w:val="21"/>
        </w:rPr>
        <w:sym w:font="Symbol" w:char="00AE"/>
      </w:r>
      <w:r w:rsidRPr="00F4232D">
        <w:rPr>
          <w:color w:val="000000"/>
          <w:spacing w:val="4"/>
          <w:sz w:val="21"/>
          <w:szCs w:val="21"/>
        </w:rPr>
        <w:t xml:space="preserve"> ii </w:t>
      </w:r>
      <w:r w:rsidRPr="00F4232D">
        <w:rPr>
          <w:color w:val="000000"/>
          <w:spacing w:val="4"/>
          <w:sz w:val="21"/>
          <w:szCs w:val="21"/>
        </w:rPr>
        <w:sym w:font="Symbol" w:char="00AE"/>
      </w:r>
      <w:r w:rsidRPr="00F4232D">
        <w:rPr>
          <w:color w:val="000000"/>
          <w:spacing w:val="4"/>
          <w:sz w:val="21"/>
          <w:szCs w:val="21"/>
        </w:rPr>
        <w:t xml:space="preserve"> i </w:t>
      </w:r>
      <w:r w:rsidRPr="00F4232D">
        <w:rPr>
          <w:color w:val="000000"/>
          <w:spacing w:val="4"/>
          <w:sz w:val="21"/>
          <w:szCs w:val="21"/>
        </w:rPr>
        <w:sym w:font="Symbol" w:char="00AE"/>
      </w:r>
      <w:r w:rsidRPr="00F4232D">
        <w:rPr>
          <w:color w:val="000000"/>
          <w:spacing w:val="4"/>
          <w:sz w:val="21"/>
          <w:szCs w:val="21"/>
        </w:rPr>
        <w:t xml:space="preserve"> iv</w:t>
      </w:r>
    </w:p>
    <w:p w14:paraId="6A9081A6" w14:textId="77777777" w:rsidR="003F6B48" w:rsidRPr="00F4232D" w:rsidRDefault="003F6B48" w:rsidP="004907D9">
      <w:pPr>
        <w:pStyle w:val="ctrl-4"/>
        <w:tabs>
          <w:tab w:val="clear" w:pos="547"/>
          <w:tab w:val="clear" w:pos="1080"/>
          <w:tab w:val="clear" w:pos="5040"/>
          <w:tab w:val="left" w:pos="585"/>
          <w:tab w:val="left" w:pos="963"/>
          <w:tab w:val="left" w:pos="1098"/>
        </w:tabs>
        <w:suppressAutoHyphens/>
        <w:spacing w:before="2"/>
        <w:ind w:left="585" w:hanging="585"/>
        <w:jc w:val="both"/>
        <w:rPr>
          <w:color w:val="000000"/>
          <w:spacing w:val="4"/>
          <w:sz w:val="21"/>
          <w:szCs w:val="21"/>
        </w:rPr>
      </w:pPr>
      <w:r w:rsidRPr="00F4232D">
        <w:rPr>
          <w:color w:val="000000"/>
          <w:spacing w:val="4"/>
          <w:sz w:val="21"/>
          <w:szCs w:val="21"/>
        </w:rPr>
        <w:tab/>
        <w:t>(D)</w:t>
      </w:r>
      <w:r w:rsidRPr="00F4232D">
        <w:rPr>
          <w:color w:val="000000"/>
          <w:spacing w:val="4"/>
          <w:sz w:val="21"/>
          <w:szCs w:val="21"/>
        </w:rPr>
        <w:tab/>
      </w:r>
      <w:r w:rsidRPr="00F4232D">
        <w:rPr>
          <w:color w:val="000000"/>
          <w:spacing w:val="4"/>
          <w:sz w:val="21"/>
          <w:szCs w:val="21"/>
        </w:rPr>
        <w:tab/>
        <w:t xml:space="preserve">ii </w:t>
      </w:r>
      <w:r w:rsidRPr="00F4232D">
        <w:rPr>
          <w:color w:val="000000"/>
          <w:spacing w:val="4"/>
          <w:sz w:val="21"/>
          <w:szCs w:val="21"/>
        </w:rPr>
        <w:sym w:font="Symbol" w:char="00AE"/>
      </w:r>
      <w:r w:rsidRPr="00F4232D">
        <w:rPr>
          <w:color w:val="000000"/>
          <w:spacing w:val="4"/>
          <w:sz w:val="21"/>
          <w:szCs w:val="21"/>
        </w:rPr>
        <w:t xml:space="preserve"> iii </w:t>
      </w:r>
      <w:r w:rsidRPr="00F4232D">
        <w:rPr>
          <w:color w:val="000000"/>
          <w:spacing w:val="4"/>
          <w:sz w:val="21"/>
          <w:szCs w:val="21"/>
        </w:rPr>
        <w:sym w:font="Symbol" w:char="00AE"/>
      </w:r>
      <w:r w:rsidRPr="00F4232D">
        <w:rPr>
          <w:color w:val="000000"/>
          <w:spacing w:val="4"/>
          <w:sz w:val="21"/>
          <w:szCs w:val="21"/>
        </w:rPr>
        <w:t xml:space="preserve"> iv </w:t>
      </w:r>
      <w:r w:rsidRPr="00F4232D">
        <w:rPr>
          <w:color w:val="000000"/>
          <w:spacing w:val="4"/>
          <w:sz w:val="21"/>
          <w:szCs w:val="21"/>
        </w:rPr>
        <w:sym w:font="Symbol" w:char="00AE"/>
      </w:r>
      <w:r w:rsidRPr="00F4232D">
        <w:rPr>
          <w:color w:val="000000"/>
          <w:spacing w:val="4"/>
          <w:sz w:val="21"/>
          <w:szCs w:val="21"/>
        </w:rPr>
        <w:t xml:space="preserve"> i</w:t>
      </w:r>
    </w:p>
    <w:p w14:paraId="44CAB903" w14:textId="77777777" w:rsidR="003F6B48" w:rsidRPr="00F4232D" w:rsidRDefault="003F6B48" w:rsidP="004907D9">
      <w:pPr>
        <w:pStyle w:val="SPACE"/>
        <w:suppressAutoHyphens/>
        <w:spacing w:before="2"/>
      </w:pPr>
    </w:p>
    <w:p w14:paraId="30287DA9" w14:textId="73D3CB5D" w:rsidR="003F6B48" w:rsidRPr="00F4232D" w:rsidRDefault="00E95AD8" w:rsidP="004907D9">
      <w:pPr>
        <w:pStyle w:val="ctrl-4"/>
        <w:tabs>
          <w:tab w:val="clear" w:pos="547"/>
          <w:tab w:val="clear" w:pos="1080"/>
          <w:tab w:val="left" w:pos="585"/>
          <w:tab w:val="left" w:pos="963"/>
          <w:tab w:val="left" w:pos="1098"/>
          <w:tab w:val="left" w:pos="4050"/>
          <w:tab w:val="left" w:pos="4140"/>
        </w:tabs>
        <w:suppressAutoHyphens/>
        <w:spacing w:before="2"/>
        <w:ind w:left="585" w:hanging="585"/>
        <w:jc w:val="both"/>
        <w:rPr>
          <w:color w:val="000000"/>
          <w:spacing w:val="4"/>
          <w:sz w:val="21"/>
          <w:szCs w:val="21"/>
        </w:rPr>
      </w:pPr>
      <w:r>
        <w:rPr>
          <w:rFonts w:ascii="Times New Roman Bold" w:hAnsi="Times New Roman Bold"/>
          <w:b/>
          <w:color w:val="EC2791"/>
          <w:spacing w:val="4"/>
          <w:sz w:val="21"/>
          <w:szCs w:val="21"/>
        </w:rPr>
        <w:t>1</w:t>
      </w:r>
      <w:r w:rsidR="00035C58">
        <w:rPr>
          <w:rFonts w:ascii="Times New Roman Bold" w:hAnsi="Times New Roman Bold"/>
          <w:b/>
          <w:color w:val="EC2791"/>
          <w:spacing w:val="4"/>
          <w:sz w:val="21"/>
          <w:szCs w:val="21"/>
        </w:rPr>
        <w:t>2</w:t>
      </w:r>
      <w:r w:rsidR="003F6B48" w:rsidRPr="00F4232D">
        <w:rPr>
          <w:rFonts w:ascii="Times New Roman Bold" w:hAnsi="Times New Roman Bold"/>
          <w:b/>
          <w:color w:val="EC2791"/>
          <w:spacing w:val="4"/>
          <w:sz w:val="21"/>
          <w:szCs w:val="21"/>
        </w:rPr>
        <w:t>.</w:t>
      </w:r>
      <w:r w:rsidR="003F6B48" w:rsidRPr="00F4232D">
        <w:rPr>
          <w:rFonts w:ascii="Times New Roman Bold" w:hAnsi="Times New Roman Bold"/>
          <w:b/>
          <w:color w:val="EC2791"/>
          <w:spacing w:val="4"/>
          <w:sz w:val="21"/>
          <w:szCs w:val="21"/>
        </w:rPr>
        <w:tab/>
      </w:r>
      <w:r w:rsidR="003F6B48" w:rsidRPr="00F4232D">
        <w:rPr>
          <w:color w:val="000000"/>
          <w:spacing w:val="4"/>
          <w:sz w:val="21"/>
          <w:szCs w:val="21"/>
        </w:rPr>
        <w:t>Which one of the following is true for the given sentence?</w:t>
      </w:r>
    </w:p>
    <w:p w14:paraId="1C698082" w14:textId="77777777" w:rsidR="003F6B48" w:rsidRPr="00F4232D" w:rsidRDefault="003F6B48" w:rsidP="004907D9">
      <w:pPr>
        <w:pStyle w:val="ctrl-4"/>
        <w:tabs>
          <w:tab w:val="clear" w:pos="547"/>
          <w:tab w:val="clear" w:pos="1080"/>
          <w:tab w:val="left" w:pos="585"/>
          <w:tab w:val="left" w:pos="963"/>
          <w:tab w:val="left" w:pos="1098"/>
        </w:tabs>
        <w:suppressAutoHyphens/>
        <w:spacing w:before="2"/>
        <w:ind w:left="585" w:hanging="585"/>
        <w:jc w:val="both"/>
        <w:rPr>
          <w:color w:val="000000"/>
          <w:sz w:val="21"/>
          <w:szCs w:val="21"/>
        </w:rPr>
      </w:pPr>
      <w:r w:rsidRPr="00F4232D">
        <w:rPr>
          <w:color w:val="000000"/>
          <w:spacing w:val="4"/>
          <w:sz w:val="21"/>
          <w:szCs w:val="21"/>
        </w:rPr>
        <w:tab/>
      </w:r>
      <w:r w:rsidRPr="00F4232D">
        <w:rPr>
          <w:color w:val="000000"/>
          <w:sz w:val="21"/>
          <w:szCs w:val="21"/>
        </w:rPr>
        <w:t>For the plants, scientific names are provided by</w:t>
      </w:r>
    </w:p>
    <w:p w14:paraId="1673B2FA" w14:textId="77777777" w:rsidR="003F6B48" w:rsidRPr="00F4232D" w:rsidRDefault="003F6B48" w:rsidP="004907D9">
      <w:pPr>
        <w:pStyle w:val="ctrl-4"/>
        <w:tabs>
          <w:tab w:val="clear" w:pos="547"/>
          <w:tab w:val="clear" w:pos="1080"/>
          <w:tab w:val="left" w:pos="585"/>
          <w:tab w:val="left" w:pos="963"/>
          <w:tab w:val="left" w:pos="1098"/>
        </w:tabs>
        <w:suppressAutoHyphens/>
        <w:spacing w:before="2"/>
        <w:ind w:left="1098" w:hanging="1098"/>
        <w:jc w:val="both"/>
        <w:rPr>
          <w:color w:val="000000"/>
          <w:sz w:val="21"/>
          <w:szCs w:val="21"/>
        </w:rPr>
      </w:pPr>
      <w:r w:rsidRPr="00F4232D">
        <w:rPr>
          <w:color w:val="000000"/>
          <w:sz w:val="21"/>
          <w:szCs w:val="21"/>
        </w:rPr>
        <w:tab/>
        <w:t>(A)</w:t>
      </w:r>
      <w:r w:rsidRPr="00F4232D">
        <w:rPr>
          <w:color w:val="000000"/>
          <w:sz w:val="21"/>
          <w:szCs w:val="21"/>
        </w:rPr>
        <w:tab/>
      </w:r>
      <w:r w:rsidRPr="00F4232D">
        <w:rPr>
          <w:color w:val="000000"/>
          <w:sz w:val="21"/>
          <w:szCs w:val="21"/>
        </w:rPr>
        <w:tab/>
        <w:t>International Code for Botanical Nomenclature</w:t>
      </w:r>
    </w:p>
    <w:p w14:paraId="6FA5D9B0" w14:textId="77777777" w:rsidR="003F6B48" w:rsidRPr="00F4232D" w:rsidRDefault="003F6B48" w:rsidP="004907D9">
      <w:pPr>
        <w:pStyle w:val="ctrl-4"/>
        <w:tabs>
          <w:tab w:val="clear" w:pos="547"/>
          <w:tab w:val="clear" w:pos="1080"/>
          <w:tab w:val="left" w:pos="585"/>
          <w:tab w:val="left" w:pos="963"/>
          <w:tab w:val="left" w:pos="1098"/>
        </w:tabs>
        <w:suppressAutoHyphens/>
        <w:spacing w:before="2"/>
        <w:ind w:left="1098" w:hanging="1098"/>
        <w:jc w:val="both"/>
        <w:rPr>
          <w:color w:val="000000"/>
          <w:sz w:val="21"/>
          <w:szCs w:val="21"/>
        </w:rPr>
      </w:pPr>
      <w:r w:rsidRPr="00F4232D">
        <w:rPr>
          <w:color w:val="000000"/>
          <w:sz w:val="21"/>
          <w:szCs w:val="21"/>
        </w:rPr>
        <w:tab/>
        <w:t>(B)</w:t>
      </w:r>
      <w:r w:rsidRPr="00F4232D">
        <w:rPr>
          <w:color w:val="000000"/>
          <w:sz w:val="21"/>
          <w:szCs w:val="21"/>
        </w:rPr>
        <w:tab/>
      </w:r>
      <w:r w:rsidRPr="00F4232D">
        <w:rPr>
          <w:color w:val="000000"/>
          <w:sz w:val="21"/>
          <w:szCs w:val="21"/>
        </w:rPr>
        <w:tab/>
        <w:t>International Code for Biological Nomenclature</w:t>
      </w:r>
    </w:p>
    <w:p w14:paraId="489D2FF8" w14:textId="77777777" w:rsidR="003F6B48" w:rsidRPr="00F4232D" w:rsidRDefault="003F6B48" w:rsidP="004907D9">
      <w:pPr>
        <w:pStyle w:val="ctrl-4"/>
        <w:tabs>
          <w:tab w:val="clear" w:pos="547"/>
          <w:tab w:val="clear" w:pos="1080"/>
          <w:tab w:val="left" w:pos="585"/>
          <w:tab w:val="left" w:pos="963"/>
          <w:tab w:val="left" w:pos="1098"/>
        </w:tabs>
        <w:suppressAutoHyphens/>
        <w:spacing w:before="2"/>
        <w:ind w:left="1098" w:hanging="1098"/>
        <w:jc w:val="both"/>
        <w:rPr>
          <w:color w:val="000000"/>
          <w:sz w:val="21"/>
          <w:szCs w:val="21"/>
        </w:rPr>
      </w:pPr>
      <w:r w:rsidRPr="00F4232D">
        <w:rPr>
          <w:color w:val="000000"/>
          <w:sz w:val="21"/>
          <w:szCs w:val="21"/>
        </w:rPr>
        <w:tab/>
        <w:t>(C)</w:t>
      </w:r>
      <w:r w:rsidRPr="00F4232D">
        <w:rPr>
          <w:color w:val="000000"/>
          <w:sz w:val="21"/>
          <w:szCs w:val="21"/>
        </w:rPr>
        <w:tab/>
      </w:r>
      <w:r w:rsidRPr="00F4232D">
        <w:rPr>
          <w:color w:val="000000"/>
          <w:sz w:val="21"/>
          <w:szCs w:val="21"/>
        </w:rPr>
        <w:tab/>
        <w:t>International Class for Botanical Nomenclature</w:t>
      </w:r>
    </w:p>
    <w:p w14:paraId="514620D3" w14:textId="77777777" w:rsidR="003F6B48" w:rsidRPr="00F4232D" w:rsidRDefault="003F6B48" w:rsidP="004907D9">
      <w:pPr>
        <w:pStyle w:val="ctrl-4"/>
        <w:tabs>
          <w:tab w:val="clear" w:pos="547"/>
          <w:tab w:val="clear" w:pos="1080"/>
          <w:tab w:val="left" w:pos="585"/>
          <w:tab w:val="left" w:pos="963"/>
          <w:tab w:val="left" w:pos="1098"/>
        </w:tabs>
        <w:suppressAutoHyphens/>
        <w:spacing w:before="2"/>
        <w:ind w:left="1098" w:hanging="1098"/>
        <w:jc w:val="both"/>
        <w:rPr>
          <w:color w:val="000000"/>
          <w:sz w:val="21"/>
          <w:szCs w:val="21"/>
        </w:rPr>
      </w:pPr>
      <w:r w:rsidRPr="00F4232D">
        <w:rPr>
          <w:color w:val="000000"/>
          <w:sz w:val="21"/>
          <w:szCs w:val="21"/>
        </w:rPr>
        <w:tab/>
        <w:t>(D)</w:t>
      </w:r>
      <w:r w:rsidRPr="00F4232D">
        <w:rPr>
          <w:color w:val="000000"/>
          <w:sz w:val="21"/>
          <w:szCs w:val="21"/>
        </w:rPr>
        <w:tab/>
      </w:r>
      <w:r w:rsidRPr="00F4232D">
        <w:rPr>
          <w:color w:val="000000"/>
          <w:sz w:val="21"/>
          <w:szCs w:val="21"/>
        </w:rPr>
        <w:tab/>
        <w:t>International Class for Biological Nomenclature</w:t>
      </w:r>
    </w:p>
    <w:p w14:paraId="0A660F6E" w14:textId="77777777" w:rsidR="003F6B48" w:rsidRPr="00F4232D" w:rsidRDefault="003F6B48" w:rsidP="004907D9">
      <w:pPr>
        <w:pStyle w:val="SPACE"/>
        <w:suppressAutoHyphens/>
        <w:spacing w:before="2"/>
      </w:pPr>
    </w:p>
    <w:p w14:paraId="086A9B19" w14:textId="365CD48F" w:rsidR="003F6B48" w:rsidRPr="00F4232D" w:rsidRDefault="00E95AD8" w:rsidP="004907D9">
      <w:pPr>
        <w:pStyle w:val="ctrl-4"/>
        <w:tabs>
          <w:tab w:val="clear" w:pos="547"/>
          <w:tab w:val="clear" w:pos="1080"/>
          <w:tab w:val="left" w:pos="585"/>
          <w:tab w:val="left" w:pos="963"/>
          <w:tab w:val="left" w:pos="1098"/>
        </w:tabs>
        <w:suppressAutoHyphens/>
        <w:spacing w:before="2"/>
        <w:ind w:left="585" w:hanging="585"/>
        <w:jc w:val="both"/>
        <w:rPr>
          <w:color w:val="000000"/>
          <w:spacing w:val="4"/>
          <w:sz w:val="21"/>
          <w:szCs w:val="21"/>
        </w:rPr>
      </w:pPr>
      <w:r>
        <w:rPr>
          <w:rFonts w:ascii="Times New Roman Bold" w:hAnsi="Times New Roman Bold"/>
          <w:b/>
          <w:color w:val="EC2791"/>
          <w:spacing w:val="4"/>
          <w:sz w:val="21"/>
          <w:szCs w:val="21"/>
        </w:rPr>
        <w:t>1</w:t>
      </w:r>
      <w:r w:rsidR="00035C58">
        <w:rPr>
          <w:rFonts w:ascii="Times New Roman Bold" w:hAnsi="Times New Roman Bold"/>
          <w:b/>
          <w:color w:val="EC2791"/>
          <w:spacing w:val="4"/>
          <w:sz w:val="21"/>
          <w:szCs w:val="21"/>
        </w:rPr>
        <w:t>3</w:t>
      </w:r>
      <w:r w:rsidR="003F6B48" w:rsidRPr="00F4232D">
        <w:rPr>
          <w:rFonts w:ascii="Times New Roman Bold" w:hAnsi="Times New Roman Bold"/>
          <w:b/>
          <w:color w:val="EC2791"/>
          <w:spacing w:val="4"/>
          <w:sz w:val="21"/>
          <w:szCs w:val="21"/>
        </w:rPr>
        <w:t>.</w:t>
      </w:r>
      <w:r w:rsidR="003F6B48" w:rsidRPr="00F4232D">
        <w:rPr>
          <w:rFonts w:ascii="Times New Roman Bold" w:hAnsi="Times New Roman Bold"/>
          <w:b/>
          <w:color w:val="EC2791"/>
          <w:spacing w:val="4"/>
          <w:sz w:val="21"/>
          <w:szCs w:val="21"/>
        </w:rPr>
        <w:tab/>
      </w:r>
      <w:r w:rsidR="003F6B48" w:rsidRPr="00F4232D">
        <w:rPr>
          <w:color w:val="000000"/>
          <w:spacing w:val="4"/>
          <w:sz w:val="21"/>
          <w:szCs w:val="21"/>
        </w:rPr>
        <w:t>The term ‘systematics’ refers to</w:t>
      </w:r>
    </w:p>
    <w:p w14:paraId="56163D86" w14:textId="77777777" w:rsidR="003F6B48" w:rsidRPr="00F4232D" w:rsidRDefault="003F6B48" w:rsidP="004907D9">
      <w:pPr>
        <w:pStyle w:val="ctrl-4"/>
        <w:tabs>
          <w:tab w:val="clear" w:pos="547"/>
          <w:tab w:val="clear" w:pos="1080"/>
          <w:tab w:val="left" w:pos="585"/>
          <w:tab w:val="left" w:pos="1098"/>
        </w:tabs>
        <w:suppressAutoHyphens/>
        <w:spacing w:before="2"/>
        <w:ind w:left="1098" w:hanging="1098"/>
        <w:jc w:val="both"/>
        <w:rPr>
          <w:color w:val="000000"/>
          <w:spacing w:val="4"/>
          <w:sz w:val="21"/>
          <w:szCs w:val="21"/>
        </w:rPr>
      </w:pPr>
      <w:r w:rsidRPr="00F4232D">
        <w:rPr>
          <w:color w:val="000000"/>
          <w:spacing w:val="4"/>
          <w:sz w:val="21"/>
          <w:szCs w:val="21"/>
        </w:rPr>
        <w:tab/>
        <w:t>(A)</w:t>
      </w:r>
      <w:r w:rsidRPr="00F4232D">
        <w:rPr>
          <w:color w:val="000000"/>
          <w:sz w:val="21"/>
          <w:szCs w:val="21"/>
        </w:rPr>
        <w:tab/>
        <w:t>identification and study of organ systems.</w:t>
      </w:r>
    </w:p>
    <w:p w14:paraId="2E4333FE" w14:textId="77777777" w:rsidR="003F6B48" w:rsidRPr="00F4232D" w:rsidRDefault="003F6B48" w:rsidP="004907D9">
      <w:pPr>
        <w:pStyle w:val="ctrl-4"/>
        <w:tabs>
          <w:tab w:val="clear" w:pos="547"/>
          <w:tab w:val="clear" w:pos="1080"/>
          <w:tab w:val="left" w:pos="585"/>
          <w:tab w:val="left" w:pos="1098"/>
        </w:tabs>
        <w:suppressAutoHyphens/>
        <w:spacing w:before="2"/>
        <w:ind w:left="1098" w:hanging="1098"/>
        <w:jc w:val="both"/>
        <w:rPr>
          <w:color w:val="000000"/>
          <w:spacing w:val="4"/>
          <w:sz w:val="21"/>
          <w:szCs w:val="21"/>
        </w:rPr>
      </w:pPr>
      <w:r w:rsidRPr="00F4232D">
        <w:rPr>
          <w:color w:val="000000"/>
          <w:spacing w:val="4"/>
          <w:sz w:val="21"/>
          <w:szCs w:val="21"/>
        </w:rPr>
        <w:tab/>
        <w:t>(B)</w:t>
      </w:r>
      <w:r w:rsidRPr="00F4232D">
        <w:rPr>
          <w:color w:val="000000"/>
          <w:spacing w:val="4"/>
          <w:sz w:val="21"/>
          <w:szCs w:val="21"/>
        </w:rPr>
        <w:tab/>
        <w:t>identification and preservation of plants and animals.</w:t>
      </w:r>
    </w:p>
    <w:p w14:paraId="632E69D8" w14:textId="77777777" w:rsidR="003F6B48" w:rsidRPr="00F4232D" w:rsidRDefault="003F6B48" w:rsidP="004907D9">
      <w:pPr>
        <w:pStyle w:val="ctrl-4"/>
        <w:tabs>
          <w:tab w:val="clear" w:pos="547"/>
          <w:tab w:val="clear" w:pos="1080"/>
          <w:tab w:val="left" w:pos="585"/>
          <w:tab w:val="left" w:pos="1098"/>
        </w:tabs>
        <w:suppressAutoHyphens/>
        <w:spacing w:before="2"/>
        <w:ind w:left="1098" w:hanging="1098"/>
        <w:jc w:val="both"/>
        <w:rPr>
          <w:color w:val="000000"/>
          <w:spacing w:val="4"/>
          <w:sz w:val="21"/>
          <w:szCs w:val="21"/>
        </w:rPr>
      </w:pPr>
      <w:r w:rsidRPr="00F4232D">
        <w:rPr>
          <w:color w:val="000000"/>
          <w:spacing w:val="4"/>
          <w:sz w:val="21"/>
          <w:szCs w:val="21"/>
        </w:rPr>
        <w:tab/>
        <w:t>(C)</w:t>
      </w:r>
      <w:r w:rsidRPr="00F4232D">
        <w:rPr>
          <w:color w:val="000000"/>
          <w:spacing w:val="4"/>
          <w:sz w:val="21"/>
          <w:szCs w:val="21"/>
        </w:rPr>
        <w:tab/>
        <w:t>diversity of different kinds of organisms and their relationship.</w:t>
      </w:r>
    </w:p>
    <w:p w14:paraId="069F63C1" w14:textId="77777777" w:rsidR="003F6B48" w:rsidRDefault="003F6B48" w:rsidP="004907D9">
      <w:pPr>
        <w:pStyle w:val="ctrl-4"/>
        <w:tabs>
          <w:tab w:val="clear" w:pos="547"/>
          <w:tab w:val="clear" w:pos="1080"/>
          <w:tab w:val="left" w:pos="585"/>
          <w:tab w:val="left" w:pos="1098"/>
        </w:tabs>
        <w:suppressAutoHyphens/>
        <w:spacing w:before="2"/>
        <w:ind w:left="1098" w:hanging="1098"/>
        <w:jc w:val="both"/>
        <w:rPr>
          <w:color w:val="000000"/>
          <w:spacing w:val="4"/>
          <w:sz w:val="21"/>
          <w:szCs w:val="21"/>
        </w:rPr>
      </w:pPr>
      <w:r w:rsidRPr="00F4232D">
        <w:rPr>
          <w:color w:val="000000"/>
          <w:spacing w:val="4"/>
          <w:sz w:val="21"/>
          <w:szCs w:val="21"/>
        </w:rPr>
        <w:tab/>
        <w:t>(D)</w:t>
      </w:r>
      <w:r w:rsidRPr="00F4232D">
        <w:rPr>
          <w:color w:val="000000"/>
          <w:spacing w:val="4"/>
          <w:sz w:val="21"/>
          <w:szCs w:val="21"/>
        </w:rPr>
        <w:tab/>
        <w:t>study of habitats of organisms and their classification.</w:t>
      </w:r>
    </w:p>
    <w:p w14:paraId="44821660" w14:textId="040EE714" w:rsidR="007C06ED" w:rsidRPr="003F7CCF" w:rsidRDefault="007C06ED" w:rsidP="004907D9">
      <w:pPr>
        <w:pStyle w:val="ctrl-4"/>
        <w:tabs>
          <w:tab w:val="clear" w:pos="547"/>
          <w:tab w:val="clear" w:pos="1080"/>
          <w:tab w:val="left" w:pos="585"/>
          <w:tab w:val="left" w:pos="1098"/>
        </w:tabs>
        <w:suppressAutoHyphens/>
        <w:spacing w:before="2"/>
        <w:ind w:left="1098" w:hanging="1098"/>
        <w:jc w:val="both"/>
        <w:rPr>
          <w:bCs/>
          <w:color w:val="000000"/>
          <w:spacing w:val="4"/>
          <w:sz w:val="21"/>
          <w:szCs w:val="21"/>
        </w:rPr>
      </w:pPr>
      <w:r w:rsidRPr="003F7CCF">
        <w:rPr>
          <w:bCs/>
          <w:color w:val="000000"/>
          <w:spacing w:val="4"/>
          <w:sz w:val="21"/>
          <w:szCs w:val="21"/>
        </w:rPr>
        <w:tab/>
      </w:r>
      <w:r w:rsidR="00675A2F" w:rsidRPr="003F7CCF">
        <w:rPr>
          <w:bCs/>
          <w:color w:val="ED2791"/>
          <w:spacing w:val="4"/>
          <w:sz w:val="21"/>
          <w:szCs w:val="21"/>
        </w:rPr>
        <w:t xml:space="preserve">[NCERT </w:t>
      </w:r>
      <w:r w:rsidR="00675A2F" w:rsidRPr="003F7CCF">
        <w:rPr>
          <w:bCs/>
          <w:color w:val="ED2791"/>
          <w:sz w:val="21"/>
          <w:szCs w:val="21"/>
          <w:lang w:val="en-IN"/>
        </w:rPr>
        <w:t>–</w:t>
      </w:r>
      <w:r w:rsidR="00675A2F" w:rsidRPr="003F7CCF">
        <w:rPr>
          <w:bCs/>
          <w:color w:val="ED2791"/>
          <w:spacing w:val="4"/>
          <w:sz w:val="21"/>
          <w:szCs w:val="21"/>
        </w:rPr>
        <w:t xml:space="preserve"> Exemplar]</w:t>
      </w:r>
    </w:p>
    <w:p w14:paraId="2BC2A640" w14:textId="77777777" w:rsidR="003F6B48" w:rsidRPr="00F4232D" w:rsidRDefault="003F6B48" w:rsidP="004907D9">
      <w:pPr>
        <w:pStyle w:val="SPACE"/>
        <w:suppressAutoHyphens/>
        <w:spacing w:before="2"/>
      </w:pPr>
    </w:p>
    <w:p w14:paraId="6570B57F" w14:textId="6D7319E0" w:rsidR="003F6B48" w:rsidRPr="00F4232D" w:rsidRDefault="00E95AD8" w:rsidP="004907D9">
      <w:pPr>
        <w:tabs>
          <w:tab w:val="left" w:pos="585"/>
          <w:tab w:val="left" w:pos="1098"/>
        </w:tabs>
        <w:spacing w:before="2"/>
        <w:ind w:left="585" w:hanging="585"/>
        <w:jc w:val="both"/>
        <w:rPr>
          <w:rFonts w:cs="Times New Roman"/>
          <w:sz w:val="21"/>
          <w:szCs w:val="21"/>
          <w:lang w:val="en-IN"/>
        </w:rPr>
      </w:pPr>
      <w:r>
        <w:rPr>
          <w:rFonts w:ascii="Times New Roman Bold" w:hAnsi="Times New Roman Bold" w:cs="Times New Roman"/>
          <w:b/>
          <w:color w:val="EC2791"/>
          <w:sz w:val="21"/>
          <w:szCs w:val="21"/>
          <w:lang w:val="en-IN"/>
        </w:rPr>
        <w:t>1</w:t>
      </w:r>
      <w:r w:rsidR="00035C58">
        <w:rPr>
          <w:rFonts w:ascii="Times New Roman Bold" w:hAnsi="Times New Roman Bold" w:cs="Times New Roman"/>
          <w:b/>
          <w:color w:val="EC2791"/>
          <w:sz w:val="21"/>
          <w:szCs w:val="21"/>
          <w:lang w:val="en-IN"/>
        </w:rPr>
        <w:t>4</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What is the correct way to write the scientific name of an organism in the binomial system?</w:t>
      </w:r>
    </w:p>
    <w:p w14:paraId="2FEFB795" w14:textId="77777777" w:rsidR="003F6B48" w:rsidRPr="00F4232D" w:rsidRDefault="003F6B48" w:rsidP="004907D9">
      <w:pPr>
        <w:pStyle w:val="2abcd"/>
        <w:tabs>
          <w:tab w:val="clear" w:pos="547"/>
          <w:tab w:val="clear" w:pos="1080"/>
          <w:tab w:val="left" w:pos="585"/>
          <w:tab w:val="left" w:pos="1098"/>
          <w:tab w:val="left" w:pos="1125"/>
        </w:tabs>
        <w:spacing w:before="2"/>
        <w:ind w:left="1098" w:hanging="1098"/>
      </w:pPr>
      <w:r w:rsidRPr="00F4232D">
        <w:rPr>
          <w:rFonts w:cs="Times New Roman"/>
          <w:color w:val="000000"/>
        </w:rPr>
        <w:tab/>
        <w:t>(A)</w:t>
      </w:r>
      <w:r w:rsidRPr="00F4232D">
        <w:rPr>
          <w:rFonts w:cs="Times New Roman"/>
          <w:color w:val="000000"/>
        </w:rPr>
        <w:tab/>
      </w:r>
      <w:r w:rsidRPr="00F4232D">
        <w:t>First letter of genus capitalized, species lowercase, italicized when printed or underlined when handwritten.</w:t>
      </w:r>
    </w:p>
    <w:p w14:paraId="1A629EEE" w14:textId="77777777" w:rsidR="003F6B48" w:rsidRPr="00F4232D" w:rsidRDefault="003F6B48" w:rsidP="004907D9">
      <w:pPr>
        <w:pStyle w:val="2abcd"/>
        <w:tabs>
          <w:tab w:val="clear" w:pos="547"/>
          <w:tab w:val="clear" w:pos="1080"/>
          <w:tab w:val="left" w:pos="585"/>
          <w:tab w:val="left" w:pos="1098"/>
          <w:tab w:val="left" w:pos="1125"/>
        </w:tabs>
        <w:spacing w:before="2"/>
        <w:ind w:left="1098" w:hanging="1098"/>
      </w:pPr>
      <w:r w:rsidRPr="00F4232D">
        <w:rPr>
          <w:rFonts w:cs="Times New Roman"/>
        </w:rPr>
        <w:tab/>
      </w:r>
      <w:r w:rsidRPr="00F4232D">
        <w:rPr>
          <w:rFonts w:cs="Times New Roman"/>
          <w:color w:val="000000"/>
        </w:rPr>
        <w:t>(B)</w:t>
      </w:r>
      <w:r w:rsidRPr="00F4232D">
        <w:rPr>
          <w:rFonts w:cs="Times New Roman"/>
        </w:rPr>
        <w:tab/>
      </w:r>
      <w:r w:rsidRPr="00F4232D">
        <w:t>Both words fully capitalized, italicized when printed or underlined when handwritten.</w:t>
      </w:r>
    </w:p>
    <w:p w14:paraId="5477D518" w14:textId="77777777" w:rsidR="003F6B48" w:rsidRPr="00F4232D" w:rsidRDefault="003F6B48" w:rsidP="004907D9">
      <w:pPr>
        <w:pStyle w:val="2abcd"/>
        <w:tabs>
          <w:tab w:val="clear" w:pos="547"/>
          <w:tab w:val="clear" w:pos="1080"/>
          <w:tab w:val="left" w:pos="585"/>
          <w:tab w:val="left" w:pos="1098"/>
          <w:tab w:val="left" w:pos="1125"/>
        </w:tabs>
        <w:spacing w:before="2"/>
        <w:ind w:left="1098" w:hanging="1098"/>
      </w:pPr>
      <w:r w:rsidRPr="00F4232D">
        <w:rPr>
          <w:rFonts w:cs="Times New Roman"/>
        </w:rPr>
        <w:tab/>
      </w:r>
      <w:r w:rsidRPr="00F4232D">
        <w:rPr>
          <w:rFonts w:cs="Times New Roman"/>
          <w:color w:val="000000"/>
        </w:rPr>
        <w:t>(C)</w:t>
      </w:r>
      <w:r w:rsidRPr="00F4232D">
        <w:rPr>
          <w:rFonts w:cs="Times New Roman"/>
        </w:rPr>
        <w:tab/>
      </w:r>
      <w:proofErr w:type="gramStart"/>
      <w:r w:rsidRPr="00F4232D">
        <w:t>Genus</w:t>
      </w:r>
      <w:proofErr w:type="gramEnd"/>
      <w:r w:rsidRPr="00F4232D">
        <w:t xml:space="preserve"> lowercase, first letter of species capitalized, italicized when printed.</w:t>
      </w:r>
    </w:p>
    <w:p w14:paraId="1436E23F" w14:textId="77777777" w:rsidR="003F6B48" w:rsidRPr="00F4232D" w:rsidRDefault="003F6B48" w:rsidP="004907D9">
      <w:pPr>
        <w:pStyle w:val="2abcd"/>
        <w:tabs>
          <w:tab w:val="clear" w:pos="547"/>
          <w:tab w:val="clear" w:pos="1080"/>
          <w:tab w:val="left" w:pos="585"/>
          <w:tab w:val="left" w:pos="1098"/>
          <w:tab w:val="left" w:pos="1125"/>
        </w:tabs>
        <w:spacing w:before="2"/>
        <w:ind w:left="1098" w:hanging="1098"/>
      </w:pPr>
      <w:r w:rsidRPr="00F4232D">
        <w:rPr>
          <w:rFonts w:cs="Times New Roman"/>
        </w:rPr>
        <w:tab/>
      </w:r>
      <w:r w:rsidRPr="00F4232D">
        <w:rPr>
          <w:rFonts w:cs="Times New Roman"/>
          <w:color w:val="000000"/>
        </w:rPr>
        <w:t>(D)</w:t>
      </w:r>
      <w:r w:rsidRPr="00F4232D">
        <w:rPr>
          <w:rFonts w:cs="Times New Roman"/>
        </w:rPr>
        <w:tab/>
      </w:r>
      <w:r w:rsidRPr="00F4232D">
        <w:t>Both words lowercase, underlined when handwritten.</w:t>
      </w:r>
    </w:p>
    <w:p w14:paraId="18924D47" w14:textId="77777777" w:rsidR="003F6B48" w:rsidRPr="00F4232D" w:rsidRDefault="003F6B48" w:rsidP="004907D9">
      <w:pPr>
        <w:pStyle w:val="SPACE"/>
        <w:suppressAutoHyphens/>
        <w:spacing w:before="2"/>
      </w:pPr>
    </w:p>
    <w:tbl>
      <w:tblPr>
        <w:tblW w:w="0" w:type="auto"/>
        <w:tblBorders>
          <w:insideH w:val="single" w:sz="24" w:space="0" w:color="auto"/>
          <w:insideV w:val="single" w:sz="24" w:space="0" w:color="auto"/>
        </w:tblBorders>
        <w:tblLook w:val="04A0" w:firstRow="1" w:lastRow="0" w:firstColumn="1" w:lastColumn="0" w:noHBand="0" w:noVBand="1"/>
      </w:tblPr>
      <w:tblGrid>
        <w:gridCol w:w="567"/>
        <w:gridCol w:w="4219"/>
      </w:tblGrid>
      <w:tr w:rsidR="00376BBB" w:rsidRPr="00F4232D" w14:paraId="64BA73C4" w14:textId="77777777" w:rsidTr="00864B9C">
        <w:tc>
          <w:tcPr>
            <w:tcW w:w="567" w:type="dxa"/>
            <w:tcBorders>
              <w:right w:val="single" w:sz="24" w:space="0" w:color="FFFFFF"/>
            </w:tcBorders>
            <w:shd w:val="clear" w:color="auto" w:fill="FCDFEB"/>
          </w:tcPr>
          <w:p w14:paraId="3FAB4DB9" w14:textId="77777777" w:rsidR="00376BBB" w:rsidRPr="00F4232D" w:rsidRDefault="00376BBB" w:rsidP="00864B9C">
            <w:pPr>
              <w:pStyle w:val="SPACE"/>
              <w:spacing w:after="60" w:line="240" w:lineRule="auto"/>
              <w:ind w:left="0" w:firstLine="0"/>
            </w:pPr>
            <w:r w:rsidRPr="00F4232D">
              <w:rPr>
                <w:rFonts w:ascii="Cambria" w:hAnsi="Cambria"/>
                <w:b/>
                <w:bCs/>
                <w:color w:val="ED2791"/>
              </w:rPr>
              <w:t>1.2</w:t>
            </w:r>
          </w:p>
        </w:tc>
        <w:tc>
          <w:tcPr>
            <w:tcW w:w="4219" w:type="dxa"/>
            <w:tcBorders>
              <w:top w:val="nil"/>
              <w:left w:val="single" w:sz="24" w:space="0" w:color="FFFFFF"/>
              <w:bottom w:val="nil"/>
            </w:tcBorders>
            <w:shd w:val="clear" w:color="auto" w:fill="F2F2F2"/>
          </w:tcPr>
          <w:p w14:paraId="29D17D23" w14:textId="77777777" w:rsidR="00376BBB" w:rsidRPr="00F4232D" w:rsidRDefault="00376BBB" w:rsidP="00864B9C">
            <w:pPr>
              <w:pStyle w:val="SPACE"/>
              <w:spacing w:after="60" w:line="240" w:lineRule="auto"/>
              <w:ind w:left="0" w:firstLine="0"/>
            </w:pPr>
            <w:r w:rsidRPr="00F4232D">
              <w:rPr>
                <w:rFonts w:ascii="Cambria" w:hAnsi="Cambria"/>
                <w:b/>
                <w:bCs/>
                <w:color w:val="ED2791"/>
              </w:rPr>
              <w:t>Taxonomic Categories</w:t>
            </w:r>
          </w:p>
        </w:tc>
      </w:tr>
    </w:tbl>
    <w:p w14:paraId="5FF80E0D" w14:textId="77777777" w:rsidR="00376BBB" w:rsidRPr="00F4232D" w:rsidRDefault="00376BBB" w:rsidP="004907D9">
      <w:pPr>
        <w:pStyle w:val="SPACE"/>
        <w:suppressAutoHyphens/>
        <w:spacing w:before="2"/>
      </w:pPr>
    </w:p>
    <w:p w14:paraId="4A3FFF7C" w14:textId="72EEBE60" w:rsidR="003F6B48" w:rsidRPr="00F4232D" w:rsidRDefault="003F6B48" w:rsidP="004907D9">
      <w:pPr>
        <w:pStyle w:val="ctrl-4"/>
        <w:tabs>
          <w:tab w:val="clear" w:pos="547"/>
          <w:tab w:val="clear" w:pos="1080"/>
          <w:tab w:val="left" w:pos="585"/>
          <w:tab w:val="left" w:pos="1098"/>
        </w:tabs>
        <w:suppressAutoHyphens/>
        <w:spacing w:before="2"/>
        <w:ind w:left="585" w:hanging="585"/>
        <w:jc w:val="both"/>
        <w:rPr>
          <w:color w:val="000000"/>
          <w:spacing w:val="4"/>
          <w:sz w:val="21"/>
          <w:szCs w:val="21"/>
        </w:rPr>
      </w:pPr>
      <w:r w:rsidRPr="00F4232D">
        <w:rPr>
          <w:b/>
          <w:color w:val="EC2791"/>
          <w:spacing w:val="4"/>
          <w:sz w:val="21"/>
          <w:szCs w:val="21"/>
          <w:lang w:val="en-GB"/>
        </w:rPr>
        <w:t>1</w:t>
      </w:r>
      <w:r w:rsidR="00035C58">
        <w:rPr>
          <w:b/>
          <w:color w:val="EC2791"/>
          <w:spacing w:val="4"/>
          <w:sz w:val="21"/>
          <w:szCs w:val="21"/>
          <w:lang w:val="en-GB"/>
        </w:rPr>
        <w:t>5</w:t>
      </w:r>
      <w:r w:rsidRPr="00F4232D">
        <w:rPr>
          <w:b/>
          <w:color w:val="EC2791"/>
          <w:spacing w:val="4"/>
          <w:sz w:val="21"/>
          <w:szCs w:val="21"/>
        </w:rPr>
        <w:t>.</w:t>
      </w:r>
      <w:r w:rsidRPr="00F4232D">
        <w:rPr>
          <w:b/>
          <w:color w:val="EC2791"/>
          <w:spacing w:val="4"/>
          <w:sz w:val="21"/>
          <w:szCs w:val="21"/>
        </w:rPr>
        <w:tab/>
      </w:r>
      <w:r w:rsidRPr="00F4232D">
        <w:rPr>
          <w:color w:val="000000"/>
          <w:spacing w:val="4"/>
          <w:sz w:val="21"/>
          <w:szCs w:val="21"/>
        </w:rPr>
        <w:t>Which amongst the following statements is INCORRECT?</w:t>
      </w:r>
    </w:p>
    <w:p w14:paraId="14390E11" w14:textId="77777777" w:rsidR="003F6B48" w:rsidRPr="00F4232D" w:rsidRDefault="003F6B48" w:rsidP="004907D9">
      <w:pPr>
        <w:pStyle w:val="ctrl-4"/>
        <w:tabs>
          <w:tab w:val="clear" w:pos="547"/>
          <w:tab w:val="clear" w:pos="1080"/>
          <w:tab w:val="left" w:pos="585"/>
          <w:tab w:val="left" w:pos="1098"/>
        </w:tabs>
        <w:suppressAutoHyphens/>
        <w:spacing w:before="2"/>
        <w:ind w:left="1098" w:hanging="1098"/>
        <w:jc w:val="both"/>
        <w:rPr>
          <w:color w:val="000000"/>
          <w:spacing w:val="4"/>
          <w:sz w:val="21"/>
          <w:szCs w:val="21"/>
        </w:rPr>
      </w:pPr>
      <w:r w:rsidRPr="00F4232D">
        <w:rPr>
          <w:color w:val="000000"/>
          <w:spacing w:val="4"/>
          <w:sz w:val="21"/>
          <w:szCs w:val="21"/>
        </w:rPr>
        <w:tab/>
        <w:t>(A)</w:t>
      </w:r>
      <w:r w:rsidRPr="00F4232D">
        <w:rPr>
          <w:color w:val="000000"/>
          <w:spacing w:val="4"/>
          <w:sz w:val="21"/>
          <w:szCs w:val="21"/>
        </w:rPr>
        <w:tab/>
      </w:r>
      <w:r w:rsidRPr="00F4232D">
        <w:rPr>
          <w:color w:val="000000"/>
          <w:spacing w:val="4"/>
          <w:sz w:val="21"/>
          <w:szCs w:val="21"/>
          <w:lang w:val="en-GB"/>
        </w:rPr>
        <w:t>All living organisms are linked to one another because they share common genetic material but to varying degrees</w:t>
      </w:r>
    </w:p>
    <w:p w14:paraId="6BDD69BB" w14:textId="77777777" w:rsidR="003F6B48" w:rsidRPr="00F4232D" w:rsidRDefault="003F6B48" w:rsidP="004907D9">
      <w:pPr>
        <w:pStyle w:val="ctrl-4"/>
        <w:tabs>
          <w:tab w:val="clear" w:pos="547"/>
          <w:tab w:val="clear" w:pos="1080"/>
          <w:tab w:val="left" w:pos="585"/>
          <w:tab w:val="left" w:pos="1098"/>
        </w:tabs>
        <w:suppressAutoHyphens/>
        <w:spacing w:before="2"/>
        <w:ind w:left="1098" w:right="-36" w:hanging="1098"/>
        <w:jc w:val="both"/>
        <w:rPr>
          <w:color w:val="000000"/>
          <w:spacing w:val="4"/>
          <w:sz w:val="21"/>
          <w:szCs w:val="21"/>
        </w:rPr>
      </w:pPr>
      <w:r w:rsidRPr="00F4232D">
        <w:rPr>
          <w:color w:val="000000"/>
          <w:spacing w:val="4"/>
          <w:sz w:val="21"/>
          <w:szCs w:val="21"/>
        </w:rPr>
        <w:tab/>
        <w:t>(B)</w:t>
      </w:r>
      <w:r w:rsidRPr="00F4232D">
        <w:rPr>
          <w:color w:val="000000"/>
          <w:spacing w:val="4"/>
          <w:sz w:val="21"/>
          <w:szCs w:val="21"/>
        </w:rPr>
        <w:tab/>
        <w:t>Unicellular organisms grow by cell</w:t>
      </w:r>
      <w:r w:rsidRPr="00F4232D">
        <w:rPr>
          <w:color w:val="000000"/>
          <w:spacing w:val="4"/>
          <w:sz w:val="21"/>
          <w:szCs w:val="21"/>
          <w:lang w:val="en-GB"/>
        </w:rPr>
        <w:t xml:space="preserve"> </w:t>
      </w:r>
      <w:r w:rsidRPr="00F4232D">
        <w:rPr>
          <w:color w:val="000000"/>
          <w:spacing w:val="4"/>
          <w:sz w:val="21"/>
          <w:szCs w:val="21"/>
        </w:rPr>
        <w:t>division.</w:t>
      </w:r>
    </w:p>
    <w:p w14:paraId="282E16AF" w14:textId="77777777" w:rsidR="003F6B48" w:rsidRPr="00F4232D" w:rsidRDefault="003F6B48" w:rsidP="004907D9">
      <w:pPr>
        <w:pStyle w:val="ctrl-4"/>
        <w:tabs>
          <w:tab w:val="clear" w:pos="547"/>
          <w:tab w:val="clear" w:pos="1080"/>
          <w:tab w:val="left" w:pos="585"/>
          <w:tab w:val="left" w:pos="1098"/>
        </w:tabs>
        <w:suppressAutoHyphens/>
        <w:spacing w:before="2"/>
        <w:ind w:left="1098" w:hanging="1098"/>
        <w:jc w:val="both"/>
        <w:rPr>
          <w:color w:val="000000"/>
          <w:spacing w:val="4"/>
          <w:sz w:val="21"/>
          <w:szCs w:val="21"/>
        </w:rPr>
      </w:pPr>
      <w:r w:rsidRPr="00F4232D">
        <w:rPr>
          <w:color w:val="000000"/>
          <w:spacing w:val="4"/>
          <w:sz w:val="21"/>
          <w:szCs w:val="21"/>
        </w:rPr>
        <w:tab/>
        <w:t>(C)</w:t>
      </w:r>
      <w:r w:rsidRPr="00F4232D">
        <w:rPr>
          <w:color w:val="000000"/>
          <w:spacing w:val="4"/>
          <w:sz w:val="21"/>
          <w:szCs w:val="21"/>
        </w:rPr>
        <w:tab/>
      </w:r>
      <w:r w:rsidRPr="00F4232D">
        <w:rPr>
          <w:i/>
          <w:color w:val="000000"/>
          <w:spacing w:val="4"/>
          <w:sz w:val="21"/>
          <w:szCs w:val="21"/>
        </w:rPr>
        <w:t>Systema Naturae</w:t>
      </w:r>
      <w:r w:rsidRPr="00F4232D">
        <w:rPr>
          <w:color w:val="000000"/>
          <w:spacing w:val="4"/>
          <w:sz w:val="21"/>
          <w:szCs w:val="21"/>
        </w:rPr>
        <w:t xml:space="preserve"> is the system which provides scientific names to organisms.</w:t>
      </w:r>
    </w:p>
    <w:p w14:paraId="0B28F2D9" w14:textId="77777777" w:rsidR="003F6B48" w:rsidRPr="00F4232D" w:rsidRDefault="003F6B48" w:rsidP="004907D9">
      <w:pPr>
        <w:pStyle w:val="ctrl-4"/>
        <w:tabs>
          <w:tab w:val="clear" w:pos="547"/>
          <w:tab w:val="clear" w:pos="1080"/>
          <w:tab w:val="left" w:pos="585"/>
          <w:tab w:val="left" w:pos="1098"/>
        </w:tabs>
        <w:suppressAutoHyphens/>
        <w:spacing w:before="2"/>
        <w:ind w:left="1098" w:hanging="1098"/>
        <w:jc w:val="both"/>
        <w:rPr>
          <w:color w:val="000000"/>
          <w:spacing w:val="4"/>
          <w:sz w:val="21"/>
          <w:szCs w:val="21"/>
        </w:rPr>
      </w:pPr>
      <w:r w:rsidRPr="00F4232D">
        <w:rPr>
          <w:color w:val="000000"/>
          <w:spacing w:val="4"/>
          <w:sz w:val="21"/>
          <w:szCs w:val="21"/>
        </w:rPr>
        <w:tab/>
        <w:t>(D)</w:t>
      </w:r>
      <w:r w:rsidRPr="00F4232D">
        <w:rPr>
          <w:color w:val="000000"/>
          <w:spacing w:val="4"/>
          <w:sz w:val="21"/>
          <w:szCs w:val="21"/>
        </w:rPr>
        <w:tab/>
        <w:t>Sterile organisms cannot reproduce</w:t>
      </w:r>
    </w:p>
    <w:p w14:paraId="3CF915F2" w14:textId="77777777" w:rsidR="003F6B48" w:rsidRPr="00F4232D" w:rsidRDefault="003F6B48" w:rsidP="004907D9">
      <w:pPr>
        <w:pStyle w:val="SPACE"/>
        <w:suppressAutoHyphens/>
        <w:spacing w:before="2"/>
      </w:pPr>
    </w:p>
    <w:p w14:paraId="3ACBB7B6" w14:textId="57C5595E" w:rsidR="003F6B48" w:rsidRPr="00F4232D" w:rsidRDefault="00035C58" w:rsidP="004907D9">
      <w:pPr>
        <w:pStyle w:val="ctrl-4"/>
        <w:tabs>
          <w:tab w:val="clear" w:pos="547"/>
          <w:tab w:val="clear" w:pos="1080"/>
          <w:tab w:val="left" w:pos="585"/>
          <w:tab w:val="left" w:pos="1098"/>
          <w:tab w:val="left" w:pos="1125"/>
        </w:tabs>
        <w:suppressAutoHyphens/>
        <w:spacing w:before="2"/>
        <w:ind w:left="585" w:hanging="585"/>
        <w:jc w:val="both"/>
        <w:rPr>
          <w:color w:val="000000"/>
          <w:sz w:val="21"/>
          <w:szCs w:val="21"/>
          <w:lang w:val="en-GB"/>
        </w:rPr>
      </w:pPr>
      <w:r>
        <w:rPr>
          <w:rFonts w:ascii="Times New Roman Bold" w:hAnsi="Times New Roman Bold"/>
          <w:b/>
          <w:color w:val="EC2791"/>
          <w:sz w:val="21"/>
          <w:szCs w:val="21"/>
        </w:rPr>
        <w:t>16</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As we go from species to kingdom in a taxonomic hierarchy, the number of common characteristics</w:t>
      </w:r>
    </w:p>
    <w:p w14:paraId="34538FF1" w14:textId="77777777" w:rsidR="003F6B48" w:rsidRPr="00F4232D" w:rsidRDefault="003F6B48" w:rsidP="004907D9">
      <w:pPr>
        <w:pStyle w:val="ctrl-4"/>
        <w:tabs>
          <w:tab w:val="clear" w:pos="547"/>
          <w:tab w:val="clear" w:pos="1080"/>
          <w:tab w:val="left" w:pos="585"/>
          <w:tab w:val="left" w:pos="1098"/>
          <w:tab w:val="left" w:pos="1125"/>
        </w:tabs>
        <w:suppressAutoHyphens/>
        <w:spacing w:before="2"/>
        <w:ind w:left="585" w:hanging="585"/>
        <w:jc w:val="both"/>
        <w:rPr>
          <w:color w:val="000000"/>
          <w:sz w:val="21"/>
          <w:szCs w:val="21"/>
        </w:rPr>
      </w:pPr>
      <w:r w:rsidRPr="00F4232D">
        <w:rPr>
          <w:color w:val="000000"/>
          <w:sz w:val="21"/>
          <w:szCs w:val="21"/>
        </w:rPr>
        <w:tab/>
        <w:t>(A)</w:t>
      </w:r>
      <w:r w:rsidRPr="00F4232D">
        <w:rPr>
          <w:color w:val="000000"/>
          <w:sz w:val="21"/>
          <w:szCs w:val="21"/>
        </w:rPr>
        <w:tab/>
        <w:t>will decrease</w:t>
      </w:r>
    </w:p>
    <w:p w14:paraId="04C5EDB1" w14:textId="77777777" w:rsidR="003F6B48" w:rsidRPr="00F4232D" w:rsidRDefault="003F6B48" w:rsidP="004907D9">
      <w:pPr>
        <w:pStyle w:val="ctrl-4"/>
        <w:tabs>
          <w:tab w:val="clear" w:pos="547"/>
          <w:tab w:val="clear" w:pos="1080"/>
          <w:tab w:val="left" w:pos="585"/>
          <w:tab w:val="left" w:pos="1098"/>
          <w:tab w:val="left" w:pos="1125"/>
        </w:tabs>
        <w:suppressAutoHyphens/>
        <w:spacing w:before="2"/>
        <w:ind w:left="585" w:hanging="585"/>
        <w:jc w:val="both"/>
        <w:rPr>
          <w:color w:val="000000"/>
          <w:sz w:val="21"/>
          <w:szCs w:val="21"/>
        </w:rPr>
      </w:pPr>
      <w:r w:rsidRPr="00F4232D">
        <w:rPr>
          <w:color w:val="000000"/>
          <w:sz w:val="21"/>
          <w:szCs w:val="21"/>
        </w:rPr>
        <w:tab/>
        <w:t>(B)</w:t>
      </w:r>
      <w:r w:rsidRPr="00F4232D">
        <w:rPr>
          <w:color w:val="000000"/>
          <w:sz w:val="21"/>
          <w:szCs w:val="21"/>
        </w:rPr>
        <w:tab/>
        <w:t>will increase</w:t>
      </w:r>
    </w:p>
    <w:p w14:paraId="383C4A4F" w14:textId="77777777" w:rsidR="003F6B48" w:rsidRPr="00F4232D" w:rsidRDefault="003F6B48" w:rsidP="004907D9">
      <w:pPr>
        <w:pStyle w:val="ctrl-4"/>
        <w:tabs>
          <w:tab w:val="clear" w:pos="547"/>
          <w:tab w:val="clear" w:pos="1080"/>
          <w:tab w:val="left" w:pos="585"/>
          <w:tab w:val="left" w:pos="1098"/>
          <w:tab w:val="left" w:pos="1125"/>
        </w:tabs>
        <w:suppressAutoHyphens/>
        <w:spacing w:before="2"/>
        <w:ind w:left="585" w:hanging="585"/>
        <w:jc w:val="both"/>
        <w:rPr>
          <w:color w:val="000000"/>
          <w:sz w:val="21"/>
          <w:szCs w:val="21"/>
        </w:rPr>
      </w:pPr>
      <w:r w:rsidRPr="00F4232D">
        <w:rPr>
          <w:color w:val="000000"/>
          <w:sz w:val="21"/>
          <w:szCs w:val="21"/>
        </w:rPr>
        <w:tab/>
        <w:t>(C)</w:t>
      </w:r>
      <w:r w:rsidRPr="00F4232D">
        <w:rPr>
          <w:color w:val="000000"/>
          <w:sz w:val="21"/>
          <w:szCs w:val="21"/>
        </w:rPr>
        <w:tab/>
        <w:t>remain same</w:t>
      </w:r>
    </w:p>
    <w:p w14:paraId="7BFB9C93" w14:textId="77777777" w:rsidR="003F6B48" w:rsidRDefault="003F6B48" w:rsidP="004907D9">
      <w:pPr>
        <w:pStyle w:val="ctrl-4"/>
        <w:tabs>
          <w:tab w:val="clear" w:pos="547"/>
          <w:tab w:val="clear" w:pos="1080"/>
          <w:tab w:val="left" w:pos="585"/>
          <w:tab w:val="left" w:pos="1098"/>
          <w:tab w:val="left" w:pos="1125"/>
        </w:tabs>
        <w:suppressAutoHyphens/>
        <w:spacing w:before="2"/>
        <w:ind w:left="585" w:hanging="585"/>
        <w:jc w:val="both"/>
        <w:rPr>
          <w:color w:val="000000"/>
          <w:sz w:val="21"/>
          <w:szCs w:val="21"/>
        </w:rPr>
      </w:pPr>
      <w:r w:rsidRPr="00F4232D">
        <w:rPr>
          <w:color w:val="000000"/>
          <w:sz w:val="21"/>
          <w:szCs w:val="21"/>
        </w:rPr>
        <w:tab/>
        <w:t>(D)</w:t>
      </w:r>
      <w:r w:rsidRPr="00F4232D">
        <w:rPr>
          <w:color w:val="000000"/>
          <w:sz w:val="21"/>
          <w:szCs w:val="21"/>
        </w:rPr>
        <w:tab/>
        <w:t>may increase or decrease</w:t>
      </w:r>
    </w:p>
    <w:p w14:paraId="55EDA120" w14:textId="509812CE" w:rsidR="00675A2F" w:rsidRPr="003F7CCF" w:rsidRDefault="00675A2F" w:rsidP="004907D9">
      <w:pPr>
        <w:pStyle w:val="ctrl-4"/>
        <w:tabs>
          <w:tab w:val="clear" w:pos="547"/>
          <w:tab w:val="clear" w:pos="1080"/>
          <w:tab w:val="left" w:pos="585"/>
          <w:tab w:val="left" w:pos="1098"/>
          <w:tab w:val="left" w:pos="1125"/>
        </w:tabs>
        <w:suppressAutoHyphens/>
        <w:spacing w:before="2"/>
        <w:ind w:left="585" w:hanging="585"/>
        <w:jc w:val="both"/>
        <w:rPr>
          <w:bCs/>
          <w:color w:val="000000"/>
          <w:sz w:val="21"/>
          <w:szCs w:val="21"/>
        </w:rPr>
      </w:pPr>
      <w:r w:rsidRPr="003F7CCF">
        <w:rPr>
          <w:bCs/>
          <w:color w:val="000000"/>
          <w:sz w:val="21"/>
          <w:szCs w:val="21"/>
        </w:rPr>
        <w:tab/>
      </w:r>
      <w:r w:rsidRPr="003F7CCF">
        <w:rPr>
          <w:bCs/>
          <w:color w:val="EC2791"/>
          <w:sz w:val="21"/>
          <w:szCs w:val="21"/>
        </w:rPr>
        <w:t xml:space="preserve">[NCERT </w:t>
      </w:r>
      <w:r w:rsidRPr="003F7CCF">
        <w:rPr>
          <w:bCs/>
          <w:color w:val="ED2791"/>
          <w:sz w:val="21"/>
          <w:szCs w:val="21"/>
          <w:lang w:val="en-IN"/>
        </w:rPr>
        <w:t>–</w:t>
      </w:r>
      <w:r w:rsidRPr="003F7CCF">
        <w:rPr>
          <w:bCs/>
          <w:color w:val="EC2791"/>
          <w:sz w:val="21"/>
          <w:szCs w:val="21"/>
        </w:rPr>
        <w:t xml:space="preserve"> Exemplar]</w:t>
      </w:r>
    </w:p>
    <w:p w14:paraId="1D3E6B80" w14:textId="77777777" w:rsidR="00675A2F" w:rsidRPr="00F4232D" w:rsidRDefault="00675A2F" w:rsidP="00675A2F">
      <w:pPr>
        <w:pStyle w:val="SPACE"/>
        <w:suppressAutoHyphens/>
        <w:spacing w:before="2"/>
      </w:pPr>
    </w:p>
    <w:p w14:paraId="7EB2B879" w14:textId="7B2B20E4" w:rsidR="003F6B48" w:rsidRPr="00F4232D" w:rsidRDefault="00E95AD8" w:rsidP="004907D9">
      <w:pPr>
        <w:pStyle w:val="ctrl-4"/>
        <w:tabs>
          <w:tab w:val="clear" w:pos="547"/>
          <w:tab w:val="clear" w:pos="1080"/>
          <w:tab w:val="left" w:pos="585"/>
          <w:tab w:val="left" w:pos="1098"/>
          <w:tab w:val="left" w:pos="1125"/>
        </w:tabs>
        <w:suppressAutoHyphens/>
        <w:ind w:left="585" w:hanging="585"/>
        <w:jc w:val="both"/>
        <w:rPr>
          <w:color w:val="000000"/>
          <w:sz w:val="21"/>
          <w:szCs w:val="21"/>
        </w:rPr>
      </w:pPr>
      <w:r>
        <w:rPr>
          <w:rFonts w:ascii="Times New Roman Bold" w:hAnsi="Times New Roman Bold"/>
          <w:b/>
          <w:color w:val="EC2791"/>
          <w:sz w:val="21"/>
          <w:szCs w:val="21"/>
        </w:rPr>
        <w:t>1</w:t>
      </w:r>
      <w:r w:rsidR="00035C58">
        <w:rPr>
          <w:rFonts w:ascii="Times New Roman Bold" w:hAnsi="Times New Roman Bold"/>
          <w:b/>
          <w:color w:val="EC2791"/>
          <w:sz w:val="21"/>
          <w:szCs w:val="21"/>
        </w:rPr>
        <w:t>7</w:t>
      </w:r>
      <w:r w:rsidR="003F6B48" w:rsidRPr="00F4232D">
        <w:rPr>
          <w:rFonts w:ascii="Times New Roman Bold" w:hAnsi="Times New Roman Bold"/>
          <w:b/>
          <w:color w:val="EC2791"/>
          <w:sz w:val="21"/>
          <w:szCs w:val="21"/>
        </w:rPr>
        <w:t xml:space="preserve">. </w:t>
      </w:r>
      <w:r w:rsidR="003F6B48" w:rsidRPr="00F4232D">
        <w:rPr>
          <w:rFonts w:ascii="Times New Roman Bold" w:hAnsi="Times New Roman Bold"/>
          <w:b/>
          <w:color w:val="EC2791"/>
          <w:sz w:val="21"/>
          <w:szCs w:val="21"/>
        </w:rPr>
        <w:tab/>
      </w:r>
      <w:r w:rsidR="003F6B48" w:rsidRPr="00F4232D">
        <w:rPr>
          <w:color w:val="000000"/>
          <w:sz w:val="21"/>
          <w:szCs w:val="21"/>
        </w:rPr>
        <w:t>Which of the following statements is TRUE?</w:t>
      </w:r>
    </w:p>
    <w:p w14:paraId="295BEA93"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color w:val="000000"/>
          <w:sz w:val="21"/>
          <w:szCs w:val="21"/>
        </w:rPr>
      </w:pPr>
      <w:r w:rsidRPr="00F4232D">
        <w:rPr>
          <w:color w:val="000000"/>
          <w:sz w:val="21"/>
          <w:szCs w:val="21"/>
        </w:rPr>
        <w:tab/>
        <w:t>(A)</w:t>
      </w:r>
      <w:r w:rsidRPr="00F4232D">
        <w:rPr>
          <w:color w:val="000000"/>
          <w:sz w:val="21"/>
          <w:szCs w:val="21"/>
        </w:rPr>
        <w:tab/>
        <w:t>‘Order’ is the aggregate of various Phyla.</w:t>
      </w:r>
    </w:p>
    <w:p w14:paraId="4642E38B" w14:textId="77777777" w:rsidR="003F6B48" w:rsidRPr="00F4232D" w:rsidRDefault="003F6B48" w:rsidP="004907D9">
      <w:pPr>
        <w:pStyle w:val="2abcd"/>
        <w:tabs>
          <w:tab w:val="clear" w:pos="547"/>
          <w:tab w:val="clear" w:pos="1080"/>
          <w:tab w:val="left" w:pos="585"/>
          <w:tab w:val="left" w:pos="1098"/>
          <w:tab w:val="left" w:pos="1125"/>
        </w:tabs>
        <w:ind w:left="1098" w:hanging="1098"/>
        <w:rPr>
          <w:rFonts w:cs="Times New Roman"/>
          <w:color w:val="000000"/>
        </w:rPr>
      </w:pPr>
      <w:r w:rsidRPr="00F4232D">
        <w:rPr>
          <w:rFonts w:cs="Times New Roman"/>
          <w:color w:val="000000"/>
        </w:rPr>
        <w:tab/>
        <w:t>(B)</w:t>
      </w:r>
      <w:r w:rsidRPr="00F4232D">
        <w:rPr>
          <w:rFonts w:cs="Times New Roman"/>
          <w:color w:val="000000"/>
        </w:rPr>
        <w:tab/>
      </w:r>
      <w:r w:rsidRPr="00F4232D">
        <w:rPr>
          <w:rFonts w:cs="Times New Roman"/>
          <w:color w:val="000000"/>
          <w:spacing w:val="-4"/>
        </w:rPr>
        <w:t>Genera are the assemblage of related families</w:t>
      </w:r>
      <w:r w:rsidRPr="00F4232D">
        <w:rPr>
          <w:rFonts w:cs="Times New Roman"/>
          <w:color w:val="000000"/>
        </w:rPr>
        <w:t>.</w:t>
      </w:r>
    </w:p>
    <w:p w14:paraId="0F2012AE" w14:textId="77777777" w:rsidR="003F6B48" w:rsidRPr="00F4232D" w:rsidRDefault="003F6B48" w:rsidP="004907D9">
      <w:pPr>
        <w:pStyle w:val="2abcd"/>
        <w:tabs>
          <w:tab w:val="clear" w:pos="547"/>
          <w:tab w:val="clear" w:pos="1080"/>
          <w:tab w:val="left" w:pos="585"/>
          <w:tab w:val="left" w:pos="1098"/>
          <w:tab w:val="left" w:pos="1125"/>
        </w:tabs>
        <w:ind w:left="1098" w:hanging="1098"/>
        <w:rPr>
          <w:rFonts w:cs="Times New Roman"/>
          <w:color w:val="000000"/>
        </w:rPr>
      </w:pPr>
      <w:r w:rsidRPr="00F4232D">
        <w:rPr>
          <w:rFonts w:cs="Times New Roman"/>
          <w:color w:val="000000"/>
        </w:rPr>
        <w:tab/>
        <w:t>(C)</w:t>
      </w:r>
      <w:r w:rsidRPr="00F4232D">
        <w:rPr>
          <w:rFonts w:cs="Times New Roman"/>
          <w:color w:val="000000"/>
        </w:rPr>
        <w:tab/>
        <w:t>Based on characteristics, organisms are classified into various taxa.</w:t>
      </w:r>
    </w:p>
    <w:p w14:paraId="5C79661D" w14:textId="77777777" w:rsidR="003F6B48" w:rsidRPr="00F4232D" w:rsidRDefault="003F6B48" w:rsidP="004907D9">
      <w:pPr>
        <w:pStyle w:val="2abcd"/>
        <w:tabs>
          <w:tab w:val="clear" w:pos="547"/>
          <w:tab w:val="clear" w:pos="1080"/>
          <w:tab w:val="left" w:pos="585"/>
          <w:tab w:val="left" w:pos="1098"/>
          <w:tab w:val="left" w:pos="1125"/>
        </w:tabs>
        <w:ind w:left="1098" w:hanging="1098"/>
        <w:rPr>
          <w:rFonts w:cs="Times New Roman"/>
          <w:i/>
          <w:color w:val="000000"/>
        </w:rPr>
      </w:pPr>
      <w:r w:rsidRPr="00F4232D">
        <w:rPr>
          <w:rFonts w:cs="Times New Roman"/>
          <w:color w:val="000000"/>
        </w:rPr>
        <w:tab/>
        <w:t>(D)</w:t>
      </w:r>
      <w:r w:rsidRPr="00F4232D">
        <w:rPr>
          <w:rFonts w:cs="Times New Roman"/>
          <w:color w:val="000000"/>
        </w:rPr>
        <w:tab/>
      </w:r>
      <w:proofErr w:type="spellStart"/>
      <w:r w:rsidRPr="00F4232D">
        <w:rPr>
          <w:rFonts w:cs="Times New Roman"/>
          <w:i/>
          <w:color w:val="000000"/>
        </w:rPr>
        <w:t>leo</w:t>
      </w:r>
      <w:proofErr w:type="spellEnd"/>
      <w:r w:rsidRPr="00F4232D">
        <w:rPr>
          <w:rFonts w:cs="Times New Roman"/>
          <w:color w:val="000000"/>
        </w:rPr>
        <w:t xml:space="preserve">, </w:t>
      </w:r>
      <w:r w:rsidRPr="00F4232D">
        <w:rPr>
          <w:rFonts w:cs="Times New Roman"/>
          <w:i/>
          <w:color w:val="000000"/>
        </w:rPr>
        <w:t>pardus</w:t>
      </w:r>
      <w:r w:rsidRPr="00F4232D">
        <w:rPr>
          <w:rFonts w:cs="Times New Roman"/>
          <w:color w:val="000000"/>
        </w:rPr>
        <w:t xml:space="preserve">, </w:t>
      </w:r>
      <w:proofErr w:type="spellStart"/>
      <w:r w:rsidRPr="00F4232D">
        <w:rPr>
          <w:rFonts w:cs="Times New Roman"/>
          <w:i/>
          <w:color w:val="000000"/>
        </w:rPr>
        <w:t>tigris</w:t>
      </w:r>
      <w:proofErr w:type="spellEnd"/>
      <w:r w:rsidRPr="00F4232D">
        <w:rPr>
          <w:rFonts w:cs="Times New Roman"/>
          <w:color w:val="000000"/>
        </w:rPr>
        <w:t xml:space="preserve"> are the species of genus </w:t>
      </w:r>
      <w:r w:rsidRPr="00F4232D">
        <w:rPr>
          <w:rFonts w:cs="Times New Roman"/>
          <w:i/>
          <w:color w:val="000000"/>
        </w:rPr>
        <w:t>Felidae.</w:t>
      </w:r>
    </w:p>
    <w:p w14:paraId="384F5C9F" w14:textId="77777777" w:rsidR="003F6B48" w:rsidRPr="00F4232D" w:rsidRDefault="003F6B48" w:rsidP="004907D9">
      <w:pPr>
        <w:pStyle w:val="SPACE"/>
        <w:suppressAutoHyphens/>
      </w:pPr>
    </w:p>
    <w:p w14:paraId="57A123CA" w14:textId="34D6CC3C" w:rsidR="003F6B48" w:rsidRPr="00F4232D" w:rsidRDefault="00035C58" w:rsidP="004907D9">
      <w:pPr>
        <w:pStyle w:val="ctrl-4"/>
        <w:tabs>
          <w:tab w:val="clear" w:pos="547"/>
          <w:tab w:val="clear" w:pos="1080"/>
          <w:tab w:val="left" w:pos="585"/>
          <w:tab w:val="left" w:pos="1098"/>
          <w:tab w:val="left" w:pos="1125"/>
        </w:tabs>
        <w:suppressAutoHyphens/>
        <w:ind w:left="585" w:hanging="585"/>
        <w:jc w:val="both"/>
        <w:rPr>
          <w:color w:val="000000"/>
          <w:sz w:val="21"/>
          <w:szCs w:val="21"/>
          <w:lang w:val="en-IN"/>
        </w:rPr>
      </w:pPr>
      <w:r>
        <w:rPr>
          <w:rFonts w:ascii="Times New Roman Bold" w:hAnsi="Times New Roman Bold"/>
          <w:b/>
          <w:color w:val="EC2791"/>
          <w:sz w:val="21"/>
          <w:szCs w:val="21"/>
        </w:rPr>
        <w:t>18</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lang w:val="en-IN"/>
        </w:rPr>
        <w:t>Which taxonomic rank is immediately higher than order?</w:t>
      </w:r>
    </w:p>
    <w:p w14:paraId="5BE6E907" w14:textId="77777777" w:rsidR="003F6B48" w:rsidRPr="00F4232D" w:rsidRDefault="003F6B48" w:rsidP="004907D9">
      <w:pPr>
        <w:pStyle w:val="ctrl-4"/>
        <w:tabs>
          <w:tab w:val="clear" w:pos="547"/>
          <w:tab w:val="clear" w:pos="1080"/>
          <w:tab w:val="left" w:pos="585"/>
          <w:tab w:val="left" w:pos="1098"/>
          <w:tab w:val="left" w:pos="1125"/>
        </w:tabs>
        <w:suppressAutoHyphens/>
        <w:ind w:left="585" w:hanging="585"/>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t>Family</w:t>
      </w:r>
      <w:r w:rsidRPr="00F4232D">
        <w:rPr>
          <w:color w:val="000000"/>
          <w:sz w:val="21"/>
          <w:szCs w:val="21"/>
          <w:lang w:val="en-IN"/>
        </w:rPr>
        <w:tab/>
        <w:t>(B)</w:t>
      </w:r>
      <w:r w:rsidRPr="00F4232D">
        <w:rPr>
          <w:color w:val="000000"/>
          <w:sz w:val="21"/>
          <w:szCs w:val="21"/>
          <w:lang w:val="en-IN"/>
        </w:rPr>
        <w:tab/>
        <w:t>Genus</w:t>
      </w:r>
    </w:p>
    <w:p w14:paraId="448699EB" w14:textId="77777777" w:rsidR="003F6B48" w:rsidRPr="00F4232D" w:rsidRDefault="003F6B48" w:rsidP="004907D9">
      <w:pPr>
        <w:pStyle w:val="ctrl-4"/>
        <w:tabs>
          <w:tab w:val="clear" w:pos="547"/>
          <w:tab w:val="clear" w:pos="1080"/>
          <w:tab w:val="left" w:pos="585"/>
          <w:tab w:val="left" w:pos="1098"/>
          <w:tab w:val="left" w:pos="1125"/>
        </w:tabs>
        <w:suppressAutoHyphens/>
        <w:ind w:left="585" w:hanging="585"/>
        <w:jc w:val="both"/>
        <w:rPr>
          <w:color w:val="000000"/>
          <w:sz w:val="21"/>
          <w:szCs w:val="21"/>
          <w:lang w:val="en-IN"/>
        </w:rPr>
      </w:pPr>
      <w:r w:rsidRPr="00F4232D">
        <w:rPr>
          <w:color w:val="000000"/>
          <w:sz w:val="21"/>
          <w:szCs w:val="21"/>
          <w:lang w:val="en-IN"/>
        </w:rPr>
        <w:tab/>
        <w:t>(C)</w:t>
      </w:r>
      <w:r w:rsidRPr="00F4232D">
        <w:rPr>
          <w:color w:val="000000"/>
          <w:sz w:val="21"/>
          <w:szCs w:val="21"/>
          <w:lang w:val="en-IN"/>
        </w:rPr>
        <w:tab/>
        <w:t>Class</w:t>
      </w:r>
      <w:r w:rsidRPr="00F4232D">
        <w:rPr>
          <w:color w:val="000000"/>
          <w:sz w:val="21"/>
          <w:szCs w:val="21"/>
          <w:lang w:val="en-IN"/>
        </w:rPr>
        <w:tab/>
        <w:t>(D)</w:t>
      </w:r>
      <w:r w:rsidRPr="00F4232D">
        <w:rPr>
          <w:color w:val="000000"/>
          <w:sz w:val="21"/>
          <w:szCs w:val="21"/>
          <w:lang w:val="en-IN"/>
        </w:rPr>
        <w:tab/>
        <w:t>Phylum</w:t>
      </w:r>
    </w:p>
    <w:p w14:paraId="7ACBA72E" w14:textId="77777777" w:rsidR="003F6B48" w:rsidRPr="00F4232D" w:rsidRDefault="003F6B48" w:rsidP="004907D9">
      <w:pPr>
        <w:pStyle w:val="SPACE"/>
        <w:suppressAutoHyphens/>
      </w:pPr>
    </w:p>
    <w:p w14:paraId="71D9959B" w14:textId="3DEC144B" w:rsidR="003F6B48" w:rsidRPr="00F4232D" w:rsidRDefault="00035C58" w:rsidP="004907D9">
      <w:pPr>
        <w:pStyle w:val="ctrl-4"/>
        <w:tabs>
          <w:tab w:val="clear" w:pos="547"/>
          <w:tab w:val="clear" w:pos="1080"/>
          <w:tab w:val="left" w:pos="585"/>
          <w:tab w:val="left" w:pos="1098"/>
          <w:tab w:val="left" w:pos="1125"/>
        </w:tabs>
        <w:suppressAutoHyphens/>
        <w:ind w:left="585" w:hanging="585"/>
        <w:jc w:val="both"/>
        <w:rPr>
          <w:color w:val="000000"/>
          <w:sz w:val="21"/>
          <w:szCs w:val="21"/>
        </w:rPr>
      </w:pPr>
      <w:r>
        <w:rPr>
          <w:rFonts w:ascii="Times New Roman Bold" w:hAnsi="Times New Roman Bold"/>
          <w:b/>
          <w:color w:val="EC2791"/>
          <w:sz w:val="21"/>
          <w:szCs w:val="21"/>
        </w:rPr>
        <w:lastRenderedPageBreak/>
        <w:t>19</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The correct sequence of taxonomic hierarchy is</w:t>
      </w:r>
    </w:p>
    <w:p w14:paraId="434D4BED"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color w:val="000000"/>
          <w:sz w:val="21"/>
          <w:szCs w:val="21"/>
        </w:rPr>
      </w:pPr>
      <w:r w:rsidRPr="00F4232D">
        <w:rPr>
          <w:color w:val="000000"/>
          <w:sz w:val="21"/>
          <w:szCs w:val="21"/>
        </w:rPr>
        <w:tab/>
        <w:t>(A)</w:t>
      </w:r>
      <w:r w:rsidRPr="00F4232D">
        <w:rPr>
          <w:color w:val="000000"/>
          <w:sz w:val="21"/>
          <w:szCs w:val="21"/>
        </w:rPr>
        <w:tab/>
        <w:t>Genus → Family → Class → Order → Phylum → Kingdom → Species</w:t>
      </w:r>
    </w:p>
    <w:p w14:paraId="07669D3D"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color w:val="000000"/>
          <w:sz w:val="21"/>
          <w:szCs w:val="21"/>
        </w:rPr>
      </w:pPr>
      <w:r w:rsidRPr="00F4232D">
        <w:rPr>
          <w:color w:val="000000"/>
          <w:sz w:val="21"/>
          <w:szCs w:val="21"/>
        </w:rPr>
        <w:tab/>
        <w:t>(B)</w:t>
      </w:r>
      <w:r w:rsidRPr="00F4232D">
        <w:rPr>
          <w:color w:val="000000"/>
          <w:sz w:val="21"/>
          <w:szCs w:val="21"/>
        </w:rPr>
        <w:tab/>
        <w:t>Species → Genus → Family → Order → Class → Phylum → Kingdom</w:t>
      </w:r>
    </w:p>
    <w:p w14:paraId="06AAF459"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color w:val="000000"/>
          <w:sz w:val="21"/>
          <w:szCs w:val="21"/>
        </w:rPr>
      </w:pPr>
      <w:r w:rsidRPr="00F4232D">
        <w:rPr>
          <w:color w:val="000000"/>
          <w:sz w:val="21"/>
          <w:szCs w:val="21"/>
        </w:rPr>
        <w:tab/>
        <w:t>(C)</w:t>
      </w:r>
      <w:r w:rsidRPr="00F4232D">
        <w:rPr>
          <w:color w:val="000000"/>
          <w:sz w:val="21"/>
          <w:szCs w:val="21"/>
        </w:rPr>
        <w:tab/>
        <w:t>Species → Family → Genus → Kingdom → Order → Class → Phylum</w:t>
      </w:r>
    </w:p>
    <w:p w14:paraId="676C9CDF"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color w:val="000000"/>
          <w:sz w:val="21"/>
          <w:szCs w:val="21"/>
        </w:rPr>
      </w:pPr>
      <w:r w:rsidRPr="00F4232D">
        <w:rPr>
          <w:color w:val="000000"/>
          <w:sz w:val="21"/>
          <w:szCs w:val="21"/>
        </w:rPr>
        <w:tab/>
        <w:t>(D)</w:t>
      </w:r>
      <w:r w:rsidRPr="00F4232D">
        <w:rPr>
          <w:color w:val="000000"/>
          <w:sz w:val="21"/>
          <w:szCs w:val="21"/>
        </w:rPr>
        <w:tab/>
        <w:t>Species → Genus → Family → Class → Order → Phylum → Kingdom</w:t>
      </w:r>
    </w:p>
    <w:p w14:paraId="4CCB0D19" w14:textId="77777777" w:rsidR="003F6B48" w:rsidRPr="00F4232D" w:rsidRDefault="003F6B48" w:rsidP="004907D9">
      <w:pPr>
        <w:pStyle w:val="SPACE"/>
        <w:suppressAutoHyphens/>
      </w:pPr>
    </w:p>
    <w:p w14:paraId="24C25C1D" w14:textId="5B404DD4" w:rsidR="003F6B48" w:rsidRPr="00F4232D" w:rsidRDefault="00E95AD8" w:rsidP="004907D9">
      <w:pPr>
        <w:pStyle w:val="ctrl-4"/>
        <w:tabs>
          <w:tab w:val="clear" w:pos="547"/>
          <w:tab w:val="clear" w:pos="1080"/>
          <w:tab w:val="left" w:pos="585"/>
          <w:tab w:val="left" w:pos="1098"/>
          <w:tab w:val="left" w:pos="1125"/>
        </w:tabs>
        <w:suppressAutoHyphens/>
        <w:ind w:left="585" w:hanging="585"/>
        <w:jc w:val="both"/>
        <w:rPr>
          <w:color w:val="000000"/>
          <w:sz w:val="21"/>
          <w:szCs w:val="21"/>
        </w:rPr>
      </w:pPr>
      <w:r>
        <w:rPr>
          <w:rFonts w:ascii="Times New Roman Bold" w:hAnsi="Times New Roman Bold"/>
          <w:b/>
          <w:color w:val="EC2791"/>
          <w:sz w:val="21"/>
          <w:szCs w:val="21"/>
          <w:lang w:val="en-GB"/>
        </w:rPr>
        <w:t>2</w:t>
      </w:r>
      <w:r w:rsidR="00035C58">
        <w:rPr>
          <w:rFonts w:ascii="Times New Roman Bold" w:hAnsi="Times New Roman Bold"/>
          <w:b/>
          <w:color w:val="EC2791"/>
          <w:sz w:val="21"/>
          <w:szCs w:val="21"/>
          <w:lang w:val="en-GB"/>
        </w:rPr>
        <w:t>0</w:t>
      </w:r>
      <w:r>
        <w:rPr>
          <w:rFonts w:ascii="Times New Roman Bold" w:hAnsi="Times New Roman Bold"/>
          <w:b/>
          <w:color w:val="EC2791"/>
          <w:sz w:val="21"/>
          <w:szCs w:val="21"/>
          <w:lang w:val="en-GB"/>
        </w:rPr>
        <w:t>.</w:t>
      </w:r>
      <w:r w:rsidR="003F6B48" w:rsidRPr="00F4232D">
        <w:rPr>
          <w:rFonts w:ascii="Times New Roman Bold" w:hAnsi="Times New Roman Bold"/>
          <w:b/>
          <w:color w:val="EC2791"/>
          <w:sz w:val="21"/>
          <w:szCs w:val="21"/>
        </w:rPr>
        <w:tab/>
      </w:r>
      <w:r w:rsidR="003F6B48" w:rsidRPr="00F4232D">
        <w:rPr>
          <w:color w:val="000000"/>
          <w:sz w:val="21"/>
          <w:szCs w:val="21"/>
        </w:rPr>
        <w:t>Two organisms are from the same phylum, but different family. They may belong to the same</w:t>
      </w:r>
    </w:p>
    <w:p w14:paraId="4F548AD1" w14:textId="77777777" w:rsidR="003F6B48" w:rsidRPr="00F4232D" w:rsidRDefault="003F6B48" w:rsidP="004907D9">
      <w:pPr>
        <w:pStyle w:val="ctrl-4"/>
        <w:tabs>
          <w:tab w:val="clear" w:pos="547"/>
          <w:tab w:val="clear" w:pos="1080"/>
          <w:tab w:val="clear" w:pos="2700"/>
          <w:tab w:val="clear" w:pos="3240"/>
          <w:tab w:val="left" w:pos="585"/>
          <w:tab w:val="left" w:pos="1098"/>
          <w:tab w:val="left" w:pos="1125"/>
          <w:tab w:val="left" w:pos="2520"/>
          <w:tab w:val="left" w:pos="3060"/>
        </w:tabs>
        <w:suppressAutoHyphens/>
        <w:ind w:left="585" w:hanging="585"/>
        <w:jc w:val="both"/>
        <w:rPr>
          <w:color w:val="000000"/>
          <w:sz w:val="21"/>
          <w:szCs w:val="21"/>
        </w:rPr>
      </w:pPr>
      <w:r w:rsidRPr="00F4232D">
        <w:rPr>
          <w:color w:val="000000"/>
          <w:sz w:val="21"/>
          <w:szCs w:val="21"/>
        </w:rPr>
        <w:tab/>
        <w:t>(A)</w:t>
      </w:r>
      <w:r w:rsidRPr="00F4232D">
        <w:rPr>
          <w:color w:val="000000"/>
          <w:sz w:val="21"/>
          <w:szCs w:val="21"/>
        </w:rPr>
        <w:tab/>
        <w:t>Species</w:t>
      </w:r>
      <w:r w:rsidRPr="00F4232D">
        <w:rPr>
          <w:color w:val="000000"/>
          <w:sz w:val="21"/>
          <w:szCs w:val="21"/>
        </w:rPr>
        <w:tab/>
        <w:t>(B)</w:t>
      </w:r>
      <w:r w:rsidRPr="00F4232D">
        <w:rPr>
          <w:color w:val="000000"/>
          <w:sz w:val="21"/>
          <w:szCs w:val="21"/>
        </w:rPr>
        <w:tab/>
        <w:t>Order</w:t>
      </w:r>
    </w:p>
    <w:p w14:paraId="795E5C4C" w14:textId="77777777" w:rsidR="003F6B48" w:rsidRPr="00F4232D" w:rsidRDefault="003F6B48" w:rsidP="004907D9">
      <w:pPr>
        <w:pStyle w:val="ctrl-4"/>
        <w:tabs>
          <w:tab w:val="clear" w:pos="547"/>
          <w:tab w:val="clear" w:pos="1080"/>
          <w:tab w:val="clear" w:pos="2700"/>
          <w:tab w:val="clear" w:pos="3240"/>
          <w:tab w:val="left" w:pos="585"/>
          <w:tab w:val="left" w:pos="1098"/>
          <w:tab w:val="left" w:pos="1125"/>
          <w:tab w:val="left" w:pos="2520"/>
          <w:tab w:val="left" w:pos="3060"/>
        </w:tabs>
        <w:suppressAutoHyphens/>
        <w:ind w:left="585" w:hanging="585"/>
        <w:jc w:val="both"/>
        <w:rPr>
          <w:color w:val="000000"/>
          <w:sz w:val="21"/>
          <w:szCs w:val="21"/>
        </w:rPr>
      </w:pPr>
      <w:r w:rsidRPr="00F4232D">
        <w:rPr>
          <w:color w:val="000000"/>
          <w:sz w:val="21"/>
          <w:szCs w:val="21"/>
        </w:rPr>
        <w:tab/>
        <w:t>(C)</w:t>
      </w:r>
      <w:r w:rsidRPr="00F4232D">
        <w:rPr>
          <w:color w:val="000000"/>
          <w:sz w:val="21"/>
          <w:szCs w:val="21"/>
        </w:rPr>
        <w:tab/>
        <w:t>Genus</w:t>
      </w:r>
      <w:r w:rsidRPr="00F4232D">
        <w:rPr>
          <w:color w:val="000000"/>
          <w:sz w:val="21"/>
          <w:szCs w:val="21"/>
        </w:rPr>
        <w:tab/>
        <w:t>(D)</w:t>
      </w:r>
      <w:r w:rsidRPr="00F4232D">
        <w:rPr>
          <w:color w:val="000000"/>
          <w:sz w:val="21"/>
          <w:szCs w:val="21"/>
        </w:rPr>
        <w:tab/>
        <w:t>None of the above</w:t>
      </w:r>
    </w:p>
    <w:p w14:paraId="3407D0C9" w14:textId="77777777" w:rsidR="003F6B48" w:rsidRPr="00F4232D" w:rsidRDefault="003F6B48" w:rsidP="004907D9">
      <w:pPr>
        <w:pStyle w:val="SPACE"/>
        <w:suppressAutoHyphens/>
        <w:spacing w:line="80" w:lineRule="exact"/>
      </w:pPr>
    </w:p>
    <w:p w14:paraId="2AE18E8E" w14:textId="2AEA6135" w:rsidR="003F6B48" w:rsidRPr="00F4232D" w:rsidRDefault="00E95AD8" w:rsidP="004907D9">
      <w:pPr>
        <w:pStyle w:val="1MCQ"/>
        <w:tabs>
          <w:tab w:val="clear" w:pos="547"/>
          <w:tab w:val="left" w:pos="585"/>
          <w:tab w:val="left" w:pos="1098"/>
          <w:tab w:val="left" w:pos="1125"/>
        </w:tabs>
        <w:ind w:left="585" w:hanging="585"/>
        <w:rPr>
          <w:rFonts w:cs="Times New Roman"/>
          <w:color w:val="000000"/>
        </w:rPr>
      </w:pPr>
      <w:r>
        <w:rPr>
          <w:rFonts w:ascii="Times New Roman Bold" w:hAnsi="Times New Roman Bold" w:cs="Times New Roman"/>
          <w:b/>
          <w:color w:val="EC2791"/>
          <w:lang w:val="en-GB"/>
        </w:rPr>
        <w:t>2</w:t>
      </w:r>
      <w:r w:rsidR="00035C58">
        <w:rPr>
          <w:rFonts w:ascii="Times New Roman Bold" w:hAnsi="Times New Roman Bold" w:cs="Times New Roman"/>
          <w:b/>
          <w:color w:val="EC2791"/>
          <w:lang w:val="en-GB"/>
        </w:rPr>
        <w:t>1</w:t>
      </w:r>
      <w:r w:rsidR="003F6B48" w:rsidRPr="00F4232D">
        <w:rPr>
          <w:rFonts w:ascii="Times New Roman Bold" w:hAnsi="Times New Roman Bold" w:cs="Times New Roman"/>
          <w:b/>
          <w:color w:val="EC2791"/>
        </w:rPr>
        <w:t>.</w:t>
      </w:r>
      <w:r w:rsidR="003F6B48" w:rsidRPr="00F4232D">
        <w:rPr>
          <w:rFonts w:ascii="Times New Roman Bold" w:hAnsi="Times New Roman Bold" w:cs="Times New Roman"/>
          <w:b/>
          <w:color w:val="EC2791"/>
        </w:rPr>
        <w:tab/>
      </w:r>
      <w:r w:rsidR="003F6B48" w:rsidRPr="00F4232D">
        <w:rPr>
          <w:rFonts w:cs="Times New Roman"/>
          <w:color w:val="000000"/>
        </w:rPr>
        <w:t>Two organisms are from the same phylum, but different Order. They may belong to the same</w:t>
      </w:r>
    </w:p>
    <w:p w14:paraId="2A26A7C4" w14:textId="77777777" w:rsidR="003F6B48" w:rsidRPr="00F4232D" w:rsidRDefault="003F6B48" w:rsidP="004907D9">
      <w:pPr>
        <w:pStyle w:val="ctrl-4"/>
        <w:widowControl w:val="0"/>
        <w:tabs>
          <w:tab w:val="clear" w:pos="547"/>
          <w:tab w:val="clear" w:pos="1080"/>
          <w:tab w:val="left" w:pos="585"/>
          <w:tab w:val="left" w:pos="1098"/>
          <w:tab w:val="left" w:pos="1125"/>
        </w:tabs>
        <w:suppressAutoHyphens/>
        <w:ind w:left="585" w:hanging="585"/>
        <w:jc w:val="both"/>
        <w:rPr>
          <w:color w:val="000000"/>
          <w:sz w:val="21"/>
          <w:szCs w:val="21"/>
        </w:rPr>
      </w:pPr>
      <w:r w:rsidRPr="00F4232D">
        <w:rPr>
          <w:color w:val="000000"/>
          <w:sz w:val="21"/>
          <w:szCs w:val="21"/>
        </w:rPr>
        <w:tab/>
        <w:t>(A)</w:t>
      </w:r>
      <w:r w:rsidRPr="00F4232D">
        <w:rPr>
          <w:color w:val="000000"/>
          <w:sz w:val="21"/>
          <w:szCs w:val="21"/>
        </w:rPr>
        <w:tab/>
        <w:t>Species</w:t>
      </w:r>
      <w:r w:rsidRPr="00F4232D">
        <w:rPr>
          <w:color w:val="000000"/>
          <w:sz w:val="21"/>
          <w:szCs w:val="21"/>
        </w:rPr>
        <w:tab/>
        <w:t>(B)</w:t>
      </w:r>
      <w:r w:rsidRPr="00F4232D">
        <w:rPr>
          <w:color w:val="000000"/>
          <w:sz w:val="21"/>
          <w:szCs w:val="21"/>
        </w:rPr>
        <w:tab/>
        <w:t>Class</w:t>
      </w:r>
    </w:p>
    <w:p w14:paraId="27FEDD4D" w14:textId="77777777" w:rsidR="003F6B48" w:rsidRPr="00F4232D" w:rsidRDefault="003F6B48" w:rsidP="004907D9">
      <w:pPr>
        <w:pStyle w:val="ctrl-4"/>
        <w:tabs>
          <w:tab w:val="clear" w:pos="547"/>
          <w:tab w:val="clear" w:pos="1080"/>
          <w:tab w:val="left" w:pos="585"/>
          <w:tab w:val="left" w:pos="1098"/>
          <w:tab w:val="left" w:pos="1125"/>
        </w:tabs>
        <w:suppressAutoHyphens/>
        <w:ind w:left="585" w:right="-90" w:hanging="585"/>
        <w:jc w:val="both"/>
        <w:rPr>
          <w:color w:val="000000"/>
          <w:sz w:val="21"/>
          <w:szCs w:val="21"/>
        </w:rPr>
      </w:pPr>
      <w:r w:rsidRPr="00F4232D">
        <w:rPr>
          <w:color w:val="000000"/>
          <w:sz w:val="21"/>
          <w:szCs w:val="21"/>
        </w:rPr>
        <w:tab/>
        <w:t>(C)</w:t>
      </w:r>
      <w:r w:rsidRPr="00F4232D">
        <w:rPr>
          <w:color w:val="000000"/>
          <w:sz w:val="21"/>
          <w:szCs w:val="21"/>
        </w:rPr>
        <w:tab/>
        <w:t>Genus</w:t>
      </w:r>
      <w:r w:rsidRPr="00F4232D">
        <w:rPr>
          <w:color w:val="000000"/>
          <w:sz w:val="21"/>
          <w:szCs w:val="21"/>
        </w:rPr>
        <w:tab/>
        <w:t>(D)</w:t>
      </w:r>
      <w:r w:rsidRPr="00F4232D">
        <w:rPr>
          <w:color w:val="000000"/>
          <w:sz w:val="21"/>
          <w:szCs w:val="21"/>
        </w:rPr>
        <w:tab/>
        <w:t>Family</w:t>
      </w:r>
    </w:p>
    <w:p w14:paraId="777C974E" w14:textId="77777777" w:rsidR="003F6B48" w:rsidRPr="00F4232D" w:rsidRDefault="003F6B48" w:rsidP="004907D9">
      <w:pPr>
        <w:pStyle w:val="SPACE"/>
        <w:suppressAutoHyphens/>
        <w:spacing w:line="80" w:lineRule="exact"/>
      </w:pPr>
    </w:p>
    <w:p w14:paraId="01C57E5B" w14:textId="1F471637" w:rsidR="003F6B48" w:rsidRPr="00F4232D" w:rsidRDefault="00E95AD8" w:rsidP="004907D9">
      <w:pPr>
        <w:pStyle w:val="1MCQ"/>
        <w:tabs>
          <w:tab w:val="clear" w:pos="547"/>
          <w:tab w:val="left" w:pos="585"/>
          <w:tab w:val="left" w:pos="1098"/>
          <w:tab w:val="left" w:pos="1125"/>
        </w:tabs>
        <w:spacing w:line="220" w:lineRule="exact"/>
        <w:ind w:left="590" w:hanging="590"/>
        <w:rPr>
          <w:rFonts w:cs="Times New Roman"/>
          <w:color w:val="000000"/>
        </w:rPr>
      </w:pPr>
      <w:r>
        <w:rPr>
          <w:rFonts w:ascii="Times New Roman Bold" w:hAnsi="Times New Roman Bold" w:cs="Times New Roman"/>
          <w:b/>
          <w:color w:val="EC2791"/>
        </w:rPr>
        <w:t>2</w:t>
      </w:r>
      <w:r w:rsidR="00035C58">
        <w:rPr>
          <w:rFonts w:ascii="Times New Roman Bold" w:hAnsi="Times New Roman Bold" w:cs="Times New Roman"/>
          <w:b/>
          <w:color w:val="EC2791"/>
        </w:rPr>
        <w:t>2</w:t>
      </w:r>
      <w:r w:rsidR="003F6B48" w:rsidRPr="00F4232D">
        <w:rPr>
          <w:rFonts w:ascii="Times New Roman Bold" w:hAnsi="Times New Roman Bold" w:cs="Times New Roman"/>
          <w:b/>
          <w:color w:val="EC2791"/>
        </w:rPr>
        <w:t>.</w:t>
      </w:r>
      <w:r w:rsidR="003F6B48" w:rsidRPr="00F4232D">
        <w:rPr>
          <w:rFonts w:ascii="Times New Roman Bold" w:hAnsi="Times New Roman Bold" w:cs="Times New Roman"/>
          <w:b/>
          <w:color w:val="EC2791"/>
        </w:rPr>
        <w:tab/>
      </w:r>
      <w:r w:rsidR="003F6B48" w:rsidRPr="00F4232D">
        <w:rPr>
          <w:rFonts w:cs="Times New Roman"/>
          <w:color w:val="000000"/>
        </w:rPr>
        <w:t>Identify the correct sequence of taxonomic hierarchical arrangement in ascending order of the following.</w:t>
      </w:r>
    </w:p>
    <w:p w14:paraId="108D15A5" w14:textId="77777777" w:rsidR="003F6B48" w:rsidRPr="00F4232D" w:rsidRDefault="003F6B48" w:rsidP="004907D9">
      <w:pPr>
        <w:pStyle w:val="ctrl-4"/>
        <w:widowControl w:val="0"/>
        <w:tabs>
          <w:tab w:val="clear" w:pos="547"/>
          <w:tab w:val="clear" w:pos="1080"/>
          <w:tab w:val="left" w:pos="585"/>
          <w:tab w:val="left" w:pos="1098"/>
          <w:tab w:val="left" w:pos="1125"/>
        </w:tabs>
        <w:suppressAutoHyphens/>
        <w:ind w:left="1098" w:hanging="1098"/>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r>
      <w:r w:rsidRPr="00F4232D">
        <w:rPr>
          <w:color w:val="000000"/>
          <w:spacing w:val="-4"/>
          <w:sz w:val="21"/>
          <w:szCs w:val="21"/>
          <w:lang w:val="en-IN"/>
        </w:rPr>
        <w:t xml:space="preserve">Monocotyledonae, Poaceae, Angiospermae, </w:t>
      </w:r>
      <w:r w:rsidRPr="00F4232D">
        <w:rPr>
          <w:i/>
          <w:color w:val="000000"/>
          <w:spacing w:val="-4"/>
          <w:sz w:val="21"/>
          <w:szCs w:val="21"/>
          <w:lang w:val="en-IN"/>
        </w:rPr>
        <w:t xml:space="preserve">Triticum, </w:t>
      </w:r>
      <w:r w:rsidRPr="00F4232D">
        <w:rPr>
          <w:color w:val="000000"/>
          <w:spacing w:val="-4"/>
          <w:sz w:val="21"/>
          <w:szCs w:val="21"/>
          <w:lang w:val="en-IN"/>
        </w:rPr>
        <w:t>Poales.</w:t>
      </w:r>
    </w:p>
    <w:p w14:paraId="0F841158" w14:textId="77777777" w:rsidR="003F6B48" w:rsidRPr="00F4232D" w:rsidRDefault="003F6B48" w:rsidP="004907D9">
      <w:pPr>
        <w:pStyle w:val="ctrl-4"/>
        <w:widowControl w:val="0"/>
        <w:tabs>
          <w:tab w:val="clear" w:pos="547"/>
          <w:tab w:val="clear" w:pos="1080"/>
          <w:tab w:val="left" w:pos="585"/>
          <w:tab w:val="left" w:pos="1098"/>
          <w:tab w:val="left" w:pos="1125"/>
        </w:tabs>
        <w:suppressAutoHyphens/>
        <w:ind w:left="1098" w:hanging="1098"/>
        <w:jc w:val="both"/>
        <w:rPr>
          <w:color w:val="000000"/>
          <w:sz w:val="21"/>
          <w:szCs w:val="21"/>
          <w:lang w:val="en-IN"/>
        </w:rPr>
      </w:pPr>
      <w:r w:rsidRPr="00F4232D">
        <w:rPr>
          <w:i/>
          <w:iCs/>
          <w:color w:val="000000"/>
          <w:sz w:val="21"/>
          <w:szCs w:val="21"/>
          <w:lang w:val="en-IN"/>
        </w:rPr>
        <w:tab/>
      </w:r>
      <w:r w:rsidRPr="00F4232D">
        <w:rPr>
          <w:color w:val="000000"/>
          <w:sz w:val="21"/>
          <w:szCs w:val="21"/>
          <w:lang w:val="en-IN"/>
        </w:rPr>
        <w:t>(B)</w:t>
      </w:r>
      <w:r w:rsidRPr="00F4232D">
        <w:rPr>
          <w:color w:val="000000"/>
          <w:sz w:val="21"/>
          <w:szCs w:val="21"/>
          <w:lang w:val="en-IN"/>
        </w:rPr>
        <w:tab/>
      </w:r>
      <w:r w:rsidRPr="00F4232D">
        <w:rPr>
          <w:i/>
          <w:color w:val="000000"/>
          <w:sz w:val="21"/>
          <w:szCs w:val="21"/>
          <w:lang w:val="en-IN"/>
        </w:rPr>
        <w:t xml:space="preserve">Triticum, </w:t>
      </w:r>
      <w:r w:rsidRPr="00F4232D">
        <w:rPr>
          <w:color w:val="000000"/>
          <w:sz w:val="21"/>
          <w:szCs w:val="21"/>
          <w:lang w:val="en-IN"/>
        </w:rPr>
        <w:t>Poaceae, Poales, Monocotyledonae, Angiospermae.</w:t>
      </w:r>
    </w:p>
    <w:p w14:paraId="589A2280"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color w:val="000000"/>
          <w:sz w:val="21"/>
          <w:szCs w:val="21"/>
          <w:lang w:val="en-IN"/>
        </w:rPr>
      </w:pPr>
      <w:r w:rsidRPr="00F4232D">
        <w:rPr>
          <w:color w:val="000000"/>
          <w:sz w:val="21"/>
          <w:szCs w:val="21"/>
          <w:lang w:val="en-IN"/>
        </w:rPr>
        <w:tab/>
        <w:t>(C)</w:t>
      </w:r>
      <w:r w:rsidRPr="00F4232D">
        <w:rPr>
          <w:color w:val="000000"/>
          <w:sz w:val="21"/>
          <w:szCs w:val="21"/>
          <w:lang w:val="en-IN"/>
        </w:rPr>
        <w:tab/>
      </w:r>
      <w:r w:rsidRPr="00F4232D">
        <w:rPr>
          <w:i/>
          <w:color w:val="000000"/>
          <w:sz w:val="21"/>
          <w:szCs w:val="21"/>
          <w:lang w:val="en-IN"/>
        </w:rPr>
        <w:t xml:space="preserve">Triticum, </w:t>
      </w:r>
      <w:r w:rsidRPr="00F4232D">
        <w:rPr>
          <w:color w:val="000000"/>
          <w:sz w:val="21"/>
          <w:szCs w:val="21"/>
          <w:lang w:val="en-IN"/>
        </w:rPr>
        <w:t>Monocotyledonae, Poaceae, Poales, Angiospermae.</w:t>
      </w:r>
    </w:p>
    <w:p w14:paraId="2C2A77EB"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color w:val="000000"/>
          <w:sz w:val="21"/>
          <w:szCs w:val="21"/>
          <w:lang w:val="en-IN"/>
        </w:rPr>
      </w:pPr>
      <w:r w:rsidRPr="00F4232D">
        <w:rPr>
          <w:color w:val="000000"/>
          <w:sz w:val="21"/>
          <w:szCs w:val="21"/>
          <w:lang w:val="en-IN"/>
        </w:rPr>
        <w:tab/>
        <w:t>(D)</w:t>
      </w:r>
      <w:r w:rsidRPr="00F4232D">
        <w:rPr>
          <w:color w:val="000000"/>
          <w:sz w:val="21"/>
          <w:szCs w:val="21"/>
          <w:lang w:val="en-IN"/>
        </w:rPr>
        <w:tab/>
        <w:t>Poales, Poaceae, Monocotyledonae, Angiospermae.</w:t>
      </w:r>
    </w:p>
    <w:p w14:paraId="74475007" w14:textId="77777777" w:rsidR="003F6B48" w:rsidRPr="00F4232D" w:rsidRDefault="003F6B48" w:rsidP="004907D9">
      <w:pPr>
        <w:pStyle w:val="SPACE"/>
        <w:suppressAutoHyphens/>
        <w:spacing w:line="80" w:lineRule="exact"/>
      </w:pPr>
    </w:p>
    <w:p w14:paraId="6ED61EB1" w14:textId="05D83BC7" w:rsidR="003F6B48" w:rsidRPr="00F4232D" w:rsidRDefault="00E95AD8" w:rsidP="004907D9">
      <w:pPr>
        <w:pStyle w:val="ctrl-4"/>
        <w:tabs>
          <w:tab w:val="clear" w:pos="547"/>
          <w:tab w:val="clear" w:pos="1080"/>
          <w:tab w:val="left" w:pos="585"/>
          <w:tab w:val="left" w:pos="1098"/>
          <w:tab w:val="left" w:pos="1125"/>
        </w:tabs>
        <w:suppressAutoHyphens/>
        <w:ind w:left="585" w:hanging="585"/>
        <w:jc w:val="both"/>
        <w:rPr>
          <w:color w:val="000000"/>
          <w:sz w:val="21"/>
          <w:szCs w:val="21"/>
          <w:lang w:val="en-IN"/>
        </w:rPr>
      </w:pPr>
      <w:r>
        <w:rPr>
          <w:rFonts w:ascii="Times New Roman Bold" w:hAnsi="Times New Roman Bold"/>
          <w:b/>
          <w:color w:val="EC2791"/>
          <w:sz w:val="21"/>
          <w:szCs w:val="21"/>
          <w:lang w:val="en-GB"/>
        </w:rPr>
        <w:t>2</w:t>
      </w:r>
      <w:r w:rsidR="00035C58">
        <w:rPr>
          <w:rFonts w:ascii="Times New Roman Bold" w:hAnsi="Times New Roman Bold"/>
          <w:b/>
          <w:color w:val="EC2791"/>
          <w:sz w:val="21"/>
          <w:szCs w:val="21"/>
          <w:lang w:val="en-GB"/>
        </w:rPr>
        <w:t>3</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pacing w:val="-4"/>
          <w:sz w:val="21"/>
          <w:szCs w:val="21"/>
          <w:lang w:val="en-IN"/>
        </w:rPr>
        <w:t>Which of the following belong to the same genus?</w:t>
      </w:r>
    </w:p>
    <w:p w14:paraId="276459C6"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i/>
          <w:iCs/>
          <w:color w:val="000000"/>
          <w:sz w:val="21"/>
          <w:szCs w:val="21"/>
          <w:lang w:val="en-IN"/>
        </w:rPr>
      </w:pPr>
      <w:r w:rsidRPr="00F4232D">
        <w:rPr>
          <w:color w:val="000000"/>
          <w:sz w:val="21"/>
          <w:szCs w:val="21"/>
          <w:lang w:val="en-IN"/>
        </w:rPr>
        <w:tab/>
        <w:t>(A)</w:t>
      </w:r>
      <w:r w:rsidRPr="00F4232D">
        <w:rPr>
          <w:color w:val="000000"/>
          <w:sz w:val="21"/>
          <w:szCs w:val="21"/>
          <w:lang w:val="en-IN"/>
        </w:rPr>
        <w:tab/>
      </w:r>
      <w:r w:rsidRPr="00F4232D">
        <w:rPr>
          <w:i/>
          <w:iCs/>
          <w:color w:val="000000"/>
          <w:spacing w:val="-4"/>
          <w:sz w:val="21"/>
          <w:szCs w:val="21"/>
          <w:lang w:val="en-IN"/>
        </w:rPr>
        <w:t>Mangifera indica</w:t>
      </w:r>
      <w:r w:rsidRPr="00F4232D">
        <w:rPr>
          <w:color w:val="000000"/>
          <w:spacing w:val="-4"/>
          <w:sz w:val="21"/>
          <w:szCs w:val="21"/>
          <w:lang w:val="en-IN"/>
        </w:rPr>
        <w:t xml:space="preserve"> and </w:t>
      </w:r>
      <w:r w:rsidRPr="00F4232D">
        <w:rPr>
          <w:i/>
          <w:iCs/>
          <w:color w:val="000000"/>
          <w:spacing w:val="-4"/>
          <w:sz w:val="21"/>
          <w:szCs w:val="21"/>
          <w:lang w:val="en-IN"/>
        </w:rPr>
        <w:t>Solanum tuberosum</w:t>
      </w:r>
    </w:p>
    <w:p w14:paraId="4FD4C2F1"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i/>
          <w:iCs/>
          <w:color w:val="000000"/>
          <w:sz w:val="21"/>
          <w:szCs w:val="21"/>
          <w:lang w:val="en-IN"/>
        </w:rPr>
      </w:pPr>
      <w:r w:rsidRPr="00F4232D">
        <w:rPr>
          <w:i/>
          <w:iCs/>
          <w:color w:val="000000"/>
          <w:sz w:val="21"/>
          <w:szCs w:val="21"/>
          <w:lang w:val="en-IN"/>
        </w:rPr>
        <w:tab/>
      </w:r>
      <w:r w:rsidRPr="00F4232D">
        <w:rPr>
          <w:color w:val="000000"/>
          <w:sz w:val="21"/>
          <w:szCs w:val="21"/>
          <w:lang w:val="en-IN"/>
        </w:rPr>
        <w:t>(B)</w:t>
      </w:r>
      <w:r w:rsidRPr="00F4232D">
        <w:rPr>
          <w:color w:val="000000"/>
          <w:sz w:val="21"/>
          <w:szCs w:val="21"/>
          <w:lang w:val="en-IN"/>
        </w:rPr>
        <w:tab/>
      </w:r>
      <w:r w:rsidRPr="00F4232D">
        <w:rPr>
          <w:i/>
          <w:iCs/>
          <w:color w:val="000000"/>
          <w:sz w:val="21"/>
          <w:szCs w:val="21"/>
          <w:lang w:val="en-IN"/>
        </w:rPr>
        <w:t>Panthera leo</w:t>
      </w:r>
      <w:r w:rsidRPr="00F4232D">
        <w:rPr>
          <w:color w:val="000000"/>
          <w:sz w:val="21"/>
          <w:szCs w:val="21"/>
          <w:lang w:val="en-IN"/>
        </w:rPr>
        <w:t xml:space="preserve"> and </w:t>
      </w:r>
      <w:r w:rsidRPr="00F4232D">
        <w:rPr>
          <w:i/>
          <w:iCs/>
          <w:color w:val="000000"/>
          <w:sz w:val="21"/>
          <w:szCs w:val="21"/>
          <w:lang w:val="en-IN"/>
        </w:rPr>
        <w:t>Panthera pardus</w:t>
      </w:r>
    </w:p>
    <w:p w14:paraId="3047725D"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color w:val="000000"/>
          <w:sz w:val="21"/>
          <w:szCs w:val="21"/>
          <w:lang w:val="en-IN"/>
        </w:rPr>
      </w:pPr>
      <w:r w:rsidRPr="00F4232D">
        <w:rPr>
          <w:color w:val="000000"/>
          <w:sz w:val="21"/>
          <w:szCs w:val="21"/>
          <w:lang w:val="en-IN"/>
        </w:rPr>
        <w:tab/>
        <w:t>(C)</w:t>
      </w:r>
      <w:r w:rsidRPr="00F4232D">
        <w:rPr>
          <w:color w:val="000000"/>
          <w:sz w:val="21"/>
          <w:szCs w:val="21"/>
          <w:lang w:val="en-IN"/>
        </w:rPr>
        <w:tab/>
      </w:r>
      <w:r w:rsidRPr="00F4232D">
        <w:rPr>
          <w:i/>
          <w:iCs/>
          <w:color w:val="000000"/>
          <w:sz w:val="21"/>
          <w:szCs w:val="21"/>
          <w:lang w:val="en-IN"/>
        </w:rPr>
        <w:t>Datura spp.</w:t>
      </w:r>
      <w:r w:rsidRPr="00F4232D">
        <w:rPr>
          <w:color w:val="000000"/>
          <w:sz w:val="21"/>
          <w:szCs w:val="21"/>
          <w:lang w:val="en-IN"/>
        </w:rPr>
        <w:t xml:space="preserve"> and </w:t>
      </w:r>
      <w:r w:rsidRPr="00F4232D">
        <w:rPr>
          <w:i/>
          <w:iCs/>
          <w:color w:val="000000"/>
          <w:sz w:val="21"/>
          <w:szCs w:val="21"/>
          <w:lang w:val="en-IN"/>
        </w:rPr>
        <w:t>Felis catus</w:t>
      </w:r>
    </w:p>
    <w:p w14:paraId="3FFB3952" w14:textId="77777777" w:rsidR="003F6B48" w:rsidRPr="00F4232D" w:rsidRDefault="003F6B48" w:rsidP="004907D9">
      <w:pPr>
        <w:pStyle w:val="ctrl-4"/>
        <w:tabs>
          <w:tab w:val="clear" w:pos="547"/>
          <w:tab w:val="clear" w:pos="1080"/>
          <w:tab w:val="left" w:pos="585"/>
          <w:tab w:val="left" w:pos="1098"/>
          <w:tab w:val="left" w:pos="1125"/>
        </w:tabs>
        <w:suppressAutoHyphens/>
        <w:ind w:left="1098" w:hanging="1098"/>
        <w:jc w:val="both"/>
        <w:rPr>
          <w:i/>
          <w:iCs/>
          <w:color w:val="000000"/>
          <w:sz w:val="21"/>
          <w:szCs w:val="21"/>
          <w:lang w:val="en-IN"/>
        </w:rPr>
      </w:pPr>
      <w:r w:rsidRPr="00F4232D">
        <w:rPr>
          <w:color w:val="000000"/>
          <w:sz w:val="21"/>
          <w:szCs w:val="21"/>
          <w:lang w:val="en-IN"/>
        </w:rPr>
        <w:tab/>
        <w:t>(D)</w:t>
      </w:r>
      <w:r w:rsidRPr="00F4232D">
        <w:rPr>
          <w:color w:val="000000"/>
          <w:sz w:val="21"/>
          <w:szCs w:val="21"/>
          <w:lang w:val="en-IN"/>
        </w:rPr>
        <w:tab/>
      </w:r>
      <w:r w:rsidRPr="00F4232D">
        <w:rPr>
          <w:i/>
          <w:iCs/>
          <w:color w:val="000000"/>
          <w:sz w:val="21"/>
          <w:szCs w:val="21"/>
          <w:lang w:val="en-IN"/>
        </w:rPr>
        <w:t>Canis lupus</w:t>
      </w:r>
      <w:r w:rsidRPr="00F4232D">
        <w:rPr>
          <w:color w:val="000000"/>
          <w:sz w:val="21"/>
          <w:szCs w:val="21"/>
          <w:lang w:val="en-IN"/>
        </w:rPr>
        <w:t xml:space="preserve"> and </w:t>
      </w:r>
      <w:r w:rsidRPr="00F4232D">
        <w:rPr>
          <w:i/>
          <w:iCs/>
          <w:color w:val="000000"/>
          <w:sz w:val="21"/>
          <w:szCs w:val="21"/>
          <w:lang w:val="en-IN"/>
        </w:rPr>
        <w:t>Homo sapiens</w:t>
      </w:r>
    </w:p>
    <w:p w14:paraId="23D2C8F8" w14:textId="77777777" w:rsidR="003F6B48" w:rsidRPr="00F4232D" w:rsidRDefault="003F6B48" w:rsidP="004907D9">
      <w:pPr>
        <w:pStyle w:val="SPACE"/>
        <w:suppressAutoHyphens/>
      </w:pPr>
    </w:p>
    <w:p w14:paraId="6874A530" w14:textId="086AFE59" w:rsidR="003F6B48" w:rsidRPr="00F4232D" w:rsidRDefault="00E95AD8" w:rsidP="004907D9">
      <w:pPr>
        <w:pStyle w:val="ctrl-4"/>
        <w:tabs>
          <w:tab w:val="clear" w:pos="547"/>
          <w:tab w:val="clear" w:pos="1080"/>
          <w:tab w:val="left" w:pos="585"/>
          <w:tab w:val="left" w:pos="1143"/>
        </w:tabs>
        <w:suppressAutoHyphens/>
        <w:spacing w:before="2"/>
        <w:ind w:left="1143" w:hanging="1143"/>
        <w:jc w:val="both"/>
        <w:rPr>
          <w:color w:val="000000"/>
          <w:spacing w:val="4"/>
          <w:sz w:val="21"/>
          <w:szCs w:val="21"/>
        </w:rPr>
      </w:pPr>
      <w:r>
        <w:rPr>
          <w:rFonts w:ascii="Times New Roman Bold" w:hAnsi="Times New Roman Bold"/>
          <w:b/>
          <w:color w:val="EC2791"/>
          <w:sz w:val="21"/>
          <w:szCs w:val="21"/>
          <w:lang w:val="en-GB"/>
        </w:rPr>
        <w:t>2</w:t>
      </w:r>
      <w:r w:rsidR="00035C58">
        <w:rPr>
          <w:rFonts w:ascii="Times New Roman Bold" w:hAnsi="Times New Roman Bold"/>
          <w:b/>
          <w:color w:val="EC2791"/>
          <w:sz w:val="21"/>
          <w:szCs w:val="21"/>
          <w:lang w:val="en-GB"/>
        </w:rPr>
        <w:t>4</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pacing w:val="4"/>
          <w:sz w:val="21"/>
          <w:szCs w:val="21"/>
        </w:rPr>
        <w:t>Identify the INCORRECT statement.</w:t>
      </w:r>
    </w:p>
    <w:p w14:paraId="5DF20D22" w14:textId="77777777" w:rsidR="003F6B48" w:rsidRPr="00F4232D" w:rsidRDefault="003F6B48" w:rsidP="004907D9">
      <w:pPr>
        <w:pStyle w:val="2abcd"/>
        <w:tabs>
          <w:tab w:val="clear" w:pos="547"/>
          <w:tab w:val="clear" w:pos="1080"/>
          <w:tab w:val="left" w:pos="585"/>
          <w:tab w:val="left" w:pos="1143"/>
        </w:tabs>
        <w:spacing w:before="2" w:line="220" w:lineRule="exact"/>
        <w:ind w:left="1138" w:hanging="1138"/>
        <w:rPr>
          <w:rFonts w:cs="Times New Roman"/>
          <w:color w:val="000000"/>
          <w:spacing w:val="4"/>
        </w:rPr>
      </w:pPr>
      <w:r w:rsidRPr="00F4232D">
        <w:rPr>
          <w:rFonts w:cs="Times New Roman"/>
          <w:color w:val="000000"/>
          <w:spacing w:val="4"/>
        </w:rPr>
        <w:tab/>
        <w:t>(A)</w:t>
      </w:r>
      <w:r w:rsidRPr="00F4232D">
        <w:rPr>
          <w:rFonts w:cs="Times New Roman"/>
          <w:color w:val="000000"/>
          <w:spacing w:val="4"/>
        </w:rPr>
        <w:tab/>
      </w:r>
      <w:r w:rsidRPr="00F4232D">
        <w:rPr>
          <w:rFonts w:cs="Times New Roman"/>
          <w:i/>
          <w:color w:val="000000"/>
          <w:spacing w:val="-4"/>
        </w:rPr>
        <w:t xml:space="preserve">Panthera </w:t>
      </w:r>
      <w:proofErr w:type="spellStart"/>
      <w:r w:rsidRPr="00F4232D">
        <w:rPr>
          <w:rFonts w:cs="Times New Roman"/>
          <w:i/>
          <w:color w:val="000000"/>
          <w:spacing w:val="-4"/>
        </w:rPr>
        <w:t>tigris</w:t>
      </w:r>
      <w:proofErr w:type="spellEnd"/>
      <w:r w:rsidRPr="00F4232D">
        <w:rPr>
          <w:rFonts w:cs="Times New Roman"/>
          <w:color w:val="000000"/>
          <w:spacing w:val="-4"/>
        </w:rPr>
        <w:t xml:space="preserve"> belongs to order Carnivora</w:t>
      </w:r>
      <w:r w:rsidRPr="00F4232D">
        <w:rPr>
          <w:rFonts w:cs="Times New Roman"/>
          <w:color w:val="000000"/>
          <w:spacing w:val="4"/>
        </w:rPr>
        <w:t>.</w:t>
      </w:r>
    </w:p>
    <w:p w14:paraId="29EEC45E" w14:textId="77777777" w:rsidR="003F6B48" w:rsidRPr="00F4232D" w:rsidRDefault="003F6B48" w:rsidP="004907D9">
      <w:pPr>
        <w:pStyle w:val="2abcd"/>
        <w:tabs>
          <w:tab w:val="clear" w:pos="547"/>
          <w:tab w:val="clear" w:pos="1080"/>
          <w:tab w:val="left" w:pos="585"/>
          <w:tab w:val="left" w:pos="1143"/>
        </w:tabs>
        <w:spacing w:before="2" w:line="220" w:lineRule="exact"/>
        <w:ind w:left="1138" w:hanging="1138"/>
        <w:rPr>
          <w:rFonts w:cs="Times New Roman"/>
          <w:color w:val="000000"/>
          <w:spacing w:val="4"/>
        </w:rPr>
      </w:pPr>
      <w:r w:rsidRPr="00F4232D">
        <w:rPr>
          <w:rFonts w:cs="Times New Roman"/>
          <w:color w:val="000000"/>
          <w:spacing w:val="4"/>
        </w:rPr>
        <w:tab/>
        <w:t>(B)</w:t>
      </w:r>
      <w:r w:rsidRPr="00F4232D">
        <w:rPr>
          <w:rFonts w:cs="Times New Roman"/>
          <w:color w:val="000000"/>
          <w:spacing w:val="4"/>
        </w:rPr>
        <w:tab/>
        <w:t>Different families in an order have less similar characters than two different genera in the same family.</w:t>
      </w:r>
    </w:p>
    <w:p w14:paraId="47F01D05" w14:textId="77777777" w:rsidR="003F6B48" w:rsidRPr="00F4232D" w:rsidRDefault="003F6B48" w:rsidP="004907D9">
      <w:pPr>
        <w:pStyle w:val="2abcd"/>
        <w:tabs>
          <w:tab w:val="clear" w:pos="547"/>
          <w:tab w:val="clear" w:pos="1080"/>
          <w:tab w:val="left" w:pos="585"/>
          <w:tab w:val="left" w:pos="1143"/>
        </w:tabs>
        <w:spacing w:before="2" w:line="220" w:lineRule="exact"/>
        <w:ind w:left="1138" w:hanging="1138"/>
        <w:rPr>
          <w:rFonts w:cs="Times New Roman"/>
          <w:color w:val="000000"/>
        </w:rPr>
      </w:pPr>
      <w:r w:rsidRPr="00F4232D">
        <w:rPr>
          <w:rFonts w:cs="Times New Roman"/>
          <w:color w:val="000000"/>
          <w:spacing w:val="4"/>
        </w:rPr>
        <w:tab/>
        <w:t>(C)</w:t>
      </w:r>
      <w:r w:rsidRPr="00F4232D">
        <w:rPr>
          <w:rFonts w:cs="Times New Roman"/>
          <w:color w:val="000000"/>
          <w:spacing w:val="4"/>
        </w:rPr>
        <w:tab/>
      </w:r>
      <w:r w:rsidRPr="00F4232D">
        <w:rPr>
          <w:rFonts w:cs="Times New Roman"/>
          <w:color w:val="000000"/>
        </w:rPr>
        <w:t>Lower the category, greater is the difficulty of determining the relationship to other taxa at the same level, which makes   classification more complex.</w:t>
      </w:r>
    </w:p>
    <w:p w14:paraId="61961E9C" w14:textId="77777777" w:rsidR="003F6B48" w:rsidRPr="00F4232D" w:rsidRDefault="003F6B48" w:rsidP="004907D9">
      <w:pPr>
        <w:pStyle w:val="2abcd"/>
        <w:tabs>
          <w:tab w:val="clear" w:pos="547"/>
          <w:tab w:val="clear" w:pos="1080"/>
          <w:tab w:val="left" w:pos="585"/>
          <w:tab w:val="left" w:pos="1143"/>
        </w:tabs>
        <w:spacing w:before="2" w:line="220" w:lineRule="exact"/>
        <w:ind w:left="1138" w:hanging="1138"/>
        <w:rPr>
          <w:rFonts w:cs="Times New Roman"/>
          <w:color w:val="000000"/>
        </w:rPr>
      </w:pPr>
      <w:r w:rsidRPr="00F4232D">
        <w:rPr>
          <w:rFonts w:cs="Times New Roman"/>
          <w:color w:val="000000"/>
          <w:spacing w:val="4"/>
        </w:rPr>
        <w:tab/>
        <w:t>(D)</w:t>
      </w:r>
      <w:r w:rsidRPr="00F4232D">
        <w:rPr>
          <w:rFonts w:cs="Times New Roman"/>
          <w:color w:val="000000"/>
          <w:spacing w:val="4"/>
        </w:rPr>
        <w:tab/>
        <w:t>There are many ranks</w:t>
      </w:r>
      <w:r w:rsidRPr="00F4232D">
        <w:rPr>
          <w:rFonts w:cs="Times New Roman"/>
          <w:color w:val="000000"/>
        </w:rPr>
        <w:t xml:space="preserve"> that are generally referred to as taxa.</w:t>
      </w:r>
    </w:p>
    <w:p w14:paraId="2CC974B0" w14:textId="2A5EDA46" w:rsidR="003F6B48" w:rsidRPr="00F4232D" w:rsidRDefault="00980398" w:rsidP="004D0A3F">
      <w:pPr>
        <w:pStyle w:val="SPACE"/>
        <w:tabs>
          <w:tab w:val="clear" w:pos="547"/>
          <w:tab w:val="left" w:pos="423"/>
          <w:tab w:val="left" w:pos="963"/>
        </w:tabs>
        <w:suppressAutoHyphens/>
        <w:spacing w:line="240" w:lineRule="auto"/>
        <w:ind w:left="0" w:firstLine="0"/>
        <w:jc w:val="center"/>
      </w:pPr>
      <w:r>
        <w:pict w14:anchorId="2A2FA821">
          <v:group id="_x0000_s7230" style="width:218.25pt;height:24.75pt;mso-position-horizontal-relative:char;mso-position-vertical-relative:line" coordorigin="3735,1195" coordsize="4365,495">
            <v:shape id="_x0000_s7231" type="#_x0000_t32" style="position:absolute;left:3735;top:1455;width:4365;height:0;flip:y" o:connectortype="straight" strokecolor="#f49ac1"/>
            <v:group id="_x0000_s7232" style="position:absolute;left:4355;top:1195;width:3168;height:495;mso-position-horizontal:center;mso-position-horizontal-relative:margin;mso-position-vertical:top;mso-position-vertical-relative:margin" coordorigin="3299,3225" coordsize="3168,495">
              <v:group id="Group 264" o:spid="_x0000_s7233" style="position:absolute;left:3299;top:3268;width:3168;height:432" coordsize="35153,3117">
                <v:shape id="Graphic 10" o:spid="_x0000_s7234" style="position:absolute;width:35153;height:3117;visibility:visible;mso-wrap-style:square;v-text-anchor:top" coordsize="3515360,311785" path="m3359404,l155867,,106601,7946,63815,30074,30074,63815,7946,106601,,155867r7946,49271l30074,247929r33741,33743l106601,303800r49266,7946l3359404,311746r49265,-7946l3451456,281672r33741,-33743l3507324,205138r7947,-49271l3507324,106601,3485197,63815,3451456,30074,3408669,7946,3359404,xe" fillcolor="#fcdfeb" stroked="f">
                  <v:path arrowok="t"/>
                </v:shape>
                <v:shape id="Graphic 11" o:spid="_x0000_s7235" style="position:absolute;width:35153;height:3117;visibility:visible;mso-wrap-style:square;v-text-anchor:top" coordsize="3515360,311785" path="m155867,l106601,7946,63815,30074,30074,63815,7946,106601,,155867r7946,49271l30074,247929r33741,33743l106601,303800r49266,7946l3359404,311746r49265,-7946l3451456,281672r33741,-33743l3507324,205138r7947,-49271l3507324,106601,3485197,63815,3451456,30074,3408669,7946,3359404,,155867,xe" filled="f" strokecolor="#f49ac1" strokeweight="1pt">
                  <v:path arrowok="t"/>
                </v:shape>
              </v:group>
              <v:shape id="_x0000_s7236" type="#_x0000_t202" style="position:absolute;left:3525;top:3225;width:2655;height:495" filled="f" stroked="f">
                <v:fill o:detectmouseclick="t"/>
                <v:textbox style="mso-next-textbox:#_x0000_s7236">
                  <w:txbxContent>
                    <w:p w14:paraId="1995BAB8" w14:textId="77777777" w:rsidR="004658F2" w:rsidRDefault="004658F2" w:rsidP="004658F2">
                      <w:pPr>
                        <w:jc w:val="center"/>
                        <w:rPr>
                          <w:rFonts w:ascii="Cambria" w:hAnsi="Cambria"/>
                          <w:b/>
                          <w:color w:val="000000"/>
                          <w:sz w:val="28"/>
                          <w:szCs w:val="28"/>
                          <w:lang w:val="en-US"/>
                        </w:rPr>
                      </w:pPr>
                      <w:r w:rsidRPr="004658F2">
                        <w:rPr>
                          <w:rFonts w:ascii="Cambria" w:hAnsi="Cambria"/>
                          <w:b/>
                          <w:color w:val="000000"/>
                          <w:sz w:val="28"/>
                          <w:szCs w:val="28"/>
                          <w:lang w:val="en-US"/>
                        </w:rPr>
                        <w:t>Critical Thinking</w:t>
                      </w:r>
                    </w:p>
                  </w:txbxContent>
                </v:textbox>
              </v:shape>
            </v:group>
            <w10:wrap anchorx="margin" anchory="margin"/>
            <w10:anchorlock/>
          </v:group>
        </w:pict>
      </w:r>
    </w:p>
    <w:p w14:paraId="478E3DEF" w14:textId="77777777" w:rsidR="003F6B48" w:rsidRPr="00F4232D" w:rsidRDefault="003F6B48" w:rsidP="004907D9">
      <w:pPr>
        <w:pStyle w:val="SPACE"/>
        <w:suppressAutoHyphens/>
      </w:pPr>
    </w:p>
    <w:tbl>
      <w:tblPr>
        <w:tblW w:w="0" w:type="auto"/>
        <w:tblBorders>
          <w:insideH w:val="single" w:sz="24" w:space="0" w:color="auto"/>
          <w:insideV w:val="single" w:sz="24" w:space="0" w:color="auto"/>
        </w:tblBorders>
        <w:tblLook w:val="04A0" w:firstRow="1" w:lastRow="0" w:firstColumn="1" w:lastColumn="0" w:noHBand="0" w:noVBand="1"/>
      </w:tblPr>
      <w:tblGrid>
        <w:gridCol w:w="567"/>
        <w:gridCol w:w="4219"/>
      </w:tblGrid>
      <w:tr w:rsidR="00DB415F" w:rsidRPr="00F4232D" w14:paraId="4BDBDF09" w14:textId="77777777" w:rsidTr="00864B9C">
        <w:tc>
          <w:tcPr>
            <w:tcW w:w="567" w:type="dxa"/>
            <w:tcBorders>
              <w:right w:val="single" w:sz="24" w:space="0" w:color="FFFFFF"/>
            </w:tcBorders>
            <w:shd w:val="clear" w:color="auto" w:fill="FCDFEB"/>
          </w:tcPr>
          <w:p w14:paraId="16A46358" w14:textId="77777777" w:rsidR="00DB415F" w:rsidRPr="00F4232D" w:rsidRDefault="00DB415F" w:rsidP="00AE025B">
            <w:pPr>
              <w:pStyle w:val="SPACE"/>
              <w:spacing w:after="60" w:line="240" w:lineRule="auto"/>
              <w:ind w:left="0" w:firstLine="0"/>
            </w:pPr>
            <w:r w:rsidRPr="00F4232D">
              <w:rPr>
                <w:rFonts w:ascii="Cambria" w:hAnsi="Cambria"/>
                <w:b/>
                <w:bCs/>
                <w:color w:val="ED2791"/>
              </w:rPr>
              <w:t>1.a</w:t>
            </w:r>
          </w:p>
        </w:tc>
        <w:tc>
          <w:tcPr>
            <w:tcW w:w="4219" w:type="dxa"/>
            <w:tcBorders>
              <w:top w:val="nil"/>
              <w:left w:val="single" w:sz="24" w:space="0" w:color="FFFFFF"/>
              <w:bottom w:val="nil"/>
            </w:tcBorders>
            <w:shd w:val="clear" w:color="auto" w:fill="F2F2F2"/>
          </w:tcPr>
          <w:p w14:paraId="3B83D700" w14:textId="77777777" w:rsidR="00DB415F" w:rsidRPr="00F4232D" w:rsidRDefault="00DB415F" w:rsidP="00AE025B">
            <w:pPr>
              <w:pStyle w:val="SPACE"/>
              <w:spacing w:after="60" w:line="240" w:lineRule="auto"/>
              <w:ind w:left="0" w:firstLine="0"/>
            </w:pPr>
            <w:r w:rsidRPr="00F4232D">
              <w:rPr>
                <w:rFonts w:ascii="Cambria" w:hAnsi="Cambria"/>
                <w:b/>
                <w:bCs/>
                <w:color w:val="ED2791"/>
              </w:rPr>
              <w:t>What is Living?</w:t>
            </w:r>
          </w:p>
        </w:tc>
      </w:tr>
    </w:tbl>
    <w:p w14:paraId="4D083369" w14:textId="77777777" w:rsidR="00DB415F" w:rsidRPr="00F4232D" w:rsidRDefault="00DB415F" w:rsidP="004907D9">
      <w:pPr>
        <w:pStyle w:val="SPACE"/>
        <w:suppressAutoHyphens/>
        <w:spacing w:before="20"/>
        <w:rPr>
          <w:sz w:val="21"/>
          <w:szCs w:val="21"/>
        </w:rPr>
      </w:pPr>
    </w:p>
    <w:p w14:paraId="4EA92680" w14:textId="6A006694" w:rsidR="003F6B48" w:rsidRPr="00F4232D" w:rsidRDefault="00E95AD8" w:rsidP="004907D9">
      <w:pPr>
        <w:pStyle w:val="ctrl-4"/>
        <w:tabs>
          <w:tab w:val="clear" w:pos="547"/>
          <w:tab w:val="clear" w:pos="1080"/>
          <w:tab w:val="left" w:pos="585"/>
          <w:tab w:val="left" w:pos="1107"/>
        </w:tabs>
        <w:suppressAutoHyphens/>
        <w:spacing w:before="20"/>
        <w:ind w:left="585" w:hanging="585"/>
        <w:jc w:val="both"/>
        <w:rPr>
          <w:color w:val="000000"/>
          <w:sz w:val="21"/>
          <w:szCs w:val="21"/>
        </w:rPr>
      </w:pPr>
      <w:r>
        <w:rPr>
          <w:rFonts w:ascii="Times New Roman Bold" w:hAnsi="Times New Roman Bold"/>
          <w:b/>
          <w:color w:val="EC2791"/>
          <w:sz w:val="21"/>
          <w:szCs w:val="21"/>
          <w:lang w:val="en-GB"/>
        </w:rPr>
        <w:t>2</w:t>
      </w:r>
      <w:r w:rsidR="00035C58">
        <w:rPr>
          <w:rFonts w:ascii="Times New Roman Bold" w:hAnsi="Times New Roman Bold"/>
          <w:b/>
          <w:color w:val="EC2791"/>
          <w:sz w:val="21"/>
          <w:szCs w:val="21"/>
          <w:lang w:val="en-GB"/>
        </w:rPr>
        <w:t>5</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Which of the following statements is TRUE?</w:t>
      </w:r>
    </w:p>
    <w:p w14:paraId="4A36D0CB" w14:textId="77777777" w:rsidR="003F6B48" w:rsidRPr="00F4232D" w:rsidRDefault="003F6B48" w:rsidP="004907D9">
      <w:pPr>
        <w:pStyle w:val="ctrl-4"/>
        <w:tabs>
          <w:tab w:val="clear" w:pos="547"/>
          <w:tab w:val="clear" w:pos="1080"/>
          <w:tab w:val="left" w:pos="585"/>
          <w:tab w:val="left" w:pos="1107"/>
        </w:tabs>
        <w:suppressAutoHyphens/>
        <w:spacing w:before="20"/>
        <w:ind w:left="1107" w:hanging="1107"/>
        <w:jc w:val="both"/>
        <w:rPr>
          <w:color w:val="000000"/>
          <w:sz w:val="21"/>
          <w:szCs w:val="21"/>
        </w:rPr>
      </w:pPr>
      <w:r w:rsidRPr="00F4232D">
        <w:rPr>
          <w:color w:val="000000"/>
          <w:sz w:val="21"/>
          <w:szCs w:val="21"/>
        </w:rPr>
        <w:tab/>
        <w:t>(A)</w:t>
      </w:r>
      <w:r w:rsidRPr="00F4232D">
        <w:rPr>
          <w:color w:val="000000"/>
          <w:sz w:val="21"/>
          <w:szCs w:val="21"/>
        </w:rPr>
        <w:tab/>
        <w:t>In both mango plant and frog, growth by cell division occurs continuously.</w:t>
      </w:r>
    </w:p>
    <w:p w14:paraId="33F4E2D9" w14:textId="77777777" w:rsidR="003F6B48" w:rsidRPr="00F4232D" w:rsidRDefault="003F6B48" w:rsidP="004907D9">
      <w:pPr>
        <w:pStyle w:val="ctrl-4"/>
        <w:tabs>
          <w:tab w:val="clear" w:pos="547"/>
          <w:tab w:val="clear" w:pos="1080"/>
          <w:tab w:val="left" w:pos="585"/>
          <w:tab w:val="left" w:pos="1107"/>
        </w:tabs>
        <w:suppressAutoHyphens/>
        <w:spacing w:before="20"/>
        <w:ind w:left="1107" w:hanging="1107"/>
        <w:jc w:val="both"/>
        <w:rPr>
          <w:color w:val="000000"/>
          <w:sz w:val="21"/>
          <w:szCs w:val="21"/>
        </w:rPr>
      </w:pPr>
      <w:r w:rsidRPr="00F4232D">
        <w:rPr>
          <w:color w:val="000000"/>
          <w:sz w:val="21"/>
          <w:szCs w:val="21"/>
        </w:rPr>
        <w:tab/>
        <w:t>(B)</w:t>
      </w:r>
      <w:r w:rsidRPr="00F4232D">
        <w:rPr>
          <w:color w:val="000000"/>
          <w:sz w:val="21"/>
          <w:szCs w:val="21"/>
        </w:rPr>
        <w:tab/>
        <w:t>In Banyan tree, growth by cell division occurs up to a certain age whereas in dog, it occurs continuously.</w:t>
      </w:r>
    </w:p>
    <w:p w14:paraId="54AF7646" w14:textId="77777777" w:rsidR="003F6B48" w:rsidRPr="00F4232D" w:rsidRDefault="003F6B48" w:rsidP="004907D9">
      <w:pPr>
        <w:pStyle w:val="ctrl-4"/>
        <w:tabs>
          <w:tab w:val="clear" w:pos="547"/>
          <w:tab w:val="clear" w:pos="1080"/>
          <w:tab w:val="left" w:pos="585"/>
          <w:tab w:val="left" w:pos="1107"/>
        </w:tabs>
        <w:suppressAutoHyphens/>
        <w:spacing w:before="20"/>
        <w:ind w:left="1107" w:hanging="1107"/>
        <w:jc w:val="both"/>
        <w:rPr>
          <w:color w:val="000000"/>
          <w:sz w:val="21"/>
          <w:szCs w:val="21"/>
        </w:rPr>
      </w:pPr>
      <w:r w:rsidRPr="00F4232D">
        <w:rPr>
          <w:color w:val="000000"/>
          <w:sz w:val="21"/>
          <w:szCs w:val="21"/>
        </w:rPr>
        <w:tab/>
        <w:t>(C)</w:t>
      </w:r>
      <w:r w:rsidRPr="00F4232D">
        <w:rPr>
          <w:color w:val="000000"/>
          <w:sz w:val="21"/>
          <w:szCs w:val="21"/>
        </w:rPr>
        <w:tab/>
        <w:t>In Tulsi plant, growth by cell division occurs continuously whereas in snakes, it occurs only up to a certain age.</w:t>
      </w:r>
    </w:p>
    <w:p w14:paraId="6A59344B" w14:textId="77777777" w:rsidR="003F6B48" w:rsidRPr="00F4232D" w:rsidRDefault="003F6B48" w:rsidP="004907D9">
      <w:pPr>
        <w:pStyle w:val="ctrl-4"/>
        <w:tabs>
          <w:tab w:val="clear" w:pos="547"/>
          <w:tab w:val="clear" w:pos="1080"/>
          <w:tab w:val="left" w:pos="585"/>
          <w:tab w:val="left" w:pos="1107"/>
        </w:tabs>
        <w:suppressAutoHyphens/>
        <w:spacing w:before="20"/>
        <w:ind w:left="1107" w:hanging="1107"/>
        <w:jc w:val="both"/>
        <w:rPr>
          <w:color w:val="000000"/>
          <w:sz w:val="21"/>
          <w:szCs w:val="21"/>
        </w:rPr>
      </w:pPr>
      <w:r w:rsidRPr="00F4232D">
        <w:rPr>
          <w:color w:val="000000"/>
          <w:sz w:val="21"/>
          <w:szCs w:val="21"/>
        </w:rPr>
        <w:tab/>
        <w:t>(D)</w:t>
      </w:r>
      <w:r w:rsidRPr="00F4232D">
        <w:rPr>
          <w:color w:val="000000"/>
          <w:sz w:val="21"/>
          <w:szCs w:val="21"/>
        </w:rPr>
        <w:tab/>
        <w:t>In both potato plant and octopus, growth by cell division occurs only upto a certain age.</w:t>
      </w:r>
    </w:p>
    <w:p w14:paraId="7B380B6B" w14:textId="77777777" w:rsidR="003F6B48" w:rsidRPr="00F4232D" w:rsidRDefault="003F6B48" w:rsidP="004907D9">
      <w:pPr>
        <w:pStyle w:val="SPACE"/>
        <w:suppressAutoHyphens/>
        <w:spacing w:before="20"/>
        <w:rPr>
          <w:sz w:val="21"/>
          <w:szCs w:val="21"/>
        </w:rPr>
      </w:pPr>
    </w:p>
    <w:p w14:paraId="301AF079" w14:textId="3B81D669" w:rsidR="003F6B48" w:rsidRPr="00F4232D" w:rsidRDefault="00035C58" w:rsidP="004907D9">
      <w:pPr>
        <w:pStyle w:val="ctrl-4"/>
        <w:tabs>
          <w:tab w:val="clear" w:pos="547"/>
          <w:tab w:val="clear" w:pos="1080"/>
          <w:tab w:val="left" w:pos="540"/>
          <w:tab w:val="left" w:pos="585"/>
          <w:tab w:val="left" w:pos="900"/>
          <w:tab w:val="left" w:pos="1107"/>
        </w:tabs>
        <w:suppressAutoHyphens/>
        <w:spacing w:before="20"/>
        <w:ind w:left="585" w:hanging="585"/>
        <w:jc w:val="both"/>
        <w:rPr>
          <w:bCs/>
          <w:color w:val="000000"/>
          <w:sz w:val="21"/>
          <w:szCs w:val="21"/>
          <w:lang w:val="en-IN"/>
        </w:rPr>
      </w:pPr>
      <w:r>
        <w:rPr>
          <w:rFonts w:ascii="Times New Roman Bold" w:hAnsi="Times New Roman Bold"/>
          <w:b/>
          <w:bCs/>
          <w:color w:val="EC2791"/>
          <w:sz w:val="21"/>
          <w:szCs w:val="21"/>
          <w:lang w:val="en-IN"/>
        </w:rPr>
        <w:t>26</w:t>
      </w:r>
      <w:r w:rsidR="003F6B48" w:rsidRPr="00F4232D">
        <w:rPr>
          <w:rFonts w:ascii="Times New Roman Bold" w:hAnsi="Times New Roman Bold"/>
          <w:b/>
          <w:bCs/>
          <w:color w:val="EC2791"/>
          <w:sz w:val="21"/>
          <w:szCs w:val="21"/>
          <w:lang w:val="en-IN"/>
        </w:rPr>
        <w:t>.</w:t>
      </w:r>
      <w:r w:rsidR="003F6B48" w:rsidRPr="00F4232D">
        <w:rPr>
          <w:rFonts w:ascii="Times New Roman Bold" w:hAnsi="Times New Roman Bold"/>
          <w:b/>
          <w:bCs/>
          <w:color w:val="EC2791"/>
          <w:sz w:val="21"/>
          <w:szCs w:val="21"/>
          <w:lang w:val="en-IN"/>
        </w:rPr>
        <w:tab/>
      </w:r>
      <w:r w:rsidR="003F6B48" w:rsidRPr="00F4232D">
        <w:rPr>
          <w:rFonts w:ascii="Times New Roman Bold" w:hAnsi="Times New Roman Bold"/>
          <w:b/>
          <w:bCs/>
          <w:color w:val="EC2791"/>
          <w:sz w:val="21"/>
          <w:szCs w:val="21"/>
          <w:lang w:val="en-IN"/>
        </w:rPr>
        <w:tab/>
      </w:r>
      <w:r w:rsidR="003F6B48" w:rsidRPr="00F4232D">
        <w:rPr>
          <w:bCs/>
          <w:color w:val="000000"/>
          <w:sz w:val="21"/>
          <w:szCs w:val="21"/>
          <w:lang w:val="en-IN"/>
        </w:rPr>
        <w:t>Which of the following statements is incorrect about metabolism?</w:t>
      </w:r>
    </w:p>
    <w:p w14:paraId="14881B51" w14:textId="77777777" w:rsidR="003F6B48" w:rsidRPr="00F4232D" w:rsidRDefault="003F6B48" w:rsidP="004907D9">
      <w:pPr>
        <w:pStyle w:val="ctrl-4"/>
        <w:tabs>
          <w:tab w:val="clear" w:pos="547"/>
          <w:tab w:val="clear" w:pos="1080"/>
          <w:tab w:val="left" w:pos="585"/>
          <w:tab w:val="left" w:pos="1107"/>
        </w:tabs>
        <w:suppressAutoHyphens/>
        <w:spacing w:before="20"/>
        <w:ind w:left="1107" w:hanging="1107"/>
        <w:jc w:val="both"/>
        <w:rPr>
          <w:bCs/>
          <w:color w:val="000000"/>
          <w:sz w:val="21"/>
          <w:szCs w:val="21"/>
          <w:lang w:val="en-IN"/>
        </w:rPr>
      </w:pPr>
      <w:r w:rsidRPr="00F4232D">
        <w:rPr>
          <w:bCs/>
          <w:color w:val="000000"/>
          <w:sz w:val="21"/>
          <w:szCs w:val="21"/>
          <w:lang w:val="en-IN"/>
        </w:rPr>
        <w:tab/>
        <w:t>(A)</w:t>
      </w:r>
      <w:r w:rsidRPr="00F4232D">
        <w:rPr>
          <w:bCs/>
          <w:color w:val="000000"/>
          <w:sz w:val="21"/>
          <w:szCs w:val="21"/>
          <w:lang w:val="en-IN"/>
        </w:rPr>
        <w:tab/>
        <w:t>It occurs in all living cells.</w:t>
      </w:r>
    </w:p>
    <w:p w14:paraId="448C9F3C" w14:textId="77777777" w:rsidR="003F6B48" w:rsidRPr="00F4232D" w:rsidRDefault="003F6B48" w:rsidP="004907D9">
      <w:pPr>
        <w:pStyle w:val="ctrl-4"/>
        <w:tabs>
          <w:tab w:val="clear" w:pos="547"/>
          <w:tab w:val="clear" w:pos="1080"/>
          <w:tab w:val="left" w:pos="585"/>
          <w:tab w:val="left" w:pos="1107"/>
        </w:tabs>
        <w:suppressAutoHyphens/>
        <w:spacing w:before="20"/>
        <w:ind w:left="1107" w:hanging="1107"/>
        <w:jc w:val="both"/>
        <w:rPr>
          <w:bCs/>
          <w:color w:val="000000"/>
          <w:sz w:val="21"/>
          <w:szCs w:val="21"/>
          <w:lang w:val="en-IN"/>
        </w:rPr>
      </w:pPr>
      <w:r w:rsidRPr="00F4232D">
        <w:rPr>
          <w:bCs/>
          <w:color w:val="000000"/>
          <w:sz w:val="21"/>
          <w:szCs w:val="21"/>
          <w:lang w:val="en-IN"/>
        </w:rPr>
        <w:tab/>
        <w:t>(B)</w:t>
      </w:r>
      <w:r w:rsidRPr="00F4232D">
        <w:rPr>
          <w:bCs/>
          <w:color w:val="000000"/>
          <w:sz w:val="21"/>
          <w:szCs w:val="21"/>
          <w:lang w:val="en-IN"/>
        </w:rPr>
        <w:tab/>
        <w:t>It includes both anabolic and catabolic reactions.</w:t>
      </w:r>
    </w:p>
    <w:p w14:paraId="61C58C19" w14:textId="77777777" w:rsidR="003F6B48" w:rsidRPr="00F4232D" w:rsidRDefault="003F6B48" w:rsidP="004907D9">
      <w:pPr>
        <w:pStyle w:val="ctrl-4"/>
        <w:tabs>
          <w:tab w:val="clear" w:pos="547"/>
          <w:tab w:val="clear" w:pos="1080"/>
          <w:tab w:val="left" w:pos="585"/>
          <w:tab w:val="left" w:pos="1107"/>
        </w:tabs>
        <w:suppressAutoHyphens/>
        <w:spacing w:before="20"/>
        <w:ind w:left="1107" w:hanging="1107"/>
        <w:jc w:val="both"/>
        <w:rPr>
          <w:bCs/>
          <w:color w:val="000000"/>
          <w:sz w:val="21"/>
          <w:szCs w:val="21"/>
          <w:lang w:val="en-IN"/>
        </w:rPr>
      </w:pPr>
      <w:r w:rsidRPr="00F4232D">
        <w:rPr>
          <w:bCs/>
          <w:color w:val="000000"/>
          <w:sz w:val="21"/>
          <w:szCs w:val="21"/>
          <w:lang w:val="en-IN"/>
        </w:rPr>
        <w:tab/>
        <w:t>(C)</w:t>
      </w:r>
      <w:r w:rsidRPr="00F4232D">
        <w:rPr>
          <w:bCs/>
          <w:color w:val="000000"/>
          <w:sz w:val="21"/>
          <w:szCs w:val="21"/>
          <w:lang w:val="en-IN"/>
        </w:rPr>
        <w:tab/>
        <w:t>Metabolic reactions cannot occur outside a living system.</w:t>
      </w:r>
    </w:p>
    <w:p w14:paraId="729C89F9" w14:textId="77777777" w:rsidR="003F6B48" w:rsidRPr="00F4232D" w:rsidRDefault="003F6B48" w:rsidP="004907D9">
      <w:pPr>
        <w:pStyle w:val="ctrl-4"/>
        <w:tabs>
          <w:tab w:val="clear" w:pos="547"/>
          <w:tab w:val="clear" w:pos="1080"/>
          <w:tab w:val="left" w:pos="585"/>
          <w:tab w:val="left" w:pos="1107"/>
        </w:tabs>
        <w:suppressAutoHyphens/>
        <w:spacing w:before="20"/>
        <w:ind w:left="585" w:hanging="585"/>
        <w:jc w:val="both"/>
        <w:rPr>
          <w:bCs/>
          <w:color w:val="000000"/>
          <w:sz w:val="21"/>
          <w:szCs w:val="21"/>
          <w:lang w:val="en-IN"/>
        </w:rPr>
      </w:pPr>
      <w:r w:rsidRPr="00F4232D">
        <w:rPr>
          <w:bCs/>
          <w:color w:val="000000"/>
          <w:sz w:val="21"/>
          <w:szCs w:val="21"/>
          <w:lang w:val="en-IN"/>
        </w:rPr>
        <w:tab/>
        <w:t>(D)</w:t>
      </w:r>
      <w:r w:rsidRPr="00F4232D">
        <w:rPr>
          <w:bCs/>
          <w:color w:val="000000"/>
          <w:sz w:val="21"/>
          <w:szCs w:val="21"/>
          <w:lang w:val="en-IN"/>
        </w:rPr>
        <w:tab/>
        <w:t>Metabolism is a defining feature of life.</w:t>
      </w:r>
    </w:p>
    <w:p w14:paraId="7A660F10" w14:textId="77777777" w:rsidR="003F6B48" w:rsidRPr="00F4232D" w:rsidRDefault="003F6B48" w:rsidP="004907D9">
      <w:pPr>
        <w:pStyle w:val="SPACE"/>
        <w:suppressAutoHyphens/>
        <w:spacing w:before="20"/>
        <w:rPr>
          <w:sz w:val="21"/>
          <w:szCs w:val="21"/>
        </w:rPr>
      </w:pPr>
    </w:p>
    <w:p w14:paraId="385CD186" w14:textId="7833A306" w:rsidR="003F6B48" w:rsidRPr="00F4232D" w:rsidRDefault="00035C58" w:rsidP="004907D9">
      <w:pPr>
        <w:pStyle w:val="ctrl-4"/>
        <w:tabs>
          <w:tab w:val="clear" w:pos="547"/>
          <w:tab w:val="clear" w:pos="1080"/>
          <w:tab w:val="left" w:pos="585"/>
          <w:tab w:val="left" w:pos="1107"/>
        </w:tabs>
        <w:suppressAutoHyphens/>
        <w:spacing w:before="20"/>
        <w:ind w:left="585" w:hanging="585"/>
        <w:jc w:val="both"/>
        <w:rPr>
          <w:color w:val="000000"/>
          <w:sz w:val="21"/>
          <w:szCs w:val="21"/>
        </w:rPr>
      </w:pPr>
      <w:r>
        <w:rPr>
          <w:rFonts w:ascii="Times New Roman Bold" w:hAnsi="Times New Roman Bold"/>
          <w:b/>
          <w:color w:val="EC2791"/>
          <w:sz w:val="21"/>
          <w:szCs w:val="21"/>
        </w:rPr>
        <w:t>27</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Which among the following multiply by fragmentation?</w:t>
      </w:r>
    </w:p>
    <w:p w14:paraId="5BDECD22" w14:textId="77777777" w:rsidR="003F6B48" w:rsidRPr="00F4232D" w:rsidRDefault="003F6B48" w:rsidP="004907D9">
      <w:pPr>
        <w:pStyle w:val="ctrl-4"/>
        <w:tabs>
          <w:tab w:val="clear" w:pos="547"/>
          <w:tab w:val="clear" w:pos="1080"/>
          <w:tab w:val="left" w:pos="585"/>
          <w:tab w:val="left" w:pos="1107"/>
        </w:tabs>
        <w:suppressAutoHyphens/>
        <w:spacing w:before="20"/>
        <w:ind w:left="585" w:hanging="585"/>
        <w:jc w:val="both"/>
        <w:rPr>
          <w:color w:val="000000"/>
          <w:sz w:val="21"/>
          <w:szCs w:val="21"/>
        </w:rPr>
      </w:pPr>
      <w:r w:rsidRPr="00F4232D">
        <w:rPr>
          <w:color w:val="000000"/>
          <w:sz w:val="21"/>
          <w:szCs w:val="21"/>
        </w:rPr>
        <w:tab/>
        <w:t>(A)</w:t>
      </w:r>
      <w:r w:rsidRPr="00F4232D">
        <w:rPr>
          <w:color w:val="000000"/>
          <w:sz w:val="21"/>
          <w:szCs w:val="21"/>
        </w:rPr>
        <w:tab/>
      </w:r>
      <w:r w:rsidRPr="00F4232D">
        <w:rPr>
          <w:i/>
          <w:color w:val="000000"/>
          <w:sz w:val="21"/>
          <w:szCs w:val="21"/>
        </w:rPr>
        <w:t>Planaria</w:t>
      </w:r>
      <w:r w:rsidRPr="00F4232D">
        <w:rPr>
          <w:color w:val="000000"/>
          <w:sz w:val="21"/>
          <w:szCs w:val="21"/>
        </w:rPr>
        <w:tab/>
        <w:t>(B)</w:t>
      </w:r>
      <w:r w:rsidRPr="00F4232D">
        <w:rPr>
          <w:color w:val="000000"/>
          <w:sz w:val="21"/>
          <w:szCs w:val="21"/>
        </w:rPr>
        <w:tab/>
      </w:r>
      <w:r w:rsidRPr="00F4232D">
        <w:rPr>
          <w:i/>
          <w:color w:val="000000"/>
          <w:sz w:val="21"/>
          <w:szCs w:val="21"/>
        </w:rPr>
        <w:t>Amoeba</w:t>
      </w:r>
    </w:p>
    <w:p w14:paraId="0D7067D2" w14:textId="77777777" w:rsidR="003F6B48" w:rsidRPr="00F4232D" w:rsidRDefault="003F6B48" w:rsidP="004907D9">
      <w:pPr>
        <w:pStyle w:val="ctrl-4"/>
        <w:tabs>
          <w:tab w:val="clear" w:pos="547"/>
          <w:tab w:val="clear" w:pos="1080"/>
          <w:tab w:val="left" w:pos="585"/>
          <w:tab w:val="left" w:pos="1107"/>
        </w:tabs>
        <w:suppressAutoHyphens/>
        <w:spacing w:before="20"/>
        <w:ind w:left="585" w:hanging="585"/>
        <w:jc w:val="both"/>
        <w:rPr>
          <w:color w:val="000000"/>
          <w:sz w:val="21"/>
          <w:szCs w:val="21"/>
        </w:rPr>
      </w:pPr>
      <w:r w:rsidRPr="00F4232D">
        <w:rPr>
          <w:color w:val="000000"/>
          <w:sz w:val="21"/>
          <w:szCs w:val="21"/>
        </w:rPr>
        <w:tab/>
        <w:t>(C)</w:t>
      </w:r>
      <w:r w:rsidRPr="00F4232D">
        <w:rPr>
          <w:color w:val="000000"/>
          <w:sz w:val="21"/>
          <w:szCs w:val="21"/>
        </w:rPr>
        <w:tab/>
        <w:t>Yeast</w:t>
      </w:r>
      <w:r w:rsidRPr="00F4232D">
        <w:rPr>
          <w:color w:val="000000"/>
          <w:sz w:val="21"/>
          <w:szCs w:val="21"/>
        </w:rPr>
        <w:tab/>
        <w:t>(D)</w:t>
      </w:r>
      <w:r w:rsidRPr="00F4232D">
        <w:rPr>
          <w:color w:val="000000"/>
          <w:sz w:val="21"/>
          <w:szCs w:val="21"/>
        </w:rPr>
        <w:tab/>
        <w:t>Virus</w:t>
      </w:r>
    </w:p>
    <w:p w14:paraId="2C4BAE4B" w14:textId="2D8CC861" w:rsidR="003F6B48" w:rsidRPr="00F4232D" w:rsidRDefault="00035C58" w:rsidP="004907D9">
      <w:pPr>
        <w:pStyle w:val="ctrl-4"/>
        <w:tabs>
          <w:tab w:val="clear" w:pos="547"/>
          <w:tab w:val="clear" w:pos="1080"/>
          <w:tab w:val="left" w:pos="585"/>
          <w:tab w:val="left" w:pos="1107"/>
        </w:tabs>
        <w:suppressAutoHyphens/>
        <w:ind w:left="585" w:hanging="585"/>
        <w:jc w:val="both"/>
        <w:rPr>
          <w:iCs/>
          <w:color w:val="000000"/>
          <w:sz w:val="21"/>
          <w:szCs w:val="21"/>
          <w:lang w:val="en-GB"/>
        </w:rPr>
      </w:pPr>
      <w:r>
        <w:rPr>
          <w:rFonts w:ascii="Times New Roman Bold" w:hAnsi="Times New Roman Bold"/>
          <w:b/>
          <w:iCs/>
          <w:color w:val="EC2791"/>
          <w:sz w:val="21"/>
          <w:szCs w:val="21"/>
          <w:lang w:val="en-GB"/>
        </w:rPr>
        <w:t>28</w:t>
      </w:r>
      <w:r w:rsidR="003F6B48" w:rsidRPr="00F4232D">
        <w:rPr>
          <w:rFonts w:ascii="Times New Roman Bold" w:hAnsi="Times New Roman Bold"/>
          <w:b/>
          <w:iCs/>
          <w:color w:val="EC2791"/>
          <w:sz w:val="21"/>
          <w:szCs w:val="21"/>
          <w:lang w:val="en-GB"/>
        </w:rPr>
        <w:t>.</w:t>
      </w:r>
      <w:r w:rsidR="003F6B48" w:rsidRPr="00F4232D">
        <w:rPr>
          <w:rFonts w:ascii="Times New Roman Bold" w:hAnsi="Times New Roman Bold"/>
          <w:b/>
          <w:iCs/>
          <w:color w:val="EC2791"/>
          <w:sz w:val="21"/>
          <w:szCs w:val="21"/>
          <w:lang w:val="en-GB"/>
        </w:rPr>
        <w:tab/>
      </w:r>
      <w:r w:rsidR="003F6B48" w:rsidRPr="00F4232D">
        <w:rPr>
          <w:iCs/>
          <w:color w:val="000000"/>
          <w:sz w:val="21"/>
          <w:szCs w:val="21"/>
          <w:lang w:val="en-GB"/>
        </w:rPr>
        <w:t>Which of the following statements represents a defining property of living organisms?</w:t>
      </w:r>
    </w:p>
    <w:p w14:paraId="6E6A4644" w14:textId="77777777" w:rsidR="003F6B48" w:rsidRPr="00F4232D" w:rsidRDefault="003F6B48" w:rsidP="004907D9">
      <w:pPr>
        <w:pStyle w:val="ctrl-4"/>
        <w:tabs>
          <w:tab w:val="clear" w:pos="547"/>
          <w:tab w:val="clear" w:pos="1080"/>
          <w:tab w:val="left" w:pos="585"/>
          <w:tab w:val="left" w:pos="1107"/>
        </w:tabs>
        <w:suppressAutoHyphens/>
        <w:ind w:left="1107" w:hanging="1107"/>
        <w:jc w:val="both"/>
        <w:rPr>
          <w:iCs/>
          <w:color w:val="000000"/>
          <w:sz w:val="21"/>
          <w:szCs w:val="21"/>
          <w:lang w:val="en-GB"/>
        </w:rPr>
      </w:pPr>
      <w:r w:rsidRPr="00F4232D">
        <w:rPr>
          <w:iCs/>
          <w:color w:val="000000"/>
          <w:sz w:val="21"/>
          <w:szCs w:val="21"/>
          <w:lang w:val="en-GB"/>
        </w:rPr>
        <w:tab/>
        <w:t>(A)</w:t>
      </w:r>
      <w:r w:rsidRPr="00F4232D">
        <w:rPr>
          <w:iCs/>
          <w:color w:val="000000"/>
          <w:sz w:val="21"/>
          <w:szCs w:val="21"/>
          <w:lang w:val="en-GB"/>
        </w:rPr>
        <w:tab/>
        <w:t>Worker bees are sterile.</w:t>
      </w:r>
    </w:p>
    <w:p w14:paraId="7E16826E" w14:textId="77777777" w:rsidR="003F6B48" w:rsidRPr="00F4232D" w:rsidRDefault="003F6B48" w:rsidP="004907D9">
      <w:pPr>
        <w:pStyle w:val="ctrl-4"/>
        <w:tabs>
          <w:tab w:val="clear" w:pos="547"/>
          <w:tab w:val="clear" w:pos="1080"/>
          <w:tab w:val="left" w:pos="585"/>
          <w:tab w:val="left" w:pos="1107"/>
        </w:tabs>
        <w:suppressAutoHyphens/>
        <w:ind w:left="1107" w:hanging="1107"/>
        <w:jc w:val="both"/>
        <w:rPr>
          <w:iCs/>
          <w:color w:val="000000"/>
          <w:sz w:val="21"/>
          <w:szCs w:val="21"/>
          <w:lang w:val="en-GB"/>
        </w:rPr>
      </w:pPr>
      <w:r w:rsidRPr="00F4232D">
        <w:rPr>
          <w:iCs/>
          <w:color w:val="000000"/>
          <w:sz w:val="21"/>
          <w:szCs w:val="21"/>
          <w:lang w:val="en-GB"/>
        </w:rPr>
        <w:tab/>
        <w:t>(B)</w:t>
      </w:r>
      <w:r w:rsidRPr="00F4232D">
        <w:rPr>
          <w:iCs/>
          <w:color w:val="000000"/>
          <w:sz w:val="21"/>
          <w:szCs w:val="21"/>
          <w:lang w:val="en-GB"/>
        </w:rPr>
        <w:tab/>
        <w:t>Plants respond to external factors such as light, temperature, water etc.</w:t>
      </w:r>
    </w:p>
    <w:p w14:paraId="4096AD2C" w14:textId="77777777" w:rsidR="003F6B48" w:rsidRPr="00F4232D" w:rsidRDefault="003F6B48" w:rsidP="004907D9">
      <w:pPr>
        <w:pStyle w:val="ctrl-4"/>
        <w:tabs>
          <w:tab w:val="clear" w:pos="547"/>
          <w:tab w:val="clear" w:pos="1080"/>
          <w:tab w:val="left" w:pos="585"/>
          <w:tab w:val="left" w:pos="1107"/>
        </w:tabs>
        <w:suppressAutoHyphens/>
        <w:ind w:left="1107" w:hanging="1107"/>
        <w:jc w:val="both"/>
        <w:rPr>
          <w:iCs/>
          <w:color w:val="000000"/>
          <w:sz w:val="21"/>
          <w:szCs w:val="21"/>
          <w:lang w:val="en-GB"/>
        </w:rPr>
      </w:pPr>
      <w:r w:rsidRPr="00F4232D">
        <w:rPr>
          <w:iCs/>
          <w:color w:val="000000"/>
          <w:sz w:val="21"/>
          <w:szCs w:val="21"/>
          <w:lang w:val="en-GB"/>
        </w:rPr>
        <w:tab/>
        <w:t>(C)</w:t>
      </w:r>
      <w:r w:rsidRPr="00F4232D">
        <w:rPr>
          <w:iCs/>
          <w:color w:val="000000"/>
          <w:sz w:val="21"/>
          <w:szCs w:val="21"/>
          <w:lang w:val="en-GB"/>
        </w:rPr>
        <w:tab/>
        <w:t>Sand mounds grow due to accumulation of matter from outside.</w:t>
      </w:r>
    </w:p>
    <w:p w14:paraId="6F7E4A85" w14:textId="77777777" w:rsidR="003F6B48" w:rsidRPr="00F4232D" w:rsidRDefault="003F6B48" w:rsidP="004907D9">
      <w:pPr>
        <w:pStyle w:val="ctrl-4"/>
        <w:tabs>
          <w:tab w:val="clear" w:pos="547"/>
          <w:tab w:val="clear" w:pos="1080"/>
          <w:tab w:val="left" w:pos="585"/>
          <w:tab w:val="left" w:pos="1107"/>
        </w:tabs>
        <w:suppressAutoHyphens/>
        <w:ind w:left="585" w:hanging="585"/>
        <w:jc w:val="both"/>
        <w:rPr>
          <w:iCs/>
          <w:color w:val="000000"/>
          <w:sz w:val="21"/>
          <w:szCs w:val="21"/>
          <w:lang w:val="en-GB"/>
        </w:rPr>
      </w:pPr>
      <w:r w:rsidRPr="00F4232D">
        <w:rPr>
          <w:iCs/>
          <w:color w:val="000000"/>
          <w:sz w:val="21"/>
          <w:szCs w:val="21"/>
          <w:lang w:val="en-GB"/>
        </w:rPr>
        <w:tab/>
        <w:t>(D)</w:t>
      </w:r>
      <w:r w:rsidRPr="00F4232D">
        <w:rPr>
          <w:iCs/>
          <w:color w:val="000000"/>
          <w:sz w:val="21"/>
          <w:szCs w:val="21"/>
          <w:lang w:val="en-GB"/>
        </w:rPr>
        <w:tab/>
        <w:t>All the above</w:t>
      </w:r>
    </w:p>
    <w:p w14:paraId="5AFDD2D7" w14:textId="77777777" w:rsidR="00DB415F" w:rsidRPr="00F4232D" w:rsidRDefault="00DB415F" w:rsidP="004907D9">
      <w:pPr>
        <w:pStyle w:val="SPACE"/>
        <w:suppressAutoHyphens/>
      </w:pPr>
    </w:p>
    <w:tbl>
      <w:tblPr>
        <w:tblW w:w="0" w:type="auto"/>
        <w:tblBorders>
          <w:insideH w:val="single" w:sz="24" w:space="0" w:color="auto"/>
          <w:insideV w:val="single" w:sz="24" w:space="0" w:color="auto"/>
        </w:tblBorders>
        <w:tblLook w:val="04A0" w:firstRow="1" w:lastRow="0" w:firstColumn="1" w:lastColumn="0" w:noHBand="0" w:noVBand="1"/>
      </w:tblPr>
      <w:tblGrid>
        <w:gridCol w:w="567"/>
        <w:gridCol w:w="4219"/>
      </w:tblGrid>
      <w:tr w:rsidR="00DB415F" w:rsidRPr="006F24CD" w14:paraId="4473C044" w14:textId="77777777" w:rsidTr="00864B9C">
        <w:tc>
          <w:tcPr>
            <w:tcW w:w="567" w:type="dxa"/>
            <w:tcBorders>
              <w:right w:val="single" w:sz="24" w:space="0" w:color="FFFFFF"/>
            </w:tcBorders>
            <w:shd w:val="clear" w:color="auto" w:fill="FCDFEB"/>
          </w:tcPr>
          <w:p w14:paraId="568E6C21" w14:textId="77777777" w:rsidR="00DB415F" w:rsidRPr="00F4232D" w:rsidRDefault="00DB415F" w:rsidP="00864B9C">
            <w:pPr>
              <w:pStyle w:val="SPACE"/>
              <w:spacing w:after="60" w:line="240" w:lineRule="auto"/>
              <w:ind w:left="0" w:firstLine="0"/>
            </w:pPr>
            <w:bookmarkStart w:id="1" w:name="_Hlk209869314"/>
            <w:r w:rsidRPr="00F4232D">
              <w:rPr>
                <w:rFonts w:ascii="Cambria" w:hAnsi="Cambria"/>
                <w:b/>
                <w:bCs/>
                <w:color w:val="ED2791"/>
              </w:rPr>
              <w:t>1.1</w:t>
            </w:r>
          </w:p>
        </w:tc>
        <w:tc>
          <w:tcPr>
            <w:tcW w:w="4219" w:type="dxa"/>
            <w:tcBorders>
              <w:top w:val="nil"/>
              <w:left w:val="single" w:sz="24" w:space="0" w:color="FFFFFF"/>
              <w:bottom w:val="nil"/>
            </w:tcBorders>
            <w:shd w:val="clear" w:color="auto" w:fill="F2F2F2"/>
          </w:tcPr>
          <w:p w14:paraId="30D708A7" w14:textId="77777777" w:rsidR="00DB415F" w:rsidRPr="00F4232D" w:rsidRDefault="00DB415F" w:rsidP="00864B9C">
            <w:pPr>
              <w:pStyle w:val="SPACE"/>
              <w:spacing w:after="60" w:line="240" w:lineRule="auto"/>
              <w:ind w:left="0" w:firstLine="0"/>
            </w:pPr>
            <w:r w:rsidRPr="00F4232D">
              <w:rPr>
                <w:rFonts w:ascii="Cambria" w:hAnsi="Cambria"/>
                <w:b/>
                <w:bCs/>
                <w:color w:val="ED2791"/>
              </w:rPr>
              <w:t>Diversity in the Living World</w:t>
            </w:r>
          </w:p>
        </w:tc>
      </w:tr>
    </w:tbl>
    <w:bookmarkEnd w:id="1"/>
    <w:p w14:paraId="27A3C320" w14:textId="77777777" w:rsidR="003F6B48" w:rsidRPr="00F4232D" w:rsidRDefault="003F6B48" w:rsidP="004907D9">
      <w:pPr>
        <w:pStyle w:val="SPACE"/>
        <w:suppressAutoHyphens/>
      </w:pPr>
      <w:r w:rsidRPr="00F4232D">
        <w:tab/>
      </w:r>
    </w:p>
    <w:p w14:paraId="508174F8" w14:textId="424A14A7" w:rsidR="003F6B48" w:rsidRPr="00F4232D" w:rsidRDefault="00035C58" w:rsidP="004907D9">
      <w:pPr>
        <w:pStyle w:val="ctrl-4"/>
        <w:tabs>
          <w:tab w:val="clear" w:pos="547"/>
          <w:tab w:val="clear" w:pos="1080"/>
          <w:tab w:val="left" w:pos="585"/>
          <w:tab w:val="left" w:pos="1107"/>
        </w:tabs>
        <w:suppressAutoHyphens/>
        <w:ind w:left="585" w:hanging="585"/>
        <w:jc w:val="both"/>
        <w:rPr>
          <w:color w:val="000000"/>
          <w:sz w:val="21"/>
          <w:szCs w:val="21"/>
        </w:rPr>
      </w:pPr>
      <w:r>
        <w:rPr>
          <w:rFonts w:ascii="Times New Roman Bold" w:hAnsi="Times New Roman Bold"/>
          <w:b/>
          <w:color w:val="EC2791"/>
          <w:sz w:val="21"/>
          <w:szCs w:val="21"/>
          <w:lang w:val="en-GB"/>
        </w:rPr>
        <w:lastRenderedPageBreak/>
        <w:t>29</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 xml:space="preserve">Animal taxonomists have named the animals according to </w:t>
      </w:r>
    </w:p>
    <w:p w14:paraId="11713FD7" w14:textId="77777777" w:rsidR="003F6B48" w:rsidRPr="00F4232D" w:rsidRDefault="003F6B48" w:rsidP="004907D9">
      <w:pPr>
        <w:pStyle w:val="ctrl-4"/>
        <w:tabs>
          <w:tab w:val="clear" w:pos="547"/>
          <w:tab w:val="clear" w:pos="1080"/>
          <w:tab w:val="left" w:pos="585"/>
          <w:tab w:val="left" w:pos="1107"/>
        </w:tabs>
        <w:suppressAutoHyphens/>
        <w:ind w:left="585" w:hanging="585"/>
        <w:jc w:val="both"/>
        <w:rPr>
          <w:color w:val="000000"/>
          <w:sz w:val="21"/>
          <w:szCs w:val="21"/>
        </w:rPr>
      </w:pPr>
      <w:r w:rsidRPr="00F4232D">
        <w:rPr>
          <w:color w:val="000000"/>
          <w:sz w:val="21"/>
          <w:szCs w:val="21"/>
        </w:rPr>
        <w:tab/>
        <w:t>(A)</w:t>
      </w:r>
      <w:r w:rsidRPr="00F4232D">
        <w:rPr>
          <w:color w:val="000000"/>
          <w:sz w:val="21"/>
          <w:szCs w:val="21"/>
        </w:rPr>
        <w:tab/>
        <w:t>Indian Code for Zoology Nomenclature</w:t>
      </w:r>
    </w:p>
    <w:p w14:paraId="40AAC43E" w14:textId="77777777" w:rsidR="003F6B48" w:rsidRPr="00F4232D" w:rsidRDefault="003F6B48" w:rsidP="004907D9">
      <w:pPr>
        <w:pStyle w:val="ctrl-4"/>
        <w:tabs>
          <w:tab w:val="clear" w:pos="547"/>
          <w:tab w:val="clear" w:pos="1080"/>
          <w:tab w:val="left" w:pos="585"/>
          <w:tab w:val="left" w:pos="1107"/>
        </w:tabs>
        <w:suppressAutoHyphens/>
        <w:ind w:left="1107" w:right="-36" w:hanging="1107"/>
        <w:jc w:val="both"/>
        <w:rPr>
          <w:color w:val="000000"/>
          <w:sz w:val="21"/>
          <w:szCs w:val="21"/>
        </w:rPr>
      </w:pPr>
      <w:r w:rsidRPr="00F4232D">
        <w:rPr>
          <w:color w:val="000000"/>
          <w:sz w:val="21"/>
          <w:szCs w:val="21"/>
        </w:rPr>
        <w:tab/>
        <w:t>(B)</w:t>
      </w:r>
      <w:r w:rsidRPr="00F4232D">
        <w:rPr>
          <w:color w:val="000000"/>
          <w:sz w:val="21"/>
          <w:szCs w:val="21"/>
        </w:rPr>
        <w:tab/>
        <w:t>International Class for Zoology Nomenclature</w:t>
      </w:r>
    </w:p>
    <w:p w14:paraId="72374DA5" w14:textId="77777777" w:rsidR="003F6B48" w:rsidRPr="00F4232D" w:rsidRDefault="003F6B48" w:rsidP="004907D9">
      <w:pPr>
        <w:pStyle w:val="ctrl-4"/>
        <w:tabs>
          <w:tab w:val="clear" w:pos="547"/>
          <w:tab w:val="clear" w:pos="1080"/>
          <w:tab w:val="left" w:pos="585"/>
          <w:tab w:val="left" w:pos="1107"/>
        </w:tabs>
        <w:suppressAutoHyphens/>
        <w:ind w:left="1107" w:right="-36" w:hanging="1107"/>
        <w:jc w:val="both"/>
        <w:rPr>
          <w:color w:val="000000"/>
          <w:sz w:val="21"/>
          <w:szCs w:val="21"/>
        </w:rPr>
      </w:pPr>
      <w:r w:rsidRPr="00F4232D">
        <w:rPr>
          <w:color w:val="000000"/>
          <w:sz w:val="21"/>
          <w:szCs w:val="21"/>
        </w:rPr>
        <w:tab/>
        <w:t>(C)</w:t>
      </w:r>
      <w:r w:rsidRPr="00F4232D">
        <w:rPr>
          <w:color w:val="000000"/>
          <w:sz w:val="21"/>
          <w:szCs w:val="21"/>
        </w:rPr>
        <w:tab/>
        <w:t>International Classification for Zoological Nomenclature</w:t>
      </w:r>
    </w:p>
    <w:p w14:paraId="4EAAABF3" w14:textId="77777777" w:rsidR="003F6B48" w:rsidRPr="00F4232D" w:rsidRDefault="003F6B48" w:rsidP="004907D9">
      <w:pPr>
        <w:pStyle w:val="ctrl-4"/>
        <w:tabs>
          <w:tab w:val="clear" w:pos="547"/>
          <w:tab w:val="clear" w:pos="1080"/>
          <w:tab w:val="left" w:pos="585"/>
          <w:tab w:val="left" w:pos="1107"/>
        </w:tabs>
        <w:suppressAutoHyphens/>
        <w:ind w:left="1107" w:right="-126" w:hanging="1107"/>
        <w:jc w:val="both"/>
        <w:rPr>
          <w:color w:val="000000"/>
          <w:sz w:val="21"/>
          <w:szCs w:val="21"/>
        </w:rPr>
      </w:pPr>
      <w:r w:rsidRPr="00F4232D">
        <w:rPr>
          <w:color w:val="000000"/>
          <w:sz w:val="21"/>
          <w:szCs w:val="21"/>
        </w:rPr>
        <w:tab/>
        <w:t>(D)</w:t>
      </w:r>
      <w:r w:rsidRPr="00F4232D">
        <w:rPr>
          <w:color w:val="000000"/>
          <w:sz w:val="21"/>
          <w:szCs w:val="21"/>
        </w:rPr>
        <w:tab/>
        <w:t>International</w:t>
      </w:r>
      <w:r w:rsidRPr="00F4232D">
        <w:rPr>
          <w:color w:val="000000"/>
          <w:sz w:val="21"/>
          <w:szCs w:val="21"/>
          <w:vertAlign w:val="subscript"/>
        </w:rPr>
        <w:t xml:space="preserve"> </w:t>
      </w:r>
      <w:r w:rsidRPr="00F4232D">
        <w:rPr>
          <w:color w:val="000000"/>
          <w:sz w:val="21"/>
          <w:szCs w:val="21"/>
        </w:rPr>
        <w:t>Code</w:t>
      </w:r>
      <w:r w:rsidRPr="00F4232D">
        <w:rPr>
          <w:color w:val="000000"/>
          <w:sz w:val="21"/>
          <w:szCs w:val="21"/>
          <w:vertAlign w:val="subscript"/>
        </w:rPr>
        <w:t xml:space="preserve"> </w:t>
      </w:r>
      <w:r w:rsidRPr="00F4232D">
        <w:rPr>
          <w:color w:val="000000"/>
          <w:sz w:val="21"/>
          <w:szCs w:val="21"/>
        </w:rPr>
        <w:t>for</w:t>
      </w:r>
      <w:r w:rsidRPr="00F4232D">
        <w:rPr>
          <w:color w:val="000000"/>
          <w:sz w:val="21"/>
          <w:szCs w:val="21"/>
          <w:vertAlign w:val="subscript"/>
        </w:rPr>
        <w:t xml:space="preserve"> </w:t>
      </w:r>
      <w:r w:rsidRPr="00F4232D">
        <w:rPr>
          <w:color w:val="000000"/>
          <w:sz w:val="21"/>
          <w:szCs w:val="21"/>
        </w:rPr>
        <w:t>Zoological Nomenclature</w:t>
      </w:r>
    </w:p>
    <w:p w14:paraId="0493709B" w14:textId="77777777" w:rsidR="003F6B48" w:rsidRPr="00F4232D" w:rsidRDefault="003F6B48" w:rsidP="004907D9">
      <w:pPr>
        <w:pStyle w:val="SPACE"/>
        <w:suppressAutoHyphens/>
      </w:pPr>
    </w:p>
    <w:p w14:paraId="2753B04B" w14:textId="3DAC1C72" w:rsidR="003F6B48" w:rsidRPr="00F4232D" w:rsidRDefault="00E95AD8" w:rsidP="004907D9">
      <w:pPr>
        <w:pStyle w:val="ctrl-4"/>
        <w:tabs>
          <w:tab w:val="left" w:pos="585"/>
          <w:tab w:val="left" w:pos="1107"/>
        </w:tabs>
        <w:suppressAutoHyphens/>
        <w:ind w:left="585" w:hanging="585"/>
        <w:jc w:val="both"/>
        <w:rPr>
          <w:color w:val="000000"/>
          <w:sz w:val="21"/>
          <w:szCs w:val="21"/>
          <w:lang w:val="en-IN"/>
        </w:rPr>
      </w:pPr>
      <w:r>
        <w:rPr>
          <w:rFonts w:ascii="Times New Roman Bold" w:hAnsi="Times New Roman Bold"/>
          <w:b/>
          <w:color w:val="EC2791"/>
          <w:sz w:val="21"/>
          <w:szCs w:val="21"/>
        </w:rPr>
        <w:t>3</w:t>
      </w:r>
      <w:r w:rsidR="00035C58">
        <w:rPr>
          <w:rFonts w:ascii="Times New Roman Bold" w:hAnsi="Times New Roman Bold"/>
          <w:b/>
          <w:color w:val="EC2791"/>
          <w:sz w:val="21"/>
          <w:szCs w:val="21"/>
        </w:rPr>
        <w:t>0</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rFonts w:ascii="Times New Roman Bold" w:hAnsi="Times New Roman Bold"/>
          <w:b/>
          <w:color w:val="EC2791"/>
          <w:sz w:val="21"/>
          <w:szCs w:val="21"/>
        </w:rPr>
        <w:tab/>
      </w:r>
      <w:r w:rsidR="003F6B48" w:rsidRPr="00F4232D">
        <w:rPr>
          <w:color w:val="000000"/>
          <w:sz w:val="21"/>
          <w:szCs w:val="21"/>
          <w:lang w:val="en-IN"/>
        </w:rPr>
        <w:t>Two organisms share the same genus but have different specific epithets. Which conclusion is valid?</w:t>
      </w:r>
    </w:p>
    <w:p w14:paraId="509EF9BF" w14:textId="77777777" w:rsidR="003F6B48" w:rsidRPr="00F4232D" w:rsidRDefault="003F6B48" w:rsidP="004907D9">
      <w:pPr>
        <w:pStyle w:val="ctrl-4"/>
        <w:tabs>
          <w:tab w:val="left" w:pos="585"/>
          <w:tab w:val="left" w:pos="1107"/>
        </w:tabs>
        <w:suppressAutoHyphens/>
        <w:ind w:left="1080" w:hanging="1080"/>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t>They belong to different families.</w:t>
      </w:r>
    </w:p>
    <w:p w14:paraId="7DDFFFAE" w14:textId="77777777" w:rsidR="003F6B48" w:rsidRPr="00F4232D" w:rsidRDefault="003F6B48" w:rsidP="004907D9">
      <w:pPr>
        <w:pStyle w:val="ctrl-4"/>
        <w:tabs>
          <w:tab w:val="left" w:pos="585"/>
          <w:tab w:val="left" w:pos="1107"/>
        </w:tabs>
        <w:suppressAutoHyphens/>
        <w:ind w:left="1080" w:hanging="1080"/>
        <w:jc w:val="both"/>
        <w:rPr>
          <w:color w:val="000000"/>
          <w:sz w:val="21"/>
          <w:szCs w:val="21"/>
          <w:lang w:val="en-IN"/>
        </w:rPr>
      </w:pPr>
      <w:r w:rsidRPr="00F4232D">
        <w:rPr>
          <w:color w:val="000000"/>
          <w:sz w:val="21"/>
          <w:szCs w:val="21"/>
          <w:lang w:val="en-IN"/>
        </w:rPr>
        <w:tab/>
        <w:t xml:space="preserve">(B) </w:t>
      </w:r>
      <w:r w:rsidRPr="00F4232D">
        <w:rPr>
          <w:color w:val="000000"/>
          <w:sz w:val="21"/>
          <w:szCs w:val="21"/>
          <w:lang w:val="en-IN"/>
        </w:rPr>
        <w:tab/>
        <w:t>They are different species with fundamental similarities.</w:t>
      </w:r>
    </w:p>
    <w:p w14:paraId="1560BA9D" w14:textId="77777777" w:rsidR="003F6B48" w:rsidRPr="00F4232D" w:rsidRDefault="003F6B48" w:rsidP="004907D9">
      <w:pPr>
        <w:pStyle w:val="ctrl-4"/>
        <w:tabs>
          <w:tab w:val="left" w:pos="585"/>
          <w:tab w:val="left" w:pos="1107"/>
        </w:tabs>
        <w:suppressAutoHyphens/>
        <w:ind w:left="1080" w:hanging="1080"/>
        <w:jc w:val="both"/>
        <w:rPr>
          <w:color w:val="000000"/>
          <w:spacing w:val="-4"/>
          <w:sz w:val="21"/>
          <w:szCs w:val="21"/>
          <w:lang w:val="en-IN"/>
        </w:rPr>
      </w:pPr>
      <w:r w:rsidRPr="00F4232D">
        <w:rPr>
          <w:color w:val="000000"/>
          <w:sz w:val="21"/>
          <w:szCs w:val="21"/>
          <w:lang w:val="en-IN"/>
        </w:rPr>
        <w:tab/>
        <w:t>(C)</w:t>
      </w:r>
      <w:r w:rsidRPr="00F4232D">
        <w:rPr>
          <w:color w:val="000000"/>
          <w:sz w:val="21"/>
          <w:szCs w:val="21"/>
          <w:lang w:val="en-IN"/>
        </w:rPr>
        <w:tab/>
      </w:r>
      <w:r w:rsidRPr="00F4232D">
        <w:rPr>
          <w:color w:val="000000"/>
          <w:spacing w:val="-4"/>
          <w:sz w:val="21"/>
          <w:szCs w:val="21"/>
          <w:lang w:val="en-IN"/>
        </w:rPr>
        <w:t>They</w:t>
      </w:r>
      <w:r w:rsidRPr="00F4232D">
        <w:rPr>
          <w:color w:val="000000"/>
          <w:spacing w:val="-4"/>
          <w:sz w:val="21"/>
          <w:szCs w:val="21"/>
          <w:vertAlign w:val="subscript"/>
          <w:lang w:val="en-IN"/>
        </w:rPr>
        <w:t xml:space="preserve"> </w:t>
      </w:r>
      <w:r w:rsidRPr="00F4232D">
        <w:rPr>
          <w:color w:val="000000"/>
          <w:spacing w:val="-4"/>
          <w:sz w:val="21"/>
          <w:szCs w:val="21"/>
          <w:lang w:val="en-IN"/>
        </w:rPr>
        <w:t>cannot</w:t>
      </w:r>
      <w:r w:rsidRPr="00F4232D">
        <w:rPr>
          <w:color w:val="000000"/>
          <w:spacing w:val="-4"/>
          <w:sz w:val="21"/>
          <w:szCs w:val="21"/>
          <w:vertAlign w:val="subscript"/>
          <w:lang w:val="en-IN"/>
        </w:rPr>
        <w:t xml:space="preserve"> </w:t>
      </w:r>
      <w:r w:rsidRPr="00F4232D">
        <w:rPr>
          <w:color w:val="000000"/>
          <w:spacing w:val="-4"/>
          <w:sz w:val="21"/>
          <w:szCs w:val="21"/>
          <w:lang w:val="en-IN"/>
        </w:rPr>
        <w:t>reproduce</w:t>
      </w:r>
      <w:r w:rsidRPr="00F4232D">
        <w:rPr>
          <w:color w:val="000000"/>
          <w:spacing w:val="-4"/>
          <w:sz w:val="21"/>
          <w:szCs w:val="21"/>
          <w:vertAlign w:val="subscript"/>
          <w:lang w:val="en-IN"/>
        </w:rPr>
        <w:t xml:space="preserve"> </w:t>
      </w:r>
      <w:r w:rsidRPr="00F4232D">
        <w:rPr>
          <w:color w:val="000000"/>
          <w:spacing w:val="-4"/>
          <w:sz w:val="21"/>
          <w:szCs w:val="21"/>
          <w:lang w:val="en-IN"/>
        </w:rPr>
        <w:t>under</w:t>
      </w:r>
      <w:r w:rsidRPr="00F4232D">
        <w:rPr>
          <w:color w:val="000000"/>
          <w:spacing w:val="-4"/>
          <w:sz w:val="21"/>
          <w:szCs w:val="21"/>
          <w:vertAlign w:val="subscript"/>
          <w:lang w:val="en-IN"/>
        </w:rPr>
        <w:t xml:space="preserve"> </w:t>
      </w:r>
      <w:r w:rsidRPr="00F4232D">
        <w:rPr>
          <w:color w:val="000000"/>
          <w:spacing w:val="-4"/>
          <w:sz w:val="21"/>
          <w:szCs w:val="21"/>
          <w:lang w:val="en-IN"/>
        </w:rPr>
        <w:t>any conditions.</w:t>
      </w:r>
    </w:p>
    <w:p w14:paraId="3AE3CB03" w14:textId="77777777" w:rsidR="003F6B48" w:rsidRPr="00F4232D" w:rsidRDefault="003F6B48" w:rsidP="004907D9">
      <w:pPr>
        <w:pStyle w:val="ctrl-4"/>
        <w:tabs>
          <w:tab w:val="left" w:pos="585"/>
          <w:tab w:val="left" w:pos="1107"/>
        </w:tabs>
        <w:suppressAutoHyphens/>
        <w:ind w:left="1080" w:hanging="1080"/>
        <w:jc w:val="both"/>
        <w:rPr>
          <w:color w:val="000000"/>
          <w:sz w:val="21"/>
          <w:szCs w:val="21"/>
          <w:lang w:val="en-IN"/>
        </w:rPr>
      </w:pPr>
      <w:r w:rsidRPr="00F4232D">
        <w:rPr>
          <w:color w:val="000000"/>
          <w:sz w:val="21"/>
          <w:szCs w:val="21"/>
          <w:lang w:val="en-IN"/>
        </w:rPr>
        <w:tab/>
        <w:t>(D)</w:t>
      </w:r>
      <w:r w:rsidRPr="00F4232D">
        <w:rPr>
          <w:color w:val="000000"/>
          <w:sz w:val="21"/>
          <w:szCs w:val="21"/>
          <w:lang w:val="en-IN"/>
        </w:rPr>
        <w:tab/>
        <w:t>They must be placed in different orders.</w:t>
      </w:r>
    </w:p>
    <w:p w14:paraId="4FF011D9" w14:textId="77777777" w:rsidR="003F6B48" w:rsidRPr="00F4232D" w:rsidRDefault="003F6B48" w:rsidP="004907D9">
      <w:pPr>
        <w:pStyle w:val="ctrl-4"/>
        <w:tabs>
          <w:tab w:val="clear" w:pos="547"/>
          <w:tab w:val="clear" w:pos="1080"/>
          <w:tab w:val="left" w:pos="423"/>
          <w:tab w:val="left" w:pos="963"/>
        </w:tabs>
        <w:suppressAutoHyphens/>
        <w:ind w:left="423" w:hanging="423"/>
        <w:jc w:val="both"/>
        <w:rPr>
          <w:sz w:val="21"/>
          <w:szCs w:val="21"/>
        </w:rPr>
        <w:sectPr w:rsidR="003F6B48" w:rsidRPr="00F4232D" w:rsidSect="00264C20">
          <w:headerReference w:type="first" r:id="rId12"/>
          <w:footerReference w:type="first" r:id="rId13"/>
          <w:type w:val="continuous"/>
          <w:pgSz w:w="11880" w:h="16200" w:code="40"/>
          <w:pgMar w:top="1195" w:right="1080" w:bottom="734" w:left="1080" w:header="720" w:footer="720" w:gutter="0"/>
          <w:pgNumType w:start="12"/>
          <w:cols w:space="432"/>
          <w:titlePg/>
          <w:docGrid w:linePitch="326"/>
        </w:sectPr>
      </w:pPr>
    </w:p>
    <w:p w14:paraId="47E990EA" w14:textId="77777777" w:rsidR="003F6B48" w:rsidRPr="00F4232D" w:rsidRDefault="003F6B48" w:rsidP="00AE025B">
      <w:pPr>
        <w:pStyle w:val="SPACE"/>
        <w:suppressAutoHyphens/>
        <w:ind w:left="0" w:firstLine="0"/>
        <w:sectPr w:rsidR="003F6B48" w:rsidRPr="00F4232D" w:rsidSect="00264C20">
          <w:headerReference w:type="even" r:id="rId14"/>
          <w:headerReference w:type="default" r:id="rId15"/>
          <w:footerReference w:type="even" r:id="rId16"/>
          <w:footerReference w:type="default" r:id="rId17"/>
          <w:headerReference w:type="first" r:id="rId18"/>
          <w:footerReference w:type="first" r:id="rId19"/>
          <w:type w:val="continuous"/>
          <w:pgSz w:w="11880" w:h="16200" w:code="40"/>
          <w:pgMar w:top="1195" w:right="1080" w:bottom="734" w:left="1080" w:header="720" w:footer="720" w:gutter="0"/>
          <w:pgNumType w:start="11"/>
          <w:cols w:sep="1" w:space="720"/>
          <w:titlePg/>
          <w:docGrid w:linePitch="326"/>
        </w:sectPr>
      </w:pPr>
    </w:p>
    <w:tbl>
      <w:tblPr>
        <w:tblW w:w="0" w:type="auto"/>
        <w:tblBorders>
          <w:insideH w:val="single" w:sz="24" w:space="0" w:color="auto"/>
          <w:insideV w:val="single" w:sz="24" w:space="0" w:color="auto"/>
        </w:tblBorders>
        <w:tblLook w:val="04A0" w:firstRow="1" w:lastRow="0" w:firstColumn="1" w:lastColumn="0" w:noHBand="0" w:noVBand="1"/>
      </w:tblPr>
      <w:tblGrid>
        <w:gridCol w:w="567"/>
        <w:gridCol w:w="9261"/>
      </w:tblGrid>
      <w:tr w:rsidR="00AE025B" w:rsidRPr="00F4232D" w14:paraId="487D4427" w14:textId="77777777" w:rsidTr="00AE025B">
        <w:tc>
          <w:tcPr>
            <w:tcW w:w="567" w:type="dxa"/>
            <w:tcBorders>
              <w:right w:val="single" w:sz="24" w:space="0" w:color="FFFFFF"/>
            </w:tcBorders>
            <w:shd w:val="clear" w:color="auto" w:fill="FCDFEB"/>
          </w:tcPr>
          <w:p w14:paraId="66694E1A" w14:textId="77777777" w:rsidR="00AE025B" w:rsidRPr="00F4232D" w:rsidRDefault="00AE025B" w:rsidP="00864B9C">
            <w:pPr>
              <w:pStyle w:val="SPACE"/>
              <w:spacing w:after="60" w:line="240" w:lineRule="auto"/>
              <w:ind w:left="0" w:firstLine="0"/>
            </w:pPr>
            <w:bookmarkStart w:id="2" w:name="_Hlk209869425"/>
            <w:r w:rsidRPr="00F4232D">
              <w:rPr>
                <w:rFonts w:ascii="Cambria" w:hAnsi="Cambria"/>
                <w:b/>
                <w:bCs/>
                <w:color w:val="ED2791"/>
              </w:rPr>
              <w:t>1.2</w:t>
            </w:r>
          </w:p>
        </w:tc>
        <w:tc>
          <w:tcPr>
            <w:tcW w:w="9261" w:type="dxa"/>
            <w:tcBorders>
              <w:top w:val="nil"/>
              <w:left w:val="single" w:sz="24" w:space="0" w:color="FFFFFF"/>
              <w:bottom w:val="nil"/>
            </w:tcBorders>
            <w:shd w:val="clear" w:color="auto" w:fill="F2F2F2"/>
          </w:tcPr>
          <w:p w14:paraId="70E62744" w14:textId="77777777" w:rsidR="00AE025B" w:rsidRPr="00F4232D" w:rsidRDefault="00AE025B" w:rsidP="00864B9C">
            <w:pPr>
              <w:pStyle w:val="SPACE"/>
              <w:spacing w:after="60" w:line="240" w:lineRule="auto"/>
              <w:ind w:left="0" w:firstLine="0"/>
            </w:pPr>
            <w:r w:rsidRPr="00F4232D">
              <w:rPr>
                <w:rFonts w:ascii="Cambria" w:hAnsi="Cambria"/>
                <w:b/>
                <w:bCs/>
                <w:color w:val="ED2791"/>
              </w:rPr>
              <w:t>Taxonomic Categories</w:t>
            </w:r>
          </w:p>
        </w:tc>
      </w:tr>
      <w:bookmarkEnd w:id="2"/>
    </w:tbl>
    <w:p w14:paraId="08AC6E1A" w14:textId="77777777" w:rsidR="00AE025B" w:rsidRPr="00F4232D" w:rsidRDefault="00AE025B" w:rsidP="004907D9">
      <w:pPr>
        <w:pStyle w:val="SPACE"/>
        <w:suppressAutoHyphens/>
      </w:pPr>
    </w:p>
    <w:p w14:paraId="5A089E6E" w14:textId="77777777" w:rsidR="00AE025B" w:rsidRPr="00F4232D" w:rsidRDefault="00AE025B" w:rsidP="004907D9">
      <w:pPr>
        <w:pStyle w:val="SPACE"/>
        <w:suppressAutoHyphens/>
      </w:pPr>
    </w:p>
    <w:p w14:paraId="17B2CAA3" w14:textId="467DC6F3" w:rsidR="003F6B48" w:rsidRPr="00F4232D" w:rsidRDefault="00E95AD8" w:rsidP="004907D9">
      <w:pPr>
        <w:pStyle w:val="ctrl-4"/>
        <w:tabs>
          <w:tab w:val="clear" w:pos="547"/>
          <w:tab w:val="clear" w:pos="1080"/>
          <w:tab w:val="left" w:pos="540"/>
          <w:tab w:val="left" w:pos="963"/>
        </w:tabs>
        <w:suppressAutoHyphens/>
        <w:jc w:val="both"/>
        <w:rPr>
          <w:color w:val="000000"/>
          <w:sz w:val="21"/>
          <w:szCs w:val="21"/>
        </w:rPr>
      </w:pPr>
      <w:r>
        <w:rPr>
          <w:rFonts w:ascii="Times New Roman Bold" w:hAnsi="Times New Roman Bold"/>
          <w:b/>
          <w:color w:val="EC2791"/>
          <w:sz w:val="21"/>
          <w:szCs w:val="21"/>
          <w:lang w:val="en-GB"/>
        </w:rPr>
        <w:t>3</w:t>
      </w:r>
      <w:r w:rsidR="00035C58">
        <w:rPr>
          <w:rFonts w:ascii="Times New Roman Bold" w:hAnsi="Times New Roman Bold"/>
          <w:b/>
          <w:color w:val="EC2791"/>
          <w:sz w:val="21"/>
          <w:szCs w:val="21"/>
          <w:lang w:val="en-GB"/>
        </w:rPr>
        <w:t>1</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Select the correct option to complete the given table.</w:t>
      </w:r>
    </w:p>
    <w:p w14:paraId="41149F8A" w14:textId="2572CACB" w:rsidR="003F6B48" w:rsidRPr="00F4232D" w:rsidRDefault="003F6B48" w:rsidP="004907D9">
      <w:pPr>
        <w:pStyle w:val="SPACE"/>
        <w:suppressAutoHyphens/>
        <w:spacing w:line="80" w:lineRule="exact"/>
      </w:pPr>
      <w:r w:rsidRPr="00F4232D">
        <w:tab/>
      </w:r>
    </w:p>
    <w:tbl>
      <w:tblPr>
        <w:tblW w:w="8917" w:type="dxa"/>
        <w:tblInd w:w="55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ayout w:type="fixed"/>
        <w:tblLook w:val="04A0" w:firstRow="1" w:lastRow="0" w:firstColumn="1" w:lastColumn="0" w:noHBand="0" w:noVBand="1"/>
      </w:tblPr>
      <w:tblGrid>
        <w:gridCol w:w="1051"/>
        <w:gridCol w:w="1649"/>
        <w:gridCol w:w="1350"/>
        <w:gridCol w:w="1584"/>
        <w:gridCol w:w="1008"/>
        <w:gridCol w:w="1296"/>
        <w:gridCol w:w="979"/>
      </w:tblGrid>
      <w:tr w:rsidR="003F6B48" w:rsidRPr="00F4232D" w14:paraId="1BA4C023" w14:textId="77777777" w:rsidTr="00BB4269">
        <w:trPr>
          <w:trHeight w:val="20"/>
        </w:trPr>
        <w:tc>
          <w:tcPr>
            <w:tcW w:w="1051" w:type="dxa"/>
            <w:shd w:val="clear" w:color="auto" w:fill="FEF3F7"/>
            <w:vAlign w:val="center"/>
          </w:tcPr>
          <w:p w14:paraId="4F39402E" w14:textId="77777777" w:rsidR="003F6B48" w:rsidRPr="00F4232D" w:rsidRDefault="003F6B48" w:rsidP="004907D9">
            <w:pPr>
              <w:pStyle w:val="ctrl-4"/>
              <w:tabs>
                <w:tab w:val="clear" w:pos="547"/>
                <w:tab w:val="clear" w:pos="1080"/>
                <w:tab w:val="left" w:pos="423"/>
                <w:tab w:val="left" w:pos="963"/>
              </w:tabs>
              <w:suppressAutoHyphens/>
              <w:ind w:left="-58" w:right="-58"/>
              <w:jc w:val="center"/>
              <w:rPr>
                <w:b/>
                <w:color w:val="000000"/>
                <w:spacing w:val="-4"/>
                <w:sz w:val="21"/>
                <w:szCs w:val="21"/>
              </w:rPr>
            </w:pPr>
            <w:r w:rsidRPr="00F4232D">
              <w:rPr>
                <w:b/>
                <w:color w:val="000000"/>
                <w:spacing w:val="-4"/>
                <w:sz w:val="21"/>
                <w:szCs w:val="21"/>
              </w:rPr>
              <w:t>Common  name</w:t>
            </w:r>
          </w:p>
        </w:tc>
        <w:tc>
          <w:tcPr>
            <w:tcW w:w="1649" w:type="dxa"/>
            <w:shd w:val="clear" w:color="auto" w:fill="FEF3F7"/>
            <w:vAlign w:val="center"/>
          </w:tcPr>
          <w:p w14:paraId="626016C0" w14:textId="77777777" w:rsidR="003F6B48" w:rsidRPr="00F4232D" w:rsidRDefault="003F6B48" w:rsidP="004907D9">
            <w:pPr>
              <w:pStyle w:val="ctrl-4"/>
              <w:tabs>
                <w:tab w:val="clear" w:pos="547"/>
                <w:tab w:val="clear" w:pos="1080"/>
                <w:tab w:val="left" w:pos="423"/>
                <w:tab w:val="left" w:pos="963"/>
              </w:tabs>
              <w:suppressAutoHyphens/>
              <w:ind w:left="-58" w:right="-58"/>
              <w:jc w:val="center"/>
              <w:rPr>
                <w:b/>
                <w:color w:val="000000"/>
                <w:spacing w:val="-4"/>
                <w:sz w:val="21"/>
                <w:szCs w:val="21"/>
              </w:rPr>
            </w:pPr>
            <w:r w:rsidRPr="00F4232D">
              <w:rPr>
                <w:b/>
                <w:color w:val="000000"/>
                <w:spacing w:val="-4"/>
                <w:sz w:val="21"/>
                <w:szCs w:val="21"/>
              </w:rPr>
              <w:t>Biological name</w:t>
            </w:r>
          </w:p>
        </w:tc>
        <w:tc>
          <w:tcPr>
            <w:tcW w:w="1350" w:type="dxa"/>
            <w:shd w:val="clear" w:color="auto" w:fill="FEF3F7"/>
            <w:vAlign w:val="center"/>
          </w:tcPr>
          <w:p w14:paraId="1B55AF20" w14:textId="77777777" w:rsidR="003F6B48" w:rsidRPr="00F4232D" w:rsidRDefault="003F6B48" w:rsidP="004907D9">
            <w:pPr>
              <w:pStyle w:val="ctrl-4"/>
              <w:tabs>
                <w:tab w:val="clear" w:pos="547"/>
                <w:tab w:val="clear" w:pos="1080"/>
                <w:tab w:val="left" w:pos="423"/>
                <w:tab w:val="left" w:pos="963"/>
              </w:tabs>
              <w:suppressAutoHyphens/>
              <w:ind w:left="-58" w:right="-58"/>
              <w:jc w:val="center"/>
              <w:rPr>
                <w:b/>
                <w:color w:val="000000"/>
                <w:spacing w:val="-4"/>
                <w:sz w:val="21"/>
                <w:szCs w:val="21"/>
              </w:rPr>
            </w:pPr>
            <w:r w:rsidRPr="00F4232D">
              <w:rPr>
                <w:b/>
                <w:color w:val="000000"/>
                <w:spacing w:val="-4"/>
                <w:sz w:val="21"/>
                <w:szCs w:val="21"/>
              </w:rPr>
              <w:t>Phylum/</w:t>
            </w:r>
          </w:p>
          <w:p w14:paraId="412C1D44" w14:textId="77777777" w:rsidR="003F6B48" w:rsidRPr="00F4232D" w:rsidRDefault="003F6B48" w:rsidP="004907D9">
            <w:pPr>
              <w:pStyle w:val="ctrl-4"/>
              <w:tabs>
                <w:tab w:val="clear" w:pos="547"/>
                <w:tab w:val="clear" w:pos="1080"/>
                <w:tab w:val="left" w:pos="423"/>
                <w:tab w:val="left" w:pos="963"/>
              </w:tabs>
              <w:suppressAutoHyphens/>
              <w:ind w:left="-58" w:right="-58"/>
              <w:jc w:val="center"/>
              <w:rPr>
                <w:b/>
                <w:color w:val="000000"/>
                <w:spacing w:val="-4"/>
                <w:sz w:val="21"/>
                <w:szCs w:val="21"/>
              </w:rPr>
            </w:pPr>
            <w:r w:rsidRPr="00F4232D">
              <w:rPr>
                <w:b/>
                <w:color w:val="000000"/>
                <w:spacing w:val="-4"/>
                <w:sz w:val="21"/>
                <w:szCs w:val="21"/>
              </w:rPr>
              <w:t>Division</w:t>
            </w:r>
          </w:p>
        </w:tc>
        <w:tc>
          <w:tcPr>
            <w:tcW w:w="1584" w:type="dxa"/>
            <w:shd w:val="clear" w:color="auto" w:fill="FEF3F7"/>
            <w:vAlign w:val="center"/>
          </w:tcPr>
          <w:p w14:paraId="546B8DD9" w14:textId="77777777" w:rsidR="003F6B48" w:rsidRPr="00F4232D" w:rsidRDefault="003F6B48" w:rsidP="004907D9">
            <w:pPr>
              <w:pStyle w:val="ctrl-4"/>
              <w:tabs>
                <w:tab w:val="clear" w:pos="547"/>
                <w:tab w:val="clear" w:pos="1080"/>
                <w:tab w:val="left" w:pos="423"/>
                <w:tab w:val="left" w:pos="963"/>
              </w:tabs>
              <w:suppressAutoHyphens/>
              <w:ind w:left="-58" w:right="-58"/>
              <w:jc w:val="center"/>
              <w:rPr>
                <w:b/>
                <w:color w:val="000000"/>
                <w:spacing w:val="-4"/>
                <w:sz w:val="21"/>
                <w:szCs w:val="21"/>
              </w:rPr>
            </w:pPr>
            <w:r w:rsidRPr="00F4232D">
              <w:rPr>
                <w:b/>
                <w:color w:val="000000"/>
                <w:spacing w:val="-4"/>
                <w:sz w:val="21"/>
                <w:szCs w:val="21"/>
              </w:rPr>
              <w:t>Class</w:t>
            </w:r>
          </w:p>
        </w:tc>
        <w:tc>
          <w:tcPr>
            <w:tcW w:w="1008" w:type="dxa"/>
            <w:shd w:val="clear" w:color="auto" w:fill="FEF3F7"/>
            <w:vAlign w:val="center"/>
          </w:tcPr>
          <w:p w14:paraId="3D2D96FF" w14:textId="77777777" w:rsidR="003F6B48" w:rsidRPr="00F4232D" w:rsidRDefault="003F6B48" w:rsidP="004907D9">
            <w:pPr>
              <w:pStyle w:val="ctrl-4"/>
              <w:tabs>
                <w:tab w:val="clear" w:pos="547"/>
                <w:tab w:val="clear" w:pos="1080"/>
                <w:tab w:val="left" w:pos="423"/>
                <w:tab w:val="left" w:pos="963"/>
              </w:tabs>
              <w:suppressAutoHyphens/>
              <w:ind w:left="-58" w:right="-58"/>
              <w:jc w:val="center"/>
              <w:rPr>
                <w:b/>
                <w:color w:val="000000"/>
                <w:spacing w:val="-4"/>
                <w:sz w:val="21"/>
                <w:szCs w:val="21"/>
              </w:rPr>
            </w:pPr>
            <w:r w:rsidRPr="00F4232D">
              <w:rPr>
                <w:b/>
                <w:color w:val="000000"/>
                <w:spacing w:val="-4"/>
                <w:sz w:val="21"/>
                <w:szCs w:val="21"/>
              </w:rPr>
              <w:t>Order</w:t>
            </w:r>
          </w:p>
        </w:tc>
        <w:tc>
          <w:tcPr>
            <w:tcW w:w="1296" w:type="dxa"/>
            <w:shd w:val="clear" w:color="auto" w:fill="FEF3F7"/>
            <w:vAlign w:val="center"/>
          </w:tcPr>
          <w:p w14:paraId="19069453" w14:textId="77777777" w:rsidR="003F6B48" w:rsidRPr="00F4232D" w:rsidRDefault="003F6B48" w:rsidP="004907D9">
            <w:pPr>
              <w:pStyle w:val="ctrl-4"/>
              <w:tabs>
                <w:tab w:val="clear" w:pos="547"/>
                <w:tab w:val="clear" w:pos="1080"/>
                <w:tab w:val="left" w:pos="423"/>
                <w:tab w:val="left" w:pos="963"/>
              </w:tabs>
              <w:suppressAutoHyphens/>
              <w:ind w:left="-58" w:right="-58"/>
              <w:jc w:val="center"/>
              <w:rPr>
                <w:b/>
                <w:color w:val="000000"/>
                <w:spacing w:val="-4"/>
                <w:sz w:val="21"/>
                <w:szCs w:val="21"/>
              </w:rPr>
            </w:pPr>
            <w:r w:rsidRPr="00F4232D">
              <w:rPr>
                <w:b/>
                <w:color w:val="000000"/>
                <w:spacing w:val="-4"/>
                <w:sz w:val="21"/>
                <w:szCs w:val="21"/>
              </w:rPr>
              <w:t>Family</w:t>
            </w:r>
          </w:p>
        </w:tc>
        <w:tc>
          <w:tcPr>
            <w:tcW w:w="979" w:type="dxa"/>
            <w:shd w:val="clear" w:color="auto" w:fill="FEF3F7"/>
            <w:vAlign w:val="center"/>
          </w:tcPr>
          <w:p w14:paraId="2C74E5E8" w14:textId="77777777" w:rsidR="003F6B48" w:rsidRPr="00F4232D" w:rsidRDefault="003F6B48" w:rsidP="004907D9">
            <w:pPr>
              <w:pStyle w:val="ctrl-4"/>
              <w:tabs>
                <w:tab w:val="clear" w:pos="547"/>
                <w:tab w:val="clear" w:pos="1080"/>
                <w:tab w:val="left" w:pos="423"/>
                <w:tab w:val="left" w:pos="963"/>
              </w:tabs>
              <w:suppressAutoHyphens/>
              <w:ind w:left="-58" w:right="-58"/>
              <w:jc w:val="center"/>
              <w:rPr>
                <w:b/>
                <w:color w:val="000000"/>
                <w:spacing w:val="-4"/>
                <w:sz w:val="21"/>
                <w:szCs w:val="21"/>
              </w:rPr>
            </w:pPr>
            <w:r w:rsidRPr="00F4232D">
              <w:rPr>
                <w:b/>
                <w:color w:val="000000"/>
                <w:spacing w:val="-4"/>
                <w:sz w:val="21"/>
                <w:szCs w:val="21"/>
              </w:rPr>
              <w:t>Genus</w:t>
            </w:r>
          </w:p>
        </w:tc>
      </w:tr>
      <w:tr w:rsidR="003F6B48" w:rsidRPr="00F4232D" w14:paraId="19A6A75B" w14:textId="77777777" w:rsidTr="00BB4269">
        <w:trPr>
          <w:trHeight w:val="20"/>
        </w:trPr>
        <w:tc>
          <w:tcPr>
            <w:tcW w:w="1051" w:type="dxa"/>
            <w:vAlign w:val="center"/>
          </w:tcPr>
          <w:p w14:paraId="1A6BC3CD"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Man</w:t>
            </w:r>
          </w:p>
        </w:tc>
        <w:tc>
          <w:tcPr>
            <w:tcW w:w="1649" w:type="dxa"/>
            <w:vAlign w:val="center"/>
          </w:tcPr>
          <w:p w14:paraId="33435515"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i/>
                <w:color w:val="000000"/>
                <w:spacing w:val="-4"/>
                <w:sz w:val="21"/>
                <w:szCs w:val="21"/>
              </w:rPr>
              <w:t>Homo</w:t>
            </w:r>
            <w:r w:rsidRPr="00F4232D">
              <w:rPr>
                <w:color w:val="000000"/>
                <w:spacing w:val="-4"/>
                <w:sz w:val="21"/>
                <w:szCs w:val="21"/>
              </w:rPr>
              <w:t xml:space="preserve"> </w:t>
            </w:r>
            <w:r w:rsidRPr="00F4232D">
              <w:rPr>
                <w:i/>
                <w:color w:val="000000"/>
                <w:spacing w:val="-4"/>
                <w:sz w:val="21"/>
                <w:szCs w:val="21"/>
              </w:rPr>
              <w:t>sapiens</w:t>
            </w:r>
          </w:p>
        </w:tc>
        <w:tc>
          <w:tcPr>
            <w:tcW w:w="1350" w:type="dxa"/>
            <w:vAlign w:val="center"/>
          </w:tcPr>
          <w:p w14:paraId="3923D6A7"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Chordata</w:t>
            </w:r>
          </w:p>
        </w:tc>
        <w:tc>
          <w:tcPr>
            <w:tcW w:w="1584" w:type="dxa"/>
            <w:vAlign w:val="center"/>
          </w:tcPr>
          <w:p w14:paraId="2EEE9E35"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Mammalia</w:t>
            </w:r>
          </w:p>
        </w:tc>
        <w:tc>
          <w:tcPr>
            <w:tcW w:w="1008" w:type="dxa"/>
            <w:vAlign w:val="center"/>
          </w:tcPr>
          <w:p w14:paraId="1338336B"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Primata</w:t>
            </w:r>
          </w:p>
        </w:tc>
        <w:tc>
          <w:tcPr>
            <w:tcW w:w="1296" w:type="dxa"/>
            <w:vAlign w:val="center"/>
          </w:tcPr>
          <w:p w14:paraId="6E195361"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(i)</w:t>
            </w:r>
          </w:p>
        </w:tc>
        <w:tc>
          <w:tcPr>
            <w:tcW w:w="979" w:type="dxa"/>
            <w:vAlign w:val="center"/>
          </w:tcPr>
          <w:p w14:paraId="5CA0A354"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i/>
                <w:color w:val="000000"/>
                <w:spacing w:val="-4"/>
                <w:sz w:val="21"/>
                <w:szCs w:val="21"/>
              </w:rPr>
              <w:t>Homo</w:t>
            </w:r>
          </w:p>
        </w:tc>
      </w:tr>
      <w:tr w:rsidR="003F6B48" w:rsidRPr="00F4232D" w14:paraId="60B1CCA7" w14:textId="77777777" w:rsidTr="00BB4269">
        <w:trPr>
          <w:trHeight w:val="20"/>
        </w:trPr>
        <w:tc>
          <w:tcPr>
            <w:tcW w:w="1051" w:type="dxa"/>
            <w:vAlign w:val="center"/>
          </w:tcPr>
          <w:p w14:paraId="296F1FBB"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Housefly</w:t>
            </w:r>
          </w:p>
        </w:tc>
        <w:tc>
          <w:tcPr>
            <w:tcW w:w="1649" w:type="dxa"/>
            <w:vAlign w:val="center"/>
          </w:tcPr>
          <w:p w14:paraId="27212253" w14:textId="77777777" w:rsidR="003F6B48" w:rsidRPr="00F4232D" w:rsidRDefault="003F6B48" w:rsidP="004907D9">
            <w:pPr>
              <w:pStyle w:val="ctrl-4"/>
              <w:tabs>
                <w:tab w:val="clear" w:pos="547"/>
                <w:tab w:val="clear" w:pos="1080"/>
                <w:tab w:val="left" w:pos="423"/>
                <w:tab w:val="left" w:pos="963"/>
              </w:tabs>
              <w:suppressAutoHyphens/>
              <w:ind w:left="-58" w:right="-58"/>
              <w:rPr>
                <w:i/>
                <w:color w:val="000000"/>
                <w:spacing w:val="-4"/>
                <w:sz w:val="21"/>
                <w:szCs w:val="21"/>
              </w:rPr>
            </w:pPr>
            <w:r w:rsidRPr="00F4232D">
              <w:rPr>
                <w:i/>
                <w:color w:val="000000"/>
                <w:spacing w:val="-4"/>
                <w:sz w:val="21"/>
                <w:szCs w:val="21"/>
              </w:rPr>
              <w:t>Musca domestica</w:t>
            </w:r>
          </w:p>
        </w:tc>
        <w:tc>
          <w:tcPr>
            <w:tcW w:w="1350" w:type="dxa"/>
            <w:vAlign w:val="center"/>
          </w:tcPr>
          <w:p w14:paraId="3D2E9861"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Arthropoda</w:t>
            </w:r>
          </w:p>
        </w:tc>
        <w:tc>
          <w:tcPr>
            <w:tcW w:w="1584" w:type="dxa"/>
            <w:vAlign w:val="center"/>
          </w:tcPr>
          <w:p w14:paraId="3F988CFE"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Insecta</w:t>
            </w:r>
          </w:p>
        </w:tc>
        <w:tc>
          <w:tcPr>
            <w:tcW w:w="1008" w:type="dxa"/>
            <w:vAlign w:val="center"/>
          </w:tcPr>
          <w:p w14:paraId="5A65B840"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(ii)</w:t>
            </w:r>
          </w:p>
        </w:tc>
        <w:tc>
          <w:tcPr>
            <w:tcW w:w="1296" w:type="dxa"/>
            <w:vAlign w:val="center"/>
          </w:tcPr>
          <w:p w14:paraId="0B5A5023"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Muscidae</w:t>
            </w:r>
          </w:p>
        </w:tc>
        <w:tc>
          <w:tcPr>
            <w:tcW w:w="979" w:type="dxa"/>
            <w:vAlign w:val="center"/>
          </w:tcPr>
          <w:p w14:paraId="22C0FCDF" w14:textId="77777777" w:rsidR="003F6B48" w:rsidRPr="00F4232D" w:rsidRDefault="003F6B48" w:rsidP="004907D9">
            <w:pPr>
              <w:pStyle w:val="ctrl-4"/>
              <w:tabs>
                <w:tab w:val="clear" w:pos="547"/>
                <w:tab w:val="clear" w:pos="1080"/>
                <w:tab w:val="left" w:pos="423"/>
                <w:tab w:val="left" w:pos="963"/>
              </w:tabs>
              <w:suppressAutoHyphens/>
              <w:ind w:left="-58" w:right="-58"/>
              <w:rPr>
                <w:i/>
                <w:color w:val="000000"/>
                <w:spacing w:val="-4"/>
                <w:sz w:val="21"/>
                <w:szCs w:val="21"/>
              </w:rPr>
            </w:pPr>
            <w:r w:rsidRPr="00F4232D">
              <w:rPr>
                <w:i/>
                <w:color w:val="000000"/>
                <w:spacing w:val="-4"/>
                <w:sz w:val="21"/>
                <w:szCs w:val="21"/>
              </w:rPr>
              <w:t>Musca</w:t>
            </w:r>
          </w:p>
        </w:tc>
      </w:tr>
      <w:tr w:rsidR="003F6B48" w:rsidRPr="00F4232D" w14:paraId="7391A8B7" w14:textId="77777777" w:rsidTr="00BB4269">
        <w:trPr>
          <w:trHeight w:val="20"/>
        </w:trPr>
        <w:tc>
          <w:tcPr>
            <w:tcW w:w="1051" w:type="dxa"/>
            <w:vAlign w:val="center"/>
          </w:tcPr>
          <w:p w14:paraId="2005141D"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Mango</w:t>
            </w:r>
          </w:p>
        </w:tc>
        <w:tc>
          <w:tcPr>
            <w:tcW w:w="1649" w:type="dxa"/>
            <w:vAlign w:val="center"/>
          </w:tcPr>
          <w:p w14:paraId="7DE15028"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i/>
                <w:color w:val="000000"/>
                <w:spacing w:val="-4"/>
                <w:sz w:val="21"/>
                <w:szCs w:val="21"/>
              </w:rPr>
              <w:t>Mangifera</w:t>
            </w:r>
            <w:r w:rsidRPr="00F4232D">
              <w:rPr>
                <w:color w:val="000000"/>
                <w:spacing w:val="-4"/>
                <w:sz w:val="21"/>
                <w:szCs w:val="21"/>
              </w:rPr>
              <w:t xml:space="preserve"> </w:t>
            </w:r>
            <w:r w:rsidRPr="00F4232D">
              <w:rPr>
                <w:i/>
                <w:color w:val="000000"/>
                <w:spacing w:val="-4"/>
                <w:sz w:val="21"/>
                <w:szCs w:val="21"/>
              </w:rPr>
              <w:t>indica</w:t>
            </w:r>
          </w:p>
        </w:tc>
        <w:tc>
          <w:tcPr>
            <w:tcW w:w="1350" w:type="dxa"/>
            <w:vAlign w:val="center"/>
          </w:tcPr>
          <w:p w14:paraId="47CD1481"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Angiospermae</w:t>
            </w:r>
          </w:p>
        </w:tc>
        <w:tc>
          <w:tcPr>
            <w:tcW w:w="1584" w:type="dxa"/>
            <w:vAlign w:val="center"/>
          </w:tcPr>
          <w:p w14:paraId="21986A03"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(iii)</w:t>
            </w:r>
          </w:p>
        </w:tc>
        <w:tc>
          <w:tcPr>
            <w:tcW w:w="1008" w:type="dxa"/>
            <w:vAlign w:val="center"/>
          </w:tcPr>
          <w:p w14:paraId="6F27C410"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Sapindales</w:t>
            </w:r>
          </w:p>
        </w:tc>
        <w:tc>
          <w:tcPr>
            <w:tcW w:w="1296" w:type="dxa"/>
            <w:vAlign w:val="center"/>
          </w:tcPr>
          <w:p w14:paraId="639984E2"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Anacardiaceae</w:t>
            </w:r>
          </w:p>
        </w:tc>
        <w:tc>
          <w:tcPr>
            <w:tcW w:w="979" w:type="dxa"/>
            <w:vAlign w:val="center"/>
          </w:tcPr>
          <w:p w14:paraId="138BC1AC" w14:textId="77777777" w:rsidR="003F6B48" w:rsidRPr="00F4232D" w:rsidRDefault="003F6B48" w:rsidP="004907D9">
            <w:pPr>
              <w:pStyle w:val="ctrl-4"/>
              <w:tabs>
                <w:tab w:val="clear" w:pos="547"/>
                <w:tab w:val="clear" w:pos="1080"/>
                <w:tab w:val="left" w:pos="423"/>
                <w:tab w:val="left" w:pos="963"/>
              </w:tabs>
              <w:suppressAutoHyphens/>
              <w:ind w:left="-58" w:right="-58"/>
              <w:rPr>
                <w:i/>
                <w:color w:val="000000"/>
                <w:spacing w:val="-4"/>
                <w:sz w:val="21"/>
                <w:szCs w:val="21"/>
              </w:rPr>
            </w:pPr>
            <w:r w:rsidRPr="00F4232D">
              <w:rPr>
                <w:i/>
                <w:color w:val="000000"/>
                <w:spacing w:val="-4"/>
                <w:sz w:val="21"/>
                <w:szCs w:val="21"/>
              </w:rPr>
              <w:t>Mangifera</w:t>
            </w:r>
          </w:p>
        </w:tc>
      </w:tr>
      <w:tr w:rsidR="003F6B48" w:rsidRPr="00F4232D" w14:paraId="4295C360" w14:textId="77777777" w:rsidTr="00BB4269">
        <w:trPr>
          <w:trHeight w:val="20"/>
        </w:trPr>
        <w:tc>
          <w:tcPr>
            <w:tcW w:w="1051" w:type="dxa"/>
            <w:vAlign w:val="center"/>
          </w:tcPr>
          <w:p w14:paraId="36026E64"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Wheat</w:t>
            </w:r>
          </w:p>
        </w:tc>
        <w:tc>
          <w:tcPr>
            <w:tcW w:w="1649" w:type="dxa"/>
            <w:vAlign w:val="center"/>
          </w:tcPr>
          <w:p w14:paraId="1651BA30"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i/>
                <w:color w:val="000000"/>
                <w:spacing w:val="-4"/>
                <w:sz w:val="21"/>
                <w:szCs w:val="21"/>
              </w:rPr>
              <w:t>Triticum</w:t>
            </w:r>
            <w:r w:rsidRPr="00F4232D">
              <w:rPr>
                <w:color w:val="000000"/>
                <w:spacing w:val="-4"/>
                <w:sz w:val="21"/>
                <w:szCs w:val="21"/>
              </w:rPr>
              <w:t xml:space="preserve"> </w:t>
            </w:r>
            <w:r w:rsidRPr="00F4232D">
              <w:rPr>
                <w:i/>
                <w:color w:val="000000"/>
                <w:spacing w:val="-4"/>
                <w:sz w:val="21"/>
                <w:szCs w:val="21"/>
              </w:rPr>
              <w:t>aestivum</w:t>
            </w:r>
          </w:p>
        </w:tc>
        <w:tc>
          <w:tcPr>
            <w:tcW w:w="1350" w:type="dxa"/>
            <w:vAlign w:val="center"/>
          </w:tcPr>
          <w:p w14:paraId="58607E54"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(iv)</w:t>
            </w:r>
          </w:p>
        </w:tc>
        <w:tc>
          <w:tcPr>
            <w:tcW w:w="1584" w:type="dxa"/>
            <w:vAlign w:val="center"/>
          </w:tcPr>
          <w:p w14:paraId="08DB53E1"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Monocotyledonae</w:t>
            </w:r>
          </w:p>
        </w:tc>
        <w:tc>
          <w:tcPr>
            <w:tcW w:w="1008" w:type="dxa"/>
            <w:vAlign w:val="center"/>
          </w:tcPr>
          <w:p w14:paraId="612D9FC6"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Poales</w:t>
            </w:r>
          </w:p>
        </w:tc>
        <w:tc>
          <w:tcPr>
            <w:tcW w:w="1296" w:type="dxa"/>
            <w:vAlign w:val="center"/>
          </w:tcPr>
          <w:p w14:paraId="2E57623F" w14:textId="77777777" w:rsidR="003F6B48" w:rsidRPr="00F4232D" w:rsidRDefault="003F6B48" w:rsidP="004907D9">
            <w:pPr>
              <w:pStyle w:val="ctrl-4"/>
              <w:tabs>
                <w:tab w:val="clear" w:pos="547"/>
                <w:tab w:val="clear" w:pos="1080"/>
                <w:tab w:val="left" w:pos="423"/>
                <w:tab w:val="left" w:pos="963"/>
              </w:tabs>
              <w:suppressAutoHyphens/>
              <w:ind w:left="-58" w:right="-58"/>
              <w:rPr>
                <w:color w:val="000000"/>
                <w:spacing w:val="-4"/>
                <w:sz w:val="21"/>
                <w:szCs w:val="21"/>
              </w:rPr>
            </w:pPr>
            <w:r w:rsidRPr="00F4232D">
              <w:rPr>
                <w:color w:val="000000"/>
                <w:spacing w:val="-4"/>
                <w:sz w:val="21"/>
                <w:szCs w:val="21"/>
              </w:rPr>
              <w:t>Poaceae</w:t>
            </w:r>
          </w:p>
        </w:tc>
        <w:tc>
          <w:tcPr>
            <w:tcW w:w="979" w:type="dxa"/>
            <w:vAlign w:val="center"/>
          </w:tcPr>
          <w:p w14:paraId="6960D344" w14:textId="77777777" w:rsidR="003F6B48" w:rsidRPr="00F4232D" w:rsidRDefault="003F6B48" w:rsidP="004907D9">
            <w:pPr>
              <w:pStyle w:val="ctrl-4"/>
              <w:tabs>
                <w:tab w:val="clear" w:pos="547"/>
                <w:tab w:val="clear" w:pos="1080"/>
                <w:tab w:val="left" w:pos="423"/>
                <w:tab w:val="left" w:pos="963"/>
              </w:tabs>
              <w:suppressAutoHyphens/>
              <w:ind w:left="-58" w:right="-58"/>
              <w:rPr>
                <w:i/>
                <w:color w:val="000000"/>
                <w:spacing w:val="-4"/>
                <w:sz w:val="21"/>
                <w:szCs w:val="21"/>
              </w:rPr>
            </w:pPr>
            <w:r w:rsidRPr="00F4232D">
              <w:rPr>
                <w:i/>
                <w:color w:val="000000"/>
                <w:spacing w:val="-4"/>
                <w:sz w:val="21"/>
                <w:szCs w:val="21"/>
              </w:rPr>
              <w:t>Triticum</w:t>
            </w:r>
          </w:p>
        </w:tc>
      </w:tr>
    </w:tbl>
    <w:p w14:paraId="06751464" w14:textId="77777777" w:rsidR="003F6B48" w:rsidRPr="00F4232D" w:rsidRDefault="003F6B48" w:rsidP="004907D9">
      <w:pPr>
        <w:pStyle w:val="SPACE"/>
        <w:suppressAutoHyphens/>
        <w:spacing w:line="100" w:lineRule="exact"/>
      </w:pPr>
    </w:p>
    <w:p w14:paraId="06161EAA" w14:textId="6920FEE6" w:rsidR="00282DC0" w:rsidRDefault="00282DC0" w:rsidP="00282DC0">
      <w:pPr>
        <w:pStyle w:val="ctrl-4"/>
        <w:tabs>
          <w:tab w:val="clear" w:pos="547"/>
          <w:tab w:val="clear" w:pos="1080"/>
          <w:tab w:val="left" w:pos="540"/>
          <w:tab w:val="left" w:pos="1098"/>
        </w:tabs>
        <w:suppressAutoHyphens/>
        <w:jc w:val="both"/>
        <w:rPr>
          <w:color w:val="000000"/>
          <w:sz w:val="21"/>
          <w:szCs w:val="21"/>
        </w:rPr>
      </w:pPr>
      <w:r w:rsidRPr="00F4232D">
        <w:rPr>
          <w:color w:val="000000"/>
          <w:sz w:val="21"/>
          <w:szCs w:val="21"/>
        </w:rPr>
        <w:tab/>
        <w:t>(A)</w:t>
      </w:r>
      <w:r w:rsidRPr="00F4232D">
        <w:rPr>
          <w:color w:val="000000"/>
          <w:sz w:val="21"/>
          <w:szCs w:val="21"/>
        </w:rPr>
        <w:tab/>
      </w:r>
      <w:r w:rsidRPr="00B609FC">
        <w:rPr>
          <w:b/>
          <w:bCs/>
          <w:color w:val="000000"/>
          <w:sz w:val="21"/>
          <w:szCs w:val="21"/>
        </w:rPr>
        <w:t>i.</w:t>
      </w:r>
      <w:r>
        <w:rPr>
          <w:color w:val="000000"/>
          <w:sz w:val="21"/>
          <w:szCs w:val="21"/>
        </w:rPr>
        <w:t xml:space="preserve"> - </w:t>
      </w:r>
      <w:r w:rsidR="00B609FC" w:rsidRPr="00F4232D">
        <w:rPr>
          <w:color w:val="000000"/>
          <w:sz w:val="21"/>
          <w:szCs w:val="21"/>
        </w:rPr>
        <w:t>Hominidae</w:t>
      </w:r>
      <w:r>
        <w:rPr>
          <w:color w:val="000000"/>
          <w:sz w:val="21"/>
          <w:szCs w:val="21"/>
        </w:rPr>
        <w:t xml:space="preserve">, </w:t>
      </w:r>
      <w:r w:rsidRPr="00B609FC">
        <w:rPr>
          <w:b/>
          <w:bCs/>
          <w:color w:val="000000"/>
          <w:sz w:val="21"/>
          <w:szCs w:val="21"/>
        </w:rPr>
        <w:t>ii.</w:t>
      </w:r>
      <w:r>
        <w:rPr>
          <w:color w:val="000000"/>
          <w:sz w:val="21"/>
          <w:szCs w:val="21"/>
        </w:rPr>
        <w:t xml:space="preserve"> - </w:t>
      </w:r>
      <w:r w:rsidR="00B609FC" w:rsidRPr="00F4232D">
        <w:rPr>
          <w:color w:val="000000"/>
          <w:sz w:val="21"/>
          <w:szCs w:val="21"/>
        </w:rPr>
        <w:t>Diptera</w:t>
      </w:r>
      <w:r>
        <w:rPr>
          <w:color w:val="000000"/>
          <w:sz w:val="21"/>
          <w:szCs w:val="21"/>
        </w:rPr>
        <w:t xml:space="preserve">, </w:t>
      </w:r>
      <w:r w:rsidRPr="00B609FC">
        <w:rPr>
          <w:b/>
          <w:bCs/>
          <w:color w:val="000000"/>
          <w:sz w:val="21"/>
          <w:szCs w:val="21"/>
        </w:rPr>
        <w:t>iii.</w:t>
      </w:r>
      <w:r>
        <w:rPr>
          <w:color w:val="000000"/>
          <w:sz w:val="21"/>
          <w:szCs w:val="21"/>
        </w:rPr>
        <w:t xml:space="preserve"> - </w:t>
      </w:r>
      <w:r w:rsidR="00B609FC" w:rsidRPr="00F4232D">
        <w:rPr>
          <w:color w:val="000000"/>
          <w:sz w:val="21"/>
          <w:szCs w:val="21"/>
        </w:rPr>
        <w:t>Dicotyledonae</w:t>
      </w:r>
      <w:r>
        <w:rPr>
          <w:color w:val="000000"/>
          <w:sz w:val="21"/>
          <w:szCs w:val="21"/>
        </w:rPr>
        <w:t xml:space="preserve">, </w:t>
      </w:r>
      <w:r w:rsidRPr="00B609FC">
        <w:rPr>
          <w:b/>
          <w:bCs/>
          <w:color w:val="000000"/>
          <w:sz w:val="21"/>
          <w:szCs w:val="21"/>
        </w:rPr>
        <w:t>iv</w:t>
      </w:r>
      <w:r w:rsidR="00B609FC" w:rsidRPr="00B609FC">
        <w:rPr>
          <w:b/>
          <w:bCs/>
          <w:color w:val="000000"/>
          <w:sz w:val="21"/>
          <w:szCs w:val="21"/>
        </w:rPr>
        <w:t>.</w:t>
      </w:r>
      <w:r>
        <w:rPr>
          <w:color w:val="000000"/>
          <w:sz w:val="21"/>
          <w:szCs w:val="21"/>
        </w:rPr>
        <w:t xml:space="preserve"> - </w:t>
      </w:r>
      <w:r w:rsidR="00B609FC" w:rsidRPr="00F4232D">
        <w:rPr>
          <w:color w:val="000000"/>
          <w:sz w:val="21"/>
          <w:szCs w:val="21"/>
        </w:rPr>
        <w:t>Angiospermae</w:t>
      </w:r>
    </w:p>
    <w:p w14:paraId="4C7F91F1" w14:textId="31DFA076" w:rsidR="00282DC0" w:rsidRDefault="00282DC0" w:rsidP="00282DC0">
      <w:pPr>
        <w:pStyle w:val="ctrl-4"/>
        <w:tabs>
          <w:tab w:val="clear" w:pos="547"/>
          <w:tab w:val="clear" w:pos="1080"/>
          <w:tab w:val="left" w:pos="540"/>
          <w:tab w:val="left" w:pos="1098"/>
        </w:tabs>
        <w:suppressAutoHyphens/>
        <w:jc w:val="both"/>
        <w:rPr>
          <w:color w:val="000000"/>
          <w:sz w:val="21"/>
          <w:szCs w:val="21"/>
        </w:rPr>
      </w:pPr>
      <w:r w:rsidRPr="00282DC0">
        <w:rPr>
          <w:color w:val="000000"/>
          <w:sz w:val="21"/>
          <w:szCs w:val="21"/>
        </w:rPr>
        <w:tab/>
      </w:r>
      <w:r w:rsidRPr="00F4232D">
        <w:rPr>
          <w:color w:val="000000"/>
          <w:sz w:val="21"/>
          <w:szCs w:val="21"/>
        </w:rPr>
        <w:t>(B)</w:t>
      </w:r>
      <w:r w:rsidRPr="00F4232D">
        <w:rPr>
          <w:color w:val="000000"/>
          <w:sz w:val="21"/>
          <w:szCs w:val="21"/>
        </w:rPr>
        <w:tab/>
      </w:r>
      <w:r w:rsidRPr="00B609FC">
        <w:rPr>
          <w:b/>
          <w:bCs/>
          <w:color w:val="000000"/>
          <w:sz w:val="21"/>
          <w:szCs w:val="21"/>
        </w:rPr>
        <w:t>i.</w:t>
      </w:r>
      <w:r>
        <w:rPr>
          <w:color w:val="000000"/>
          <w:sz w:val="21"/>
          <w:szCs w:val="21"/>
        </w:rPr>
        <w:t xml:space="preserve"> - </w:t>
      </w:r>
      <w:r w:rsidR="00B609FC" w:rsidRPr="00F4232D">
        <w:rPr>
          <w:color w:val="000000"/>
          <w:sz w:val="21"/>
          <w:szCs w:val="21"/>
        </w:rPr>
        <w:t>Hominidae</w:t>
      </w:r>
      <w:r>
        <w:rPr>
          <w:color w:val="000000"/>
          <w:sz w:val="21"/>
          <w:szCs w:val="21"/>
        </w:rPr>
        <w:t xml:space="preserve">, </w:t>
      </w:r>
      <w:r w:rsidRPr="00B609FC">
        <w:rPr>
          <w:b/>
          <w:bCs/>
          <w:color w:val="000000"/>
          <w:sz w:val="21"/>
          <w:szCs w:val="21"/>
        </w:rPr>
        <w:t>ii.</w:t>
      </w:r>
      <w:r>
        <w:rPr>
          <w:color w:val="000000"/>
          <w:sz w:val="21"/>
          <w:szCs w:val="21"/>
        </w:rPr>
        <w:t xml:space="preserve"> - </w:t>
      </w:r>
      <w:r w:rsidR="00B609FC" w:rsidRPr="00F4232D">
        <w:rPr>
          <w:color w:val="000000"/>
          <w:sz w:val="21"/>
          <w:szCs w:val="21"/>
        </w:rPr>
        <w:t>Dicotyledonae</w:t>
      </w:r>
      <w:r>
        <w:rPr>
          <w:color w:val="000000"/>
          <w:sz w:val="21"/>
          <w:szCs w:val="21"/>
        </w:rPr>
        <w:t xml:space="preserve">, </w:t>
      </w:r>
      <w:r w:rsidRPr="00B609FC">
        <w:rPr>
          <w:b/>
          <w:bCs/>
          <w:color w:val="000000"/>
          <w:sz w:val="21"/>
          <w:szCs w:val="21"/>
        </w:rPr>
        <w:t>iii.</w:t>
      </w:r>
      <w:r>
        <w:rPr>
          <w:color w:val="000000"/>
          <w:sz w:val="21"/>
          <w:szCs w:val="21"/>
        </w:rPr>
        <w:t xml:space="preserve"> - </w:t>
      </w:r>
      <w:r w:rsidR="00B609FC" w:rsidRPr="00F4232D">
        <w:rPr>
          <w:color w:val="000000"/>
          <w:sz w:val="21"/>
          <w:szCs w:val="21"/>
        </w:rPr>
        <w:t>Diptera</w:t>
      </w:r>
      <w:r>
        <w:rPr>
          <w:color w:val="000000"/>
          <w:sz w:val="21"/>
          <w:szCs w:val="21"/>
        </w:rPr>
        <w:t xml:space="preserve">, </w:t>
      </w:r>
      <w:r w:rsidRPr="00B609FC">
        <w:rPr>
          <w:b/>
          <w:bCs/>
          <w:color w:val="000000"/>
          <w:sz w:val="21"/>
          <w:szCs w:val="21"/>
        </w:rPr>
        <w:t>iv</w:t>
      </w:r>
      <w:r w:rsidR="00B609FC" w:rsidRPr="00B609FC">
        <w:rPr>
          <w:b/>
          <w:bCs/>
          <w:color w:val="000000"/>
          <w:sz w:val="21"/>
          <w:szCs w:val="21"/>
        </w:rPr>
        <w:t>.</w:t>
      </w:r>
      <w:r>
        <w:rPr>
          <w:color w:val="000000"/>
          <w:sz w:val="21"/>
          <w:szCs w:val="21"/>
        </w:rPr>
        <w:t xml:space="preserve"> - </w:t>
      </w:r>
      <w:r w:rsidR="00B609FC" w:rsidRPr="00F4232D">
        <w:rPr>
          <w:color w:val="000000"/>
          <w:sz w:val="21"/>
          <w:szCs w:val="21"/>
        </w:rPr>
        <w:t>Angiospermae</w:t>
      </w:r>
    </w:p>
    <w:p w14:paraId="6EED49E0" w14:textId="6B1B9FB6" w:rsidR="00282DC0" w:rsidRDefault="00282DC0" w:rsidP="00282DC0">
      <w:pPr>
        <w:pStyle w:val="ctrl-4"/>
        <w:tabs>
          <w:tab w:val="clear" w:pos="547"/>
          <w:tab w:val="clear" w:pos="1080"/>
          <w:tab w:val="left" w:pos="540"/>
          <w:tab w:val="left" w:pos="1098"/>
        </w:tabs>
        <w:suppressAutoHyphens/>
        <w:jc w:val="both"/>
        <w:rPr>
          <w:color w:val="000000"/>
          <w:sz w:val="21"/>
          <w:szCs w:val="21"/>
        </w:rPr>
      </w:pPr>
      <w:r w:rsidRPr="00F4232D">
        <w:rPr>
          <w:color w:val="000000"/>
          <w:sz w:val="21"/>
          <w:szCs w:val="21"/>
        </w:rPr>
        <w:tab/>
        <w:t>(</w:t>
      </w:r>
      <w:r>
        <w:rPr>
          <w:color w:val="000000"/>
          <w:sz w:val="21"/>
          <w:szCs w:val="21"/>
        </w:rPr>
        <w:t>C</w:t>
      </w:r>
      <w:r w:rsidRPr="00F4232D">
        <w:rPr>
          <w:color w:val="000000"/>
          <w:sz w:val="21"/>
          <w:szCs w:val="21"/>
        </w:rPr>
        <w:t>)</w:t>
      </w:r>
      <w:r w:rsidRPr="00F4232D">
        <w:rPr>
          <w:color w:val="000000"/>
          <w:sz w:val="21"/>
          <w:szCs w:val="21"/>
        </w:rPr>
        <w:tab/>
      </w:r>
      <w:r w:rsidRPr="00B609FC">
        <w:rPr>
          <w:b/>
          <w:bCs/>
          <w:color w:val="000000"/>
          <w:sz w:val="21"/>
          <w:szCs w:val="21"/>
        </w:rPr>
        <w:t>i.</w:t>
      </w:r>
      <w:r>
        <w:rPr>
          <w:color w:val="000000"/>
          <w:sz w:val="21"/>
          <w:szCs w:val="21"/>
        </w:rPr>
        <w:t xml:space="preserve"> - </w:t>
      </w:r>
      <w:r w:rsidR="00B609FC" w:rsidRPr="00F4232D">
        <w:rPr>
          <w:color w:val="000000"/>
          <w:sz w:val="21"/>
          <w:szCs w:val="21"/>
        </w:rPr>
        <w:t>Hominidae</w:t>
      </w:r>
      <w:r>
        <w:rPr>
          <w:color w:val="000000"/>
          <w:sz w:val="21"/>
          <w:szCs w:val="21"/>
        </w:rPr>
        <w:t xml:space="preserve">, </w:t>
      </w:r>
      <w:r w:rsidRPr="00B609FC">
        <w:rPr>
          <w:b/>
          <w:bCs/>
          <w:color w:val="000000"/>
          <w:sz w:val="21"/>
          <w:szCs w:val="21"/>
        </w:rPr>
        <w:t>ii.</w:t>
      </w:r>
      <w:r>
        <w:rPr>
          <w:color w:val="000000"/>
          <w:sz w:val="21"/>
          <w:szCs w:val="21"/>
        </w:rPr>
        <w:t xml:space="preserve"> - </w:t>
      </w:r>
      <w:r w:rsidR="00B609FC" w:rsidRPr="00F4232D">
        <w:rPr>
          <w:color w:val="000000"/>
          <w:sz w:val="21"/>
          <w:szCs w:val="21"/>
        </w:rPr>
        <w:t>Diptera</w:t>
      </w:r>
      <w:r>
        <w:rPr>
          <w:color w:val="000000"/>
          <w:sz w:val="21"/>
          <w:szCs w:val="21"/>
        </w:rPr>
        <w:t xml:space="preserve">, </w:t>
      </w:r>
      <w:r w:rsidRPr="00B609FC">
        <w:rPr>
          <w:b/>
          <w:bCs/>
          <w:color w:val="000000"/>
          <w:sz w:val="21"/>
          <w:szCs w:val="21"/>
        </w:rPr>
        <w:t>iii.</w:t>
      </w:r>
      <w:r>
        <w:rPr>
          <w:color w:val="000000"/>
          <w:sz w:val="21"/>
          <w:szCs w:val="21"/>
        </w:rPr>
        <w:t xml:space="preserve"> - </w:t>
      </w:r>
      <w:r w:rsidR="00B609FC" w:rsidRPr="00F4232D">
        <w:rPr>
          <w:color w:val="000000"/>
          <w:sz w:val="21"/>
          <w:szCs w:val="21"/>
        </w:rPr>
        <w:t>Angiospermae</w:t>
      </w:r>
      <w:r>
        <w:rPr>
          <w:color w:val="000000"/>
          <w:sz w:val="21"/>
          <w:szCs w:val="21"/>
        </w:rPr>
        <w:t xml:space="preserve">, </w:t>
      </w:r>
      <w:r w:rsidRPr="00B609FC">
        <w:rPr>
          <w:b/>
          <w:bCs/>
          <w:color w:val="000000"/>
          <w:sz w:val="21"/>
          <w:szCs w:val="21"/>
        </w:rPr>
        <w:t>iv</w:t>
      </w:r>
      <w:r w:rsidR="00B609FC" w:rsidRPr="00B609FC">
        <w:rPr>
          <w:b/>
          <w:bCs/>
          <w:color w:val="000000"/>
          <w:sz w:val="21"/>
          <w:szCs w:val="21"/>
        </w:rPr>
        <w:t>.</w:t>
      </w:r>
      <w:r>
        <w:rPr>
          <w:color w:val="000000"/>
          <w:sz w:val="21"/>
          <w:szCs w:val="21"/>
        </w:rPr>
        <w:t xml:space="preserve"> - </w:t>
      </w:r>
      <w:r w:rsidR="00B609FC" w:rsidRPr="00F4232D">
        <w:rPr>
          <w:color w:val="000000"/>
          <w:sz w:val="21"/>
          <w:szCs w:val="21"/>
        </w:rPr>
        <w:t>Dicotyledonae</w:t>
      </w:r>
    </w:p>
    <w:p w14:paraId="3888AE16" w14:textId="1DCB08F3" w:rsidR="00282DC0" w:rsidRDefault="00282DC0" w:rsidP="00282DC0">
      <w:pPr>
        <w:pStyle w:val="ctrl-4"/>
        <w:tabs>
          <w:tab w:val="clear" w:pos="547"/>
          <w:tab w:val="clear" w:pos="1080"/>
          <w:tab w:val="left" w:pos="540"/>
          <w:tab w:val="left" w:pos="1098"/>
        </w:tabs>
        <w:suppressAutoHyphens/>
        <w:jc w:val="both"/>
        <w:rPr>
          <w:color w:val="000000"/>
          <w:sz w:val="21"/>
          <w:szCs w:val="21"/>
        </w:rPr>
      </w:pPr>
      <w:r w:rsidRPr="00F4232D">
        <w:rPr>
          <w:color w:val="000000"/>
          <w:sz w:val="21"/>
          <w:szCs w:val="21"/>
        </w:rPr>
        <w:tab/>
        <w:t>(</w:t>
      </w:r>
      <w:r>
        <w:rPr>
          <w:color w:val="000000"/>
          <w:sz w:val="21"/>
          <w:szCs w:val="21"/>
        </w:rPr>
        <w:t>D</w:t>
      </w:r>
      <w:r w:rsidRPr="00F4232D">
        <w:rPr>
          <w:color w:val="000000"/>
          <w:sz w:val="21"/>
          <w:szCs w:val="21"/>
        </w:rPr>
        <w:t>)</w:t>
      </w:r>
      <w:r w:rsidRPr="00F4232D">
        <w:rPr>
          <w:color w:val="000000"/>
          <w:sz w:val="21"/>
          <w:szCs w:val="21"/>
        </w:rPr>
        <w:tab/>
      </w:r>
      <w:r w:rsidRPr="00B609FC">
        <w:rPr>
          <w:b/>
          <w:bCs/>
          <w:color w:val="000000"/>
          <w:sz w:val="21"/>
          <w:szCs w:val="21"/>
        </w:rPr>
        <w:t>i.</w:t>
      </w:r>
      <w:r>
        <w:rPr>
          <w:color w:val="000000"/>
          <w:sz w:val="21"/>
          <w:szCs w:val="21"/>
        </w:rPr>
        <w:t xml:space="preserve"> - </w:t>
      </w:r>
      <w:r w:rsidR="00B609FC" w:rsidRPr="00F4232D">
        <w:rPr>
          <w:color w:val="000000"/>
          <w:sz w:val="21"/>
          <w:szCs w:val="21"/>
        </w:rPr>
        <w:t>Hominidae</w:t>
      </w:r>
      <w:r>
        <w:rPr>
          <w:color w:val="000000"/>
          <w:sz w:val="21"/>
          <w:szCs w:val="21"/>
        </w:rPr>
        <w:t xml:space="preserve">, </w:t>
      </w:r>
      <w:r w:rsidRPr="00B609FC">
        <w:rPr>
          <w:b/>
          <w:bCs/>
          <w:color w:val="000000"/>
          <w:sz w:val="21"/>
          <w:szCs w:val="21"/>
        </w:rPr>
        <w:t>ii.</w:t>
      </w:r>
      <w:r>
        <w:rPr>
          <w:color w:val="000000"/>
          <w:sz w:val="21"/>
          <w:szCs w:val="21"/>
        </w:rPr>
        <w:t xml:space="preserve"> - </w:t>
      </w:r>
      <w:r w:rsidR="00B609FC" w:rsidRPr="00F4232D">
        <w:rPr>
          <w:color w:val="000000"/>
          <w:sz w:val="21"/>
          <w:szCs w:val="21"/>
        </w:rPr>
        <w:t>Dicotyledonae</w:t>
      </w:r>
      <w:r>
        <w:rPr>
          <w:color w:val="000000"/>
          <w:sz w:val="21"/>
          <w:szCs w:val="21"/>
        </w:rPr>
        <w:t xml:space="preserve">, </w:t>
      </w:r>
      <w:r w:rsidRPr="00B609FC">
        <w:rPr>
          <w:b/>
          <w:bCs/>
          <w:color w:val="000000"/>
          <w:sz w:val="21"/>
          <w:szCs w:val="21"/>
        </w:rPr>
        <w:t>iii.</w:t>
      </w:r>
      <w:r>
        <w:rPr>
          <w:color w:val="000000"/>
          <w:sz w:val="21"/>
          <w:szCs w:val="21"/>
        </w:rPr>
        <w:t xml:space="preserve"> - </w:t>
      </w:r>
      <w:r w:rsidR="00B609FC" w:rsidRPr="00F4232D">
        <w:rPr>
          <w:color w:val="000000"/>
          <w:sz w:val="21"/>
          <w:szCs w:val="21"/>
        </w:rPr>
        <w:t>Angiospermae</w:t>
      </w:r>
      <w:r>
        <w:rPr>
          <w:color w:val="000000"/>
          <w:sz w:val="21"/>
          <w:szCs w:val="21"/>
        </w:rPr>
        <w:t xml:space="preserve">, </w:t>
      </w:r>
      <w:r w:rsidRPr="00B609FC">
        <w:rPr>
          <w:b/>
          <w:bCs/>
          <w:color w:val="000000"/>
          <w:sz w:val="21"/>
          <w:szCs w:val="21"/>
        </w:rPr>
        <w:t>iv</w:t>
      </w:r>
      <w:r w:rsidR="00B609FC" w:rsidRPr="00B609FC">
        <w:rPr>
          <w:b/>
          <w:bCs/>
          <w:color w:val="000000"/>
          <w:sz w:val="21"/>
          <w:szCs w:val="21"/>
        </w:rPr>
        <w:t>.</w:t>
      </w:r>
      <w:r>
        <w:rPr>
          <w:color w:val="000000"/>
          <w:sz w:val="21"/>
          <w:szCs w:val="21"/>
        </w:rPr>
        <w:t xml:space="preserve"> - </w:t>
      </w:r>
      <w:r w:rsidR="00B609FC" w:rsidRPr="00F4232D">
        <w:rPr>
          <w:color w:val="000000"/>
          <w:sz w:val="21"/>
          <w:szCs w:val="21"/>
        </w:rPr>
        <w:t>Diptera</w:t>
      </w:r>
    </w:p>
    <w:p w14:paraId="2C1BFE3F" w14:textId="77777777" w:rsidR="00B609FC" w:rsidRPr="00F4232D" w:rsidRDefault="00B609FC" w:rsidP="00B609FC">
      <w:pPr>
        <w:pStyle w:val="SPACE"/>
        <w:suppressAutoHyphens/>
        <w:spacing w:line="100" w:lineRule="exact"/>
      </w:pPr>
    </w:p>
    <w:p w14:paraId="16B849F8" w14:textId="3B0E8E49" w:rsidR="003F6B48" w:rsidRPr="00F4232D" w:rsidRDefault="00E95AD8" w:rsidP="004907D9">
      <w:pPr>
        <w:pStyle w:val="ctrl-4"/>
        <w:tabs>
          <w:tab w:val="clear" w:pos="547"/>
          <w:tab w:val="clear" w:pos="1080"/>
          <w:tab w:val="left" w:pos="540"/>
          <w:tab w:val="left" w:pos="1098"/>
        </w:tabs>
        <w:suppressAutoHyphens/>
        <w:jc w:val="both"/>
        <w:rPr>
          <w:color w:val="000000"/>
          <w:sz w:val="21"/>
          <w:szCs w:val="21"/>
        </w:rPr>
      </w:pPr>
      <w:r>
        <w:rPr>
          <w:rFonts w:ascii="Times New Roman Bold" w:hAnsi="Times New Roman Bold"/>
          <w:b/>
          <w:color w:val="EC2791"/>
          <w:sz w:val="21"/>
          <w:szCs w:val="21"/>
          <w:lang w:val="en-GB"/>
        </w:rPr>
        <w:t>3</w:t>
      </w:r>
      <w:r w:rsidR="00035C58">
        <w:rPr>
          <w:rFonts w:ascii="Times New Roman Bold" w:hAnsi="Times New Roman Bold"/>
          <w:b/>
          <w:color w:val="EC2791"/>
          <w:sz w:val="21"/>
          <w:szCs w:val="21"/>
          <w:lang w:val="en-GB"/>
        </w:rPr>
        <w:t>2</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Select the INCORRECT set from the following:</w:t>
      </w:r>
    </w:p>
    <w:p w14:paraId="36FA6D6F" w14:textId="77777777" w:rsidR="003F6B48" w:rsidRPr="00F4232D" w:rsidRDefault="003F6B48" w:rsidP="004907D9">
      <w:pPr>
        <w:pStyle w:val="ctrl-4"/>
        <w:tabs>
          <w:tab w:val="clear" w:pos="547"/>
          <w:tab w:val="clear" w:pos="1080"/>
          <w:tab w:val="left" w:pos="540"/>
          <w:tab w:val="left" w:pos="1098"/>
        </w:tabs>
        <w:suppressAutoHyphens/>
        <w:jc w:val="both"/>
        <w:rPr>
          <w:color w:val="000000"/>
          <w:sz w:val="21"/>
          <w:szCs w:val="21"/>
        </w:rPr>
      </w:pPr>
      <w:r w:rsidRPr="00F4232D">
        <w:rPr>
          <w:color w:val="000000"/>
          <w:sz w:val="21"/>
          <w:szCs w:val="21"/>
        </w:rPr>
        <w:tab/>
        <w:t>(A)</w:t>
      </w:r>
      <w:r w:rsidRPr="00F4232D">
        <w:rPr>
          <w:color w:val="000000"/>
          <w:sz w:val="21"/>
          <w:szCs w:val="21"/>
        </w:rPr>
        <w:tab/>
        <w:t xml:space="preserve">Anacardiaceae </w:t>
      </w:r>
      <w:r w:rsidRPr="00F4232D">
        <w:rPr>
          <w:color w:val="000000"/>
          <w:sz w:val="21"/>
          <w:szCs w:val="21"/>
        </w:rPr>
        <w:sym w:font="Symbol" w:char="F02D"/>
      </w:r>
      <w:r w:rsidRPr="00F4232D">
        <w:rPr>
          <w:color w:val="000000"/>
          <w:sz w:val="21"/>
          <w:szCs w:val="21"/>
        </w:rPr>
        <w:t xml:space="preserve"> </w:t>
      </w:r>
      <w:r w:rsidRPr="00F4232D">
        <w:rPr>
          <w:i/>
          <w:color w:val="000000"/>
          <w:sz w:val="21"/>
          <w:szCs w:val="21"/>
        </w:rPr>
        <w:t>Solanum</w:t>
      </w:r>
      <w:r w:rsidRPr="00F4232D">
        <w:rPr>
          <w:color w:val="000000"/>
          <w:sz w:val="21"/>
          <w:szCs w:val="21"/>
        </w:rPr>
        <w:t xml:space="preserve">, </w:t>
      </w:r>
      <w:r w:rsidRPr="00F4232D">
        <w:rPr>
          <w:i/>
          <w:color w:val="000000"/>
          <w:sz w:val="21"/>
          <w:szCs w:val="21"/>
        </w:rPr>
        <w:t>Petunia</w:t>
      </w:r>
      <w:r w:rsidRPr="00F4232D">
        <w:rPr>
          <w:i/>
          <w:color w:val="000000"/>
          <w:sz w:val="21"/>
          <w:szCs w:val="21"/>
        </w:rPr>
        <w:tab/>
      </w:r>
      <w:r w:rsidRPr="00F4232D">
        <w:rPr>
          <w:color w:val="000000"/>
          <w:sz w:val="21"/>
          <w:szCs w:val="21"/>
        </w:rPr>
        <w:t>(B)</w:t>
      </w:r>
      <w:r w:rsidRPr="00F4232D">
        <w:rPr>
          <w:color w:val="000000"/>
          <w:sz w:val="21"/>
          <w:szCs w:val="21"/>
        </w:rPr>
        <w:tab/>
        <w:t xml:space="preserve">Primata </w:t>
      </w:r>
      <w:r w:rsidRPr="00F4232D">
        <w:rPr>
          <w:color w:val="000000"/>
          <w:sz w:val="21"/>
          <w:szCs w:val="21"/>
        </w:rPr>
        <w:sym w:font="Symbol" w:char="F02D"/>
      </w:r>
      <w:r w:rsidRPr="00F4232D">
        <w:rPr>
          <w:color w:val="000000"/>
          <w:sz w:val="21"/>
          <w:szCs w:val="21"/>
        </w:rPr>
        <w:t xml:space="preserve"> Gorilla, Gibbon</w:t>
      </w:r>
    </w:p>
    <w:p w14:paraId="404519F5" w14:textId="77777777" w:rsidR="003F6B48" w:rsidRPr="00F4232D" w:rsidRDefault="003F6B48" w:rsidP="004907D9">
      <w:pPr>
        <w:pStyle w:val="ctrl-4"/>
        <w:tabs>
          <w:tab w:val="clear" w:pos="547"/>
          <w:tab w:val="clear" w:pos="1080"/>
          <w:tab w:val="left" w:pos="540"/>
          <w:tab w:val="left" w:pos="1098"/>
        </w:tabs>
        <w:suppressAutoHyphens/>
        <w:jc w:val="both"/>
        <w:rPr>
          <w:rFonts w:ascii="Times New Roman Bold" w:hAnsi="Times New Roman Bold"/>
          <w:b/>
          <w:color w:val="EC2791"/>
          <w:sz w:val="21"/>
          <w:szCs w:val="21"/>
          <w:lang w:val="en-GB"/>
        </w:rPr>
      </w:pPr>
      <w:r w:rsidRPr="00F4232D">
        <w:rPr>
          <w:color w:val="000000"/>
          <w:sz w:val="21"/>
          <w:szCs w:val="21"/>
        </w:rPr>
        <w:tab/>
        <w:t>(C)</w:t>
      </w:r>
      <w:r w:rsidRPr="00F4232D">
        <w:rPr>
          <w:color w:val="000000"/>
          <w:sz w:val="21"/>
          <w:szCs w:val="21"/>
        </w:rPr>
        <w:tab/>
        <w:t xml:space="preserve">Carnivora </w:t>
      </w:r>
      <w:r w:rsidRPr="00F4232D">
        <w:rPr>
          <w:color w:val="000000"/>
          <w:sz w:val="21"/>
          <w:szCs w:val="21"/>
        </w:rPr>
        <w:sym w:font="Symbol" w:char="F02D"/>
      </w:r>
      <w:r w:rsidRPr="00F4232D">
        <w:rPr>
          <w:color w:val="000000"/>
          <w:sz w:val="21"/>
          <w:szCs w:val="21"/>
        </w:rPr>
        <w:t xml:space="preserve"> Felidae, Canidae</w:t>
      </w:r>
      <w:r w:rsidRPr="00F4232D">
        <w:rPr>
          <w:color w:val="000000"/>
          <w:sz w:val="21"/>
          <w:szCs w:val="21"/>
        </w:rPr>
        <w:tab/>
        <w:t>(D)</w:t>
      </w:r>
      <w:r w:rsidRPr="00F4232D">
        <w:rPr>
          <w:color w:val="000000"/>
          <w:sz w:val="21"/>
          <w:szCs w:val="21"/>
        </w:rPr>
        <w:tab/>
      </w:r>
      <w:r w:rsidRPr="00F4232D">
        <w:rPr>
          <w:i/>
          <w:iCs/>
          <w:color w:val="000000"/>
          <w:sz w:val="21"/>
          <w:szCs w:val="21"/>
        </w:rPr>
        <w:t>Panthera</w:t>
      </w:r>
      <w:r w:rsidRPr="00F4232D">
        <w:rPr>
          <w:color w:val="000000"/>
          <w:sz w:val="21"/>
          <w:szCs w:val="21"/>
        </w:rPr>
        <w:t xml:space="preserve"> </w:t>
      </w:r>
      <w:r w:rsidRPr="00F4232D">
        <w:rPr>
          <w:color w:val="000000"/>
          <w:sz w:val="21"/>
          <w:szCs w:val="21"/>
        </w:rPr>
        <w:sym w:font="Symbol" w:char="F02D"/>
      </w:r>
      <w:r w:rsidRPr="00F4232D">
        <w:rPr>
          <w:color w:val="000000"/>
          <w:sz w:val="21"/>
          <w:szCs w:val="21"/>
        </w:rPr>
        <w:t xml:space="preserve"> Leopard, Tiger</w:t>
      </w:r>
    </w:p>
    <w:p w14:paraId="3601B5A7" w14:textId="77777777" w:rsidR="003F6B48" w:rsidRPr="00F4232D" w:rsidRDefault="003F6B48" w:rsidP="004907D9">
      <w:pPr>
        <w:pStyle w:val="SPACE"/>
        <w:suppressAutoHyphens/>
        <w:spacing w:line="100" w:lineRule="exact"/>
      </w:pPr>
    </w:p>
    <w:p w14:paraId="7AA2A5D9" w14:textId="08BF6974" w:rsidR="003F6B48" w:rsidRPr="00F4232D" w:rsidRDefault="00E95AD8" w:rsidP="004907D9">
      <w:pPr>
        <w:pStyle w:val="ctrl-4"/>
        <w:tabs>
          <w:tab w:val="clear" w:pos="547"/>
          <w:tab w:val="clear" w:pos="1080"/>
          <w:tab w:val="left" w:pos="540"/>
          <w:tab w:val="left" w:pos="1098"/>
        </w:tabs>
        <w:suppressAutoHyphens/>
        <w:ind w:left="540" w:hanging="540"/>
        <w:jc w:val="both"/>
        <w:rPr>
          <w:color w:val="000000"/>
          <w:sz w:val="21"/>
          <w:szCs w:val="21"/>
          <w:lang w:val="en-GB"/>
        </w:rPr>
      </w:pPr>
      <w:r>
        <w:rPr>
          <w:rFonts w:ascii="Times New Roman Bold" w:hAnsi="Times New Roman Bold"/>
          <w:b/>
          <w:color w:val="EC2791"/>
          <w:sz w:val="21"/>
          <w:szCs w:val="21"/>
          <w:lang w:val="en-GB"/>
        </w:rPr>
        <w:t>3</w:t>
      </w:r>
      <w:r w:rsidR="00035C58">
        <w:rPr>
          <w:rFonts w:ascii="Times New Roman Bold" w:hAnsi="Times New Roman Bold"/>
          <w:b/>
          <w:color w:val="EC2791"/>
          <w:sz w:val="21"/>
          <w:szCs w:val="21"/>
          <w:lang w:val="en-GB"/>
        </w:rPr>
        <w:t>3</w:t>
      </w:r>
      <w:r w:rsidR="003F6B48" w:rsidRPr="00F4232D">
        <w:rPr>
          <w:rFonts w:ascii="Times New Roman Bold" w:hAnsi="Times New Roman Bold"/>
          <w:b/>
          <w:color w:val="EC2791"/>
          <w:sz w:val="21"/>
          <w:szCs w:val="21"/>
          <w:lang w:val="en-GB"/>
        </w:rPr>
        <w:t>.</w:t>
      </w:r>
      <w:r w:rsidR="003F6B48" w:rsidRPr="00F4232D">
        <w:rPr>
          <w:rFonts w:ascii="Times New Roman Bold" w:hAnsi="Times New Roman Bold"/>
          <w:b/>
          <w:color w:val="EC2791"/>
          <w:sz w:val="21"/>
          <w:szCs w:val="21"/>
          <w:lang w:val="en-GB"/>
        </w:rPr>
        <w:tab/>
      </w:r>
      <w:r w:rsidR="003F6B48" w:rsidRPr="00F4232D">
        <w:rPr>
          <w:color w:val="000000"/>
          <w:sz w:val="21"/>
          <w:szCs w:val="21"/>
          <w:lang w:val="en-GB"/>
        </w:rPr>
        <w:t>The species given below belong to how many different families?</w:t>
      </w:r>
    </w:p>
    <w:p w14:paraId="4CC18266" w14:textId="77777777" w:rsidR="003F6B48" w:rsidRPr="00F4232D" w:rsidRDefault="003F6B48" w:rsidP="004907D9">
      <w:pPr>
        <w:pStyle w:val="ctrl-4"/>
        <w:tabs>
          <w:tab w:val="clear" w:pos="547"/>
          <w:tab w:val="clear" w:pos="1080"/>
          <w:tab w:val="left" w:pos="540"/>
          <w:tab w:val="left" w:pos="1098"/>
        </w:tabs>
        <w:suppressAutoHyphens/>
        <w:ind w:left="540" w:hanging="540"/>
        <w:jc w:val="both"/>
        <w:rPr>
          <w:color w:val="000000"/>
          <w:sz w:val="21"/>
          <w:szCs w:val="21"/>
          <w:lang w:val="en-GB"/>
        </w:rPr>
      </w:pPr>
      <w:r w:rsidRPr="00F4232D">
        <w:rPr>
          <w:color w:val="000000"/>
          <w:sz w:val="21"/>
          <w:szCs w:val="21"/>
          <w:lang w:val="en-GB"/>
        </w:rPr>
        <w:tab/>
        <w:t>Man, housefly, mango, wheat, dog, cat, lion, tiger, potato, brinjal and leopard</w:t>
      </w:r>
    </w:p>
    <w:p w14:paraId="36B4539A" w14:textId="77777777" w:rsidR="003F6B48" w:rsidRPr="00F4232D" w:rsidRDefault="003F6B48" w:rsidP="004907D9">
      <w:pPr>
        <w:pStyle w:val="ctrl-4"/>
        <w:tabs>
          <w:tab w:val="clear" w:pos="547"/>
          <w:tab w:val="clear" w:pos="1080"/>
          <w:tab w:val="left" w:pos="540"/>
          <w:tab w:val="left" w:pos="1098"/>
          <w:tab w:val="left" w:pos="1620"/>
          <w:tab w:val="left" w:pos="2160"/>
          <w:tab w:val="left" w:pos="3780"/>
          <w:tab w:val="left" w:pos="4320"/>
        </w:tabs>
        <w:suppressAutoHyphens/>
        <w:jc w:val="both"/>
        <w:rPr>
          <w:color w:val="000000"/>
          <w:sz w:val="21"/>
          <w:szCs w:val="21"/>
          <w:lang w:val="en-GB"/>
        </w:rPr>
      </w:pPr>
      <w:r w:rsidRPr="00F4232D">
        <w:rPr>
          <w:color w:val="000000"/>
          <w:sz w:val="21"/>
          <w:szCs w:val="21"/>
          <w:lang w:val="en-GB"/>
        </w:rPr>
        <w:tab/>
        <w:t>(A)</w:t>
      </w:r>
      <w:r w:rsidRPr="00F4232D">
        <w:rPr>
          <w:color w:val="000000"/>
          <w:sz w:val="21"/>
          <w:szCs w:val="21"/>
          <w:lang w:val="en-GB"/>
        </w:rPr>
        <w:tab/>
        <w:t>4</w:t>
      </w:r>
      <w:r w:rsidRPr="00F4232D">
        <w:rPr>
          <w:color w:val="000000"/>
          <w:sz w:val="21"/>
          <w:szCs w:val="21"/>
          <w:lang w:val="en-GB"/>
        </w:rPr>
        <w:tab/>
      </w:r>
      <w:r w:rsidRPr="00F4232D">
        <w:rPr>
          <w:color w:val="000000"/>
          <w:sz w:val="21"/>
          <w:szCs w:val="21"/>
          <w:lang w:val="en-GB"/>
        </w:rPr>
        <w:tab/>
      </w:r>
      <w:r w:rsidRPr="00F4232D">
        <w:rPr>
          <w:color w:val="000000"/>
          <w:sz w:val="21"/>
          <w:szCs w:val="21"/>
          <w:lang w:val="en-GB"/>
        </w:rPr>
        <w:tab/>
        <w:t>(B)</w:t>
      </w:r>
      <w:r w:rsidRPr="00F4232D">
        <w:rPr>
          <w:color w:val="000000"/>
          <w:sz w:val="21"/>
          <w:szCs w:val="21"/>
          <w:lang w:val="en-GB"/>
        </w:rPr>
        <w:tab/>
        <w:t>7</w:t>
      </w:r>
      <w:r w:rsidRPr="00F4232D">
        <w:rPr>
          <w:color w:val="000000"/>
          <w:sz w:val="21"/>
          <w:szCs w:val="21"/>
          <w:lang w:val="en-GB"/>
        </w:rPr>
        <w:tab/>
      </w:r>
      <w:r w:rsidRPr="00F4232D">
        <w:rPr>
          <w:color w:val="000000"/>
          <w:sz w:val="21"/>
          <w:szCs w:val="21"/>
          <w:lang w:val="en-GB"/>
        </w:rPr>
        <w:tab/>
      </w:r>
      <w:r w:rsidRPr="00F4232D">
        <w:rPr>
          <w:color w:val="000000"/>
          <w:sz w:val="21"/>
          <w:szCs w:val="21"/>
          <w:lang w:val="en-GB"/>
        </w:rPr>
        <w:tab/>
        <w:t>(C)</w:t>
      </w:r>
      <w:r w:rsidRPr="00F4232D">
        <w:rPr>
          <w:color w:val="000000"/>
          <w:sz w:val="21"/>
          <w:szCs w:val="21"/>
          <w:lang w:val="en-GB"/>
        </w:rPr>
        <w:tab/>
        <w:t>5</w:t>
      </w:r>
      <w:r w:rsidRPr="00F4232D">
        <w:rPr>
          <w:color w:val="000000"/>
          <w:sz w:val="21"/>
          <w:szCs w:val="21"/>
          <w:lang w:val="en-GB"/>
        </w:rPr>
        <w:tab/>
        <w:t>(D)</w:t>
      </w:r>
      <w:r w:rsidRPr="00F4232D">
        <w:rPr>
          <w:color w:val="000000"/>
          <w:sz w:val="21"/>
          <w:szCs w:val="21"/>
          <w:lang w:val="en-GB"/>
        </w:rPr>
        <w:tab/>
        <w:t>6</w:t>
      </w:r>
    </w:p>
    <w:p w14:paraId="3EF81EE6" w14:textId="77777777" w:rsidR="003F6B48" w:rsidRPr="00F4232D" w:rsidRDefault="003F6B48" w:rsidP="004907D9">
      <w:pPr>
        <w:pStyle w:val="SPACE"/>
        <w:suppressAutoHyphens/>
        <w:spacing w:line="80" w:lineRule="exact"/>
      </w:pPr>
    </w:p>
    <w:p w14:paraId="4FC6433B" w14:textId="717D36E3" w:rsidR="003F6B48" w:rsidRPr="00F4232D" w:rsidRDefault="00E95AD8" w:rsidP="004907D9">
      <w:pPr>
        <w:pStyle w:val="ctrl-4"/>
        <w:tabs>
          <w:tab w:val="clear" w:pos="547"/>
          <w:tab w:val="clear" w:pos="1080"/>
          <w:tab w:val="left" w:pos="540"/>
          <w:tab w:val="left" w:pos="1098"/>
        </w:tabs>
        <w:suppressAutoHyphens/>
        <w:ind w:left="540" w:hanging="540"/>
        <w:jc w:val="both"/>
        <w:rPr>
          <w:color w:val="000000"/>
          <w:sz w:val="21"/>
          <w:szCs w:val="21"/>
          <w:lang w:val="en-IN"/>
        </w:rPr>
      </w:pPr>
      <w:r>
        <w:rPr>
          <w:rFonts w:ascii="Times New Roman Bold" w:hAnsi="Times New Roman Bold"/>
          <w:b/>
          <w:color w:val="EC2791"/>
          <w:sz w:val="21"/>
          <w:szCs w:val="21"/>
          <w:lang w:val="en-GB"/>
        </w:rPr>
        <w:t>3</w:t>
      </w:r>
      <w:r w:rsidR="00035C58">
        <w:rPr>
          <w:rFonts w:ascii="Times New Roman Bold" w:hAnsi="Times New Roman Bold"/>
          <w:b/>
          <w:color w:val="EC2791"/>
          <w:sz w:val="21"/>
          <w:szCs w:val="21"/>
          <w:lang w:val="en-GB"/>
        </w:rPr>
        <w:t>4</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lang w:val="en-IN"/>
        </w:rPr>
        <w:t>Which of the following organisms belong to the same order?</w:t>
      </w:r>
    </w:p>
    <w:p w14:paraId="040E1AEF" w14:textId="77777777" w:rsidR="003F6B48" w:rsidRPr="00F4232D" w:rsidRDefault="003F6B48" w:rsidP="004907D9">
      <w:pPr>
        <w:pStyle w:val="ctrl-4"/>
        <w:tabs>
          <w:tab w:val="clear" w:pos="547"/>
          <w:tab w:val="clear" w:pos="1080"/>
          <w:tab w:val="left" w:pos="540"/>
          <w:tab w:val="left" w:pos="1098"/>
        </w:tabs>
        <w:suppressAutoHyphens/>
        <w:ind w:left="540" w:right="-36" w:hanging="540"/>
        <w:jc w:val="both"/>
        <w:rPr>
          <w:color w:val="000000"/>
          <w:spacing w:val="-4"/>
          <w:sz w:val="21"/>
          <w:szCs w:val="21"/>
          <w:lang w:val="en-IN"/>
        </w:rPr>
      </w:pPr>
      <w:r w:rsidRPr="00F4232D">
        <w:rPr>
          <w:color w:val="000000"/>
          <w:sz w:val="21"/>
          <w:szCs w:val="21"/>
          <w:lang w:val="en-IN"/>
        </w:rPr>
        <w:tab/>
        <w:t>(A)</w:t>
      </w:r>
      <w:r w:rsidRPr="00F4232D">
        <w:rPr>
          <w:color w:val="000000"/>
          <w:sz w:val="21"/>
          <w:szCs w:val="21"/>
          <w:lang w:val="en-IN"/>
        </w:rPr>
        <w:tab/>
        <w:t xml:space="preserve">Mango and </w:t>
      </w:r>
      <w:r w:rsidRPr="00F4232D">
        <w:rPr>
          <w:color w:val="000000"/>
          <w:spacing w:val="-4"/>
          <w:sz w:val="21"/>
          <w:szCs w:val="21"/>
          <w:lang w:val="en-IN"/>
        </w:rPr>
        <w:t>Potato</w:t>
      </w:r>
      <w:r w:rsidRPr="00F4232D">
        <w:rPr>
          <w:color w:val="000000"/>
          <w:spacing w:val="-4"/>
          <w:sz w:val="21"/>
          <w:szCs w:val="21"/>
          <w:lang w:val="en-IN"/>
        </w:rPr>
        <w:tab/>
      </w:r>
      <w:r w:rsidRPr="00F4232D">
        <w:rPr>
          <w:color w:val="000000"/>
          <w:spacing w:val="-4"/>
          <w:sz w:val="21"/>
          <w:szCs w:val="21"/>
          <w:lang w:val="en-IN"/>
        </w:rPr>
        <w:tab/>
      </w:r>
      <w:r w:rsidRPr="00F4232D">
        <w:rPr>
          <w:color w:val="000000"/>
          <w:spacing w:val="-4"/>
          <w:sz w:val="21"/>
          <w:szCs w:val="21"/>
          <w:lang w:val="en-IN"/>
        </w:rPr>
        <w:tab/>
        <w:t>(B)</w:t>
      </w:r>
      <w:r w:rsidRPr="00F4232D">
        <w:rPr>
          <w:color w:val="000000"/>
          <w:spacing w:val="-4"/>
          <w:sz w:val="21"/>
          <w:szCs w:val="21"/>
          <w:lang w:val="en-IN"/>
        </w:rPr>
        <w:tab/>
        <w:t>Leopard and Human</w:t>
      </w:r>
    </w:p>
    <w:p w14:paraId="2DABB89D" w14:textId="1987F6EC" w:rsidR="003F6B48" w:rsidRPr="00524269" w:rsidRDefault="003F6B48" w:rsidP="00524269">
      <w:pPr>
        <w:pStyle w:val="ctrl-4"/>
        <w:suppressAutoHyphens/>
        <w:ind w:left="540" w:right="-36" w:hanging="540"/>
        <w:jc w:val="both"/>
        <w:rPr>
          <w:color w:val="000000"/>
          <w:spacing w:val="-4"/>
          <w:sz w:val="21"/>
          <w:szCs w:val="21"/>
          <w:lang w:val="en-IN"/>
        </w:rPr>
        <w:sectPr w:rsidR="003F6B48" w:rsidRPr="00524269" w:rsidSect="00264C20">
          <w:headerReference w:type="first" r:id="rId20"/>
          <w:footerReference w:type="first" r:id="rId21"/>
          <w:type w:val="continuous"/>
          <w:pgSz w:w="11880" w:h="16200" w:code="40"/>
          <w:pgMar w:top="1195" w:right="1080" w:bottom="734" w:left="1080" w:header="720" w:footer="720" w:gutter="0"/>
          <w:pgNumType w:start="10"/>
          <w:cols w:space="432"/>
          <w:titlePg/>
          <w:docGrid w:linePitch="326"/>
        </w:sectPr>
      </w:pPr>
      <w:r w:rsidRPr="00F4232D">
        <w:rPr>
          <w:color w:val="000000"/>
          <w:spacing w:val="-4"/>
          <w:sz w:val="21"/>
          <w:szCs w:val="21"/>
          <w:lang w:val="en-IN"/>
        </w:rPr>
        <w:tab/>
        <w:t>(C)</w:t>
      </w:r>
      <w:r w:rsidRPr="00F4232D">
        <w:rPr>
          <w:color w:val="000000"/>
          <w:spacing w:val="-4"/>
          <w:sz w:val="21"/>
          <w:szCs w:val="21"/>
          <w:lang w:val="en-IN"/>
        </w:rPr>
        <w:tab/>
        <w:t xml:space="preserve">Brinjal and </w:t>
      </w:r>
      <w:r w:rsidRPr="00F4232D">
        <w:rPr>
          <w:i/>
          <w:iCs/>
          <w:color w:val="000000"/>
          <w:spacing w:val="-4"/>
          <w:sz w:val="21"/>
          <w:szCs w:val="21"/>
          <w:lang w:val="en-IN"/>
        </w:rPr>
        <w:t>Datura</w:t>
      </w:r>
      <w:r w:rsidRPr="00F4232D">
        <w:rPr>
          <w:i/>
          <w:iCs/>
          <w:color w:val="000000"/>
          <w:spacing w:val="-4"/>
          <w:sz w:val="21"/>
          <w:szCs w:val="21"/>
          <w:lang w:val="en-IN"/>
        </w:rPr>
        <w:tab/>
      </w:r>
      <w:r w:rsidRPr="00F4232D">
        <w:rPr>
          <w:i/>
          <w:iCs/>
          <w:color w:val="000000"/>
          <w:spacing w:val="-4"/>
          <w:sz w:val="21"/>
          <w:szCs w:val="21"/>
          <w:lang w:val="en-IN"/>
        </w:rPr>
        <w:tab/>
      </w:r>
      <w:r w:rsidRPr="00F4232D">
        <w:rPr>
          <w:i/>
          <w:iCs/>
          <w:color w:val="000000"/>
          <w:spacing w:val="-4"/>
          <w:sz w:val="21"/>
          <w:szCs w:val="21"/>
          <w:lang w:val="en-IN"/>
        </w:rPr>
        <w:tab/>
      </w:r>
      <w:r w:rsidRPr="00F4232D">
        <w:rPr>
          <w:color w:val="000000"/>
          <w:spacing w:val="-4"/>
          <w:sz w:val="21"/>
          <w:szCs w:val="21"/>
          <w:lang w:val="en-IN"/>
        </w:rPr>
        <w:t>(D)</w:t>
      </w:r>
      <w:r w:rsidRPr="00F4232D">
        <w:rPr>
          <w:color w:val="000000"/>
          <w:spacing w:val="-4"/>
          <w:sz w:val="21"/>
          <w:szCs w:val="21"/>
          <w:lang w:val="en-IN"/>
        </w:rPr>
        <w:tab/>
        <w:t>Lion and Human</w:t>
      </w:r>
    </w:p>
    <w:p w14:paraId="663AE169" w14:textId="77777777" w:rsidR="00524269" w:rsidRPr="00F4232D" w:rsidRDefault="00524269" w:rsidP="00524269">
      <w:pPr>
        <w:pStyle w:val="SPACE"/>
        <w:suppressAutoHyphens/>
        <w:spacing w:line="80" w:lineRule="exact"/>
      </w:pPr>
    </w:p>
    <w:p w14:paraId="2FD61775" w14:textId="4AFAB790" w:rsidR="003F6B48" w:rsidRPr="00F4232D" w:rsidRDefault="00E95AD8" w:rsidP="004907D9">
      <w:pPr>
        <w:pStyle w:val="ctrl-4"/>
        <w:tabs>
          <w:tab w:val="clear" w:pos="547"/>
          <w:tab w:val="clear" w:pos="1080"/>
          <w:tab w:val="left" w:pos="540"/>
          <w:tab w:val="left" w:pos="1098"/>
        </w:tabs>
        <w:suppressAutoHyphens/>
        <w:ind w:left="540" w:hanging="540"/>
        <w:jc w:val="both"/>
        <w:rPr>
          <w:color w:val="000000"/>
          <w:sz w:val="21"/>
          <w:szCs w:val="21"/>
          <w:lang w:val="en-IN"/>
        </w:rPr>
      </w:pPr>
      <w:r>
        <w:rPr>
          <w:b/>
          <w:color w:val="EC2791"/>
          <w:sz w:val="21"/>
          <w:szCs w:val="21"/>
          <w:lang w:val="en-IN"/>
        </w:rPr>
        <w:t>3</w:t>
      </w:r>
      <w:r w:rsidR="00035C58">
        <w:rPr>
          <w:b/>
          <w:color w:val="EC2791"/>
          <w:sz w:val="21"/>
          <w:szCs w:val="21"/>
          <w:lang w:val="en-IN"/>
        </w:rPr>
        <w:t>5</w:t>
      </w:r>
      <w:r w:rsidR="003F6B48" w:rsidRPr="00F4232D">
        <w:rPr>
          <w:b/>
          <w:color w:val="EC2791"/>
          <w:sz w:val="21"/>
          <w:szCs w:val="21"/>
          <w:lang w:val="en-IN"/>
        </w:rPr>
        <w:t>.</w:t>
      </w:r>
      <w:r w:rsidR="003F6B48" w:rsidRPr="00F4232D">
        <w:rPr>
          <w:b/>
          <w:color w:val="EC2791"/>
          <w:sz w:val="21"/>
          <w:szCs w:val="21"/>
          <w:lang w:val="en-IN"/>
        </w:rPr>
        <w:tab/>
      </w:r>
      <w:r w:rsidR="003F6B48" w:rsidRPr="00F4232D">
        <w:rPr>
          <w:color w:val="000000"/>
          <w:sz w:val="21"/>
          <w:szCs w:val="21"/>
          <w:lang w:val="en-IN"/>
        </w:rPr>
        <w:t xml:space="preserve">Which of the following statements is </w:t>
      </w:r>
      <w:r w:rsidR="003F6B48" w:rsidRPr="00F4232D">
        <w:rPr>
          <w:b/>
          <w:bCs/>
          <w:color w:val="000000"/>
          <w:sz w:val="21"/>
          <w:szCs w:val="21"/>
          <w:lang w:val="en-IN"/>
        </w:rPr>
        <w:t>true</w:t>
      </w:r>
      <w:r w:rsidR="003F6B48" w:rsidRPr="00F4232D">
        <w:rPr>
          <w:color w:val="000000"/>
          <w:sz w:val="21"/>
          <w:szCs w:val="21"/>
          <w:lang w:val="en-IN"/>
        </w:rPr>
        <w:t>?</w:t>
      </w:r>
    </w:p>
    <w:p w14:paraId="434EB4BA" w14:textId="77777777" w:rsidR="003F6B48" w:rsidRPr="00F4232D" w:rsidRDefault="003F6B48" w:rsidP="004907D9">
      <w:pPr>
        <w:pStyle w:val="ctrl-4"/>
        <w:tabs>
          <w:tab w:val="clear" w:pos="547"/>
          <w:tab w:val="clear" w:pos="1080"/>
          <w:tab w:val="left" w:pos="540"/>
          <w:tab w:val="left" w:pos="1098"/>
        </w:tabs>
        <w:suppressAutoHyphens/>
        <w:ind w:left="1098" w:hanging="1098"/>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t>Higher the taxonomic rank, greater the similarity among members.</w:t>
      </w:r>
    </w:p>
    <w:p w14:paraId="3D781983" w14:textId="77777777" w:rsidR="003F6B48" w:rsidRPr="00F4232D" w:rsidRDefault="003F6B48" w:rsidP="004907D9">
      <w:pPr>
        <w:pStyle w:val="ctrl-4"/>
        <w:tabs>
          <w:tab w:val="clear" w:pos="547"/>
          <w:tab w:val="clear" w:pos="1080"/>
          <w:tab w:val="left" w:pos="540"/>
          <w:tab w:val="left" w:pos="1098"/>
        </w:tabs>
        <w:suppressAutoHyphens/>
        <w:ind w:left="1098" w:hanging="1098"/>
        <w:jc w:val="both"/>
        <w:rPr>
          <w:color w:val="000000"/>
          <w:sz w:val="21"/>
          <w:szCs w:val="21"/>
          <w:lang w:val="en-IN"/>
        </w:rPr>
      </w:pPr>
      <w:r w:rsidRPr="00F4232D">
        <w:rPr>
          <w:color w:val="000000"/>
          <w:sz w:val="21"/>
          <w:szCs w:val="21"/>
          <w:lang w:val="en-IN"/>
        </w:rPr>
        <w:tab/>
        <w:t>(B)</w:t>
      </w:r>
      <w:r w:rsidRPr="00F4232D">
        <w:rPr>
          <w:color w:val="000000"/>
          <w:sz w:val="21"/>
          <w:szCs w:val="21"/>
          <w:lang w:val="en-IN"/>
        </w:rPr>
        <w:tab/>
        <w:t>Species is the only taxonomic rank that includes a single organism.</w:t>
      </w:r>
    </w:p>
    <w:p w14:paraId="43779D8B" w14:textId="77777777" w:rsidR="003F6B48" w:rsidRPr="00F4232D" w:rsidRDefault="003F6B48" w:rsidP="004907D9">
      <w:pPr>
        <w:pStyle w:val="ctrl-4"/>
        <w:tabs>
          <w:tab w:val="clear" w:pos="547"/>
          <w:tab w:val="clear" w:pos="1080"/>
          <w:tab w:val="left" w:pos="540"/>
          <w:tab w:val="left" w:pos="1098"/>
        </w:tabs>
        <w:suppressAutoHyphens/>
        <w:ind w:left="1098" w:hanging="1098"/>
        <w:jc w:val="both"/>
        <w:rPr>
          <w:color w:val="000000"/>
          <w:sz w:val="21"/>
          <w:szCs w:val="21"/>
          <w:lang w:val="en-IN"/>
        </w:rPr>
      </w:pPr>
      <w:r w:rsidRPr="00F4232D">
        <w:rPr>
          <w:color w:val="000000"/>
          <w:sz w:val="21"/>
          <w:szCs w:val="21"/>
          <w:lang w:val="en-IN"/>
        </w:rPr>
        <w:tab/>
        <w:t>(C)</w:t>
      </w:r>
      <w:r w:rsidRPr="00F4232D">
        <w:rPr>
          <w:color w:val="000000"/>
          <w:sz w:val="21"/>
          <w:szCs w:val="21"/>
          <w:lang w:val="en-IN"/>
        </w:rPr>
        <w:tab/>
        <w:t>Family is a broader category than genus but narrower than order.</w:t>
      </w:r>
    </w:p>
    <w:p w14:paraId="5EE3A700" w14:textId="77777777" w:rsidR="003F6B48" w:rsidRPr="00F4232D" w:rsidRDefault="003F6B48" w:rsidP="004907D9">
      <w:pPr>
        <w:pStyle w:val="ctrl-4"/>
        <w:tabs>
          <w:tab w:val="clear" w:pos="547"/>
          <w:tab w:val="clear" w:pos="1080"/>
          <w:tab w:val="left" w:pos="540"/>
          <w:tab w:val="left" w:pos="1098"/>
        </w:tabs>
        <w:suppressAutoHyphens/>
        <w:ind w:left="1098" w:hanging="1098"/>
        <w:jc w:val="both"/>
        <w:rPr>
          <w:color w:val="000000"/>
          <w:sz w:val="21"/>
          <w:szCs w:val="21"/>
          <w:lang w:val="en-IN"/>
        </w:rPr>
      </w:pPr>
      <w:r w:rsidRPr="00F4232D">
        <w:rPr>
          <w:color w:val="000000"/>
          <w:sz w:val="21"/>
          <w:szCs w:val="21"/>
          <w:lang w:val="en-IN"/>
        </w:rPr>
        <w:tab/>
        <w:t>(D)</w:t>
      </w:r>
      <w:r w:rsidRPr="00F4232D">
        <w:rPr>
          <w:color w:val="000000"/>
          <w:sz w:val="21"/>
          <w:szCs w:val="21"/>
          <w:lang w:val="en-IN"/>
        </w:rPr>
        <w:tab/>
        <w:t>Taxonomic hierarchy starts from genus and ends at species.</w:t>
      </w:r>
    </w:p>
    <w:p w14:paraId="5E8A8C1B" w14:textId="4C97A908" w:rsidR="003F6B48" w:rsidRPr="00F4232D" w:rsidRDefault="00035C58" w:rsidP="004907D9">
      <w:pPr>
        <w:pStyle w:val="ctrl-4"/>
        <w:tabs>
          <w:tab w:val="clear" w:pos="547"/>
          <w:tab w:val="clear" w:pos="1080"/>
          <w:tab w:val="left" w:pos="540"/>
          <w:tab w:val="left" w:pos="1098"/>
        </w:tabs>
        <w:suppressAutoHyphens/>
        <w:ind w:left="540" w:hanging="540"/>
        <w:jc w:val="both"/>
        <w:rPr>
          <w:color w:val="000000"/>
          <w:sz w:val="21"/>
          <w:szCs w:val="21"/>
          <w:lang w:val="en-IN"/>
        </w:rPr>
      </w:pPr>
      <w:r>
        <w:rPr>
          <w:rFonts w:ascii="Times New Roman Bold" w:hAnsi="Times New Roman Bold"/>
          <w:b/>
          <w:color w:val="EC2791"/>
          <w:sz w:val="21"/>
          <w:szCs w:val="21"/>
          <w:lang w:val="en-GB"/>
        </w:rPr>
        <w:t>36</w:t>
      </w:r>
      <w:r w:rsidR="003F6B48" w:rsidRPr="00F4232D">
        <w:rPr>
          <w:rFonts w:ascii="Times New Roman Bold" w:hAnsi="Times New Roman Bold"/>
          <w:b/>
          <w:color w:val="EC2791"/>
          <w:sz w:val="21"/>
          <w:szCs w:val="21"/>
          <w:lang w:val="en-GB"/>
        </w:rPr>
        <w:t>.</w:t>
      </w:r>
      <w:r w:rsidR="003F6B48" w:rsidRPr="00F4232D">
        <w:rPr>
          <w:color w:val="000000"/>
          <w:sz w:val="21"/>
          <w:szCs w:val="21"/>
          <w:lang w:val="en-IN"/>
        </w:rPr>
        <w:tab/>
        <w:t>If a plant is classified into the family Poaceae, which of the following must also be true?</w:t>
      </w:r>
    </w:p>
    <w:p w14:paraId="042DD13D" w14:textId="77777777" w:rsidR="003F6B48" w:rsidRPr="00F4232D" w:rsidRDefault="003F6B48" w:rsidP="004907D9">
      <w:pPr>
        <w:pStyle w:val="ctrl-4"/>
        <w:tabs>
          <w:tab w:val="clear" w:pos="547"/>
          <w:tab w:val="clear" w:pos="1080"/>
          <w:tab w:val="left" w:pos="540"/>
          <w:tab w:val="left" w:pos="1098"/>
        </w:tabs>
        <w:suppressAutoHyphens/>
        <w:ind w:left="1098" w:hanging="1098"/>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t>It belongs to Order Poales and Division Monocotyledonae.</w:t>
      </w:r>
    </w:p>
    <w:p w14:paraId="6CC0B413" w14:textId="77777777" w:rsidR="003F6B48" w:rsidRPr="00F4232D" w:rsidRDefault="003F6B48" w:rsidP="004907D9">
      <w:pPr>
        <w:pStyle w:val="ctrl-4"/>
        <w:tabs>
          <w:tab w:val="clear" w:pos="547"/>
          <w:tab w:val="clear" w:pos="1080"/>
          <w:tab w:val="left" w:pos="540"/>
          <w:tab w:val="left" w:pos="1098"/>
        </w:tabs>
        <w:suppressAutoHyphens/>
        <w:ind w:left="1098" w:hanging="1098"/>
        <w:jc w:val="both"/>
        <w:rPr>
          <w:color w:val="000000"/>
          <w:sz w:val="21"/>
          <w:szCs w:val="21"/>
          <w:lang w:val="en-IN"/>
        </w:rPr>
      </w:pPr>
      <w:r w:rsidRPr="00F4232D">
        <w:rPr>
          <w:color w:val="000000"/>
          <w:sz w:val="21"/>
          <w:szCs w:val="21"/>
          <w:lang w:val="en-IN"/>
        </w:rPr>
        <w:tab/>
        <w:t>(B)</w:t>
      </w:r>
      <w:r w:rsidRPr="00F4232D">
        <w:rPr>
          <w:color w:val="000000"/>
          <w:sz w:val="21"/>
          <w:szCs w:val="21"/>
          <w:lang w:val="en-IN"/>
        </w:rPr>
        <w:tab/>
        <w:t>It is in the same genus as wheat.</w:t>
      </w:r>
    </w:p>
    <w:p w14:paraId="37C92F78" w14:textId="77777777" w:rsidR="003F6B48" w:rsidRPr="00F4232D" w:rsidRDefault="003F6B48" w:rsidP="004907D9">
      <w:pPr>
        <w:pStyle w:val="ctrl-4"/>
        <w:tabs>
          <w:tab w:val="clear" w:pos="547"/>
          <w:tab w:val="clear" w:pos="1080"/>
          <w:tab w:val="left" w:pos="540"/>
          <w:tab w:val="left" w:pos="1098"/>
        </w:tabs>
        <w:suppressAutoHyphens/>
        <w:ind w:left="1098" w:hanging="1098"/>
        <w:jc w:val="both"/>
        <w:rPr>
          <w:color w:val="000000"/>
          <w:sz w:val="21"/>
          <w:szCs w:val="21"/>
          <w:lang w:val="en-IN"/>
        </w:rPr>
      </w:pPr>
      <w:r w:rsidRPr="00F4232D">
        <w:rPr>
          <w:color w:val="000000"/>
          <w:sz w:val="21"/>
          <w:szCs w:val="21"/>
          <w:lang w:val="en-IN"/>
        </w:rPr>
        <w:tab/>
        <w:t>(C)</w:t>
      </w:r>
      <w:r w:rsidRPr="00F4232D">
        <w:rPr>
          <w:color w:val="000000"/>
          <w:sz w:val="21"/>
          <w:szCs w:val="21"/>
          <w:lang w:val="en-IN"/>
        </w:rPr>
        <w:tab/>
        <w:t>It must have the same specific epithet as wheat.</w:t>
      </w:r>
    </w:p>
    <w:p w14:paraId="660869B6" w14:textId="77777777" w:rsidR="003F6B48" w:rsidRDefault="003F6B48" w:rsidP="004907D9">
      <w:pPr>
        <w:pStyle w:val="ctrl-4"/>
        <w:suppressAutoHyphens/>
        <w:ind w:left="1098" w:hanging="1098"/>
        <w:jc w:val="both"/>
        <w:rPr>
          <w:color w:val="000000"/>
          <w:sz w:val="21"/>
          <w:szCs w:val="21"/>
          <w:lang w:val="en-IN"/>
        </w:rPr>
      </w:pPr>
      <w:r w:rsidRPr="00F4232D">
        <w:rPr>
          <w:color w:val="000000"/>
          <w:sz w:val="21"/>
          <w:szCs w:val="21"/>
          <w:lang w:val="en-IN"/>
        </w:rPr>
        <w:tab/>
        <w:t>(D)</w:t>
      </w:r>
      <w:r w:rsidRPr="00F4232D">
        <w:rPr>
          <w:color w:val="000000"/>
          <w:sz w:val="21"/>
          <w:szCs w:val="21"/>
          <w:lang w:val="en-IN"/>
        </w:rPr>
        <w:tab/>
        <w:t>It is in the same order as all dicot plants.</w:t>
      </w:r>
    </w:p>
    <w:p w14:paraId="01712662" w14:textId="77777777" w:rsidR="004D0A3F" w:rsidRDefault="004D0A3F" w:rsidP="004907D9">
      <w:pPr>
        <w:pStyle w:val="ctrl-4"/>
        <w:suppressAutoHyphens/>
        <w:ind w:left="1098" w:hanging="1098"/>
        <w:jc w:val="both"/>
        <w:rPr>
          <w:color w:val="000000"/>
          <w:sz w:val="21"/>
          <w:szCs w:val="21"/>
          <w:lang w:val="en-IN"/>
        </w:rPr>
      </w:pPr>
    </w:p>
    <w:p w14:paraId="099F3E95" w14:textId="5C6A9F61" w:rsidR="004D0A3F" w:rsidRDefault="00980398" w:rsidP="004D0A3F">
      <w:pPr>
        <w:pStyle w:val="ctrl-4"/>
        <w:suppressAutoHyphens/>
        <w:ind w:left="1098" w:hanging="1098"/>
        <w:jc w:val="center"/>
        <w:rPr>
          <w:color w:val="000000"/>
          <w:sz w:val="21"/>
          <w:szCs w:val="21"/>
          <w:lang w:val="en-IN"/>
        </w:rPr>
      </w:pPr>
      <w:r>
        <w:rPr>
          <w:color w:val="000000"/>
          <w:sz w:val="21"/>
          <w:szCs w:val="21"/>
          <w:lang w:val="en-IN"/>
        </w:rPr>
      </w:r>
      <w:r>
        <w:rPr>
          <w:color w:val="000000"/>
          <w:sz w:val="21"/>
          <w:szCs w:val="21"/>
          <w:lang w:val="en-IN"/>
        </w:rPr>
        <w:pict w14:anchorId="6F9208BA">
          <v:group id="_x0000_s7245" style="width:218.25pt;height:24.5pt;mso-position-horizontal-relative:char;mso-position-vertical-relative:line" coordorigin="3751,3542" coordsize="4365,475">
            <v:shape id="_x0000_s7238" type="#_x0000_t32" style="position:absolute;left:3751;top:3780;width:4365;height:0;flip:y" o:connectortype="straight" strokecolor="#f49ac1"/>
            <v:group id="_x0000_s7244" style="position:absolute;left:4350;top:3542;width:3168;height:475" coordorigin="4356,1195" coordsize="3168,475">
              <v:group id="Group 264" o:spid="_x0000_s7240" style="position:absolute;left:4356;top:1238;width:3168;height:432" coordsize="35153,3117">
                <v:shape id="Graphic 10" o:spid="_x0000_s7241" style="position:absolute;width:35153;height:3117;visibility:visible;mso-wrap-style:square;v-text-anchor:top" coordsize="3515360,311785" path="m3359404,l155867,,106601,7946,63815,30074,30074,63815,7946,106601,,155867r7946,49271l30074,247929r33741,33743l106601,303800r49266,7946l3359404,311746r49265,-7946l3451456,281672r33741,-33743l3507324,205138r7947,-49271l3507324,106601,3485197,63815,3451456,30074,3408669,7946,3359404,xe" fillcolor="#fcdfeb" stroked="f">
                  <v:path arrowok="t"/>
                </v:shape>
                <v:shape id="Graphic 11" o:spid="_x0000_s7242" style="position:absolute;width:35153;height:3117;visibility:visible;mso-wrap-style:square;v-text-anchor:top" coordsize="3515360,311785" path="m155867,l106601,7946,63815,30074,30074,63815,7946,106601,,155867r7946,49271l30074,247929r33741,33743l106601,303800r49266,7946l3359404,311746r49265,-7946l3451456,281672r33741,-33743l3507324,205138r7947,-49271l3507324,106601,3485197,63815,3451456,30074,3408669,7946,3359404,,155867,xe" filled="f" strokecolor="#f49ac1" strokeweight="1pt">
                  <v:path arrowok="t"/>
                </v:shape>
              </v:group>
              <v:shape id="_x0000_s7243" type="#_x0000_t202" style="position:absolute;left:4519;top:1195;width:2922;height:458;mso-wrap-style:none" filled="f" stroked="f">
                <v:fill o:detectmouseclick="t"/>
                <v:textbox style="mso-next-textbox:#_x0000_s7243;mso-fit-shape-to-text:t">
                  <w:txbxContent>
                    <w:p w14:paraId="5ACE8A26" w14:textId="77777777" w:rsidR="004658F2" w:rsidRDefault="004658F2" w:rsidP="004658F2">
                      <w:pPr>
                        <w:jc w:val="center"/>
                        <w:rPr>
                          <w:rFonts w:ascii="Cambria" w:hAnsi="Cambria"/>
                          <w:b/>
                          <w:color w:val="000000"/>
                          <w:sz w:val="28"/>
                          <w:szCs w:val="28"/>
                          <w:lang w:val="en-US"/>
                        </w:rPr>
                      </w:pPr>
                      <w:r w:rsidRPr="004658F2">
                        <w:rPr>
                          <w:rFonts w:ascii="Cambria" w:hAnsi="Cambria"/>
                          <w:b/>
                          <w:color w:val="000000"/>
                          <w:sz w:val="28"/>
                          <w:szCs w:val="28"/>
                          <w:lang w:val="en-US"/>
                        </w:rPr>
                        <w:t>Champion Challenge</w:t>
                      </w:r>
                    </w:p>
                  </w:txbxContent>
                </v:textbox>
              </v:shape>
            </v:group>
            <w10:anchorlock/>
          </v:group>
        </w:pict>
      </w:r>
    </w:p>
    <w:p w14:paraId="19130092" w14:textId="62D23C03" w:rsidR="003F6B48" w:rsidRPr="00F4232D" w:rsidRDefault="003F6B48" w:rsidP="004907D9">
      <w:pPr>
        <w:pStyle w:val="SPACE"/>
        <w:suppressAutoHyphens/>
        <w:rPr>
          <w:shd w:val="clear" w:color="auto" w:fill="F2F2F2"/>
        </w:rPr>
      </w:pPr>
    </w:p>
    <w:p w14:paraId="0909A5FA" w14:textId="77777777" w:rsidR="003F6B48" w:rsidRPr="00F4232D" w:rsidRDefault="003F6B48" w:rsidP="004907D9">
      <w:pPr>
        <w:pStyle w:val="SPACE"/>
        <w:tabs>
          <w:tab w:val="clear" w:pos="547"/>
          <w:tab w:val="left" w:pos="423"/>
          <w:tab w:val="left" w:pos="963"/>
        </w:tabs>
        <w:suppressAutoHyphens/>
        <w:spacing w:line="240" w:lineRule="auto"/>
        <w:ind w:left="0" w:firstLine="0"/>
        <w:rPr>
          <w:shd w:val="clear" w:color="auto" w:fill="F2F2F2"/>
        </w:rPr>
        <w:sectPr w:rsidR="003F6B48" w:rsidRPr="00F4232D" w:rsidSect="00264C20">
          <w:headerReference w:type="first" r:id="rId22"/>
          <w:footerReference w:type="first" r:id="rId23"/>
          <w:type w:val="continuous"/>
          <w:pgSz w:w="11880" w:h="16200" w:code="40"/>
          <w:pgMar w:top="1195" w:right="1080" w:bottom="734" w:left="1080" w:header="720" w:footer="720" w:gutter="0"/>
          <w:pgNumType w:start="12"/>
          <w:cols w:sep="1" w:space="432"/>
          <w:titlePg/>
          <w:docGrid w:linePitch="326"/>
        </w:sectPr>
      </w:pPr>
    </w:p>
    <w:p w14:paraId="52311F7E" w14:textId="77777777" w:rsidR="00AE025B" w:rsidRPr="00F4232D" w:rsidRDefault="00AE025B" w:rsidP="00AE025B">
      <w:pPr>
        <w:widowControl/>
        <w:shd w:val="clear" w:color="auto" w:fill="F2F2F2"/>
        <w:tabs>
          <w:tab w:val="left" w:pos="180"/>
          <w:tab w:val="left" w:pos="423"/>
          <w:tab w:val="left" w:pos="540"/>
          <w:tab w:val="left" w:pos="1080"/>
          <w:tab w:val="left" w:pos="1620"/>
          <w:tab w:val="left" w:pos="2160"/>
          <w:tab w:val="left" w:pos="2700"/>
          <w:tab w:val="left" w:pos="3240"/>
          <w:tab w:val="left" w:pos="3780"/>
          <w:tab w:val="left" w:pos="4320"/>
          <w:tab w:val="left" w:pos="4860"/>
          <w:tab w:val="left" w:pos="5400"/>
          <w:tab w:val="left" w:pos="5940"/>
          <w:tab w:val="left" w:pos="6480"/>
          <w:tab w:val="left" w:pos="7020"/>
          <w:tab w:val="left" w:pos="7560"/>
          <w:tab w:val="left" w:pos="8100"/>
          <w:tab w:val="left" w:pos="8640"/>
          <w:tab w:val="left" w:pos="9180"/>
        </w:tabs>
        <w:autoSpaceDN/>
        <w:spacing w:before="38"/>
        <w:jc w:val="center"/>
        <w:textAlignment w:val="auto"/>
        <w:rPr>
          <w:rFonts w:ascii="Cambria" w:eastAsia="Times New Roman" w:hAnsi="Cambria" w:cs="Times New Roman"/>
          <w:b/>
          <w:bCs/>
          <w:color w:val="ED2791"/>
          <w:kern w:val="0"/>
          <w:lang w:val="en-US" w:eastAsia="en-US" w:bidi="ar-SA"/>
        </w:rPr>
      </w:pPr>
      <w:r w:rsidRPr="00F4232D">
        <w:rPr>
          <w:rFonts w:ascii="Cambria" w:eastAsia="Times New Roman" w:hAnsi="Cambria" w:cs="Times New Roman"/>
          <w:b/>
          <w:bCs/>
          <w:color w:val="ED2791"/>
          <w:kern w:val="0"/>
          <w:lang w:val="en-US" w:eastAsia="en-US" w:bidi="ar-SA"/>
        </w:rPr>
        <w:t>Problems To Ponder</w:t>
      </w:r>
    </w:p>
    <w:p w14:paraId="4191FD0A" w14:textId="77777777" w:rsidR="00AE025B" w:rsidRPr="00F4232D" w:rsidRDefault="00AE025B" w:rsidP="004907D9">
      <w:pPr>
        <w:pStyle w:val="SPACE"/>
        <w:suppressAutoHyphens/>
      </w:pPr>
    </w:p>
    <w:p w14:paraId="18A5416D" w14:textId="28030793" w:rsidR="003F6B48" w:rsidRPr="00F4232D" w:rsidRDefault="00035C58" w:rsidP="004907D9">
      <w:pPr>
        <w:tabs>
          <w:tab w:val="left" w:pos="612"/>
          <w:tab w:val="left" w:pos="1170"/>
        </w:tabs>
        <w:spacing w:before="20"/>
        <w:ind w:left="612" w:hanging="612"/>
        <w:jc w:val="both"/>
        <w:rPr>
          <w:rFonts w:cs="Times New Roman"/>
          <w:bCs/>
          <w:sz w:val="21"/>
          <w:szCs w:val="21"/>
          <w:lang w:val="en-IN"/>
        </w:rPr>
      </w:pPr>
      <w:r>
        <w:rPr>
          <w:rFonts w:ascii="Times New Roman Bold" w:hAnsi="Times New Roman Bold" w:cs="Times New Roman"/>
          <w:b/>
          <w:bCs/>
          <w:color w:val="EC2791"/>
          <w:sz w:val="21"/>
          <w:szCs w:val="21"/>
          <w:lang w:val="en-IN"/>
        </w:rPr>
        <w:t>37</w:t>
      </w:r>
      <w:r w:rsidR="003F6B48" w:rsidRPr="00F4232D">
        <w:rPr>
          <w:rFonts w:ascii="Times New Roman Bold" w:hAnsi="Times New Roman Bold" w:cs="Times New Roman"/>
          <w:b/>
          <w:bCs/>
          <w:color w:val="EC2791"/>
          <w:sz w:val="21"/>
          <w:szCs w:val="21"/>
          <w:lang w:val="en-IN"/>
        </w:rPr>
        <w:t>.</w:t>
      </w:r>
      <w:r w:rsidR="003F6B48" w:rsidRPr="00F4232D">
        <w:rPr>
          <w:rFonts w:ascii="Times New Roman Bold" w:hAnsi="Times New Roman Bold" w:cs="Times New Roman"/>
          <w:b/>
          <w:bCs/>
          <w:color w:val="EC2791"/>
          <w:sz w:val="21"/>
          <w:szCs w:val="21"/>
          <w:lang w:val="en-IN"/>
        </w:rPr>
        <w:tab/>
      </w:r>
      <w:r w:rsidR="003F6B48" w:rsidRPr="00F4232D">
        <w:rPr>
          <w:rFonts w:cs="Times New Roman"/>
          <w:bCs/>
          <w:sz w:val="21"/>
          <w:szCs w:val="21"/>
          <w:lang w:val="en-IN"/>
        </w:rPr>
        <w:t>Identify the correct sequence of taxonomic hierarchy based on the following characteristics.</w:t>
      </w:r>
    </w:p>
    <w:p w14:paraId="16CBAF71" w14:textId="77777777" w:rsidR="003F6B48" w:rsidRPr="00F4232D" w:rsidRDefault="003F6B48" w:rsidP="004907D9">
      <w:pPr>
        <w:pStyle w:val="1MCQ"/>
        <w:tabs>
          <w:tab w:val="clear" w:pos="547"/>
          <w:tab w:val="clear" w:pos="1166"/>
          <w:tab w:val="left" w:pos="612"/>
          <w:tab w:val="left" w:pos="1170"/>
        </w:tabs>
        <w:spacing w:before="20"/>
        <w:ind w:left="612" w:hanging="612"/>
        <w:rPr>
          <w:rFonts w:cs="Times New Roman"/>
          <w:szCs w:val="21"/>
        </w:rPr>
      </w:pPr>
      <w:proofErr w:type="spellStart"/>
      <w:r w:rsidRPr="00F4232D">
        <w:rPr>
          <w:rFonts w:cs="Times New Roman"/>
          <w:szCs w:val="21"/>
        </w:rPr>
        <w:t>i</w:t>
      </w:r>
      <w:proofErr w:type="spellEnd"/>
      <w:r w:rsidRPr="00F4232D">
        <w:rPr>
          <w:rFonts w:cs="Times New Roman"/>
          <w:szCs w:val="21"/>
        </w:rPr>
        <w:t>.</w:t>
      </w:r>
      <w:r w:rsidRPr="00F4232D">
        <w:rPr>
          <w:rFonts w:cs="Times New Roman"/>
          <w:szCs w:val="21"/>
        </w:rPr>
        <w:tab/>
        <w:t>The level where organisms exhibit the highest similarity.</w:t>
      </w:r>
    </w:p>
    <w:p w14:paraId="1F164869" w14:textId="77777777" w:rsidR="003F6B48" w:rsidRPr="00F4232D" w:rsidRDefault="003F6B48" w:rsidP="004907D9">
      <w:pPr>
        <w:pStyle w:val="ListParagraph"/>
        <w:widowControl/>
        <w:tabs>
          <w:tab w:val="left" w:pos="612"/>
          <w:tab w:val="left" w:pos="1170"/>
        </w:tabs>
        <w:autoSpaceDN/>
        <w:spacing w:before="20"/>
        <w:ind w:left="612" w:hanging="612"/>
        <w:contextualSpacing w:val="0"/>
        <w:jc w:val="both"/>
        <w:textAlignment w:val="auto"/>
        <w:rPr>
          <w:rFonts w:cs="Times New Roman"/>
          <w:sz w:val="21"/>
          <w:szCs w:val="21"/>
          <w:lang w:val="en-IN"/>
        </w:rPr>
      </w:pPr>
      <w:r w:rsidRPr="00F4232D">
        <w:rPr>
          <w:rFonts w:cs="Times New Roman"/>
          <w:sz w:val="21"/>
          <w:szCs w:val="21"/>
          <w:lang w:val="en-IN"/>
        </w:rPr>
        <w:t>ii.</w:t>
      </w:r>
      <w:r w:rsidRPr="00F4232D">
        <w:rPr>
          <w:rFonts w:cs="Times New Roman"/>
          <w:sz w:val="21"/>
          <w:szCs w:val="21"/>
          <w:lang w:val="en-IN"/>
        </w:rPr>
        <w:tab/>
        <w:t>The taxonomic category that includes related genera.</w:t>
      </w:r>
    </w:p>
    <w:p w14:paraId="34E4AD20" w14:textId="77777777" w:rsidR="003F6B48" w:rsidRPr="00F4232D" w:rsidRDefault="003F6B48" w:rsidP="004907D9">
      <w:pPr>
        <w:pStyle w:val="ListParagraph"/>
        <w:widowControl/>
        <w:tabs>
          <w:tab w:val="left" w:pos="612"/>
          <w:tab w:val="left" w:pos="1170"/>
        </w:tabs>
        <w:autoSpaceDN/>
        <w:spacing w:before="20"/>
        <w:ind w:left="612" w:hanging="612"/>
        <w:contextualSpacing w:val="0"/>
        <w:jc w:val="both"/>
        <w:textAlignment w:val="auto"/>
        <w:rPr>
          <w:rFonts w:cs="Times New Roman"/>
          <w:sz w:val="21"/>
          <w:szCs w:val="21"/>
          <w:lang w:val="en-IN"/>
        </w:rPr>
      </w:pPr>
      <w:r w:rsidRPr="00F4232D">
        <w:rPr>
          <w:rFonts w:cs="Times New Roman"/>
          <w:sz w:val="21"/>
          <w:szCs w:val="21"/>
          <w:lang w:val="en-IN"/>
        </w:rPr>
        <w:t>iii.</w:t>
      </w:r>
      <w:r w:rsidRPr="00F4232D">
        <w:rPr>
          <w:rFonts w:cs="Times New Roman"/>
          <w:sz w:val="21"/>
          <w:szCs w:val="21"/>
          <w:lang w:val="en-IN"/>
        </w:rPr>
        <w:tab/>
        <w:t>The taxonomic rank that includes orders sharing common traits.</w:t>
      </w:r>
    </w:p>
    <w:p w14:paraId="43D27B51" w14:textId="77777777" w:rsidR="003F6B48" w:rsidRPr="00F4232D" w:rsidRDefault="003F6B48" w:rsidP="004907D9">
      <w:pPr>
        <w:tabs>
          <w:tab w:val="left" w:pos="612"/>
          <w:tab w:val="left" w:pos="1170"/>
        </w:tabs>
        <w:spacing w:before="20"/>
        <w:ind w:left="612" w:hanging="612"/>
        <w:jc w:val="both"/>
        <w:rPr>
          <w:rFonts w:cs="Times New Roman"/>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sz w:val="21"/>
          <w:szCs w:val="21"/>
          <w:lang w:val="en-IN"/>
        </w:rPr>
        <w:t>Species → Family → Class</w:t>
      </w:r>
    </w:p>
    <w:p w14:paraId="7CD1B255" w14:textId="77777777" w:rsidR="003F6B48" w:rsidRPr="00F4232D" w:rsidRDefault="003F6B48" w:rsidP="004907D9">
      <w:pPr>
        <w:tabs>
          <w:tab w:val="left" w:pos="612"/>
          <w:tab w:val="left" w:pos="1170"/>
        </w:tabs>
        <w:spacing w:before="20"/>
        <w:ind w:left="612" w:hanging="612"/>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(B)</w:t>
      </w:r>
      <w:r w:rsidRPr="00F4232D">
        <w:rPr>
          <w:rFonts w:cs="Times New Roman"/>
          <w:sz w:val="21"/>
          <w:szCs w:val="21"/>
          <w:lang w:val="en-IN"/>
        </w:rPr>
        <w:tab/>
        <w:t>Genus → Order → Family</w:t>
      </w:r>
    </w:p>
    <w:p w14:paraId="13B353E7" w14:textId="77777777" w:rsidR="003F6B48" w:rsidRPr="00F4232D" w:rsidRDefault="003F6B48" w:rsidP="004907D9">
      <w:pPr>
        <w:tabs>
          <w:tab w:val="left" w:pos="612"/>
          <w:tab w:val="left" w:pos="1170"/>
        </w:tabs>
        <w:spacing w:before="20"/>
        <w:ind w:left="612" w:hanging="612"/>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(C)</w:t>
      </w:r>
      <w:r w:rsidRPr="00F4232D">
        <w:rPr>
          <w:rFonts w:cs="Times New Roman"/>
          <w:sz w:val="21"/>
          <w:szCs w:val="21"/>
          <w:lang w:val="en-IN"/>
        </w:rPr>
        <w:tab/>
        <w:t xml:space="preserve">Order → Family → Class </w:t>
      </w:r>
    </w:p>
    <w:p w14:paraId="61A6837B" w14:textId="77777777" w:rsidR="003F6B48" w:rsidRPr="00F4232D" w:rsidRDefault="003F6B48" w:rsidP="004907D9">
      <w:pPr>
        <w:tabs>
          <w:tab w:val="left" w:pos="612"/>
          <w:tab w:val="left" w:pos="1170"/>
        </w:tabs>
        <w:spacing w:before="20"/>
        <w:ind w:left="612" w:hanging="612"/>
        <w:jc w:val="both"/>
        <w:rPr>
          <w:rFonts w:cs="Times New Roman"/>
          <w:sz w:val="21"/>
          <w:szCs w:val="21"/>
          <w:lang w:val="en-IN"/>
        </w:rPr>
      </w:pPr>
      <w:r w:rsidRPr="00F4232D">
        <w:rPr>
          <w:rFonts w:cs="Times New Roman"/>
          <w:sz w:val="21"/>
          <w:szCs w:val="21"/>
          <w:lang w:val="en-IN"/>
        </w:rPr>
        <w:lastRenderedPageBreak/>
        <w:tab/>
      </w:r>
      <w:r w:rsidRPr="00F4232D">
        <w:rPr>
          <w:rFonts w:cs="Times New Roman"/>
          <w:color w:val="000000"/>
          <w:sz w:val="21"/>
          <w:szCs w:val="21"/>
          <w:lang w:val="en-IN"/>
        </w:rPr>
        <w:t>(D)</w:t>
      </w:r>
      <w:r w:rsidRPr="00F4232D">
        <w:rPr>
          <w:rFonts w:cs="Times New Roman"/>
          <w:sz w:val="21"/>
          <w:szCs w:val="21"/>
          <w:lang w:val="en-IN"/>
        </w:rPr>
        <w:tab/>
        <w:t>Phylum → Class → Family</w:t>
      </w:r>
    </w:p>
    <w:p w14:paraId="4C0EF939" w14:textId="77777777" w:rsidR="003F6B48" w:rsidRPr="00F4232D" w:rsidRDefault="003F6B48" w:rsidP="004907D9">
      <w:pPr>
        <w:pStyle w:val="SPACE"/>
        <w:suppressAutoHyphens/>
        <w:spacing w:before="20"/>
      </w:pPr>
    </w:p>
    <w:p w14:paraId="757BDCFD" w14:textId="13D84315" w:rsidR="003F6B48" w:rsidRPr="00F4232D" w:rsidRDefault="00035C58" w:rsidP="004907D9">
      <w:pPr>
        <w:tabs>
          <w:tab w:val="left" w:pos="612"/>
          <w:tab w:val="left" w:pos="1170"/>
        </w:tabs>
        <w:spacing w:before="20"/>
        <w:ind w:left="612" w:hanging="612"/>
        <w:jc w:val="both"/>
        <w:rPr>
          <w:rFonts w:cs="Times New Roman"/>
          <w:sz w:val="21"/>
          <w:szCs w:val="21"/>
          <w:lang w:val="en-IN"/>
        </w:rPr>
      </w:pPr>
      <w:r>
        <w:rPr>
          <w:rFonts w:ascii="Times New Roman Bold" w:hAnsi="Times New Roman Bold" w:cs="Times New Roman"/>
          <w:b/>
          <w:color w:val="EC2791"/>
          <w:sz w:val="21"/>
          <w:szCs w:val="21"/>
          <w:lang w:val="en-IN"/>
        </w:rPr>
        <w:t>38</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A plant is classified as follows:</w:t>
      </w:r>
    </w:p>
    <w:p w14:paraId="2BD9DB95" w14:textId="77777777" w:rsidR="003F6B48" w:rsidRPr="00F4232D" w:rsidRDefault="003F6B48" w:rsidP="004907D9">
      <w:pPr>
        <w:widowControl/>
        <w:tabs>
          <w:tab w:val="left" w:pos="612"/>
          <w:tab w:val="left" w:pos="1170"/>
        </w:tabs>
        <w:autoSpaceDN/>
        <w:spacing w:before="20"/>
        <w:ind w:left="612" w:hanging="612"/>
        <w:jc w:val="both"/>
        <w:textAlignment w:val="auto"/>
        <w:rPr>
          <w:rFonts w:cs="Times New Roman"/>
          <w:sz w:val="21"/>
          <w:szCs w:val="21"/>
          <w:lang w:val="en-IN"/>
        </w:rPr>
      </w:pPr>
      <w:r w:rsidRPr="00F4232D">
        <w:rPr>
          <w:rFonts w:cs="Times New Roman"/>
          <w:sz w:val="21"/>
          <w:szCs w:val="21"/>
          <w:lang w:val="en-IN"/>
        </w:rPr>
        <w:tab/>
        <w:t>Phylum: Angiospermae</w:t>
      </w:r>
    </w:p>
    <w:p w14:paraId="5FC9BEC4" w14:textId="77777777" w:rsidR="003F6B48" w:rsidRPr="00F4232D" w:rsidRDefault="003F6B48" w:rsidP="004907D9">
      <w:pPr>
        <w:widowControl/>
        <w:tabs>
          <w:tab w:val="left" w:pos="612"/>
          <w:tab w:val="left" w:pos="1170"/>
        </w:tabs>
        <w:autoSpaceDN/>
        <w:spacing w:before="20"/>
        <w:ind w:left="612" w:hanging="612"/>
        <w:jc w:val="both"/>
        <w:textAlignment w:val="auto"/>
        <w:rPr>
          <w:rFonts w:cs="Times New Roman"/>
          <w:sz w:val="21"/>
          <w:szCs w:val="21"/>
          <w:lang w:val="en-IN"/>
        </w:rPr>
      </w:pPr>
      <w:r w:rsidRPr="00F4232D">
        <w:rPr>
          <w:rFonts w:cs="Times New Roman"/>
          <w:sz w:val="21"/>
          <w:szCs w:val="21"/>
          <w:lang w:val="en-IN"/>
        </w:rPr>
        <w:tab/>
        <w:t xml:space="preserve">Class: </w:t>
      </w:r>
      <w:proofErr w:type="spellStart"/>
      <w:r w:rsidRPr="00F4232D">
        <w:rPr>
          <w:rFonts w:cs="Times New Roman"/>
          <w:sz w:val="21"/>
          <w:szCs w:val="21"/>
          <w:lang w:val="en-IN"/>
        </w:rPr>
        <w:t>Monocotyledonae</w:t>
      </w:r>
      <w:proofErr w:type="spellEnd"/>
    </w:p>
    <w:p w14:paraId="59A844A9" w14:textId="77777777" w:rsidR="003F6B48" w:rsidRPr="00F4232D" w:rsidRDefault="003F6B48" w:rsidP="004907D9">
      <w:pPr>
        <w:widowControl/>
        <w:tabs>
          <w:tab w:val="left" w:pos="612"/>
          <w:tab w:val="left" w:pos="1170"/>
        </w:tabs>
        <w:autoSpaceDN/>
        <w:spacing w:before="20"/>
        <w:ind w:left="612" w:hanging="612"/>
        <w:jc w:val="both"/>
        <w:textAlignment w:val="auto"/>
        <w:rPr>
          <w:rFonts w:cs="Times New Roman"/>
          <w:sz w:val="21"/>
          <w:szCs w:val="21"/>
          <w:lang w:val="en-IN"/>
        </w:rPr>
      </w:pPr>
      <w:r w:rsidRPr="00F4232D">
        <w:rPr>
          <w:rFonts w:cs="Times New Roman"/>
          <w:sz w:val="21"/>
          <w:szCs w:val="21"/>
          <w:lang w:val="en-IN"/>
        </w:rPr>
        <w:tab/>
        <w:t xml:space="preserve">Order: </w:t>
      </w:r>
      <w:proofErr w:type="spellStart"/>
      <w:r w:rsidRPr="00F4232D">
        <w:rPr>
          <w:rFonts w:cs="Times New Roman"/>
          <w:sz w:val="21"/>
          <w:szCs w:val="21"/>
          <w:lang w:val="en-IN"/>
        </w:rPr>
        <w:t>Poales</w:t>
      </w:r>
      <w:proofErr w:type="spellEnd"/>
    </w:p>
    <w:p w14:paraId="275EF0F8" w14:textId="77777777" w:rsidR="003F6B48" w:rsidRPr="00F4232D" w:rsidRDefault="003F6B48" w:rsidP="004907D9">
      <w:pPr>
        <w:widowControl/>
        <w:tabs>
          <w:tab w:val="left" w:pos="612"/>
          <w:tab w:val="left" w:pos="1170"/>
        </w:tabs>
        <w:autoSpaceDN/>
        <w:spacing w:before="20"/>
        <w:ind w:left="612" w:hanging="612"/>
        <w:jc w:val="both"/>
        <w:textAlignment w:val="auto"/>
        <w:rPr>
          <w:rFonts w:cs="Times New Roman"/>
          <w:sz w:val="21"/>
          <w:szCs w:val="21"/>
          <w:lang w:val="en-IN"/>
        </w:rPr>
      </w:pPr>
      <w:r w:rsidRPr="00F4232D">
        <w:rPr>
          <w:rFonts w:cs="Times New Roman"/>
          <w:sz w:val="21"/>
          <w:szCs w:val="21"/>
          <w:lang w:val="en-IN"/>
        </w:rPr>
        <w:tab/>
        <w:t xml:space="preserve">Family: </w:t>
      </w:r>
      <w:proofErr w:type="spellStart"/>
      <w:r w:rsidRPr="00F4232D">
        <w:rPr>
          <w:rFonts w:cs="Times New Roman"/>
          <w:sz w:val="21"/>
          <w:szCs w:val="21"/>
          <w:lang w:val="en-IN"/>
        </w:rPr>
        <w:t>Poaceae</w:t>
      </w:r>
      <w:proofErr w:type="spellEnd"/>
    </w:p>
    <w:p w14:paraId="004F3151" w14:textId="77777777" w:rsidR="003F6B48" w:rsidRPr="00F4232D" w:rsidRDefault="003F6B48" w:rsidP="004907D9">
      <w:pPr>
        <w:tabs>
          <w:tab w:val="left" w:pos="612"/>
          <w:tab w:val="left" w:pos="1170"/>
        </w:tabs>
        <w:spacing w:before="20"/>
        <w:ind w:left="612" w:hanging="612"/>
        <w:jc w:val="both"/>
        <w:rPr>
          <w:rFonts w:cs="Times New Roman"/>
          <w:sz w:val="21"/>
          <w:szCs w:val="21"/>
          <w:lang w:val="en-IN"/>
        </w:rPr>
      </w:pPr>
      <w:r w:rsidRPr="00F4232D">
        <w:rPr>
          <w:rFonts w:cs="Times New Roman"/>
          <w:sz w:val="21"/>
          <w:szCs w:val="21"/>
          <w:lang w:val="en-IN"/>
        </w:rPr>
        <w:tab/>
        <w:t>Which of the following organisms is correctly classified within this hierarchy?</w:t>
      </w:r>
    </w:p>
    <w:p w14:paraId="79238E05" w14:textId="77777777" w:rsidR="003F6B48" w:rsidRPr="00F4232D" w:rsidRDefault="003F6B48" w:rsidP="004907D9">
      <w:pPr>
        <w:tabs>
          <w:tab w:val="left" w:pos="612"/>
          <w:tab w:val="left" w:pos="1170"/>
        </w:tabs>
        <w:spacing w:before="20"/>
        <w:ind w:left="612" w:hanging="612"/>
        <w:jc w:val="both"/>
        <w:rPr>
          <w:rFonts w:cs="Times New Roman"/>
          <w:i/>
          <w:iCs/>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i/>
          <w:iCs/>
          <w:sz w:val="21"/>
          <w:szCs w:val="21"/>
          <w:lang w:val="en-IN"/>
        </w:rPr>
        <w:t xml:space="preserve">Solanum </w:t>
      </w:r>
      <w:proofErr w:type="spellStart"/>
      <w:r w:rsidRPr="00F4232D">
        <w:rPr>
          <w:rFonts w:cs="Times New Roman"/>
          <w:i/>
          <w:iCs/>
          <w:sz w:val="21"/>
          <w:szCs w:val="21"/>
          <w:lang w:val="en-IN"/>
        </w:rPr>
        <w:t>lycopersicum</w:t>
      </w:r>
      <w:proofErr w:type="spellEnd"/>
    </w:p>
    <w:p w14:paraId="640C4C5A" w14:textId="77777777" w:rsidR="003F6B48" w:rsidRPr="00F4232D" w:rsidRDefault="003F6B48" w:rsidP="004907D9">
      <w:pPr>
        <w:tabs>
          <w:tab w:val="left" w:pos="612"/>
          <w:tab w:val="left" w:pos="1170"/>
        </w:tabs>
        <w:spacing w:before="20"/>
        <w:ind w:left="612" w:hanging="612"/>
        <w:jc w:val="both"/>
        <w:rPr>
          <w:rFonts w:cs="Times New Roman"/>
          <w:i/>
          <w:iCs/>
          <w:sz w:val="21"/>
          <w:szCs w:val="21"/>
          <w:lang w:val="en-IN"/>
        </w:rPr>
      </w:pPr>
      <w:r w:rsidRPr="00F4232D">
        <w:rPr>
          <w:rFonts w:cs="Times New Roman"/>
          <w:sz w:val="21"/>
          <w:szCs w:val="21"/>
          <w:lang w:val="en-IN"/>
        </w:rPr>
        <w:tab/>
      </w:r>
      <w:r w:rsidRPr="00F4232D">
        <w:rPr>
          <w:rFonts w:cs="Times New Roman"/>
          <w:color w:val="000000"/>
          <w:sz w:val="21"/>
          <w:szCs w:val="21"/>
          <w:lang w:val="en-IN"/>
        </w:rPr>
        <w:t>(B)</w:t>
      </w:r>
      <w:r w:rsidRPr="00F4232D">
        <w:rPr>
          <w:rFonts w:cs="Times New Roman"/>
          <w:sz w:val="21"/>
          <w:szCs w:val="21"/>
          <w:lang w:val="en-IN"/>
        </w:rPr>
        <w:tab/>
      </w:r>
      <w:r w:rsidRPr="00F4232D">
        <w:rPr>
          <w:rFonts w:cs="Times New Roman"/>
          <w:i/>
          <w:iCs/>
          <w:sz w:val="21"/>
          <w:szCs w:val="21"/>
          <w:lang w:val="en-IN"/>
        </w:rPr>
        <w:t>Mangifera indica</w:t>
      </w:r>
    </w:p>
    <w:p w14:paraId="46DA0E8F" w14:textId="77777777" w:rsidR="003F6B48" w:rsidRPr="00F4232D" w:rsidRDefault="003F6B48" w:rsidP="004907D9">
      <w:pPr>
        <w:tabs>
          <w:tab w:val="left" w:pos="612"/>
          <w:tab w:val="left" w:pos="1170"/>
        </w:tabs>
        <w:spacing w:before="20"/>
        <w:ind w:left="612" w:hanging="612"/>
        <w:jc w:val="both"/>
        <w:rPr>
          <w:rFonts w:cs="Times New Roman"/>
          <w:i/>
          <w:iCs/>
          <w:sz w:val="21"/>
          <w:szCs w:val="21"/>
          <w:lang w:val="en-IN"/>
        </w:rPr>
      </w:pPr>
      <w:r w:rsidRPr="00F4232D">
        <w:rPr>
          <w:rFonts w:cs="Times New Roman"/>
          <w:sz w:val="21"/>
          <w:szCs w:val="21"/>
          <w:lang w:val="en-IN"/>
        </w:rPr>
        <w:tab/>
      </w:r>
      <w:r w:rsidRPr="00F4232D">
        <w:rPr>
          <w:rFonts w:cs="Times New Roman"/>
          <w:color w:val="000000"/>
          <w:sz w:val="21"/>
          <w:szCs w:val="21"/>
          <w:lang w:val="en-IN"/>
        </w:rPr>
        <w:t>(C)</w:t>
      </w:r>
      <w:r w:rsidRPr="00F4232D">
        <w:rPr>
          <w:rFonts w:cs="Times New Roman"/>
          <w:sz w:val="21"/>
          <w:szCs w:val="21"/>
          <w:lang w:val="en-IN"/>
        </w:rPr>
        <w:tab/>
      </w:r>
      <w:r w:rsidRPr="00F4232D">
        <w:rPr>
          <w:rFonts w:cs="Times New Roman"/>
          <w:i/>
          <w:iCs/>
          <w:sz w:val="21"/>
          <w:szCs w:val="21"/>
          <w:lang w:val="en-IN"/>
        </w:rPr>
        <w:t>Triticum aestivum</w:t>
      </w:r>
    </w:p>
    <w:p w14:paraId="366D5313" w14:textId="77777777" w:rsidR="003F6B48" w:rsidRPr="00F4232D" w:rsidRDefault="003F6B48" w:rsidP="004907D9">
      <w:pPr>
        <w:tabs>
          <w:tab w:val="left" w:pos="612"/>
          <w:tab w:val="left" w:pos="1170"/>
        </w:tabs>
        <w:spacing w:before="20"/>
        <w:ind w:left="612" w:hanging="612"/>
        <w:jc w:val="both"/>
        <w:rPr>
          <w:rFonts w:cs="Times New Roman"/>
          <w:i/>
          <w:iCs/>
          <w:sz w:val="21"/>
          <w:szCs w:val="21"/>
          <w:lang w:val="en-IN"/>
        </w:rPr>
      </w:pPr>
      <w:r w:rsidRPr="00F4232D">
        <w:rPr>
          <w:rFonts w:cs="Times New Roman"/>
          <w:sz w:val="21"/>
          <w:szCs w:val="21"/>
          <w:lang w:val="en-IN"/>
        </w:rPr>
        <w:tab/>
      </w:r>
      <w:r w:rsidRPr="00F4232D">
        <w:rPr>
          <w:rFonts w:cs="Times New Roman"/>
          <w:color w:val="000000"/>
          <w:sz w:val="21"/>
          <w:szCs w:val="21"/>
          <w:lang w:val="en-IN"/>
        </w:rPr>
        <w:t>(D)</w:t>
      </w:r>
      <w:r w:rsidRPr="00F4232D">
        <w:rPr>
          <w:rFonts w:cs="Times New Roman"/>
          <w:sz w:val="21"/>
          <w:szCs w:val="21"/>
          <w:lang w:val="en-IN"/>
        </w:rPr>
        <w:tab/>
      </w:r>
      <w:r w:rsidRPr="00F4232D">
        <w:rPr>
          <w:rFonts w:cs="Times New Roman"/>
          <w:i/>
          <w:iCs/>
          <w:sz w:val="21"/>
          <w:szCs w:val="21"/>
          <w:lang w:val="en-IN"/>
        </w:rPr>
        <w:t xml:space="preserve">Gossypium hirsutum                               </w:t>
      </w:r>
    </w:p>
    <w:p w14:paraId="1B18D28D" w14:textId="77777777" w:rsidR="003F6B48" w:rsidRPr="00F4232D" w:rsidRDefault="003F6B48" w:rsidP="004907D9">
      <w:pPr>
        <w:pStyle w:val="SPACE"/>
        <w:suppressAutoHyphens/>
        <w:spacing w:before="20"/>
      </w:pPr>
    </w:p>
    <w:p w14:paraId="22522C1D" w14:textId="18AFBCD9" w:rsidR="003F6B48" w:rsidRPr="00F4232D" w:rsidRDefault="00035C58" w:rsidP="004907D9">
      <w:pPr>
        <w:tabs>
          <w:tab w:val="left" w:pos="612"/>
          <w:tab w:val="left" w:pos="1170"/>
        </w:tabs>
        <w:spacing w:before="20"/>
        <w:ind w:left="612" w:hanging="612"/>
        <w:jc w:val="both"/>
        <w:rPr>
          <w:rFonts w:cs="Times New Roman"/>
          <w:sz w:val="21"/>
          <w:szCs w:val="21"/>
          <w:lang w:val="en-IN"/>
        </w:rPr>
      </w:pPr>
      <w:r>
        <w:rPr>
          <w:rFonts w:ascii="Times New Roman Bold" w:hAnsi="Times New Roman Bold" w:cs="Times New Roman"/>
          <w:b/>
          <w:color w:val="EC2791"/>
          <w:sz w:val="21"/>
          <w:szCs w:val="21"/>
          <w:lang w:val="en-IN"/>
        </w:rPr>
        <w:t>39</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How many taxonomic categories do a lion and a tiger share?</w:t>
      </w:r>
    </w:p>
    <w:p w14:paraId="4573138D" w14:textId="77777777" w:rsidR="003F6B48" w:rsidRPr="00F4232D" w:rsidRDefault="003F6B48" w:rsidP="004907D9">
      <w:pPr>
        <w:pStyle w:val="ctrl-4"/>
        <w:tabs>
          <w:tab w:val="clear" w:pos="547"/>
          <w:tab w:val="clear" w:pos="1080"/>
          <w:tab w:val="left" w:pos="612"/>
          <w:tab w:val="left" w:pos="1170"/>
          <w:tab w:val="left" w:pos="1440"/>
          <w:tab w:val="left" w:pos="1980"/>
          <w:tab w:val="left" w:pos="3780"/>
          <w:tab w:val="left" w:pos="4320"/>
        </w:tabs>
        <w:suppressAutoHyphens/>
        <w:spacing w:before="20"/>
        <w:ind w:left="612" w:hanging="612"/>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r>
      <w:r w:rsidRPr="00F4232D">
        <w:rPr>
          <w:sz w:val="21"/>
          <w:szCs w:val="21"/>
          <w:lang w:val="en-IN"/>
        </w:rPr>
        <w:t>2</w:t>
      </w:r>
      <w:r w:rsidRPr="00F4232D">
        <w:rPr>
          <w:sz w:val="21"/>
          <w:szCs w:val="21"/>
          <w:lang w:val="en-IN"/>
        </w:rPr>
        <w:tab/>
      </w:r>
      <w:r w:rsidRPr="00F4232D">
        <w:rPr>
          <w:color w:val="000000"/>
          <w:sz w:val="21"/>
          <w:szCs w:val="21"/>
          <w:lang w:val="en-IN"/>
        </w:rPr>
        <w:t>(B)</w:t>
      </w:r>
      <w:r w:rsidRPr="00F4232D">
        <w:rPr>
          <w:sz w:val="21"/>
          <w:szCs w:val="21"/>
          <w:lang w:val="en-IN"/>
        </w:rPr>
        <w:tab/>
        <w:t>3</w:t>
      </w:r>
      <w:r w:rsidRPr="00F4232D">
        <w:rPr>
          <w:sz w:val="21"/>
          <w:szCs w:val="21"/>
          <w:lang w:val="en-IN"/>
        </w:rPr>
        <w:tab/>
      </w:r>
      <w:r w:rsidRPr="00F4232D">
        <w:rPr>
          <w:color w:val="000000"/>
          <w:sz w:val="21"/>
          <w:szCs w:val="21"/>
          <w:lang w:val="en-IN"/>
        </w:rPr>
        <w:t>(C)</w:t>
      </w:r>
      <w:r w:rsidRPr="00F4232D">
        <w:rPr>
          <w:sz w:val="21"/>
          <w:szCs w:val="21"/>
          <w:lang w:val="en-IN"/>
        </w:rPr>
        <w:tab/>
        <w:t>4</w:t>
      </w:r>
      <w:r w:rsidRPr="00F4232D">
        <w:rPr>
          <w:sz w:val="21"/>
          <w:szCs w:val="21"/>
          <w:lang w:val="en-IN"/>
        </w:rPr>
        <w:tab/>
      </w:r>
      <w:r w:rsidRPr="00F4232D">
        <w:rPr>
          <w:color w:val="000000"/>
          <w:sz w:val="21"/>
          <w:szCs w:val="21"/>
          <w:lang w:val="en-IN"/>
        </w:rPr>
        <w:t>(D)</w:t>
      </w:r>
      <w:r w:rsidRPr="00F4232D">
        <w:rPr>
          <w:sz w:val="21"/>
          <w:szCs w:val="21"/>
          <w:lang w:val="en-IN"/>
        </w:rPr>
        <w:tab/>
        <w:t>5</w:t>
      </w:r>
    </w:p>
    <w:p w14:paraId="6AC1D8D8" w14:textId="77777777" w:rsidR="003F6B48" w:rsidRPr="00F4232D" w:rsidRDefault="003F6B48" w:rsidP="004907D9">
      <w:pPr>
        <w:pStyle w:val="SPACE"/>
        <w:suppressAutoHyphens/>
        <w:spacing w:before="20"/>
      </w:pPr>
    </w:p>
    <w:p w14:paraId="29A8C165" w14:textId="188D8EFB" w:rsidR="003F6B48" w:rsidRPr="00F4232D" w:rsidRDefault="003F6B48" w:rsidP="004907D9">
      <w:pPr>
        <w:pStyle w:val="ctrl-4"/>
        <w:tabs>
          <w:tab w:val="clear" w:pos="547"/>
          <w:tab w:val="clear" w:pos="1080"/>
          <w:tab w:val="left" w:pos="612"/>
          <w:tab w:val="left" w:pos="1170"/>
        </w:tabs>
        <w:suppressAutoHyphens/>
        <w:spacing w:before="20"/>
        <w:ind w:left="612" w:hanging="612"/>
        <w:jc w:val="both"/>
        <w:rPr>
          <w:color w:val="000000"/>
          <w:sz w:val="21"/>
          <w:szCs w:val="21"/>
        </w:rPr>
      </w:pPr>
      <w:r w:rsidRPr="00F4232D">
        <w:rPr>
          <w:rFonts w:ascii="Times New Roman Bold" w:hAnsi="Times New Roman Bold"/>
          <w:b/>
          <w:color w:val="EC2791"/>
          <w:sz w:val="21"/>
          <w:szCs w:val="21"/>
          <w:lang w:val="en-GB"/>
        </w:rPr>
        <w:t>4</w:t>
      </w:r>
      <w:r w:rsidR="00035C58">
        <w:rPr>
          <w:rFonts w:ascii="Times New Roman Bold" w:hAnsi="Times New Roman Bold"/>
          <w:b/>
          <w:color w:val="EC2791"/>
          <w:sz w:val="21"/>
          <w:szCs w:val="21"/>
          <w:lang w:val="en-GB"/>
        </w:rPr>
        <w:t>0</w:t>
      </w:r>
      <w:r w:rsidRPr="00F4232D">
        <w:rPr>
          <w:rFonts w:ascii="Times New Roman Bold" w:hAnsi="Times New Roman Bold"/>
          <w:b/>
          <w:color w:val="EC2791"/>
          <w:sz w:val="21"/>
          <w:szCs w:val="21"/>
          <w:lang w:val="en-GB"/>
        </w:rPr>
        <w:t>.</w:t>
      </w:r>
      <w:r w:rsidRPr="00F4232D">
        <w:rPr>
          <w:rFonts w:ascii="Times New Roman Bold" w:hAnsi="Times New Roman Bold"/>
          <w:b/>
          <w:color w:val="EC2791"/>
          <w:sz w:val="21"/>
          <w:szCs w:val="21"/>
          <w:lang w:val="en-GB"/>
        </w:rPr>
        <w:tab/>
      </w:r>
      <w:r w:rsidRPr="00F4232D">
        <w:rPr>
          <w:color w:val="000000"/>
          <w:sz w:val="21"/>
          <w:szCs w:val="21"/>
        </w:rPr>
        <w:t>In the given charts, if (i) represents scientific name, (ii) represents family, (iii) represents order, (iv) represents class and (v) represents phylum then, how many taxonomic categories will remain same for both man and lion?</w:t>
      </w:r>
    </w:p>
    <w:p w14:paraId="4A0FFAE2" w14:textId="199BF69B" w:rsidR="003F6B48" w:rsidRPr="00F4232D" w:rsidRDefault="004D0A3F" w:rsidP="004907D9">
      <w:pPr>
        <w:pStyle w:val="SPACE"/>
        <w:tabs>
          <w:tab w:val="left" w:pos="612"/>
          <w:tab w:val="left" w:pos="1170"/>
        </w:tabs>
        <w:suppressAutoHyphens/>
        <w:spacing w:line="240" w:lineRule="auto"/>
        <w:ind w:left="612" w:hanging="612"/>
      </w:pPr>
      <w:r>
        <w:tab/>
      </w:r>
      <w:r w:rsidR="00980398">
        <w:pict w14:anchorId="76404BEC">
          <v:group id="_x0000_s7553" style="width:221.95pt;height:72.5pt;mso-position-horizontal-relative:char;mso-position-vertical-relative:line" coordorigin="1280,7137" coordsize="4439,1450">
            <v:group id="_x0000_s6773" style="position:absolute;left:1280;top:7151;width:2185;height:1422" coordorigin="6933,11876" coordsize="2563,1422">
              <v:shape id="_x0000_s6774" type="#_x0000_t32" style="position:absolute;left:8579;top:12589;width:216;height:0;mso-wrap-style:none" o:connectortype="straight" strokecolor="#ed2791">
                <v:stroke endarrow="block" endarrowwidth="narrow" endarrowlength="short"/>
              </v:shape>
              <v:shape id="_x0000_s6775" type="#_x0000_t32" style="position:absolute;left:7648;top:12589;width:216;height:0;flip:x;mso-wrap-style:none" o:connectortype="straight" strokecolor="#ed2791">
                <v:stroke endarrow="block" endarrowwidth="narrow" endarrowlength="short"/>
              </v:shape>
              <v:shape id="_x0000_s6776" type="#_x0000_t32" style="position:absolute;left:8522;top:12759;width:1;height:216;flip:x;mso-wrap-style:none" o:connectortype="straight" strokecolor="#ed2791">
                <v:stroke endarrow="block" endarrowwidth="narrow" endarrowlength="short"/>
              </v:shape>
              <v:shape id="_x0000_s6777" type="#_x0000_t32" style="position:absolute;left:7959;top:12758;width:1;height:216;flip:x;mso-wrap-style:none" o:connectortype="straight" strokecolor="#ed2791">
                <v:stroke endarrow="block" endarrowwidth="narrow" endarrowlength="short"/>
              </v:shape>
              <v:shape id="_x0000_s6778" type="#_x0000_t32" style="position:absolute;left:8213;top:12209;width:1;height:216;flip:x y;mso-wrap-style:none" o:connectortype="straight" strokecolor="#ed2791">
                <v:stroke endarrow="block" endarrowwidth="narrow" endarrowlength="short"/>
              </v:shape>
              <v:shape id="_x0000_s6779" type="#_x0000_t202" style="position:absolute;left:8006;top:12469;width:494;height:241;mso-wrap-style:none" filled="f" stroked="f">
                <v:stroke endarrowwidth="narrow" endarrowlength="short"/>
                <v:textbox style="mso-next-textbox:#_x0000_s6779;mso-fit-shape-to-text:t" inset="0,0,0,0">
                  <w:txbxContent>
                    <w:p w14:paraId="710613CC" w14:textId="77777777" w:rsidR="003F6B48" w:rsidRDefault="003F6B48" w:rsidP="003F6B48">
                      <w:pPr>
                        <w:rPr>
                          <w:b/>
                          <w:sz w:val="21"/>
                          <w:szCs w:val="21"/>
                        </w:rPr>
                      </w:pPr>
                      <w:r>
                        <w:rPr>
                          <w:b/>
                          <w:sz w:val="21"/>
                          <w:szCs w:val="21"/>
                        </w:rPr>
                        <w:t>Man</w:t>
                      </w:r>
                    </w:p>
                  </w:txbxContent>
                </v:textbox>
              </v:shape>
              <v:rect id="_x0000_s6780" style="position:absolute;left:7867;top:12420;width:698;height:338;mso-wrap-style:none" filled="f" strokecolor="#7f7f7f">
                <v:stroke endarrowwidth="narrow" endarrowlength="short"/>
                <v:textbox style="mso-fit-shape-to-text:t"/>
              </v:rect>
              <v:shape id="_x0000_s6781" type="#_x0000_t202" style="position:absolute;left:8653;top:13008;width:206;height:241;mso-wrap-style:none" filled="f" stroked="f">
                <v:stroke endarrowwidth="narrow" endarrowlength="short"/>
                <v:textbox style="mso-next-textbox:#_x0000_s6781;mso-fit-shape-to-text:t" inset="0,0,0,0">
                  <w:txbxContent>
                    <w:p w14:paraId="58874242" w14:textId="77777777" w:rsidR="003F6B48" w:rsidRDefault="003F6B48" w:rsidP="003F6B48">
                      <w:pPr>
                        <w:rPr>
                          <w:sz w:val="21"/>
                          <w:szCs w:val="21"/>
                        </w:rPr>
                      </w:pPr>
                      <w:r>
                        <w:rPr>
                          <w:sz w:val="21"/>
                          <w:szCs w:val="21"/>
                        </w:rPr>
                        <w:t>iii</w:t>
                      </w:r>
                    </w:p>
                  </w:txbxContent>
                </v:textbox>
              </v:shape>
              <v:rect id="_x0000_s6782" style="position:absolute;left:8392;top:12960;width:698;height:338;mso-wrap-style:none" filled="f" strokecolor="#7f7f7f">
                <v:stroke endarrowwidth="narrow" endarrowlength="short"/>
                <v:textbox style="mso-fit-shape-to-text:t"/>
              </v:rect>
              <v:shape id="_x0000_s6783" type="#_x0000_t202" style="position:absolute;left:8158;top:11925;width:137;height:241;mso-wrap-style:none" filled="f" stroked="f">
                <v:stroke endarrowwidth="narrow" endarrowlength="short"/>
                <v:textbox style="mso-next-textbox:#_x0000_s6783;mso-fit-shape-to-text:t" inset="1.44pt,0,1.44pt,0">
                  <w:txbxContent>
                    <w:p w14:paraId="6DBA467C" w14:textId="77777777" w:rsidR="003F6B48" w:rsidRDefault="003F6B48" w:rsidP="003F6B48">
                      <w:pPr>
                        <w:rPr>
                          <w:sz w:val="21"/>
                          <w:szCs w:val="21"/>
                        </w:rPr>
                      </w:pPr>
                      <w:r>
                        <w:rPr>
                          <w:sz w:val="21"/>
                          <w:szCs w:val="21"/>
                        </w:rPr>
                        <w:t>i</w:t>
                      </w:r>
                    </w:p>
                  </w:txbxContent>
                </v:textbox>
              </v:shape>
              <v:rect id="_x0000_s6784" style="position:absolute;left:7867;top:11876;width:698;height:338;mso-wrap-style:none" filled="f" strokecolor="#7f7f7f">
                <v:stroke endarrowwidth="narrow" endarrowlength="short"/>
                <v:textbox style="mso-fit-shape-to-text:t"/>
              </v:rect>
              <v:shape id="_x0000_s6785" type="#_x0000_t202" style="position:absolute;left:9088;top:12468;width:137;height:241;mso-wrap-style:none" filled="f" stroked="f">
                <v:stroke endarrowwidth="narrow" endarrowlength="short"/>
                <v:textbox style="mso-next-textbox:#_x0000_s6785;mso-fit-shape-to-text:t" inset="0,0,0,0">
                  <w:txbxContent>
                    <w:p w14:paraId="09F8FE51" w14:textId="77777777" w:rsidR="003F6B48" w:rsidRDefault="003F6B48" w:rsidP="003F6B48">
                      <w:pPr>
                        <w:rPr>
                          <w:sz w:val="21"/>
                          <w:szCs w:val="21"/>
                        </w:rPr>
                      </w:pPr>
                      <w:r>
                        <w:rPr>
                          <w:sz w:val="21"/>
                          <w:szCs w:val="21"/>
                        </w:rPr>
                        <w:t>ii</w:t>
                      </w:r>
                    </w:p>
                  </w:txbxContent>
                </v:textbox>
              </v:shape>
              <v:rect id="_x0000_s6786" style="position:absolute;left:8798;top:12420;width:698;height:338;mso-wrap-style:none" filled="f" strokecolor="#7f7f7f">
                <v:stroke endarrowwidth="narrow" endarrowlength="short"/>
                <v:textbox style="mso-fit-shape-to-text:t"/>
              </v:rect>
              <v:shape id="_x0000_s6787" type="#_x0000_t202" style="position:absolute;left:7688;top:13009;width:193;height:241;mso-wrap-style:none" filled="f" stroked="f">
                <v:stroke endarrowwidth="narrow" endarrowlength="short"/>
                <v:textbox style="mso-next-textbox:#_x0000_s6787;mso-fit-shape-to-text:t" inset="0,0,0,0">
                  <w:txbxContent>
                    <w:p w14:paraId="4E54AC33" w14:textId="77777777" w:rsidR="003F6B48" w:rsidRDefault="003F6B48" w:rsidP="003F6B48">
                      <w:pPr>
                        <w:rPr>
                          <w:sz w:val="21"/>
                          <w:szCs w:val="21"/>
                        </w:rPr>
                      </w:pPr>
                      <w:r>
                        <w:rPr>
                          <w:sz w:val="21"/>
                          <w:szCs w:val="21"/>
                        </w:rPr>
                        <w:t>iv</w:t>
                      </w:r>
                    </w:p>
                  </w:txbxContent>
                </v:textbox>
              </v:shape>
              <v:rect id="_x0000_s6788" style="position:absolute;left:7421;top:12960;width:698;height:338;mso-wrap-style:none" filled="f" strokecolor="#7f7f7f">
                <v:stroke endarrowwidth="narrow" endarrowlength="short"/>
                <v:textbox style="mso-fit-shape-to-text:t"/>
              </v:rect>
              <v:shape id="_x0000_s6789" type="#_x0000_t202" style="position:absolute;left:7200;top:12470;width:193;height:241;mso-wrap-style:none" filled="f" stroked="f">
                <v:stroke endarrowwidth="narrow" endarrowlength="short"/>
                <v:textbox style="mso-next-textbox:#_x0000_s6789;mso-fit-shape-to-text:t" inset="1.44pt,0,1.44pt,0">
                  <w:txbxContent>
                    <w:p w14:paraId="54E58C3D" w14:textId="77777777" w:rsidR="003F6B48" w:rsidRDefault="003F6B48" w:rsidP="003F6B48">
                      <w:pPr>
                        <w:rPr>
                          <w:sz w:val="21"/>
                          <w:szCs w:val="21"/>
                        </w:rPr>
                      </w:pPr>
                      <w:r>
                        <w:rPr>
                          <w:sz w:val="21"/>
                          <w:szCs w:val="21"/>
                        </w:rPr>
                        <w:t>v</w:t>
                      </w:r>
                    </w:p>
                  </w:txbxContent>
                </v:textbox>
              </v:shape>
              <v:rect id="_x0000_s6790" style="position:absolute;left:6933;top:12421;width:698;height:338;mso-wrap-style:none" filled="f" strokecolor="#7f7f7f">
                <v:stroke endarrowwidth="narrow" endarrowlength="short"/>
                <v:textbox style="mso-fit-shape-to-text:t"/>
              </v:rect>
            </v:group>
            <v:group id="_x0000_s6791" style="position:absolute;left:3593;top:7137;width:2126;height:1450" coordorigin="7059,13594" coordsize="2493,1450">
              <v:shape id="_x0000_s6792" type="#_x0000_t32" style="position:absolute;left:8649;top:14307;width:216;height:1;mso-wrap-style:none" o:connectortype="straight" strokecolor="#ed2791">
                <v:stroke endarrow="block" endarrowwidth="narrow" endarrowlength="short"/>
              </v:shape>
              <v:shape id="_x0000_s6793" type="#_x0000_t32" style="position:absolute;left:7732;top:14307;width:216;height:0;flip:x;mso-wrap-style:none" o:connectortype="straight" strokecolor="#ed2791">
                <v:stroke endarrow="block" endarrowwidth="narrow" endarrowlength="short"/>
              </v:shape>
              <v:shape id="_x0000_s6794" type="#_x0000_t32" style="position:absolute;left:8606;top:14477;width:1;height:216;flip:x;mso-wrap-style:none" o:connectortype="straight" strokecolor="#ed2791">
                <v:stroke endarrow="block" endarrowwidth="narrow" endarrowlength="short"/>
              </v:shape>
              <v:shape id="_x0000_s6795" type="#_x0000_t32" style="position:absolute;left:8023;top:14476;width:1;height:216;flip:x;mso-wrap-style:none" o:connectortype="straight" strokecolor="#ed2791">
                <v:stroke endarrow="block" endarrowwidth="narrow" endarrowlength="short"/>
              </v:shape>
              <v:shape id="_x0000_s6796" type="#_x0000_t32" style="position:absolute;left:8297;top:13927;width:1;height:216;flip:x y;mso-wrap-style:none" o:connectortype="straight" strokecolor="#ed2791">
                <v:stroke endarrow="block" endarrowwidth="narrow" endarrowlength="short"/>
              </v:shape>
              <v:shape id="_x0000_s6797" type="#_x0000_t202" style="position:absolute;left:8107;top:14187;width:494;height:241;mso-wrap-style:none" filled="f" stroked="f">
                <v:stroke endarrowwidth="narrow" endarrowlength="short"/>
                <v:textbox style="mso-next-textbox:#_x0000_s6797;mso-fit-shape-to-text:t" inset="0,0,0,0">
                  <w:txbxContent>
                    <w:p w14:paraId="4E6874BA" w14:textId="77777777" w:rsidR="003F6B48" w:rsidRDefault="003F6B48" w:rsidP="003F6B48">
                      <w:pPr>
                        <w:rPr>
                          <w:b/>
                          <w:sz w:val="21"/>
                          <w:szCs w:val="21"/>
                        </w:rPr>
                      </w:pPr>
                      <w:r>
                        <w:rPr>
                          <w:b/>
                          <w:sz w:val="21"/>
                          <w:szCs w:val="21"/>
                        </w:rPr>
                        <w:t>Lion</w:t>
                      </w:r>
                    </w:p>
                  </w:txbxContent>
                </v:textbox>
              </v:shape>
              <v:rect id="_x0000_s6798" style="position:absolute;left:7951;top:14138;width:698;height:338;mso-wrap-style:none" filled="f" strokecolor="#7f7f7f">
                <v:stroke endarrowwidth="narrow" endarrowlength="short"/>
                <v:textbox style="mso-fit-shape-to-text:t"/>
              </v:rect>
              <v:shape id="_x0000_s6799" type="#_x0000_t202" style="position:absolute;left:8723;top:14754;width:206;height:241;mso-wrap-style:none" filled="f" stroked="f">
                <v:stroke endarrowwidth="narrow" endarrowlength="short"/>
                <v:textbox style="mso-next-textbox:#_x0000_s6799;mso-fit-shape-to-text:t" inset="0,0,0,0">
                  <w:txbxContent>
                    <w:p w14:paraId="3DFC3734" w14:textId="77777777" w:rsidR="003F6B48" w:rsidRDefault="003F6B48" w:rsidP="003F6B48">
                      <w:pPr>
                        <w:rPr>
                          <w:sz w:val="21"/>
                          <w:szCs w:val="21"/>
                        </w:rPr>
                      </w:pPr>
                      <w:r>
                        <w:rPr>
                          <w:sz w:val="21"/>
                          <w:szCs w:val="21"/>
                        </w:rPr>
                        <w:t>iii</w:t>
                      </w:r>
                    </w:p>
                  </w:txbxContent>
                </v:textbox>
              </v:shape>
              <v:rect id="_x0000_s6800" style="position:absolute;left:8462;top:14706;width:698;height:338;mso-wrap-style:none" filled="f" strokecolor="#7f7f7f">
                <v:stroke endarrowwidth="narrow" endarrowlength="short"/>
                <v:textbox style="mso-fit-shape-to-text:t"/>
              </v:rect>
              <v:shape id="_x0000_s6801" type="#_x0000_t202" style="position:absolute;left:8271;top:13629;width:70;height:241;mso-wrap-style:none" filled="f" stroked="f">
                <v:stroke endarrowwidth="narrow" endarrowlength="short"/>
                <v:textbox style="mso-next-textbox:#_x0000_s6801;mso-fit-shape-to-text:t" inset="0,0,0,0">
                  <w:txbxContent>
                    <w:p w14:paraId="6C6BA60A" w14:textId="77777777" w:rsidR="003F6B48" w:rsidRDefault="003F6B48" w:rsidP="003F6B48">
                      <w:pPr>
                        <w:rPr>
                          <w:sz w:val="21"/>
                          <w:szCs w:val="21"/>
                        </w:rPr>
                      </w:pPr>
                      <w:r>
                        <w:rPr>
                          <w:sz w:val="21"/>
                          <w:szCs w:val="21"/>
                        </w:rPr>
                        <w:t>i</w:t>
                      </w:r>
                    </w:p>
                  </w:txbxContent>
                </v:textbox>
              </v:shape>
              <v:rect id="_x0000_s6802" style="position:absolute;left:7951;top:13594;width:698;height:338;mso-wrap-style:none" filled="f" strokecolor="#7f7f7f">
                <v:stroke endarrowwidth="narrow" endarrowlength="short"/>
                <v:textbox style="mso-fit-shape-to-text:t"/>
              </v:rect>
              <v:shape id="_x0000_s6803" type="#_x0000_t202" style="position:absolute;left:9144;top:14186;width:137;height:241;mso-wrap-style:none" filled="f" stroked="f">
                <v:stroke endarrowwidth="narrow" endarrowlength="short"/>
                <v:textbox style="mso-next-textbox:#_x0000_s6803;mso-fit-shape-to-text:t" inset="0,0,0,0">
                  <w:txbxContent>
                    <w:p w14:paraId="09D7427F" w14:textId="77777777" w:rsidR="003F6B48" w:rsidRDefault="003F6B48" w:rsidP="003F6B48">
                      <w:pPr>
                        <w:rPr>
                          <w:sz w:val="21"/>
                          <w:szCs w:val="21"/>
                        </w:rPr>
                      </w:pPr>
                      <w:r>
                        <w:rPr>
                          <w:sz w:val="21"/>
                          <w:szCs w:val="21"/>
                        </w:rPr>
                        <w:t>ii</w:t>
                      </w:r>
                    </w:p>
                  </w:txbxContent>
                </v:textbox>
              </v:shape>
              <v:rect id="_x0000_s6804" style="position:absolute;left:8854;top:14138;width:698;height:338;mso-wrap-style:none" filled="f" strokecolor="#7f7f7f">
                <v:stroke endarrowwidth="narrow" endarrowlength="short"/>
                <v:textbox style="mso-fit-shape-to-text:t"/>
              </v:rect>
              <v:shape id="_x0000_s6805" type="#_x0000_t202" style="position:absolute;left:7758;top:14755;width:192;height:241;mso-wrap-style:none" filled="f" stroked="f">
                <v:stroke endarrowwidth="narrow" endarrowlength="short"/>
                <v:textbox style="mso-next-textbox:#_x0000_s6805;mso-fit-shape-to-text:t" inset="0,0,0,0">
                  <w:txbxContent>
                    <w:p w14:paraId="0F639720" w14:textId="77777777" w:rsidR="003F6B48" w:rsidRDefault="003F6B48" w:rsidP="003F6B48">
                      <w:pPr>
                        <w:rPr>
                          <w:sz w:val="21"/>
                          <w:szCs w:val="21"/>
                        </w:rPr>
                      </w:pPr>
                      <w:r>
                        <w:rPr>
                          <w:sz w:val="21"/>
                          <w:szCs w:val="21"/>
                        </w:rPr>
                        <w:t>iv</w:t>
                      </w:r>
                    </w:p>
                  </w:txbxContent>
                </v:textbox>
              </v:shape>
              <v:rect id="_x0000_s6806" style="position:absolute;left:7491;top:14706;width:698;height:338;mso-wrap-style:none" filled="f" strokecolor="#7f7f7f">
                <v:stroke endarrowwidth="narrow" endarrowlength="short"/>
                <v:textbox style="mso-fit-shape-to-text:t"/>
              </v:rect>
              <v:shape id="_x0000_s6807" type="#_x0000_t202" style="position:absolute;left:7355;top:14188;width:124;height:241;mso-wrap-style:none" filled="f" stroked="f">
                <v:stroke endarrowwidth="narrow" endarrowlength="short"/>
                <v:textbox style="mso-next-textbox:#_x0000_s6807;mso-fit-shape-to-text:t" inset="0,0,0,0">
                  <w:txbxContent>
                    <w:p w14:paraId="4D06B3B9" w14:textId="77777777" w:rsidR="003F6B48" w:rsidRDefault="003F6B48" w:rsidP="003F6B48">
                      <w:pPr>
                        <w:rPr>
                          <w:sz w:val="21"/>
                          <w:szCs w:val="21"/>
                        </w:rPr>
                      </w:pPr>
                      <w:r>
                        <w:rPr>
                          <w:sz w:val="21"/>
                          <w:szCs w:val="21"/>
                        </w:rPr>
                        <w:t>v</w:t>
                      </w:r>
                    </w:p>
                  </w:txbxContent>
                </v:textbox>
              </v:shape>
              <v:rect id="_x0000_s6808" style="position:absolute;left:7059;top:14139;width:698;height:338;mso-wrap-style:none" filled="f" strokecolor="#7f7f7f">
                <v:stroke endarrowwidth="narrow" endarrowlength="short"/>
                <v:textbox style="mso-fit-shape-to-text:t"/>
              </v:rect>
            </v:group>
            <w10:anchorlock/>
          </v:group>
        </w:pict>
      </w:r>
    </w:p>
    <w:p w14:paraId="42064C06" w14:textId="77777777" w:rsidR="003F6B48" w:rsidRDefault="003F6B48" w:rsidP="004907D9">
      <w:pPr>
        <w:pStyle w:val="ctrl-4"/>
        <w:tabs>
          <w:tab w:val="clear" w:pos="547"/>
          <w:tab w:val="clear" w:pos="1080"/>
          <w:tab w:val="left" w:pos="612"/>
          <w:tab w:val="left" w:pos="1170"/>
          <w:tab w:val="left" w:pos="1620"/>
          <w:tab w:val="left" w:pos="2160"/>
          <w:tab w:val="left" w:pos="3780"/>
          <w:tab w:val="left" w:pos="4320"/>
        </w:tabs>
        <w:suppressAutoHyphens/>
        <w:ind w:left="612" w:hanging="612"/>
        <w:jc w:val="both"/>
        <w:rPr>
          <w:sz w:val="21"/>
          <w:szCs w:val="21"/>
        </w:rPr>
      </w:pPr>
      <w:r w:rsidRPr="00F4232D">
        <w:rPr>
          <w:color w:val="000000"/>
          <w:sz w:val="21"/>
          <w:szCs w:val="21"/>
        </w:rPr>
        <w:tab/>
        <w:t>(A)</w:t>
      </w:r>
      <w:r w:rsidRPr="00F4232D">
        <w:rPr>
          <w:color w:val="000000"/>
          <w:sz w:val="21"/>
          <w:szCs w:val="21"/>
        </w:rPr>
        <w:tab/>
      </w:r>
      <w:r w:rsidRPr="00F4232D">
        <w:rPr>
          <w:sz w:val="21"/>
          <w:szCs w:val="21"/>
        </w:rPr>
        <w:t>2</w:t>
      </w:r>
      <w:r w:rsidRPr="00F4232D">
        <w:rPr>
          <w:sz w:val="21"/>
          <w:szCs w:val="21"/>
        </w:rPr>
        <w:tab/>
      </w:r>
      <w:r w:rsidRPr="00F4232D">
        <w:rPr>
          <w:color w:val="000000"/>
          <w:sz w:val="21"/>
          <w:szCs w:val="21"/>
        </w:rPr>
        <w:t>(B)</w:t>
      </w:r>
      <w:r w:rsidRPr="00F4232D">
        <w:rPr>
          <w:sz w:val="21"/>
          <w:szCs w:val="21"/>
        </w:rPr>
        <w:tab/>
        <w:t>3</w:t>
      </w:r>
      <w:r w:rsidRPr="00F4232D">
        <w:rPr>
          <w:sz w:val="21"/>
          <w:szCs w:val="21"/>
        </w:rPr>
        <w:tab/>
      </w:r>
      <w:r w:rsidRPr="00F4232D">
        <w:rPr>
          <w:color w:val="000000"/>
          <w:sz w:val="21"/>
          <w:szCs w:val="21"/>
        </w:rPr>
        <w:t>(C)</w:t>
      </w:r>
      <w:r w:rsidRPr="00F4232D">
        <w:rPr>
          <w:sz w:val="21"/>
          <w:szCs w:val="21"/>
        </w:rPr>
        <w:tab/>
        <w:t>0</w:t>
      </w:r>
      <w:r w:rsidRPr="00F4232D">
        <w:rPr>
          <w:sz w:val="21"/>
          <w:szCs w:val="21"/>
        </w:rPr>
        <w:tab/>
      </w:r>
      <w:r w:rsidRPr="00F4232D">
        <w:rPr>
          <w:color w:val="000000"/>
          <w:sz w:val="21"/>
          <w:szCs w:val="21"/>
        </w:rPr>
        <w:t>(D)</w:t>
      </w:r>
      <w:r w:rsidRPr="00F4232D">
        <w:rPr>
          <w:sz w:val="21"/>
          <w:szCs w:val="21"/>
        </w:rPr>
        <w:tab/>
        <w:t>1</w:t>
      </w:r>
    </w:p>
    <w:p w14:paraId="69A6D200" w14:textId="77777777" w:rsidR="007C06ED" w:rsidRPr="00F4232D" w:rsidRDefault="007C06ED" w:rsidP="004907D9">
      <w:pPr>
        <w:pStyle w:val="ctrl-4"/>
        <w:tabs>
          <w:tab w:val="clear" w:pos="547"/>
          <w:tab w:val="clear" w:pos="1080"/>
          <w:tab w:val="left" w:pos="612"/>
          <w:tab w:val="left" w:pos="1170"/>
          <w:tab w:val="left" w:pos="1620"/>
          <w:tab w:val="left" w:pos="2160"/>
          <w:tab w:val="left" w:pos="3780"/>
          <w:tab w:val="left" w:pos="4320"/>
        </w:tabs>
        <w:suppressAutoHyphens/>
        <w:ind w:left="612" w:hanging="612"/>
        <w:jc w:val="both"/>
        <w:rPr>
          <w:sz w:val="21"/>
          <w:szCs w:val="21"/>
        </w:rPr>
      </w:pPr>
    </w:p>
    <w:p w14:paraId="069F55A7" w14:textId="77777777" w:rsidR="00AE025B" w:rsidRPr="00F4232D" w:rsidRDefault="00AE025B" w:rsidP="00AE025B">
      <w:pPr>
        <w:pStyle w:val="SPACE"/>
        <w:shd w:val="clear" w:color="auto" w:fill="F2F2F2"/>
        <w:tabs>
          <w:tab w:val="clear" w:pos="547"/>
          <w:tab w:val="left" w:pos="180"/>
          <w:tab w:val="left" w:pos="360"/>
          <w:tab w:val="left" w:pos="423"/>
          <w:tab w:val="left" w:pos="540"/>
          <w:tab w:val="left" w:pos="900"/>
          <w:tab w:val="left" w:pos="963"/>
          <w:tab w:val="left" w:pos="1080"/>
          <w:tab w:val="left" w:pos="1620"/>
          <w:tab w:val="left" w:pos="2160"/>
          <w:tab w:val="left" w:pos="2700"/>
          <w:tab w:val="left" w:pos="3240"/>
          <w:tab w:val="left" w:pos="3780"/>
          <w:tab w:val="left" w:pos="4320"/>
          <w:tab w:val="left" w:pos="4860"/>
          <w:tab w:val="left" w:pos="5400"/>
          <w:tab w:val="left" w:pos="5940"/>
          <w:tab w:val="left" w:pos="6480"/>
          <w:tab w:val="left" w:pos="7020"/>
          <w:tab w:val="left" w:pos="7560"/>
          <w:tab w:val="left" w:pos="8100"/>
          <w:tab w:val="left" w:pos="8640"/>
          <w:tab w:val="left" w:pos="9180"/>
        </w:tabs>
        <w:suppressAutoHyphens/>
        <w:spacing w:line="240" w:lineRule="auto"/>
        <w:ind w:left="0" w:firstLine="0"/>
        <w:jc w:val="center"/>
        <w:rPr>
          <w:rFonts w:ascii="Cambria" w:hAnsi="Cambria"/>
          <w:b/>
          <w:bCs/>
          <w:color w:val="EC2791"/>
        </w:rPr>
      </w:pPr>
      <w:bookmarkStart w:id="3" w:name="_Hlk209812713"/>
      <w:r w:rsidRPr="00F4232D">
        <w:rPr>
          <w:rFonts w:ascii="Cambria" w:hAnsi="Cambria"/>
          <w:b/>
          <w:bCs/>
          <w:color w:val="EC2791"/>
        </w:rPr>
        <w:t>NCERT Line Based Questions</w:t>
      </w:r>
      <w:bookmarkEnd w:id="3"/>
    </w:p>
    <w:p w14:paraId="29A5A87C" w14:textId="77777777" w:rsidR="00AE025B" w:rsidRPr="00F4232D" w:rsidRDefault="00AE025B" w:rsidP="00AE025B">
      <w:pPr>
        <w:pStyle w:val="SPACE"/>
      </w:pPr>
    </w:p>
    <w:p w14:paraId="72F64E76" w14:textId="30E88051" w:rsidR="003F6B48" w:rsidRPr="00F4232D" w:rsidRDefault="00E95AD8" w:rsidP="00BB3787">
      <w:pPr>
        <w:tabs>
          <w:tab w:val="left" w:pos="612"/>
          <w:tab w:val="left" w:pos="1170"/>
        </w:tabs>
        <w:ind w:left="612" w:hanging="612"/>
        <w:jc w:val="both"/>
        <w:rPr>
          <w:rFonts w:cs="Times New Roman"/>
          <w:sz w:val="21"/>
          <w:szCs w:val="21"/>
          <w:lang w:val="en-IN"/>
        </w:rPr>
      </w:pPr>
      <w:r>
        <w:rPr>
          <w:rFonts w:ascii="Times New Roman Bold" w:hAnsi="Times New Roman Bold" w:cs="Times New Roman"/>
          <w:b/>
          <w:color w:val="EC2791"/>
          <w:sz w:val="21"/>
          <w:szCs w:val="21"/>
          <w:lang w:val="en-IN"/>
        </w:rPr>
        <w:t>4</w:t>
      </w:r>
      <w:r w:rsidR="00035C58">
        <w:rPr>
          <w:rFonts w:ascii="Times New Roman Bold" w:hAnsi="Times New Roman Bold" w:cs="Times New Roman"/>
          <w:b/>
          <w:color w:val="EC2791"/>
          <w:sz w:val="21"/>
          <w:szCs w:val="21"/>
          <w:lang w:val="en-IN"/>
        </w:rPr>
        <w:t>1</w:t>
      </w:r>
      <w:r w:rsidR="003F6B48" w:rsidRPr="00F4232D">
        <w:rPr>
          <w:rFonts w:ascii="Times New Roman Bold" w:hAnsi="Times New Roman Bold" w:cs="Times New Roman"/>
          <w:b/>
          <w:color w:val="EC2791"/>
          <w:sz w:val="21"/>
          <w:szCs w:val="21"/>
          <w:lang w:val="en-IN"/>
        </w:rPr>
        <w:t>.</w:t>
      </w:r>
      <w:r w:rsidR="003F6B48" w:rsidRPr="00F4232D">
        <w:rPr>
          <w:rFonts w:cs="Times New Roman"/>
          <w:sz w:val="21"/>
          <w:szCs w:val="21"/>
          <w:lang w:val="en-IN"/>
        </w:rPr>
        <w:tab/>
        <w:t>Who among the following is referred to as the “Darwin of the 20th century”?</w:t>
      </w:r>
    </w:p>
    <w:p w14:paraId="6E2CEF6A" w14:textId="77777777" w:rsidR="003F6B48" w:rsidRPr="00F4232D" w:rsidRDefault="003F6B48" w:rsidP="004907D9">
      <w:pPr>
        <w:tabs>
          <w:tab w:val="left" w:pos="612"/>
          <w:tab w:val="left" w:pos="1170"/>
          <w:tab w:val="left" w:pos="2700"/>
          <w:tab w:val="left" w:pos="3258"/>
        </w:tabs>
        <w:ind w:left="612" w:hanging="612"/>
        <w:jc w:val="both"/>
        <w:rPr>
          <w:rFonts w:cs="Times New Roman"/>
          <w:sz w:val="21"/>
          <w:szCs w:val="21"/>
          <w:lang w:val="en-IN"/>
        </w:rPr>
      </w:pPr>
      <w:r w:rsidRPr="00F4232D">
        <w:rPr>
          <w:rFonts w:cs="Times New Roman"/>
          <w:sz w:val="21"/>
          <w:szCs w:val="21"/>
          <w:lang w:val="en-IN"/>
        </w:rPr>
        <w:tab/>
        <w:t>(A)</w:t>
      </w:r>
      <w:r w:rsidRPr="00F4232D">
        <w:rPr>
          <w:rFonts w:cs="Times New Roman"/>
          <w:sz w:val="21"/>
          <w:szCs w:val="21"/>
          <w:lang w:val="en-IN"/>
        </w:rPr>
        <w:tab/>
        <w:t>R.H. Whittaker</w:t>
      </w:r>
    </w:p>
    <w:p w14:paraId="4CE99ABC" w14:textId="77777777" w:rsidR="003F6B48" w:rsidRDefault="003F6B48" w:rsidP="004907D9">
      <w:pPr>
        <w:tabs>
          <w:tab w:val="left" w:pos="612"/>
          <w:tab w:val="left" w:pos="1170"/>
          <w:tab w:val="left" w:pos="2700"/>
          <w:tab w:val="left" w:pos="3258"/>
        </w:tabs>
        <w:ind w:left="612" w:hanging="612"/>
        <w:jc w:val="both"/>
        <w:rPr>
          <w:rFonts w:cs="Times New Roman"/>
          <w:sz w:val="21"/>
          <w:szCs w:val="21"/>
          <w:lang w:val="en-IN"/>
        </w:rPr>
      </w:pPr>
      <w:r w:rsidRPr="00F4232D">
        <w:rPr>
          <w:rFonts w:cs="Times New Roman"/>
          <w:sz w:val="21"/>
          <w:szCs w:val="21"/>
          <w:lang w:val="en-IN"/>
        </w:rPr>
        <w:tab/>
        <w:t xml:space="preserve">(B) </w:t>
      </w:r>
      <w:r w:rsidRPr="00F4232D">
        <w:rPr>
          <w:rFonts w:cs="Times New Roman"/>
          <w:sz w:val="21"/>
          <w:szCs w:val="21"/>
          <w:lang w:val="en-IN"/>
        </w:rPr>
        <w:tab/>
        <w:t>Ernst Mayr</w:t>
      </w:r>
      <w:r w:rsidRPr="00F4232D">
        <w:rPr>
          <w:rFonts w:cs="Times New Roman"/>
          <w:sz w:val="21"/>
          <w:szCs w:val="21"/>
          <w:lang w:val="en-IN"/>
        </w:rPr>
        <w:br/>
        <w:t>(C)</w:t>
      </w:r>
      <w:r w:rsidRPr="00F4232D">
        <w:rPr>
          <w:rFonts w:cs="Times New Roman"/>
          <w:sz w:val="21"/>
          <w:szCs w:val="21"/>
          <w:lang w:val="en-IN"/>
        </w:rPr>
        <w:tab/>
        <w:t>Gregor Mendel</w:t>
      </w:r>
      <w:r w:rsidRPr="00F4232D">
        <w:rPr>
          <w:rFonts w:cs="Times New Roman"/>
          <w:sz w:val="21"/>
          <w:szCs w:val="21"/>
          <w:lang w:val="en-IN"/>
        </w:rPr>
        <w:br/>
        <w:t xml:space="preserve">(D) </w:t>
      </w:r>
      <w:r w:rsidRPr="00F4232D">
        <w:rPr>
          <w:rFonts w:cs="Times New Roman"/>
          <w:sz w:val="21"/>
          <w:szCs w:val="21"/>
          <w:lang w:val="en-IN"/>
        </w:rPr>
        <w:tab/>
        <w:t>Carolus Linnaeus</w:t>
      </w:r>
    </w:p>
    <w:p w14:paraId="0BD5265E" w14:textId="34162D0A" w:rsidR="00BB3787" w:rsidRPr="003F7CCF" w:rsidRDefault="00BB3787" w:rsidP="004907D9">
      <w:pPr>
        <w:tabs>
          <w:tab w:val="left" w:pos="612"/>
          <w:tab w:val="left" w:pos="1170"/>
          <w:tab w:val="left" w:pos="2700"/>
          <w:tab w:val="left" w:pos="3258"/>
        </w:tabs>
        <w:ind w:left="612" w:hanging="612"/>
        <w:jc w:val="both"/>
        <w:rPr>
          <w:rFonts w:cs="Times New Roman"/>
          <w:bCs/>
          <w:sz w:val="21"/>
          <w:szCs w:val="21"/>
          <w:lang w:val="en-IN"/>
        </w:rPr>
      </w:pPr>
      <w:r w:rsidRPr="003F7CCF">
        <w:rPr>
          <w:rFonts w:cs="Times New Roman"/>
          <w:bCs/>
          <w:color w:val="ED2791"/>
          <w:sz w:val="21"/>
          <w:szCs w:val="21"/>
          <w:lang w:val="en-IN"/>
        </w:rPr>
        <w:tab/>
        <w:t>[NCERT – Unit Introduction]</w:t>
      </w:r>
    </w:p>
    <w:p w14:paraId="38E2076C" w14:textId="77777777" w:rsidR="003F6B48" w:rsidRPr="00F4232D" w:rsidRDefault="003F6B48" w:rsidP="004907D9">
      <w:pPr>
        <w:pStyle w:val="SPACE"/>
        <w:suppressAutoHyphens/>
      </w:pPr>
    </w:p>
    <w:p w14:paraId="52438E01" w14:textId="3264324E" w:rsidR="003F6B48" w:rsidRPr="00F4232D" w:rsidRDefault="00E95AD8" w:rsidP="004907D9">
      <w:pPr>
        <w:tabs>
          <w:tab w:val="left" w:pos="612"/>
          <w:tab w:val="left" w:pos="1170"/>
        </w:tabs>
        <w:ind w:left="612" w:hanging="612"/>
        <w:jc w:val="both"/>
        <w:rPr>
          <w:rFonts w:cs="Times New Roman"/>
          <w:sz w:val="21"/>
          <w:szCs w:val="21"/>
          <w:lang w:val="en-IN"/>
        </w:rPr>
      </w:pPr>
      <w:r>
        <w:rPr>
          <w:rFonts w:ascii="Times New Roman Bold" w:hAnsi="Times New Roman Bold" w:cs="Times New Roman"/>
          <w:b/>
          <w:color w:val="EC2791"/>
          <w:sz w:val="21"/>
          <w:szCs w:val="21"/>
          <w:lang w:val="en-IN"/>
        </w:rPr>
        <w:t>4</w:t>
      </w:r>
      <w:r w:rsidR="00035C58">
        <w:rPr>
          <w:rFonts w:ascii="Times New Roman Bold" w:hAnsi="Times New Roman Bold" w:cs="Times New Roman"/>
          <w:b/>
          <w:color w:val="EC2791"/>
          <w:sz w:val="21"/>
          <w:szCs w:val="21"/>
          <w:lang w:val="en-IN"/>
        </w:rPr>
        <w:t>2</w:t>
      </w:r>
      <w:r w:rsidR="003F6B48" w:rsidRPr="00F4232D">
        <w:rPr>
          <w:rFonts w:ascii="Times New Roman Bold" w:hAnsi="Times New Roman Bold" w:cs="Times New Roman"/>
          <w:b/>
          <w:color w:val="EC2791"/>
          <w:sz w:val="21"/>
          <w:szCs w:val="21"/>
          <w:lang w:val="en-IN"/>
        </w:rPr>
        <w:t>.</w:t>
      </w:r>
      <w:r w:rsidR="003F6B48" w:rsidRPr="00F4232D">
        <w:rPr>
          <w:rFonts w:cs="Times New Roman"/>
          <w:sz w:val="21"/>
          <w:szCs w:val="21"/>
          <w:lang w:val="en-IN"/>
        </w:rPr>
        <w:tab/>
        <w:t xml:space="preserve">Which of the following awards was NOT mentioned among the “triple crown of biology” received by Ernst Mayr? </w:t>
      </w:r>
    </w:p>
    <w:p w14:paraId="461B55A6" w14:textId="77777777" w:rsidR="003F6B48" w:rsidRPr="00F4232D" w:rsidRDefault="003F6B48" w:rsidP="004907D9">
      <w:pPr>
        <w:tabs>
          <w:tab w:val="left" w:pos="612"/>
          <w:tab w:val="left" w:pos="1170"/>
        </w:tabs>
        <w:ind w:left="612" w:hanging="612"/>
        <w:jc w:val="both"/>
        <w:rPr>
          <w:rFonts w:cs="Times New Roman"/>
          <w:sz w:val="21"/>
          <w:szCs w:val="21"/>
          <w:lang w:val="en-IN"/>
        </w:rPr>
      </w:pPr>
      <w:r w:rsidRPr="00F4232D">
        <w:rPr>
          <w:rFonts w:cs="Times New Roman"/>
          <w:sz w:val="21"/>
          <w:szCs w:val="21"/>
          <w:lang w:val="en-IN"/>
        </w:rPr>
        <w:tab/>
        <w:t xml:space="preserve">(A) </w:t>
      </w:r>
      <w:r w:rsidRPr="00F4232D">
        <w:rPr>
          <w:rFonts w:cs="Times New Roman"/>
          <w:sz w:val="21"/>
          <w:szCs w:val="21"/>
          <w:lang w:val="en-IN"/>
        </w:rPr>
        <w:tab/>
        <w:t>Balzan Prize (1983)</w:t>
      </w:r>
    </w:p>
    <w:p w14:paraId="21B1978D" w14:textId="77777777" w:rsidR="003F6B48" w:rsidRPr="00F4232D" w:rsidRDefault="003F6B48" w:rsidP="004907D9">
      <w:pPr>
        <w:tabs>
          <w:tab w:val="left" w:pos="612"/>
          <w:tab w:val="left" w:pos="1170"/>
        </w:tabs>
        <w:ind w:left="1170" w:hanging="1170"/>
        <w:jc w:val="both"/>
        <w:rPr>
          <w:rFonts w:cs="Times New Roman"/>
          <w:sz w:val="21"/>
          <w:szCs w:val="21"/>
          <w:lang w:val="en-IN"/>
        </w:rPr>
      </w:pPr>
      <w:r w:rsidRPr="00F4232D">
        <w:rPr>
          <w:rFonts w:cs="Times New Roman"/>
          <w:sz w:val="21"/>
          <w:szCs w:val="21"/>
          <w:lang w:val="en-IN"/>
        </w:rPr>
        <w:tab/>
        <w:t xml:space="preserve">(B) </w:t>
      </w:r>
      <w:r w:rsidRPr="00F4232D">
        <w:rPr>
          <w:rFonts w:cs="Times New Roman"/>
          <w:sz w:val="21"/>
          <w:szCs w:val="21"/>
          <w:lang w:val="en-IN"/>
        </w:rPr>
        <w:tab/>
        <w:t>Nobel Prize in Physiology or Medicine (1973)</w:t>
      </w:r>
    </w:p>
    <w:p w14:paraId="350FB252" w14:textId="77777777" w:rsidR="003F6B48" w:rsidRPr="00F4232D" w:rsidRDefault="003F6B48" w:rsidP="004907D9">
      <w:pPr>
        <w:tabs>
          <w:tab w:val="left" w:pos="612"/>
          <w:tab w:val="left" w:pos="1170"/>
        </w:tabs>
        <w:ind w:left="612" w:hanging="612"/>
        <w:jc w:val="both"/>
        <w:rPr>
          <w:rFonts w:cs="Times New Roman"/>
          <w:sz w:val="21"/>
          <w:szCs w:val="21"/>
          <w:lang w:val="en-IN"/>
        </w:rPr>
      </w:pPr>
      <w:r w:rsidRPr="00F4232D">
        <w:rPr>
          <w:rFonts w:cs="Times New Roman"/>
          <w:sz w:val="21"/>
          <w:szCs w:val="21"/>
          <w:lang w:val="en-IN"/>
        </w:rPr>
        <w:tab/>
        <w:t>(C)</w:t>
      </w:r>
      <w:r w:rsidRPr="00F4232D">
        <w:rPr>
          <w:rFonts w:cs="Times New Roman"/>
          <w:sz w:val="21"/>
          <w:szCs w:val="21"/>
          <w:lang w:val="en-IN"/>
        </w:rPr>
        <w:tab/>
        <w:t>International Prize for Biology (1994)</w:t>
      </w:r>
    </w:p>
    <w:p w14:paraId="3638D32C" w14:textId="77777777" w:rsidR="003F6B48" w:rsidRDefault="003F6B48" w:rsidP="004907D9">
      <w:pPr>
        <w:tabs>
          <w:tab w:val="left" w:pos="612"/>
          <w:tab w:val="left" w:pos="1170"/>
        </w:tabs>
        <w:ind w:left="612" w:hanging="612"/>
        <w:jc w:val="both"/>
        <w:rPr>
          <w:rFonts w:cs="Times New Roman"/>
          <w:sz w:val="21"/>
          <w:szCs w:val="21"/>
          <w:lang w:val="en-IN"/>
        </w:rPr>
      </w:pPr>
      <w:r w:rsidRPr="00F4232D">
        <w:rPr>
          <w:rFonts w:cs="Times New Roman"/>
          <w:sz w:val="21"/>
          <w:szCs w:val="21"/>
          <w:lang w:val="en-IN"/>
        </w:rPr>
        <w:tab/>
        <w:t>(D)</w:t>
      </w:r>
      <w:r w:rsidRPr="00F4232D">
        <w:rPr>
          <w:rFonts w:cs="Times New Roman"/>
          <w:sz w:val="21"/>
          <w:szCs w:val="21"/>
          <w:lang w:val="en-IN"/>
        </w:rPr>
        <w:tab/>
        <w:t>Crafoord Prize (1999)</w:t>
      </w:r>
    </w:p>
    <w:p w14:paraId="3475B93B" w14:textId="0D1AF09A" w:rsidR="00BB3787" w:rsidRPr="003F7CCF" w:rsidRDefault="00BB3787" w:rsidP="004907D9">
      <w:pPr>
        <w:tabs>
          <w:tab w:val="left" w:pos="612"/>
          <w:tab w:val="left" w:pos="1170"/>
        </w:tabs>
        <w:ind w:left="612" w:hanging="612"/>
        <w:jc w:val="both"/>
        <w:rPr>
          <w:rFonts w:cs="Times New Roman"/>
          <w:bCs/>
          <w:sz w:val="21"/>
          <w:szCs w:val="21"/>
          <w:lang w:val="en-IN"/>
        </w:rPr>
      </w:pPr>
      <w:r w:rsidRPr="003F7CCF">
        <w:rPr>
          <w:rFonts w:cs="Times New Roman"/>
          <w:bCs/>
          <w:color w:val="ED2791"/>
          <w:sz w:val="21"/>
          <w:szCs w:val="21"/>
          <w:lang w:val="en-IN"/>
        </w:rPr>
        <w:tab/>
        <w:t>[NCERT – Unit Introduction]</w:t>
      </w:r>
    </w:p>
    <w:p w14:paraId="3D0A2197" w14:textId="77777777" w:rsidR="003F6B48" w:rsidRPr="00F4232D" w:rsidRDefault="003F6B48" w:rsidP="004907D9">
      <w:pPr>
        <w:pStyle w:val="SPACE"/>
        <w:suppressAutoHyphens/>
        <w:spacing w:line="80" w:lineRule="exact"/>
      </w:pPr>
    </w:p>
    <w:p w14:paraId="48B77931" w14:textId="6B2980E5" w:rsidR="003F6B48" w:rsidRPr="00F4232D" w:rsidRDefault="00E95AD8" w:rsidP="004907D9">
      <w:pPr>
        <w:tabs>
          <w:tab w:val="left" w:pos="612"/>
          <w:tab w:val="left" w:pos="1170"/>
        </w:tabs>
        <w:ind w:left="612" w:hanging="612"/>
        <w:jc w:val="both"/>
        <w:rPr>
          <w:rFonts w:cs="Times New Roman"/>
          <w:b/>
          <w:i/>
          <w:iCs/>
          <w:color w:val="ED2791"/>
          <w:sz w:val="21"/>
          <w:szCs w:val="21"/>
          <w:lang w:val="en-IN"/>
        </w:rPr>
      </w:pPr>
      <w:r>
        <w:rPr>
          <w:rFonts w:ascii="Times New Roman Bold" w:hAnsi="Times New Roman Bold" w:cs="Times New Roman"/>
          <w:b/>
          <w:color w:val="EC2791"/>
          <w:sz w:val="21"/>
          <w:szCs w:val="21"/>
          <w:lang w:val="en-IN"/>
        </w:rPr>
        <w:t>4</w:t>
      </w:r>
      <w:r w:rsidR="00035C58">
        <w:rPr>
          <w:rFonts w:ascii="Times New Roman Bold" w:hAnsi="Times New Roman Bold" w:cs="Times New Roman"/>
          <w:b/>
          <w:color w:val="EC2791"/>
          <w:sz w:val="21"/>
          <w:szCs w:val="21"/>
          <w:lang w:val="en-IN"/>
        </w:rPr>
        <w:t>3</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pacing w:val="-4"/>
          <w:sz w:val="21"/>
          <w:szCs w:val="21"/>
          <w:lang w:val="en-IN"/>
        </w:rPr>
        <w:t>What is the primary purpose of taxonomic nomenclature systems like the International Code for Botanical Nomenclature (ICBN) and the International Code of Zoological Nomenclature (ICZN)?</w:t>
      </w:r>
    </w:p>
    <w:p w14:paraId="41B136C0" w14:textId="77777777" w:rsidR="003F6B48" w:rsidRPr="00F4232D" w:rsidRDefault="003F6B48" w:rsidP="004907D9">
      <w:pPr>
        <w:tabs>
          <w:tab w:val="left" w:pos="612"/>
          <w:tab w:val="left" w:pos="1170"/>
          <w:tab w:val="left" w:pos="2700"/>
          <w:tab w:val="left" w:pos="3285"/>
        </w:tabs>
        <w:ind w:left="1170" w:hanging="1170"/>
        <w:jc w:val="both"/>
        <w:rPr>
          <w:rFonts w:cs="Times New Roman"/>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sz w:val="21"/>
          <w:szCs w:val="21"/>
          <w:lang w:val="en-IN"/>
        </w:rPr>
        <w:t>To standardize the scientific names of organisms worldwide</w:t>
      </w:r>
    </w:p>
    <w:p w14:paraId="468E3772" w14:textId="77777777" w:rsidR="003F6B48" w:rsidRPr="00F4232D" w:rsidRDefault="003F6B48" w:rsidP="004907D9">
      <w:pPr>
        <w:tabs>
          <w:tab w:val="left" w:pos="612"/>
          <w:tab w:val="left" w:pos="1170"/>
          <w:tab w:val="left" w:pos="2700"/>
          <w:tab w:val="left" w:pos="3285"/>
        </w:tabs>
        <w:ind w:left="1170" w:hanging="1170"/>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(B)</w:t>
      </w:r>
      <w:r w:rsidRPr="00F4232D">
        <w:rPr>
          <w:rFonts w:cs="Times New Roman"/>
          <w:sz w:val="21"/>
          <w:szCs w:val="21"/>
          <w:lang w:val="en-IN"/>
        </w:rPr>
        <w:tab/>
        <w:t>To classify organisms based on their habitat</w:t>
      </w:r>
    </w:p>
    <w:p w14:paraId="58F1E621" w14:textId="77777777" w:rsidR="003F6B48" w:rsidRPr="00F4232D" w:rsidRDefault="003F6B48" w:rsidP="004907D9">
      <w:pPr>
        <w:tabs>
          <w:tab w:val="left" w:pos="612"/>
          <w:tab w:val="left" w:pos="1170"/>
          <w:tab w:val="left" w:pos="2700"/>
          <w:tab w:val="left" w:pos="3285"/>
        </w:tabs>
        <w:ind w:left="1170" w:hanging="1170"/>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(C)</w:t>
      </w:r>
      <w:r w:rsidRPr="00F4232D">
        <w:rPr>
          <w:rFonts w:cs="Times New Roman"/>
          <w:sz w:val="21"/>
          <w:szCs w:val="21"/>
          <w:lang w:val="en-IN"/>
        </w:rPr>
        <w:tab/>
        <w:t xml:space="preserve">To identify new species based on </w:t>
      </w:r>
      <w:r w:rsidRPr="00F4232D">
        <w:rPr>
          <w:rFonts w:cs="Times New Roman"/>
          <w:kern w:val="0"/>
          <w:sz w:val="21"/>
          <w:szCs w:val="21"/>
          <w:lang w:val="en-IN"/>
        </w:rPr>
        <w:t>geographical</w:t>
      </w:r>
      <w:r w:rsidRPr="00F4232D">
        <w:rPr>
          <w:rFonts w:cs="Times New Roman"/>
          <w:sz w:val="21"/>
          <w:szCs w:val="21"/>
          <w:lang w:val="en-IN"/>
        </w:rPr>
        <w:t xml:space="preserve"> location</w:t>
      </w:r>
    </w:p>
    <w:p w14:paraId="53167866" w14:textId="77777777" w:rsidR="003F6B48" w:rsidRDefault="003F6B48" w:rsidP="004907D9">
      <w:pPr>
        <w:tabs>
          <w:tab w:val="left" w:pos="612"/>
          <w:tab w:val="left" w:pos="1170"/>
          <w:tab w:val="left" w:pos="2700"/>
          <w:tab w:val="left" w:pos="3285"/>
        </w:tabs>
        <w:ind w:left="1170" w:hanging="1170"/>
        <w:jc w:val="both"/>
        <w:rPr>
          <w:rFonts w:cs="Times New Roman"/>
          <w:spacing w:val="-4"/>
          <w:sz w:val="21"/>
          <w:szCs w:val="21"/>
          <w:lang w:val="en-IN"/>
        </w:rPr>
      </w:pPr>
      <w:r w:rsidRPr="00F4232D">
        <w:rPr>
          <w:rFonts w:cs="Times New Roman"/>
          <w:sz w:val="21"/>
          <w:szCs w:val="21"/>
          <w:lang w:val="en-IN"/>
        </w:rPr>
        <w:tab/>
      </w:r>
      <w:r w:rsidRPr="00F4232D">
        <w:rPr>
          <w:rFonts w:cs="Times New Roman"/>
          <w:color w:val="000000"/>
          <w:sz w:val="21"/>
          <w:szCs w:val="21"/>
          <w:lang w:val="en-IN"/>
        </w:rPr>
        <w:t>(D)</w:t>
      </w:r>
      <w:r w:rsidRPr="00F4232D">
        <w:rPr>
          <w:rFonts w:cs="Times New Roman"/>
          <w:sz w:val="21"/>
          <w:szCs w:val="21"/>
          <w:lang w:val="en-IN"/>
        </w:rPr>
        <w:tab/>
        <w:t>To create a system of common names for</w:t>
      </w:r>
      <w:r w:rsidRPr="00F4232D">
        <w:rPr>
          <w:rFonts w:cs="Times New Roman"/>
          <w:spacing w:val="-4"/>
          <w:sz w:val="21"/>
          <w:szCs w:val="21"/>
          <w:lang w:val="en-IN"/>
        </w:rPr>
        <w:t xml:space="preserve"> organisms</w:t>
      </w:r>
    </w:p>
    <w:p w14:paraId="023D4D72" w14:textId="55F62D29" w:rsidR="00BB3787" w:rsidRPr="003F7CCF" w:rsidRDefault="00BB3787" w:rsidP="004907D9">
      <w:pPr>
        <w:tabs>
          <w:tab w:val="left" w:pos="612"/>
          <w:tab w:val="left" w:pos="1170"/>
          <w:tab w:val="left" w:pos="2700"/>
          <w:tab w:val="left" w:pos="3285"/>
        </w:tabs>
        <w:ind w:left="1170" w:hanging="1170"/>
        <w:jc w:val="both"/>
        <w:rPr>
          <w:rFonts w:cs="Times New Roman"/>
          <w:bCs/>
          <w:spacing w:val="-4"/>
          <w:sz w:val="21"/>
          <w:szCs w:val="21"/>
          <w:lang w:val="en-IN"/>
        </w:rPr>
      </w:pPr>
      <w:r w:rsidRPr="003F7CCF">
        <w:rPr>
          <w:rFonts w:cs="Times New Roman"/>
          <w:bCs/>
          <w:spacing w:val="-4"/>
          <w:sz w:val="21"/>
          <w:szCs w:val="21"/>
          <w:lang w:val="en-IN"/>
        </w:rPr>
        <w:tab/>
      </w:r>
      <w:r w:rsidRPr="003F7CCF">
        <w:rPr>
          <w:rFonts w:cs="Times New Roman"/>
          <w:bCs/>
          <w:color w:val="ED2791"/>
          <w:sz w:val="21"/>
          <w:szCs w:val="21"/>
          <w:lang w:val="en-IN"/>
        </w:rPr>
        <w:t>[NCERT – Topic 1.1]</w:t>
      </w:r>
    </w:p>
    <w:p w14:paraId="2015B6ED" w14:textId="77777777" w:rsidR="003F6B48" w:rsidRPr="00F4232D" w:rsidRDefault="003F6B48" w:rsidP="004907D9">
      <w:pPr>
        <w:pStyle w:val="SPACE"/>
        <w:suppressAutoHyphens/>
        <w:spacing w:before="2" w:line="80" w:lineRule="exact"/>
      </w:pPr>
      <w:r w:rsidRPr="00F4232D">
        <w:t xml:space="preserve"> </w:t>
      </w:r>
    </w:p>
    <w:p w14:paraId="7C175BB7" w14:textId="442C3245" w:rsidR="003F6B48" w:rsidRPr="00F4232D" w:rsidRDefault="00E95AD8" w:rsidP="004907D9">
      <w:pPr>
        <w:tabs>
          <w:tab w:val="left" w:pos="612"/>
          <w:tab w:val="left" w:pos="1170"/>
          <w:tab w:val="left" w:pos="2700"/>
          <w:tab w:val="left" w:pos="3285"/>
        </w:tabs>
        <w:spacing w:before="2"/>
        <w:ind w:left="612" w:hanging="612"/>
        <w:jc w:val="both"/>
        <w:rPr>
          <w:rFonts w:cs="Times New Roman"/>
          <w:sz w:val="21"/>
          <w:szCs w:val="21"/>
          <w:lang w:val="en-IN"/>
        </w:rPr>
      </w:pPr>
      <w:r>
        <w:rPr>
          <w:rFonts w:ascii="Times New Roman Bold" w:hAnsi="Times New Roman Bold" w:cs="Times New Roman"/>
          <w:b/>
          <w:color w:val="EC2791"/>
          <w:sz w:val="21"/>
          <w:szCs w:val="21"/>
          <w:lang w:val="en-IN"/>
        </w:rPr>
        <w:t>4</w:t>
      </w:r>
      <w:r w:rsidR="00035C58">
        <w:rPr>
          <w:rFonts w:ascii="Times New Roman Bold" w:hAnsi="Times New Roman Bold" w:cs="Times New Roman"/>
          <w:b/>
          <w:color w:val="EC2791"/>
          <w:sz w:val="21"/>
          <w:szCs w:val="21"/>
          <w:lang w:val="en-IN"/>
        </w:rPr>
        <w:t>4</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 xml:space="preserve">What does the scientific name </w:t>
      </w:r>
      <w:r w:rsidR="003F6B48" w:rsidRPr="00F4232D">
        <w:rPr>
          <w:rFonts w:cs="Times New Roman"/>
          <w:i/>
          <w:iCs/>
          <w:sz w:val="21"/>
          <w:szCs w:val="21"/>
          <w:lang w:val="en-IN"/>
        </w:rPr>
        <w:t>Mangifera indica</w:t>
      </w:r>
      <w:r w:rsidR="003F6B48" w:rsidRPr="00F4232D">
        <w:rPr>
          <w:rFonts w:cs="Times New Roman"/>
          <w:sz w:val="21"/>
          <w:szCs w:val="21"/>
          <w:lang w:val="en-IN"/>
        </w:rPr>
        <w:t xml:space="preserve"> represent in terms of taxonomic ranks?</w:t>
      </w:r>
    </w:p>
    <w:p w14:paraId="088F2F54" w14:textId="77777777" w:rsidR="003F6B48" w:rsidRPr="00F4232D" w:rsidRDefault="003F6B48" w:rsidP="004907D9">
      <w:pPr>
        <w:tabs>
          <w:tab w:val="left" w:pos="612"/>
          <w:tab w:val="left" w:pos="1170"/>
          <w:tab w:val="left" w:pos="2700"/>
          <w:tab w:val="left" w:pos="3285"/>
        </w:tabs>
        <w:spacing w:before="2"/>
        <w:ind w:left="612" w:right="-126" w:hanging="612"/>
        <w:jc w:val="both"/>
        <w:rPr>
          <w:rFonts w:cs="Times New Roman"/>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spacing w:val="-4"/>
          <w:sz w:val="21"/>
          <w:szCs w:val="21"/>
          <w:lang w:val="en-IN"/>
        </w:rPr>
        <w:t>Genus and species</w:t>
      </w:r>
      <w:r w:rsidRPr="00F4232D">
        <w:rPr>
          <w:rFonts w:cs="Times New Roman"/>
          <w:spacing w:val="-4"/>
          <w:sz w:val="21"/>
          <w:szCs w:val="21"/>
          <w:lang w:val="en-IN"/>
        </w:rPr>
        <w:tab/>
      </w:r>
      <w:r w:rsidRPr="00F4232D">
        <w:rPr>
          <w:rFonts w:cs="Times New Roman"/>
          <w:color w:val="000000"/>
          <w:spacing w:val="-4"/>
          <w:sz w:val="21"/>
          <w:szCs w:val="21"/>
          <w:lang w:val="en-IN"/>
        </w:rPr>
        <w:t>(B)</w:t>
      </w:r>
      <w:r w:rsidRPr="00F4232D">
        <w:rPr>
          <w:rFonts w:cs="Times New Roman"/>
          <w:spacing w:val="-4"/>
          <w:sz w:val="21"/>
          <w:szCs w:val="21"/>
          <w:lang w:val="en-IN"/>
        </w:rPr>
        <w:tab/>
        <w:t>Family and genus</w:t>
      </w:r>
    </w:p>
    <w:p w14:paraId="78177018" w14:textId="77777777" w:rsidR="003F6B48" w:rsidRDefault="003F6B48" w:rsidP="004907D9">
      <w:pPr>
        <w:tabs>
          <w:tab w:val="left" w:pos="612"/>
          <w:tab w:val="left" w:pos="1170"/>
          <w:tab w:val="left" w:pos="2700"/>
          <w:tab w:val="left" w:pos="3285"/>
        </w:tabs>
        <w:spacing w:before="2"/>
        <w:ind w:left="612" w:right="-126" w:hanging="612"/>
        <w:jc w:val="both"/>
        <w:rPr>
          <w:rFonts w:cs="Times New Roman"/>
          <w:spacing w:val="-4"/>
          <w:sz w:val="21"/>
          <w:szCs w:val="21"/>
          <w:lang w:val="en-IN"/>
        </w:rPr>
      </w:pPr>
      <w:r w:rsidRPr="00F4232D">
        <w:rPr>
          <w:rFonts w:cs="Times New Roman"/>
          <w:sz w:val="21"/>
          <w:szCs w:val="21"/>
          <w:lang w:val="en-IN"/>
        </w:rPr>
        <w:tab/>
      </w:r>
      <w:r w:rsidRPr="00F4232D">
        <w:rPr>
          <w:rFonts w:cs="Times New Roman"/>
          <w:color w:val="000000"/>
          <w:sz w:val="21"/>
          <w:szCs w:val="21"/>
          <w:lang w:val="en-IN"/>
        </w:rPr>
        <w:t>(C)</w:t>
      </w:r>
      <w:r w:rsidRPr="00F4232D">
        <w:rPr>
          <w:rFonts w:cs="Times New Roman"/>
          <w:sz w:val="21"/>
          <w:szCs w:val="21"/>
          <w:lang w:val="en-IN"/>
        </w:rPr>
        <w:tab/>
        <w:t>Class and order</w:t>
      </w:r>
      <w:r w:rsidRPr="00F4232D">
        <w:rPr>
          <w:rFonts w:cs="Times New Roman"/>
          <w:sz w:val="21"/>
          <w:szCs w:val="21"/>
          <w:lang w:val="en-IN"/>
        </w:rPr>
        <w:tab/>
      </w:r>
      <w:r w:rsidRPr="00F4232D">
        <w:rPr>
          <w:rFonts w:cs="Times New Roman"/>
          <w:color w:val="000000"/>
          <w:spacing w:val="-4"/>
          <w:sz w:val="21"/>
          <w:szCs w:val="21"/>
          <w:lang w:val="en-IN"/>
        </w:rPr>
        <w:t>(D)</w:t>
      </w:r>
      <w:r w:rsidRPr="00F4232D">
        <w:rPr>
          <w:rFonts w:cs="Times New Roman"/>
          <w:spacing w:val="-4"/>
          <w:sz w:val="21"/>
          <w:szCs w:val="21"/>
          <w:lang w:val="en-IN"/>
        </w:rPr>
        <w:tab/>
        <w:t>Phylum and class</w:t>
      </w:r>
    </w:p>
    <w:p w14:paraId="11315AE2" w14:textId="13D63C2C" w:rsidR="00BB3787" w:rsidRPr="003F7CCF" w:rsidRDefault="00BB3787" w:rsidP="004907D9">
      <w:pPr>
        <w:tabs>
          <w:tab w:val="left" w:pos="612"/>
          <w:tab w:val="left" w:pos="1170"/>
          <w:tab w:val="left" w:pos="2700"/>
          <w:tab w:val="left" w:pos="3285"/>
        </w:tabs>
        <w:spacing w:before="2"/>
        <w:ind w:left="612" w:right="-126" w:hanging="612"/>
        <w:jc w:val="both"/>
        <w:rPr>
          <w:rFonts w:cs="Times New Roman"/>
          <w:bCs/>
          <w:sz w:val="21"/>
          <w:szCs w:val="21"/>
          <w:lang w:val="en-IN"/>
        </w:rPr>
      </w:pPr>
      <w:r w:rsidRPr="003F7CCF">
        <w:rPr>
          <w:rFonts w:cs="Times New Roman"/>
          <w:bCs/>
          <w:color w:val="ED2791"/>
          <w:sz w:val="21"/>
          <w:szCs w:val="21"/>
          <w:lang w:val="en-IN"/>
        </w:rPr>
        <w:tab/>
        <w:t>[NCERT – Topic 1.1]</w:t>
      </w:r>
    </w:p>
    <w:p w14:paraId="36344CF8" w14:textId="77777777" w:rsidR="003F6B48" w:rsidRPr="00F4232D" w:rsidRDefault="003F6B48" w:rsidP="004907D9">
      <w:pPr>
        <w:pStyle w:val="SPACE"/>
        <w:suppressAutoHyphens/>
        <w:spacing w:before="2" w:line="80" w:lineRule="exact"/>
      </w:pPr>
    </w:p>
    <w:p w14:paraId="0F799080" w14:textId="587BF1E9" w:rsidR="003F6B48" w:rsidRPr="00F4232D" w:rsidRDefault="00E95AD8" w:rsidP="004907D9">
      <w:pPr>
        <w:tabs>
          <w:tab w:val="left" w:pos="612"/>
          <w:tab w:val="left" w:pos="1170"/>
          <w:tab w:val="left" w:pos="2700"/>
          <w:tab w:val="left" w:pos="3285"/>
        </w:tabs>
        <w:spacing w:before="2"/>
        <w:ind w:left="612" w:hanging="612"/>
        <w:jc w:val="both"/>
        <w:rPr>
          <w:rFonts w:cs="Times New Roman"/>
          <w:b/>
          <w:i/>
          <w:iCs/>
          <w:color w:val="ED2791"/>
          <w:sz w:val="21"/>
          <w:szCs w:val="21"/>
          <w:lang w:val="en-IN"/>
        </w:rPr>
      </w:pPr>
      <w:r>
        <w:rPr>
          <w:rFonts w:ascii="Times New Roman Bold" w:hAnsi="Times New Roman Bold" w:cs="Times New Roman"/>
          <w:b/>
          <w:color w:val="EC2791"/>
          <w:sz w:val="21"/>
          <w:szCs w:val="21"/>
          <w:lang w:val="en-IN"/>
        </w:rPr>
        <w:t>4</w:t>
      </w:r>
      <w:r w:rsidR="00035C58">
        <w:rPr>
          <w:rFonts w:ascii="Times New Roman Bold" w:hAnsi="Times New Roman Bold" w:cs="Times New Roman"/>
          <w:b/>
          <w:color w:val="EC2791"/>
          <w:sz w:val="21"/>
          <w:szCs w:val="21"/>
          <w:lang w:val="en-IN"/>
        </w:rPr>
        <w:t>5</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 xml:space="preserve">What does the term “taxa” refer to in taxonomy?                       </w:t>
      </w:r>
      <w:r w:rsidR="003F6B48" w:rsidRPr="00F4232D">
        <w:rPr>
          <w:rFonts w:cs="Times New Roman"/>
          <w:b/>
          <w:i/>
          <w:iCs/>
          <w:color w:val="ED2791"/>
          <w:sz w:val="21"/>
          <w:szCs w:val="21"/>
          <w:lang w:val="en-IN"/>
        </w:rPr>
        <w:t xml:space="preserve"> </w:t>
      </w:r>
    </w:p>
    <w:p w14:paraId="45A94023" w14:textId="77777777" w:rsidR="003F6B48" w:rsidRPr="00F4232D" w:rsidRDefault="003F6B48" w:rsidP="004907D9">
      <w:pPr>
        <w:tabs>
          <w:tab w:val="left" w:pos="612"/>
          <w:tab w:val="left" w:pos="1170"/>
          <w:tab w:val="left" w:pos="2700"/>
          <w:tab w:val="left" w:pos="3285"/>
        </w:tabs>
        <w:spacing w:before="2"/>
        <w:ind w:left="612" w:hanging="612"/>
        <w:jc w:val="both"/>
        <w:rPr>
          <w:rFonts w:cs="Times New Roman"/>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sz w:val="21"/>
          <w:szCs w:val="21"/>
          <w:lang w:val="en-IN"/>
        </w:rPr>
        <w:t>A process of classification</w:t>
      </w:r>
    </w:p>
    <w:p w14:paraId="090E5D0E" w14:textId="77777777" w:rsidR="003F6B48" w:rsidRPr="00F4232D" w:rsidRDefault="003F6B48" w:rsidP="004907D9">
      <w:pPr>
        <w:tabs>
          <w:tab w:val="left" w:pos="612"/>
          <w:tab w:val="left" w:pos="1170"/>
          <w:tab w:val="left" w:pos="2700"/>
          <w:tab w:val="left" w:pos="3285"/>
        </w:tabs>
        <w:spacing w:before="2"/>
        <w:ind w:left="1170" w:hanging="1170"/>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(B)</w:t>
      </w:r>
      <w:r w:rsidRPr="00F4232D">
        <w:rPr>
          <w:rFonts w:cs="Times New Roman"/>
          <w:sz w:val="21"/>
          <w:szCs w:val="21"/>
          <w:lang w:val="en-IN"/>
        </w:rPr>
        <w:tab/>
        <w:t>Groups of organisms at different levels of classification</w:t>
      </w:r>
    </w:p>
    <w:p w14:paraId="07148981" w14:textId="77777777" w:rsidR="003F6B48" w:rsidRPr="00F4232D" w:rsidRDefault="003F6B48" w:rsidP="004907D9">
      <w:pPr>
        <w:tabs>
          <w:tab w:val="left" w:pos="612"/>
          <w:tab w:val="left" w:pos="1170"/>
          <w:tab w:val="left" w:pos="2700"/>
          <w:tab w:val="left" w:pos="3285"/>
        </w:tabs>
        <w:spacing w:before="2"/>
        <w:ind w:left="612" w:hanging="612"/>
        <w:jc w:val="both"/>
        <w:rPr>
          <w:rFonts w:cs="Times New Roman"/>
          <w:sz w:val="21"/>
          <w:szCs w:val="21"/>
          <w:lang w:val="en-IN"/>
        </w:rPr>
      </w:pPr>
      <w:r w:rsidRPr="00F4232D">
        <w:rPr>
          <w:rFonts w:cs="Times New Roman"/>
          <w:sz w:val="21"/>
          <w:szCs w:val="21"/>
          <w:lang w:val="en-IN"/>
        </w:rPr>
        <w:lastRenderedPageBreak/>
        <w:tab/>
      </w:r>
      <w:r w:rsidRPr="00F4232D">
        <w:rPr>
          <w:rFonts w:cs="Times New Roman"/>
          <w:color w:val="000000"/>
          <w:sz w:val="21"/>
          <w:szCs w:val="21"/>
          <w:lang w:val="en-IN"/>
        </w:rPr>
        <w:t>(C)</w:t>
      </w:r>
      <w:r w:rsidRPr="00F4232D">
        <w:rPr>
          <w:rFonts w:cs="Times New Roman"/>
          <w:sz w:val="21"/>
          <w:szCs w:val="21"/>
          <w:lang w:val="en-IN"/>
        </w:rPr>
        <w:tab/>
        <w:t>A scientific name for species</w:t>
      </w:r>
    </w:p>
    <w:p w14:paraId="39EBBBCE" w14:textId="77777777" w:rsidR="003F6B48" w:rsidRDefault="003F6B48" w:rsidP="004907D9">
      <w:pPr>
        <w:tabs>
          <w:tab w:val="left" w:pos="612"/>
          <w:tab w:val="left" w:pos="1170"/>
          <w:tab w:val="left" w:pos="2700"/>
          <w:tab w:val="left" w:pos="3285"/>
        </w:tabs>
        <w:spacing w:before="2"/>
        <w:ind w:left="612" w:hanging="612"/>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(D)</w:t>
      </w:r>
      <w:r w:rsidRPr="00F4232D">
        <w:rPr>
          <w:rFonts w:cs="Times New Roman"/>
          <w:sz w:val="21"/>
          <w:szCs w:val="21"/>
          <w:lang w:val="en-IN"/>
        </w:rPr>
        <w:tab/>
        <w:t>An individual organism</w:t>
      </w:r>
    </w:p>
    <w:p w14:paraId="5064D44C" w14:textId="0C1344E2" w:rsidR="00BB3787" w:rsidRPr="003F7CCF" w:rsidRDefault="00BB3787" w:rsidP="004907D9">
      <w:pPr>
        <w:tabs>
          <w:tab w:val="left" w:pos="612"/>
          <w:tab w:val="left" w:pos="1170"/>
          <w:tab w:val="left" w:pos="2700"/>
          <w:tab w:val="left" w:pos="3285"/>
        </w:tabs>
        <w:spacing w:before="2"/>
        <w:ind w:left="612" w:hanging="612"/>
        <w:jc w:val="both"/>
        <w:rPr>
          <w:rFonts w:cs="Times New Roman"/>
          <w:bCs/>
          <w:sz w:val="21"/>
          <w:szCs w:val="21"/>
          <w:lang w:val="en-IN"/>
        </w:rPr>
      </w:pPr>
      <w:r w:rsidRPr="003F7CCF">
        <w:rPr>
          <w:rFonts w:cs="Times New Roman"/>
          <w:bCs/>
          <w:sz w:val="21"/>
          <w:szCs w:val="21"/>
          <w:lang w:val="en-IN"/>
        </w:rPr>
        <w:tab/>
      </w:r>
      <w:r w:rsidRPr="003F7CCF">
        <w:rPr>
          <w:rFonts w:cs="Times New Roman"/>
          <w:bCs/>
          <w:color w:val="ED2791"/>
          <w:sz w:val="21"/>
          <w:szCs w:val="21"/>
          <w:lang w:val="en-IN"/>
        </w:rPr>
        <w:t>[NCERT – Topic 1.1]</w:t>
      </w:r>
    </w:p>
    <w:p w14:paraId="5A38EFF9" w14:textId="77777777" w:rsidR="00BB3787" w:rsidRPr="00F4232D" w:rsidRDefault="00BB3787" w:rsidP="00BB3787">
      <w:pPr>
        <w:pStyle w:val="SPACE"/>
        <w:suppressAutoHyphens/>
        <w:spacing w:before="2" w:line="80" w:lineRule="exact"/>
      </w:pPr>
    </w:p>
    <w:p w14:paraId="2390B28B" w14:textId="66E9AE31" w:rsidR="003F6B48" w:rsidRPr="00F4232D" w:rsidRDefault="00035C58" w:rsidP="004907D9">
      <w:pPr>
        <w:tabs>
          <w:tab w:val="left" w:pos="612"/>
          <w:tab w:val="left" w:pos="1170"/>
          <w:tab w:val="left" w:pos="2700"/>
          <w:tab w:val="left" w:pos="3285"/>
        </w:tabs>
        <w:spacing w:before="22"/>
        <w:ind w:left="612" w:hanging="612"/>
        <w:jc w:val="both"/>
        <w:rPr>
          <w:rFonts w:cs="Times New Roman"/>
          <w:b/>
          <w:i/>
          <w:iCs/>
          <w:color w:val="ED2791"/>
          <w:sz w:val="21"/>
          <w:szCs w:val="21"/>
          <w:shd w:val="clear" w:color="auto" w:fill="FEF3F7"/>
          <w:lang w:val="en-IN"/>
        </w:rPr>
      </w:pPr>
      <w:r>
        <w:rPr>
          <w:rFonts w:ascii="Times New Roman Bold" w:hAnsi="Times New Roman Bold" w:cs="Times New Roman"/>
          <w:b/>
          <w:color w:val="EC2791"/>
          <w:sz w:val="21"/>
          <w:szCs w:val="21"/>
          <w:lang w:val="en-IN"/>
        </w:rPr>
        <w:t>46</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Which of the following statements is true about the ‘species’ category in the taxonomic hierarchy?</w:t>
      </w:r>
    </w:p>
    <w:p w14:paraId="011E36C5" w14:textId="77777777" w:rsidR="003F6B48" w:rsidRPr="00F4232D" w:rsidRDefault="003F6B48" w:rsidP="004907D9">
      <w:pPr>
        <w:tabs>
          <w:tab w:val="left" w:pos="612"/>
          <w:tab w:val="left" w:pos="1170"/>
          <w:tab w:val="left" w:pos="2700"/>
          <w:tab w:val="left" w:pos="3285"/>
        </w:tabs>
        <w:spacing w:before="22"/>
        <w:ind w:left="612" w:hanging="612"/>
        <w:jc w:val="both"/>
        <w:rPr>
          <w:rFonts w:cs="Times New Roman"/>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sz w:val="21"/>
          <w:szCs w:val="21"/>
          <w:lang w:val="en-IN"/>
        </w:rPr>
        <w:t>Species are the most general category</w:t>
      </w:r>
    </w:p>
    <w:p w14:paraId="7F27E6D9" w14:textId="77777777" w:rsidR="003F6B48" w:rsidRPr="00F4232D" w:rsidRDefault="003F6B48" w:rsidP="004907D9">
      <w:pPr>
        <w:tabs>
          <w:tab w:val="left" w:pos="612"/>
          <w:tab w:val="left" w:pos="1170"/>
          <w:tab w:val="left" w:pos="2700"/>
          <w:tab w:val="left" w:pos="3285"/>
        </w:tabs>
        <w:spacing w:before="22"/>
        <w:ind w:left="612" w:hanging="612"/>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(B)</w:t>
      </w:r>
      <w:r w:rsidRPr="00F4232D">
        <w:rPr>
          <w:rFonts w:cs="Times New Roman"/>
          <w:sz w:val="21"/>
          <w:szCs w:val="21"/>
          <w:lang w:val="en-IN"/>
        </w:rPr>
        <w:tab/>
        <w:t>All species are identical</w:t>
      </w:r>
    </w:p>
    <w:p w14:paraId="38D01762" w14:textId="77777777" w:rsidR="003F6B48" w:rsidRPr="00F4232D" w:rsidRDefault="003F6B48" w:rsidP="004907D9">
      <w:pPr>
        <w:tabs>
          <w:tab w:val="left" w:pos="612"/>
          <w:tab w:val="left" w:pos="1170"/>
          <w:tab w:val="left" w:pos="2700"/>
          <w:tab w:val="left" w:pos="3285"/>
        </w:tabs>
        <w:spacing w:before="22"/>
        <w:ind w:left="1170" w:hanging="1170"/>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(C)</w:t>
      </w:r>
      <w:r w:rsidRPr="00F4232D">
        <w:rPr>
          <w:rFonts w:cs="Times New Roman"/>
          <w:sz w:val="21"/>
          <w:szCs w:val="21"/>
          <w:lang w:val="en-IN"/>
        </w:rPr>
        <w:tab/>
        <w:t>Species can only be differentiated based on habitat</w:t>
      </w:r>
    </w:p>
    <w:p w14:paraId="221DD60E" w14:textId="77777777" w:rsidR="003F6B48" w:rsidRDefault="003F6B48" w:rsidP="004907D9">
      <w:pPr>
        <w:tabs>
          <w:tab w:val="left" w:pos="612"/>
          <w:tab w:val="left" w:pos="1170"/>
          <w:tab w:val="left" w:pos="2700"/>
          <w:tab w:val="left" w:pos="3285"/>
        </w:tabs>
        <w:spacing w:before="22"/>
        <w:ind w:left="1170" w:hanging="1170"/>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(D)</w:t>
      </w:r>
      <w:r w:rsidRPr="00F4232D">
        <w:rPr>
          <w:rFonts w:cs="Times New Roman"/>
          <w:sz w:val="21"/>
          <w:szCs w:val="21"/>
          <w:lang w:val="en-IN"/>
        </w:rPr>
        <w:tab/>
        <w:t>Species represent organisms with fundamental similarities</w:t>
      </w:r>
    </w:p>
    <w:p w14:paraId="7032770D" w14:textId="22E1BD2B" w:rsidR="00BB3787" w:rsidRPr="003F7CCF" w:rsidRDefault="00BB3787" w:rsidP="004907D9">
      <w:pPr>
        <w:tabs>
          <w:tab w:val="left" w:pos="612"/>
          <w:tab w:val="left" w:pos="1170"/>
          <w:tab w:val="left" w:pos="2700"/>
          <w:tab w:val="left" w:pos="3285"/>
        </w:tabs>
        <w:spacing w:before="22"/>
        <w:ind w:left="1170" w:hanging="1170"/>
        <w:jc w:val="both"/>
        <w:rPr>
          <w:rFonts w:cs="Times New Roman"/>
          <w:bCs/>
          <w:sz w:val="21"/>
          <w:szCs w:val="21"/>
          <w:lang w:val="en-IN"/>
        </w:rPr>
      </w:pPr>
      <w:r w:rsidRPr="003F7CCF">
        <w:rPr>
          <w:rFonts w:cs="Times New Roman"/>
          <w:bCs/>
          <w:color w:val="ED2791"/>
          <w:sz w:val="21"/>
          <w:szCs w:val="21"/>
          <w:lang w:val="en-IN"/>
        </w:rPr>
        <w:tab/>
        <w:t>[NCERT – Topic 1.2]</w:t>
      </w:r>
    </w:p>
    <w:p w14:paraId="6DA9AD8D" w14:textId="77777777" w:rsidR="003F6B48" w:rsidRPr="00F4232D" w:rsidRDefault="003F6B48" w:rsidP="004907D9">
      <w:pPr>
        <w:pStyle w:val="SPACE"/>
        <w:suppressAutoHyphens/>
        <w:spacing w:before="22"/>
      </w:pPr>
    </w:p>
    <w:p w14:paraId="2173EB97" w14:textId="38FCA446" w:rsidR="003F6B48" w:rsidRPr="00F4232D" w:rsidRDefault="00035C58" w:rsidP="004907D9">
      <w:pPr>
        <w:tabs>
          <w:tab w:val="left" w:pos="612"/>
          <w:tab w:val="left" w:pos="1170"/>
          <w:tab w:val="left" w:pos="2700"/>
          <w:tab w:val="left" w:pos="3285"/>
        </w:tabs>
        <w:spacing w:before="22"/>
        <w:ind w:left="612" w:hanging="612"/>
        <w:jc w:val="both"/>
        <w:rPr>
          <w:rFonts w:cs="Times New Roman"/>
          <w:b/>
          <w:color w:val="ED2791"/>
          <w:sz w:val="21"/>
          <w:szCs w:val="21"/>
          <w:lang w:val="en-IN"/>
        </w:rPr>
      </w:pPr>
      <w:r>
        <w:rPr>
          <w:rFonts w:ascii="Times New Roman Bold" w:hAnsi="Times New Roman Bold" w:cs="Times New Roman"/>
          <w:b/>
          <w:color w:val="EC2791"/>
          <w:sz w:val="21"/>
          <w:szCs w:val="21"/>
          <w:lang w:val="en-IN"/>
        </w:rPr>
        <w:t>47</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pacing w:val="-4"/>
          <w:sz w:val="21"/>
          <w:szCs w:val="21"/>
          <w:lang w:val="en-IN"/>
        </w:rPr>
        <w:t xml:space="preserve">What is the </w:t>
      </w:r>
      <w:proofErr w:type="gramStart"/>
      <w:r w:rsidR="003F6B48" w:rsidRPr="00F4232D">
        <w:rPr>
          <w:rFonts w:cs="Times New Roman"/>
          <w:spacing w:val="-4"/>
          <w:sz w:val="21"/>
          <w:szCs w:val="21"/>
          <w:lang w:val="en-IN"/>
        </w:rPr>
        <w:t>main focus</w:t>
      </w:r>
      <w:proofErr w:type="gramEnd"/>
      <w:r w:rsidR="003F6B48" w:rsidRPr="00F4232D">
        <w:rPr>
          <w:rFonts w:cs="Times New Roman"/>
          <w:spacing w:val="-4"/>
          <w:sz w:val="21"/>
          <w:szCs w:val="21"/>
          <w:lang w:val="en-IN"/>
        </w:rPr>
        <w:t xml:space="preserve"> of systematics as a branch of biology?</w:t>
      </w:r>
    </w:p>
    <w:p w14:paraId="7721D2F3" w14:textId="77777777" w:rsidR="003F6B48" w:rsidRPr="00F4232D" w:rsidRDefault="003F6B48" w:rsidP="004907D9">
      <w:pPr>
        <w:tabs>
          <w:tab w:val="left" w:pos="612"/>
          <w:tab w:val="left" w:pos="1170"/>
          <w:tab w:val="left" w:pos="2700"/>
          <w:tab w:val="left" w:pos="3285"/>
        </w:tabs>
        <w:spacing w:before="22"/>
        <w:ind w:left="1170" w:hanging="1170"/>
        <w:jc w:val="both"/>
        <w:rPr>
          <w:rFonts w:cs="Times New Roman"/>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sz w:val="21"/>
          <w:szCs w:val="21"/>
          <w:lang w:val="en-IN"/>
        </w:rPr>
        <w:t>Classification of organisms based on similarities only</w:t>
      </w:r>
    </w:p>
    <w:p w14:paraId="67A69EF9" w14:textId="77777777" w:rsidR="003F6B48" w:rsidRPr="00F4232D" w:rsidRDefault="003F6B48" w:rsidP="004907D9">
      <w:pPr>
        <w:tabs>
          <w:tab w:val="left" w:pos="612"/>
          <w:tab w:val="left" w:pos="1170"/>
          <w:tab w:val="left" w:pos="2700"/>
          <w:tab w:val="left" w:pos="3285"/>
        </w:tabs>
        <w:spacing w:before="22"/>
        <w:ind w:left="1170" w:hanging="1170"/>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(B)</w:t>
      </w:r>
      <w:r w:rsidRPr="00F4232D">
        <w:rPr>
          <w:rFonts w:cs="Times New Roman"/>
          <w:sz w:val="21"/>
          <w:szCs w:val="21"/>
          <w:lang w:val="en-IN"/>
        </w:rPr>
        <w:tab/>
        <w:t>Evolutionary relationships between organisms</w:t>
      </w:r>
    </w:p>
    <w:p w14:paraId="7E2DA978" w14:textId="77777777" w:rsidR="003F6B48" w:rsidRPr="00F4232D" w:rsidRDefault="003F6B48" w:rsidP="004907D9">
      <w:pPr>
        <w:tabs>
          <w:tab w:val="left" w:pos="612"/>
          <w:tab w:val="left" w:pos="1170"/>
          <w:tab w:val="left" w:pos="2700"/>
          <w:tab w:val="left" w:pos="3285"/>
        </w:tabs>
        <w:ind w:left="1170" w:hanging="1170"/>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(C)</w:t>
      </w:r>
      <w:r w:rsidRPr="00F4232D">
        <w:rPr>
          <w:rFonts w:cs="Times New Roman"/>
          <w:sz w:val="21"/>
          <w:szCs w:val="21"/>
          <w:lang w:val="en-IN"/>
        </w:rPr>
        <w:tab/>
        <w:t>Identifying and naming organisms only</w:t>
      </w:r>
    </w:p>
    <w:p w14:paraId="38CB59D4" w14:textId="77777777" w:rsidR="003F6B48" w:rsidRDefault="003F6B48" w:rsidP="004907D9">
      <w:pPr>
        <w:tabs>
          <w:tab w:val="left" w:pos="612"/>
          <w:tab w:val="left" w:pos="1170"/>
          <w:tab w:val="left" w:pos="2700"/>
          <w:tab w:val="left" w:pos="3285"/>
        </w:tabs>
        <w:ind w:left="1170" w:hanging="1170"/>
        <w:jc w:val="both"/>
        <w:rPr>
          <w:rFonts w:cs="Times New Roman"/>
          <w:spacing w:val="-4"/>
          <w:sz w:val="21"/>
          <w:szCs w:val="21"/>
          <w:lang w:val="en-IN"/>
        </w:rPr>
      </w:pPr>
      <w:r w:rsidRPr="00F4232D">
        <w:rPr>
          <w:rFonts w:cs="Times New Roman"/>
          <w:sz w:val="21"/>
          <w:szCs w:val="21"/>
          <w:lang w:val="en-IN"/>
        </w:rPr>
        <w:tab/>
      </w:r>
      <w:r w:rsidRPr="00F4232D">
        <w:rPr>
          <w:rFonts w:cs="Times New Roman"/>
          <w:color w:val="000000"/>
          <w:sz w:val="21"/>
          <w:szCs w:val="21"/>
          <w:lang w:val="en-IN"/>
        </w:rPr>
        <w:t>(D)</w:t>
      </w:r>
      <w:r w:rsidRPr="00F4232D">
        <w:rPr>
          <w:rFonts w:cs="Times New Roman"/>
          <w:sz w:val="21"/>
          <w:szCs w:val="21"/>
          <w:lang w:val="en-IN"/>
        </w:rPr>
        <w:tab/>
      </w:r>
      <w:r w:rsidRPr="00F4232D">
        <w:rPr>
          <w:rFonts w:cs="Times New Roman"/>
          <w:spacing w:val="-4"/>
          <w:sz w:val="21"/>
          <w:szCs w:val="21"/>
          <w:lang w:val="en-IN"/>
        </w:rPr>
        <w:t>Study of chemical properties of organisms</w:t>
      </w:r>
    </w:p>
    <w:p w14:paraId="661F1253" w14:textId="44C19397" w:rsidR="00BB3787" w:rsidRPr="003F7CCF" w:rsidRDefault="00BB3787" w:rsidP="004907D9">
      <w:pPr>
        <w:tabs>
          <w:tab w:val="left" w:pos="612"/>
          <w:tab w:val="left" w:pos="1170"/>
          <w:tab w:val="left" w:pos="2700"/>
          <w:tab w:val="left" w:pos="3285"/>
        </w:tabs>
        <w:ind w:left="1170" w:hanging="1170"/>
        <w:jc w:val="both"/>
        <w:rPr>
          <w:rFonts w:cs="Times New Roman"/>
          <w:bCs/>
          <w:sz w:val="21"/>
          <w:szCs w:val="21"/>
          <w:lang w:val="en-IN"/>
        </w:rPr>
      </w:pPr>
      <w:r w:rsidRPr="003F7CCF">
        <w:rPr>
          <w:rFonts w:cs="Times New Roman"/>
          <w:bCs/>
          <w:spacing w:val="-4"/>
          <w:sz w:val="21"/>
          <w:szCs w:val="21"/>
          <w:lang w:val="en-IN"/>
        </w:rPr>
        <w:tab/>
      </w:r>
      <w:r w:rsidRPr="003F7CCF">
        <w:rPr>
          <w:rFonts w:cs="Times New Roman"/>
          <w:bCs/>
          <w:color w:val="ED2791"/>
          <w:spacing w:val="-4"/>
          <w:sz w:val="21"/>
          <w:szCs w:val="21"/>
          <w:lang w:val="en-IN"/>
        </w:rPr>
        <w:t>[NCERT – Topic 1.2</w:t>
      </w:r>
      <w:r w:rsidRPr="003F7CCF">
        <w:rPr>
          <w:rFonts w:cs="Times New Roman"/>
          <w:bCs/>
          <w:color w:val="ED2791"/>
          <w:sz w:val="21"/>
          <w:szCs w:val="21"/>
          <w:lang w:val="en-IN"/>
        </w:rPr>
        <w:t>]</w:t>
      </w:r>
    </w:p>
    <w:p w14:paraId="6C41EFF5" w14:textId="77777777" w:rsidR="003F6B48" w:rsidRPr="00F4232D" w:rsidRDefault="003F6B48" w:rsidP="004907D9">
      <w:pPr>
        <w:pStyle w:val="SPACE"/>
        <w:suppressAutoHyphens/>
      </w:pPr>
    </w:p>
    <w:p w14:paraId="389F70F5" w14:textId="24B1BF32" w:rsidR="003F6B48" w:rsidRPr="00F4232D" w:rsidRDefault="00035C58" w:rsidP="004907D9">
      <w:pPr>
        <w:tabs>
          <w:tab w:val="left" w:pos="612"/>
          <w:tab w:val="left" w:pos="1170"/>
          <w:tab w:val="left" w:pos="2700"/>
          <w:tab w:val="left" w:pos="3285"/>
        </w:tabs>
        <w:ind w:left="612" w:hanging="612"/>
        <w:jc w:val="both"/>
        <w:rPr>
          <w:rFonts w:cs="Times New Roman"/>
          <w:sz w:val="21"/>
          <w:szCs w:val="21"/>
          <w:lang w:val="en-IN"/>
        </w:rPr>
      </w:pPr>
      <w:r>
        <w:rPr>
          <w:rFonts w:ascii="Times New Roman Bold" w:hAnsi="Times New Roman Bold" w:cs="Times New Roman"/>
          <w:b/>
          <w:color w:val="EC2791"/>
          <w:sz w:val="21"/>
          <w:szCs w:val="21"/>
          <w:lang w:val="en-IN"/>
        </w:rPr>
        <w:t>48</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In the classification of animals, the phylum ‘Chordata’ includes organisms that have a(n):</w:t>
      </w:r>
    </w:p>
    <w:p w14:paraId="10008C14" w14:textId="77777777" w:rsidR="003F6B48" w:rsidRPr="00F4232D" w:rsidRDefault="003F6B48" w:rsidP="004907D9">
      <w:pPr>
        <w:tabs>
          <w:tab w:val="left" w:pos="612"/>
          <w:tab w:val="left" w:pos="1170"/>
          <w:tab w:val="left" w:pos="2700"/>
          <w:tab w:val="left" w:pos="3285"/>
        </w:tabs>
        <w:ind w:left="1170" w:hanging="1170"/>
        <w:jc w:val="both"/>
        <w:rPr>
          <w:rFonts w:cs="Times New Roman"/>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spacing w:val="-4"/>
          <w:sz w:val="21"/>
          <w:szCs w:val="21"/>
          <w:lang w:val="en-IN"/>
        </w:rPr>
        <w:t>Backbone and dorsal hollow neural system</w:t>
      </w:r>
    </w:p>
    <w:p w14:paraId="000A9617" w14:textId="77777777" w:rsidR="003F6B48" w:rsidRPr="00F4232D" w:rsidRDefault="003F6B48" w:rsidP="004907D9">
      <w:pPr>
        <w:tabs>
          <w:tab w:val="left" w:pos="612"/>
          <w:tab w:val="left" w:pos="1170"/>
          <w:tab w:val="left" w:pos="2700"/>
          <w:tab w:val="left" w:pos="3285"/>
        </w:tabs>
        <w:ind w:left="612" w:hanging="612"/>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(B)</w:t>
      </w:r>
      <w:r w:rsidRPr="00F4232D">
        <w:rPr>
          <w:rFonts w:cs="Times New Roman"/>
          <w:sz w:val="21"/>
          <w:szCs w:val="21"/>
          <w:lang w:val="en-IN"/>
        </w:rPr>
        <w:tab/>
        <w:t>Shell and exoskeleton</w:t>
      </w:r>
    </w:p>
    <w:p w14:paraId="312C9406" w14:textId="77777777" w:rsidR="003F6B48" w:rsidRPr="00F4232D" w:rsidRDefault="003F6B48" w:rsidP="004907D9">
      <w:pPr>
        <w:tabs>
          <w:tab w:val="left" w:pos="612"/>
          <w:tab w:val="left" w:pos="1170"/>
          <w:tab w:val="left" w:pos="2700"/>
          <w:tab w:val="left" w:pos="3285"/>
        </w:tabs>
        <w:ind w:left="612" w:hanging="612"/>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(C)</w:t>
      </w:r>
      <w:r w:rsidRPr="00F4232D">
        <w:rPr>
          <w:rFonts w:cs="Times New Roman"/>
          <w:sz w:val="21"/>
          <w:szCs w:val="21"/>
          <w:lang w:val="en-IN"/>
        </w:rPr>
        <w:tab/>
        <w:t>Segmented body and jointed legs</w:t>
      </w:r>
    </w:p>
    <w:p w14:paraId="16376F58" w14:textId="77777777" w:rsidR="003F6B48" w:rsidRDefault="003F6B48" w:rsidP="004907D9">
      <w:pPr>
        <w:tabs>
          <w:tab w:val="left" w:pos="612"/>
          <w:tab w:val="left" w:pos="1170"/>
          <w:tab w:val="left" w:pos="2700"/>
          <w:tab w:val="left" w:pos="3285"/>
        </w:tabs>
        <w:ind w:left="612" w:hanging="612"/>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(D)</w:t>
      </w:r>
      <w:r w:rsidRPr="00F4232D">
        <w:rPr>
          <w:rFonts w:cs="Times New Roman"/>
          <w:sz w:val="21"/>
          <w:szCs w:val="21"/>
          <w:lang w:val="en-IN"/>
        </w:rPr>
        <w:tab/>
        <w:t>Soft bodies and internal skeleton</w:t>
      </w:r>
    </w:p>
    <w:p w14:paraId="379E8E34" w14:textId="2BECC548" w:rsidR="00BB3787" w:rsidRPr="003F7CCF" w:rsidRDefault="00BB3787" w:rsidP="004907D9">
      <w:pPr>
        <w:tabs>
          <w:tab w:val="left" w:pos="612"/>
          <w:tab w:val="left" w:pos="1170"/>
          <w:tab w:val="left" w:pos="2700"/>
          <w:tab w:val="left" w:pos="3285"/>
        </w:tabs>
        <w:ind w:left="612" w:hanging="612"/>
        <w:jc w:val="both"/>
        <w:rPr>
          <w:rFonts w:cs="Times New Roman"/>
          <w:bCs/>
          <w:sz w:val="21"/>
          <w:szCs w:val="21"/>
          <w:lang w:val="en-IN"/>
        </w:rPr>
      </w:pPr>
      <w:r w:rsidRPr="003F7CCF">
        <w:rPr>
          <w:rFonts w:cs="Times New Roman"/>
          <w:bCs/>
          <w:sz w:val="21"/>
          <w:szCs w:val="21"/>
          <w:lang w:val="en-IN"/>
        </w:rPr>
        <w:tab/>
      </w:r>
      <w:r w:rsidRPr="003F7CCF">
        <w:rPr>
          <w:rFonts w:cs="Times New Roman"/>
          <w:bCs/>
          <w:color w:val="ED2791"/>
          <w:sz w:val="21"/>
          <w:szCs w:val="21"/>
          <w:lang w:val="en-IN"/>
        </w:rPr>
        <w:t>[NCERT – Topic 1.2]</w:t>
      </w:r>
    </w:p>
    <w:p w14:paraId="67B736D1" w14:textId="77777777" w:rsidR="003F6B48" w:rsidRPr="00F4232D" w:rsidRDefault="003F6B48" w:rsidP="004907D9">
      <w:pPr>
        <w:pStyle w:val="SPACE"/>
        <w:suppressAutoHyphens/>
      </w:pPr>
    </w:p>
    <w:p w14:paraId="7ABEE470" w14:textId="2C8693E9" w:rsidR="003F6B48" w:rsidRPr="00F4232D" w:rsidRDefault="00035C58" w:rsidP="004907D9">
      <w:pPr>
        <w:tabs>
          <w:tab w:val="left" w:pos="612"/>
          <w:tab w:val="left" w:pos="1170"/>
          <w:tab w:val="left" w:pos="2700"/>
          <w:tab w:val="left" w:pos="3285"/>
        </w:tabs>
        <w:ind w:left="612" w:hanging="612"/>
        <w:jc w:val="both"/>
        <w:rPr>
          <w:rFonts w:cs="Times New Roman"/>
          <w:sz w:val="21"/>
          <w:szCs w:val="21"/>
          <w:lang w:val="en-IN"/>
        </w:rPr>
      </w:pPr>
      <w:r>
        <w:rPr>
          <w:rFonts w:ascii="Times New Roman Bold" w:hAnsi="Times New Roman Bold" w:cs="Times New Roman"/>
          <w:b/>
          <w:color w:val="EC2791"/>
          <w:sz w:val="21"/>
          <w:szCs w:val="21"/>
          <w:lang w:val="en-IN"/>
        </w:rPr>
        <w:t>49</w:t>
      </w:r>
      <w:r w:rsidR="003F6B48" w:rsidRPr="00F4232D">
        <w:rPr>
          <w:rFonts w:ascii="Times New Roman Bold" w:hAnsi="Times New Roman Bold" w:cs="Times New Roman"/>
          <w:b/>
          <w:color w:val="EC2791"/>
          <w:sz w:val="21"/>
          <w:szCs w:val="21"/>
          <w:lang w:val="en-IN"/>
        </w:rPr>
        <w:t>.</w:t>
      </w:r>
      <w:r w:rsidR="003F6B48" w:rsidRPr="00F4232D">
        <w:rPr>
          <w:rFonts w:ascii="Times New Roman Bold" w:hAnsi="Times New Roman Bold" w:cs="Times New Roman"/>
          <w:b/>
          <w:color w:val="EC2791"/>
          <w:sz w:val="21"/>
          <w:szCs w:val="21"/>
          <w:lang w:val="en-IN"/>
        </w:rPr>
        <w:tab/>
      </w:r>
      <w:r w:rsidR="003F6B48" w:rsidRPr="00F4232D">
        <w:rPr>
          <w:rFonts w:cs="Times New Roman"/>
          <w:sz w:val="21"/>
          <w:szCs w:val="21"/>
          <w:lang w:val="en-IN"/>
        </w:rPr>
        <w:t>Which of the following ranks in the taxonomic hierarchy has the least number of common characteristics shared among its members?</w:t>
      </w:r>
    </w:p>
    <w:p w14:paraId="47BDECFE" w14:textId="77777777" w:rsidR="003F6B48" w:rsidRPr="00F4232D" w:rsidRDefault="003F6B48" w:rsidP="004907D9">
      <w:pPr>
        <w:pStyle w:val="ctrl-4"/>
        <w:tabs>
          <w:tab w:val="clear" w:pos="547"/>
          <w:tab w:val="clear" w:pos="1080"/>
          <w:tab w:val="left" w:pos="612"/>
          <w:tab w:val="left" w:pos="1170"/>
          <w:tab w:val="left" w:pos="3285"/>
        </w:tabs>
        <w:suppressAutoHyphens/>
        <w:ind w:left="612" w:hanging="612"/>
        <w:jc w:val="both"/>
        <w:rPr>
          <w:sz w:val="21"/>
          <w:szCs w:val="21"/>
          <w:lang w:val="en-IN"/>
        </w:rPr>
      </w:pPr>
      <w:r w:rsidRPr="00F4232D">
        <w:rPr>
          <w:color w:val="000000"/>
          <w:sz w:val="21"/>
          <w:szCs w:val="21"/>
          <w:lang w:val="en-IN"/>
        </w:rPr>
        <w:tab/>
        <w:t>(A)</w:t>
      </w:r>
      <w:r w:rsidRPr="00F4232D">
        <w:rPr>
          <w:color w:val="000000"/>
          <w:sz w:val="21"/>
          <w:szCs w:val="21"/>
          <w:lang w:val="en-IN"/>
        </w:rPr>
        <w:tab/>
      </w:r>
      <w:r w:rsidRPr="00F4232D">
        <w:rPr>
          <w:sz w:val="21"/>
          <w:szCs w:val="21"/>
          <w:lang w:val="en-IN"/>
        </w:rPr>
        <w:t>Species</w:t>
      </w:r>
      <w:r w:rsidRPr="00F4232D">
        <w:rPr>
          <w:sz w:val="21"/>
          <w:szCs w:val="21"/>
          <w:lang w:val="en-IN"/>
        </w:rPr>
        <w:tab/>
      </w:r>
      <w:r w:rsidRPr="00F4232D">
        <w:rPr>
          <w:color w:val="000000"/>
          <w:sz w:val="21"/>
          <w:szCs w:val="21"/>
          <w:lang w:val="en-IN"/>
        </w:rPr>
        <w:t>(B)</w:t>
      </w:r>
      <w:r w:rsidRPr="00F4232D">
        <w:rPr>
          <w:sz w:val="21"/>
          <w:szCs w:val="21"/>
          <w:lang w:val="en-IN"/>
        </w:rPr>
        <w:tab/>
        <w:t>Genus</w:t>
      </w:r>
    </w:p>
    <w:p w14:paraId="5C39945A" w14:textId="77777777" w:rsidR="003F6B48" w:rsidRDefault="003F6B48" w:rsidP="004907D9">
      <w:pPr>
        <w:pStyle w:val="SPACE"/>
        <w:tabs>
          <w:tab w:val="clear" w:pos="547"/>
          <w:tab w:val="left" w:pos="612"/>
          <w:tab w:val="left" w:pos="1170"/>
          <w:tab w:val="left" w:pos="2700"/>
          <w:tab w:val="left" w:pos="3240"/>
          <w:tab w:val="left" w:pos="3285"/>
        </w:tabs>
        <w:suppressAutoHyphens/>
        <w:spacing w:line="240" w:lineRule="auto"/>
        <w:ind w:left="612" w:hanging="612"/>
        <w:rPr>
          <w:sz w:val="21"/>
          <w:szCs w:val="21"/>
          <w:lang w:val="en-IN"/>
        </w:rPr>
      </w:pPr>
      <w:r w:rsidRPr="00F4232D">
        <w:rPr>
          <w:sz w:val="21"/>
          <w:szCs w:val="21"/>
          <w:lang w:val="en-IN"/>
        </w:rPr>
        <w:tab/>
      </w:r>
      <w:r w:rsidRPr="00F4232D">
        <w:rPr>
          <w:color w:val="000000"/>
          <w:sz w:val="21"/>
          <w:szCs w:val="21"/>
          <w:lang w:val="en-IN"/>
        </w:rPr>
        <w:t>(C)</w:t>
      </w:r>
      <w:r w:rsidRPr="00F4232D">
        <w:rPr>
          <w:sz w:val="21"/>
          <w:szCs w:val="21"/>
          <w:lang w:val="en-IN"/>
        </w:rPr>
        <w:tab/>
        <w:t>Family</w:t>
      </w:r>
      <w:r w:rsidRPr="00F4232D">
        <w:rPr>
          <w:sz w:val="21"/>
          <w:szCs w:val="21"/>
          <w:lang w:val="en-IN"/>
        </w:rPr>
        <w:tab/>
      </w:r>
      <w:r w:rsidRPr="00F4232D">
        <w:rPr>
          <w:color w:val="000000"/>
          <w:sz w:val="21"/>
          <w:szCs w:val="21"/>
          <w:lang w:val="en-IN"/>
        </w:rPr>
        <w:t>(D)</w:t>
      </w:r>
      <w:r w:rsidRPr="00F4232D">
        <w:rPr>
          <w:sz w:val="21"/>
          <w:szCs w:val="21"/>
          <w:lang w:val="en-IN"/>
        </w:rPr>
        <w:tab/>
        <w:t>Kingdom</w:t>
      </w:r>
    </w:p>
    <w:p w14:paraId="3B05FD1C" w14:textId="77777777" w:rsidR="003F6B48" w:rsidRPr="003F7CCF" w:rsidRDefault="00BB3787" w:rsidP="00BB3787">
      <w:pPr>
        <w:pStyle w:val="SPACE"/>
        <w:tabs>
          <w:tab w:val="clear" w:pos="547"/>
          <w:tab w:val="left" w:pos="612"/>
          <w:tab w:val="left" w:pos="1170"/>
          <w:tab w:val="left" w:pos="2700"/>
          <w:tab w:val="left" w:pos="3240"/>
          <w:tab w:val="left" w:pos="3285"/>
        </w:tabs>
        <w:suppressAutoHyphens/>
        <w:spacing w:line="240" w:lineRule="auto"/>
        <w:ind w:left="612" w:hanging="612"/>
        <w:rPr>
          <w:bCs/>
          <w:color w:val="ED2791"/>
          <w:sz w:val="21"/>
          <w:szCs w:val="21"/>
          <w:lang w:val="en-IN"/>
        </w:rPr>
      </w:pPr>
      <w:r w:rsidRPr="003F7CCF">
        <w:rPr>
          <w:bCs/>
          <w:color w:val="ED2791"/>
          <w:sz w:val="21"/>
          <w:szCs w:val="21"/>
          <w:lang w:val="en-IN"/>
        </w:rPr>
        <w:tab/>
        <w:t>[NCERT – Topic 1.2]</w:t>
      </w:r>
    </w:p>
    <w:p w14:paraId="7268F62D" w14:textId="77777777" w:rsidR="004D0A3F" w:rsidRDefault="004D0A3F" w:rsidP="004D0A3F">
      <w:pPr>
        <w:pStyle w:val="SPACE"/>
        <w:tabs>
          <w:tab w:val="clear" w:pos="547"/>
          <w:tab w:val="left" w:pos="612"/>
          <w:tab w:val="left" w:pos="1170"/>
          <w:tab w:val="left" w:pos="2700"/>
          <w:tab w:val="left" w:pos="3240"/>
          <w:tab w:val="left" w:pos="3285"/>
        </w:tabs>
        <w:suppressAutoHyphens/>
        <w:spacing w:line="240" w:lineRule="auto"/>
        <w:ind w:left="612" w:hanging="612"/>
        <w:jc w:val="center"/>
        <w:rPr>
          <w:b/>
          <w:color w:val="ED2791"/>
          <w:sz w:val="21"/>
          <w:szCs w:val="21"/>
          <w:lang w:val="en-IN"/>
        </w:rPr>
      </w:pPr>
    </w:p>
    <w:p w14:paraId="4B1BB214" w14:textId="53800C69" w:rsidR="004D0A3F" w:rsidRDefault="00980398" w:rsidP="004D0A3F">
      <w:pPr>
        <w:pStyle w:val="SPACE"/>
        <w:tabs>
          <w:tab w:val="clear" w:pos="547"/>
          <w:tab w:val="left" w:pos="612"/>
          <w:tab w:val="left" w:pos="1170"/>
          <w:tab w:val="left" w:pos="2700"/>
          <w:tab w:val="left" w:pos="3240"/>
          <w:tab w:val="left" w:pos="3285"/>
        </w:tabs>
        <w:suppressAutoHyphens/>
        <w:spacing w:line="240" w:lineRule="auto"/>
        <w:ind w:left="612" w:hanging="612"/>
        <w:jc w:val="center"/>
        <w:rPr>
          <w:b/>
          <w:color w:val="ED2791"/>
          <w:sz w:val="21"/>
          <w:szCs w:val="21"/>
          <w:lang w:val="en-IN"/>
        </w:rPr>
      </w:pPr>
      <w:r>
        <w:rPr>
          <w:b/>
          <w:color w:val="ED2791"/>
          <w:sz w:val="21"/>
          <w:szCs w:val="21"/>
          <w:lang w:val="en-IN"/>
        </w:rPr>
      </w:r>
      <w:r>
        <w:rPr>
          <w:b/>
          <w:color w:val="ED2791"/>
          <w:sz w:val="21"/>
          <w:szCs w:val="21"/>
          <w:lang w:val="en-IN"/>
        </w:rPr>
        <w:pict w14:anchorId="7DFE3F57">
          <v:group id="_x0000_s7254" style="width:218.25pt;height:23.75pt;mso-position-horizontal-relative:char;mso-position-vertical-relative:line" coordorigin="4051,5402" coordsize="4365,475">
            <v:shape id="_x0000_s7247" type="#_x0000_t32" style="position:absolute;left:4051;top:5640;width:4365;height:0;flip:y" o:connectortype="straight" strokecolor="#f49ac1"/>
            <v:group id="_x0000_s7253" style="position:absolute;left:4650;top:5402;width:3168;height:475" coordorigin="4650,5402" coordsize="3168,475">
              <v:group id="Group 264" o:spid="_x0000_s7249" style="position:absolute;left:4650;top:5445;width:3168;height:432" coordsize="35153,3117">
                <v:shape id="Graphic 10" o:spid="_x0000_s7250" style="position:absolute;width:35153;height:3117;visibility:visible;mso-wrap-style:square;v-text-anchor:top" coordsize="3515360,311785" path="m3359404,l155867,,106601,7946,63815,30074,30074,63815,7946,106601,,155867r7946,49271l30074,247929r33741,33743l106601,303800r49266,7946l3359404,311746r49265,-7946l3451456,281672r33741,-33743l3507324,205138r7947,-49271l3507324,106601,3485197,63815,3451456,30074,3408669,7946,3359404,xe" fillcolor="#fcdfeb" stroked="f">
                  <v:path arrowok="t"/>
                </v:shape>
                <v:shape id="Graphic 11" o:spid="_x0000_s7251" style="position:absolute;width:35153;height:3117;visibility:visible;mso-wrap-style:square;v-text-anchor:top" coordsize="3515360,311785" path="m155867,l106601,7946,63815,30074,30074,63815,7946,106601,,155867r7946,49271l30074,247929r33741,33743l106601,303800r49266,7946l3359404,311746r49265,-7946l3451456,281672r33741,-33743l3507324,205138r7947,-49271l3507324,106601,3485197,63815,3451456,30074,3408669,7946,3359404,,155867,xe" filled="f" strokecolor="#f49ac1" strokeweight="1pt">
                  <v:path arrowok="t"/>
                </v:shape>
              </v:group>
              <v:shape id="_x0000_s7252" type="#_x0000_t202" style="position:absolute;left:4950;top:5402;width:2568;height:472;mso-wrap-style:none" filled="f" stroked="f">
                <v:fill o:detectmouseclick="t"/>
                <v:textbox style="mso-next-textbox:#_x0000_s7252;mso-fit-shape-to-text:t">
                  <w:txbxContent>
                    <w:p w14:paraId="76DC9D7A" w14:textId="77777777" w:rsidR="004658F2" w:rsidRDefault="004658F2" w:rsidP="004658F2">
                      <w:pPr>
                        <w:jc w:val="center"/>
                        <w:rPr>
                          <w:rFonts w:ascii="Cambria" w:hAnsi="Cambria"/>
                          <w:b/>
                          <w:color w:val="000000"/>
                          <w:sz w:val="28"/>
                          <w:szCs w:val="28"/>
                          <w:lang w:val="en-US"/>
                        </w:rPr>
                      </w:pPr>
                      <w:r w:rsidRPr="004658F2">
                        <w:rPr>
                          <w:rFonts w:ascii="Cambria" w:hAnsi="Cambria"/>
                          <w:b/>
                          <w:color w:val="000000"/>
                          <w:sz w:val="28"/>
                          <w:szCs w:val="28"/>
                          <w:lang w:val="en-US"/>
                        </w:rPr>
                        <w:t>Crossover Section</w:t>
                      </w:r>
                    </w:p>
                  </w:txbxContent>
                </v:textbox>
              </v:shape>
            </v:group>
            <w10:wrap anchorx="margin"/>
            <w10:anchorlock/>
          </v:group>
        </w:pict>
      </w:r>
    </w:p>
    <w:p w14:paraId="7B46EC78" w14:textId="77777777" w:rsidR="003F6B48" w:rsidRPr="00F4232D" w:rsidRDefault="003F6B48" w:rsidP="004907D9">
      <w:pPr>
        <w:pStyle w:val="SPACE"/>
        <w:suppressAutoHyphens/>
      </w:pPr>
    </w:p>
    <w:p w14:paraId="4788F6A7" w14:textId="77777777" w:rsidR="003F6B48" w:rsidRPr="00F4232D" w:rsidRDefault="003F6B48" w:rsidP="004907D9">
      <w:pPr>
        <w:pStyle w:val="ctrl-4"/>
        <w:pBdr>
          <w:bottom w:val="single" w:sz="4" w:space="1" w:color="auto"/>
        </w:pBdr>
        <w:tabs>
          <w:tab w:val="clear" w:pos="547"/>
          <w:tab w:val="clear" w:pos="1080"/>
          <w:tab w:val="clear" w:pos="5040"/>
          <w:tab w:val="left" w:pos="423"/>
          <w:tab w:val="left" w:pos="963"/>
          <w:tab w:val="left" w:pos="4950"/>
        </w:tabs>
        <w:suppressAutoHyphens/>
        <w:rPr>
          <w:sz w:val="21"/>
          <w:szCs w:val="21"/>
        </w:rPr>
        <w:sectPr w:rsidR="003F6B48" w:rsidRPr="00F4232D" w:rsidSect="00264C20">
          <w:headerReference w:type="even" r:id="rId24"/>
          <w:footerReference w:type="even" r:id="rId25"/>
          <w:footerReference w:type="default" r:id="rId26"/>
          <w:type w:val="continuous"/>
          <w:pgSz w:w="11880" w:h="16200" w:code="40"/>
          <w:pgMar w:top="1195" w:right="1080" w:bottom="734" w:left="1080" w:header="720" w:footer="720" w:gutter="0"/>
          <w:pgNumType w:start="12"/>
          <w:cols w:sep="1" w:space="432"/>
          <w:titlePg/>
          <w:docGrid w:linePitch="326"/>
        </w:sectPr>
      </w:pPr>
    </w:p>
    <w:p w14:paraId="6C6B3C1B" w14:textId="77777777" w:rsidR="0003427F" w:rsidRPr="00F4232D" w:rsidRDefault="0003427F" w:rsidP="0003427F">
      <w:pPr>
        <w:pStyle w:val="SPACE"/>
        <w:shd w:val="clear" w:color="auto" w:fill="F2F2F2"/>
        <w:tabs>
          <w:tab w:val="clear" w:pos="547"/>
          <w:tab w:val="left" w:pos="180"/>
          <w:tab w:val="left" w:pos="423"/>
          <w:tab w:val="left" w:pos="540"/>
          <w:tab w:val="left" w:pos="963"/>
          <w:tab w:val="left" w:pos="1080"/>
          <w:tab w:val="left" w:pos="1620"/>
          <w:tab w:val="left" w:pos="2160"/>
          <w:tab w:val="left" w:pos="2700"/>
          <w:tab w:val="left" w:pos="3240"/>
          <w:tab w:val="left" w:pos="3780"/>
          <w:tab w:val="left" w:pos="4320"/>
          <w:tab w:val="left" w:pos="4860"/>
          <w:tab w:val="left" w:pos="5400"/>
          <w:tab w:val="left" w:pos="5940"/>
          <w:tab w:val="left" w:pos="6480"/>
          <w:tab w:val="left" w:pos="7020"/>
          <w:tab w:val="left" w:pos="7560"/>
          <w:tab w:val="left" w:pos="8100"/>
          <w:tab w:val="left" w:pos="8640"/>
          <w:tab w:val="left" w:pos="9180"/>
        </w:tabs>
        <w:suppressAutoHyphens/>
        <w:spacing w:line="240" w:lineRule="auto"/>
        <w:ind w:left="0" w:firstLine="0"/>
        <w:jc w:val="center"/>
        <w:rPr>
          <w:rFonts w:ascii="Cambria" w:hAnsi="Cambria"/>
          <w:b/>
          <w:bCs/>
          <w:color w:val="EC2791"/>
        </w:rPr>
      </w:pPr>
      <w:bookmarkStart w:id="4" w:name="_Hlk209812737"/>
      <w:r w:rsidRPr="00F4232D">
        <w:rPr>
          <w:rFonts w:ascii="Cambria" w:hAnsi="Cambria"/>
          <w:b/>
          <w:bCs/>
          <w:color w:val="EC2791"/>
        </w:rPr>
        <w:t>Assertion &amp; Reasoning</w:t>
      </w:r>
      <w:bookmarkEnd w:id="4"/>
    </w:p>
    <w:p w14:paraId="68EDD709" w14:textId="77777777" w:rsidR="0003427F" w:rsidRPr="00F4232D" w:rsidRDefault="0003427F" w:rsidP="004907D9">
      <w:pPr>
        <w:pStyle w:val="SPACE"/>
        <w:suppressAutoHyphens/>
      </w:pPr>
    </w:p>
    <w:p w14:paraId="0145DB2B" w14:textId="105D3EBD" w:rsidR="003F6B48" w:rsidRPr="00F4232D" w:rsidRDefault="00E95AD8" w:rsidP="004907D9">
      <w:pPr>
        <w:pStyle w:val="ctrl-4"/>
        <w:tabs>
          <w:tab w:val="clear" w:pos="547"/>
          <w:tab w:val="clear" w:pos="1080"/>
          <w:tab w:val="left" w:pos="612"/>
          <w:tab w:val="left" w:pos="1125"/>
        </w:tabs>
        <w:suppressAutoHyphens/>
        <w:spacing w:before="18"/>
        <w:ind w:left="612" w:hanging="612"/>
        <w:jc w:val="both"/>
        <w:rPr>
          <w:bCs/>
          <w:color w:val="000000"/>
          <w:sz w:val="21"/>
          <w:szCs w:val="21"/>
          <w:lang w:val="en-IN"/>
        </w:rPr>
      </w:pPr>
      <w:r>
        <w:rPr>
          <w:rFonts w:ascii="Times New Roman Bold" w:hAnsi="Times New Roman Bold"/>
          <w:b/>
          <w:bCs/>
          <w:color w:val="EC2791"/>
          <w:sz w:val="21"/>
          <w:szCs w:val="21"/>
          <w:lang w:val="en-IN"/>
        </w:rPr>
        <w:t>5</w:t>
      </w:r>
      <w:r w:rsidR="00035C58">
        <w:rPr>
          <w:rFonts w:ascii="Times New Roman Bold" w:hAnsi="Times New Roman Bold"/>
          <w:b/>
          <w:bCs/>
          <w:color w:val="EC2791"/>
          <w:sz w:val="21"/>
          <w:szCs w:val="21"/>
          <w:lang w:val="en-IN"/>
        </w:rPr>
        <w:t>0</w:t>
      </w:r>
      <w:r w:rsidR="003F6B48" w:rsidRPr="00F4232D">
        <w:rPr>
          <w:rFonts w:ascii="Times New Roman Bold" w:hAnsi="Times New Roman Bold"/>
          <w:b/>
          <w:bCs/>
          <w:color w:val="EC2791"/>
          <w:sz w:val="21"/>
          <w:szCs w:val="21"/>
          <w:lang w:val="en-IN"/>
        </w:rPr>
        <w:t>.</w:t>
      </w:r>
      <w:r w:rsidR="003F6B48" w:rsidRPr="00F4232D">
        <w:rPr>
          <w:rFonts w:ascii="Times New Roman Bold" w:hAnsi="Times New Roman Bold"/>
          <w:b/>
          <w:bCs/>
          <w:color w:val="EC2791"/>
          <w:sz w:val="21"/>
          <w:szCs w:val="21"/>
          <w:lang w:val="en-IN"/>
        </w:rPr>
        <w:tab/>
      </w:r>
      <w:r w:rsidR="003F6B48" w:rsidRPr="00F4232D">
        <w:rPr>
          <w:b/>
          <w:bCs/>
          <w:color w:val="000000"/>
          <w:sz w:val="21"/>
          <w:szCs w:val="21"/>
          <w:lang w:val="en-IN"/>
        </w:rPr>
        <w:t xml:space="preserve">Assertion </w:t>
      </w:r>
      <w:r w:rsidR="007C06ED">
        <w:rPr>
          <w:b/>
          <w:color w:val="000000"/>
          <w:sz w:val="21"/>
          <w:szCs w:val="21"/>
          <w:lang w:val="en-IN"/>
        </w:rPr>
        <w:t>[</w:t>
      </w:r>
      <w:r w:rsidR="003F6B48" w:rsidRPr="00F4232D">
        <w:rPr>
          <w:b/>
          <w:color w:val="000000"/>
          <w:sz w:val="21"/>
          <w:szCs w:val="21"/>
          <w:lang w:val="en-IN"/>
        </w:rPr>
        <w:t>A</w:t>
      </w:r>
      <w:r w:rsidR="007C06ED">
        <w:rPr>
          <w:b/>
          <w:color w:val="000000"/>
          <w:sz w:val="21"/>
          <w:szCs w:val="21"/>
          <w:lang w:val="en-IN"/>
        </w:rPr>
        <w:t>]</w:t>
      </w:r>
      <w:r w:rsidR="003F6B48" w:rsidRPr="00F4232D">
        <w:rPr>
          <w:b/>
          <w:bCs/>
          <w:color w:val="000000"/>
          <w:sz w:val="21"/>
          <w:szCs w:val="21"/>
          <w:lang w:val="en-IN"/>
        </w:rPr>
        <w:t>:</w:t>
      </w:r>
      <w:r w:rsidR="003F6B48" w:rsidRPr="00F4232D">
        <w:rPr>
          <w:bCs/>
          <w:color w:val="000000"/>
          <w:sz w:val="21"/>
          <w:szCs w:val="21"/>
          <w:lang w:val="en-IN"/>
        </w:rPr>
        <w:t xml:space="preserve"> Reproduction is not an essential defining property of life.</w:t>
      </w:r>
    </w:p>
    <w:p w14:paraId="6FF5AC27" w14:textId="6C0572A0" w:rsidR="003F6B48" w:rsidRDefault="003F6B48" w:rsidP="004907D9">
      <w:pPr>
        <w:pStyle w:val="ctrl-4"/>
        <w:tabs>
          <w:tab w:val="clear" w:pos="547"/>
          <w:tab w:val="clear" w:pos="1080"/>
          <w:tab w:val="left" w:pos="612"/>
          <w:tab w:val="left" w:pos="1125"/>
        </w:tabs>
        <w:suppressAutoHyphens/>
        <w:spacing w:before="18"/>
        <w:ind w:left="612" w:hanging="612"/>
        <w:jc w:val="both"/>
        <w:rPr>
          <w:bCs/>
          <w:color w:val="000000"/>
          <w:sz w:val="21"/>
          <w:szCs w:val="21"/>
          <w:lang w:val="en-IN"/>
        </w:rPr>
      </w:pPr>
      <w:r w:rsidRPr="00F4232D">
        <w:rPr>
          <w:b/>
          <w:bCs/>
          <w:color w:val="000000"/>
          <w:sz w:val="21"/>
          <w:szCs w:val="21"/>
          <w:lang w:val="en-IN"/>
        </w:rPr>
        <w:tab/>
        <w:t xml:space="preserve">Reason </w:t>
      </w:r>
      <w:r w:rsidR="007C06ED">
        <w:rPr>
          <w:b/>
          <w:bCs/>
          <w:color w:val="000000"/>
          <w:sz w:val="21"/>
          <w:szCs w:val="21"/>
          <w:lang w:val="en-IN"/>
        </w:rPr>
        <w:t>[</w:t>
      </w:r>
      <w:r w:rsidRPr="00F4232D">
        <w:rPr>
          <w:b/>
          <w:bCs/>
          <w:color w:val="000000"/>
          <w:sz w:val="21"/>
          <w:szCs w:val="21"/>
          <w:lang w:val="en-IN"/>
        </w:rPr>
        <w:t>R</w:t>
      </w:r>
      <w:r w:rsidR="007C06ED">
        <w:rPr>
          <w:b/>
          <w:bCs/>
          <w:color w:val="000000"/>
          <w:sz w:val="21"/>
          <w:szCs w:val="21"/>
          <w:lang w:val="en-IN"/>
        </w:rPr>
        <w:t>]</w:t>
      </w:r>
      <w:r w:rsidRPr="00F4232D">
        <w:rPr>
          <w:b/>
          <w:bCs/>
          <w:color w:val="000000"/>
          <w:sz w:val="21"/>
          <w:szCs w:val="21"/>
          <w:lang w:val="en-IN"/>
        </w:rPr>
        <w:t>:</w:t>
      </w:r>
      <w:r w:rsidRPr="00F4232D">
        <w:rPr>
          <w:bCs/>
          <w:color w:val="000000"/>
          <w:sz w:val="21"/>
          <w:szCs w:val="21"/>
          <w:lang w:val="en-IN"/>
        </w:rPr>
        <w:t xml:space="preserve"> All living organisms, including sterile animals and mules, have the ability to reproduce.</w:t>
      </w:r>
    </w:p>
    <w:p w14:paraId="4925BA09" w14:textId="5009328A" w:rsidR="007C06ED" w:rsidRPr="004D0A3F"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r>
      <w:r w:rsidRPr="004D0A3F">
        <w:rPr>
          <w:bCs/>
          <w:color w:val="000000"/>
          <w:sz w:val="21"/>
          <w:szCs w:val="21"/>
          <w:lang w:val="en-IN"/>
        </w:rPr>
        <w:t>(A)</w:t>
      </w:r>
      <w:r w:rsidRPr="004D0A3F">
        <w:rPr>
          <w:bCs/>
          <w:color w:val="000000"/>
          <w:sz w:val="21"/>
          <w:szCs w:val="21"/>
          <w:lang w:val="en-IN"/>
        </w:rPr>
        <w:tab/>
        <w:t xml:space="preserve">Both assertion and reason are </w:t>
      </w:r>
      <w:proofErr w:type="gramStart"/>
      <w:r w:rsidRPr="004D0A3F">
        <w:rPr>
          <w:bCs/>
          <w:color w:val="000000"/>
          <w:sz w:val="21"/>
          <w:szCs w:val="21"/>
          <w:lang w:val="en-IN"/>
        </w:rPr>
        <w:t>true</w:t>
      </w:r>
      <w:proofErr w:type="gramEnd"/>
      <w:r w:rsidRPr="004D0A3F">
        <w:rPr>
          <w:bCs/>
          <w:color w:val="000000"/>
          <w:sz w:val="21"/>
          <w:szCs w:val="21"/>
          <w:lang w:val="en-IN"/>
        </w:rPr>
        <w:t xml:space="preserve"> and reason is the correct explanation of assertion.</w:t>
      </w:r>
    </w:p>
    <w:p w14:paraId="475EB84C" w14:textId="0BE4A696" w:rsidR="007C06ED" w:rsidRPr="004D0A3F" w:rsidRDefault="007C06ED" w:rsidP="007C06ED">
      <w:pPr>
        <w:tabs>
          <w:tab w:val="left" w:pos="612"/>
          <w:tab w:val="left" w:pos="1170"/>
          <w:tab w:val="left" w:pos="2700"/>
          <w:tab w:val="left" w:pos="3285"/>
        </w:tabs>
        <w:ind w:left="1170" w:hanging="1170"/>
        <w:jc w:val="both"/>
        <w:rPr>
          <w:bCs/>
          <w:color w:val="000000"/>
          <w:sz w:val="21"/>
          <w:szCs w:val="21"/>
          <w:lang w:val="en-IN"/>
        </w:rPr>
      </w:pPr>
      <w:r w:rsidRPr="004D0A3F">
        <w:rPr>
          <w:bCs/>
          <w:color w:val="000000"/>
          <w:sz w:val="21"/>
          <w:szCs w:val="21"/>
          <w:lang w:val="en-IN"/>
        </w:rPr>
        <w:tab/>
        <w:t>(B)</w:t>
      </w:r>
      <w:r w:rsidRPr="004D0A3F">
        <w:rPr>
          <w:bCs/>
          <w:color w:val="000000"/>
          <w:sz w:val="21"/>
          <w:szCs w:val="21"/>
          <w:lang w:val="en-IN"/>
        </w:rPr>
        <w:tab/>
        <w:t xml:space="preserve">Both assertion and reason are </w:t>
      </w:r>
      <w:proofErr w:type="gramStart"/>
      <w:r w:rsidRPr="004D0A3F">
        <w:rPr>
          <w:bCs/>
          <w:color w:val="000000"/>
          <w:sz w:val="21"/>
          <w:szCs w:val="21"/>
          <w:lang w:val="en-IN"/>
        </w:rPr>
        <w:t>true</w:t>
      </w:r>
      <w:proofErr w:type="gramEnd"/>
      <w:r w:rsidRPr="004D0A3F">
        <w:rPr>
          <w:bCs/>
          <w:color w:val="000000"/>
          <w:sz w:val="21"/>
          <w:szCs w:val="21"/>
          <w:lang w:val="en-IN"/>
        </w:rPr>
        <w:t xml:space="preserve"> but reason is not the correct explanation of assertion.</w:t>
      </w:r>
    </w:p>
    <w:p w14:paraId="17D10AF6" w14:textId="5DD782C9" w:rsidR="007C06ED" w:rsidRPr="004D0A3F" w:rsidRDefault="007C06ED" w:rsidP="007C06ED">
      <w:pPr>
        <w:tabs>
          <w:tab w:val="left" w:pos="612"/>
          <w:tab w:val="left" w:pos="1170"/>
          <w:tab w:val="left" w:pos="2700"/>
          <w:tab w:val="left" w:pos="3285"/>
        </w:tabs>
        <w:ind w:left="1170" w:hanging="1170"/>
        <w:jc w:val="both"/>
        <w:rPr>
          <w:bCs/>
          <w:color w:val="000000"/>
          <w:sz w:val="21"/>
          <w:szCs w:val="21"/>
          <w:lang w:val="en-IN"/>
        </w:rPr>
      </w:pPr>
      <w:r w:rsidRPr="004D0A3F">
        <w:rPr>
          <w:bCs/>
          <w:color w:val="000000"/>
          <w:sz w:val="21"/>
          <w:szCs w:val="21"/>
          <w:lang w:val="en-IN"/>
        </w:rPr>
        <w:tab/>
        <w:t>(C)</w:t>
      </w:r>
      <w:r w:rsidRPr="004D0A3F">
        <w:rPr>
          <w:bCs/>
          <w:color w:val="000000"/>
          <w:sz w:val="21"/>
          <w:szCs w:val="21"/>
          <w:lang w:val="en-IN"/>
        </w:rPr>
        <w:tab/>
        <w:t xml:space="preserve">Assertion is </w:t>
      </w:r>
      <w:proofErr w:type="gramStart"/>
      <w:r w:rsidRPr="004D0A3F">
        <w:rPr>
          <w:bCs/>
          <w:color w:val="000000"/>
          <w:sz w:val="21"/>
          <w:szCs w:val="21"/>
          <w:lang w:val="en-IN"/>
        </w:rPr>
        <w:t>true</w:t>
      </w:r>
      <w:proofErr w:type="gramEnd"/>
      <w:r w:rsidRPr="004D0A3F">
        <w:rPr>
          <w:bCs/>
          <w:color w:val="000000"/>
          <w:sz w:val="21"/>
          <w:szCs w:val="21"/>
          <w:lang w:val="en-IN"/>
        </w:rPr>
        <w:t xml:space="preserve"> but reason is false.</w:t>
      </w:r>
    </w:p>
    <w:p w14:paraId="780D335C" w14:textId="2FC13F00"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x-none"/>
        </w:rPr>
      </w:pPr>
      <w:r w:rsidRPr="004D0A3F">
        <w:rPr>
          <w:bCs/>
          <w:color w:val="000000"/>
          <w:sz w:val="21"/>
          <w:szCs w:val="21"/>
          <w:lang w:val="en-IN"/>
        </w:rPr>
        <w:tab/>
        <w:t>(D)</w:t>
      </w:r>
      <w:r w:rsidRPr="004D0A3F">
        <w:rPr>
          <w:bCs/>
          <w:color w:val="000000"/>
          <w:sz w:val="21"/>
          <w:szCs w:val="21"/>
          <w:lang w:val="en-IN"/>
        </w:rPr>
        <w:tab/>
        <w:t>Both assertion and reason are false.</w:t>
      </w:r>
    </w:p>
    <w:p w14:paraId="3EDA4277" w14:textId="239A9EA5" w:rsidR="003F6B48" w:rsidRPr="00F4232D" w:rsidRDefault="003F6B48" w:rsidP="004907D9">
      <w:pPr>
        <w:pStyle w:val="SPACE"/>
        <w:suppressAutoHyphens/>
        <w:spacing w:before="18"/>
      </w:pPr>
    </w:p>
    <w:p w14:paraId="56349CA1" w14:textId="02ECDFFA" w:rsidR="003F6B48" w:rsidRPr="00F4232D" w:rsidRDefault="00E95AD8" w:rsidP="004907D9">
      <w:pPr>
        <w:pStyle w:val="ctrl-4"/>
        <w:tabs>
          <w:tab w:val="clear" w:pos="547"/>
          <w:tab w:val="clear" w:pos="1080"/>
          <w:tab w:val="left" w:pos="612"/>
          <w:tab w:val="left" w:pos="1125"/>
        </w:tabs>
        <w:suppressAutoHyphens/>
        <w:spacing w:before="18"/>
        <w:ind w:left="612" w:hanging="612"/>
        <w:jc w:val="both"/>
        <w:rPr>
          <w:color w:val="000000"/>
          <w:sz w:val="21"/>
          <w:szCs w:val="21"/>
        </w:rPr>
      </w:pPr>
      <w:r>
        <w:rPr>
          <w:rFonts w:ascii="Times New Roman Bold" w:hAnsi="Times New Roman Bold"/>
          <w:b/>
          <w:color w:val="EC2791"/>
          <w:sz w:val="21"/>
          <w:szCs w:val="21"/>
          <w:lang w:val="en-GB"/>
        </w:rPr>
        <w:t>5</w:t>
      </w:r>
      <w:r w:rsidR="00035C58">
        <w:rPr>
          <w:rFonts w:ascii="Times New Roman Bold" w:hAnsi="Times New Roman Bold"/>
          <w:b/>
          <w:color w:val="EC2791"/>
          <w:sz w:val="21"/>
          <w:szCs w:val="21"/>
          <w:lang w:val="en-GB"/>
        </w:rPr>
        <w:t>1</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b/>
          <w:color w:val="000000"/>
          <w:sz w:val="21"/>
          <w:szCs w:val="21"/>
        </w:rPr>
        <w:t xml:space="preserve">Assertion </w:t>
      </w:r>
      <w:r w:rsidR="007C06ED">
        <w:rPr>
          <w:b/>
          <w:color w:val="000000"/>
          <w:sz w:val="21"/>
          <w:szCs w:val="21"/>
          <w:lang w:val="en-IN"/>
        </w:rPr>
        <w:t>[</w:t>
      </w:r>
      <w:r w:rsidR="003F6B48" w:rsidRPr="00F4232D">
        <w:rPr>
          <w:b/>
          <w:color w:val="000000"/>
          <w:sz w:val="21"/>
          <w:szCs w:val="21"/>
          <w:lang w:val="en-IN"/>
        </w:rPr>
        <w:t>A</w:t>
      </w:r>
      <w:r w:rsidR="007C06ED">
        <w:rPr>
          <w:b/>
          <w:color w:val="000000"/>
          <w:sz w:val="21"/>
          <w:szCs w:val="21"/>
          <w:lang w:val="en-IN"/>
        </w:rPr>
        <w:t>]</w:t>
      </w:r>
      <w:r w:rsidR="003F6B48" w:rsidRPr="00F4232D">
        <w:rPr>
          <w:b/>
          <w:color w:val="000000"/>
          <w:sz w:val="21"/>
          <w:szCs w:val="21"/>
        </w:rPr>
        <w:t>:</w:t>
      </w:r>
      <w:r w:rsidR="003F6B48" w:rsidRPr="00F4232D">
        <w:rPr>
          <w:color w:val="000000"/>
          <w:sz w:val="21"/>
          <w:szCs w:val="21"/>
        </w:rPr>
        <w:t xml:space="preserve"> True regeneration can be observed in </w:t>
      </w:r>
      <w:r w:rsidR="003F6B48" w:rsidRPr="00F4232D">
        <w:rPr>
          <w:i/>
          <w:color w:val="000000"/>
          <w:sz w:val="21"/>
          <w:szCs w:val="21"/>
        </w:rPr>
        <w:t>Planaria.</w:t>
      </w:r>
    </w:p>
    <w:p w14:paraId="3B69BEAE" w14:textId="3D175529" w:rsidR="003F6B48" w:rsidRDefault="003F6B48" w:rsidP="004907D9">
      <w:pPr>
        <w:pStyle w:val="ctrl-4"/>
        <w:tabs>
          <w:tab w:val="clear" w:pos="547"/>
          <w:tab w:val="clear" w:pos="1080"/>
          <w:tab w:val="left" w:pos="612"/>
          <w:tab w:val="left" w:pos="1125"/>
        </w:tabs>
        <w:suppressAutoHyphens/>
        <w:spacing w:before="18"/>
        <w:ind w:left="612" w:hanging="612"/>
        <w:jc w:val="both"/>
        <w:rPr>
          <w:color w:val="000000"/>
          <w:sz w:val="21"/>
          <w:szCs w:val="21"/>
        </w:rPr>
      </w:pPr>
      <w:r w:rsidRPr="00F4232D">
        <w:rPr>
          <w:b/>
          <w:color w:val="000000"/>
          <w:sz w:val="21"/>
          <w:szCs w:val="21"/>
        </w:rPr>
        <w:tab/>
        <w:t xml:space="preserve">Reason </w:t>
      </w:r>
      <w:r w:rsidR="007C06ED">
        <w:rPr>
          <w:b/>
          <w:bCs/>
          <w:color w:val="000000"/>
          <w:sz w:val="21"/>
          <w:szCs w:val="21"/>
          <w:lang w:val="en-IN"/>
        </w:rPr>
        <w:t>[</w:t>
      </w:r>
      <w:r w:rsidRPr="00F4232D">
        <w:rPr>
          <w:b/>
          <w:bCs/>
          <w:color w:val="000000"/>
          <w:sz w:val="21"/>
          <w:szCs w:val="21"/>
          <w:lang w:val="en-IN"/>
        </w:rPr>
        <w:t>R</w:t>
      </w:r>
      <w:r w:rsidR="007C06ED">
        <w:rPr>
          <w:b/>
          <w:bCs/>
          <w:color w:val="000000"/>
          <w:sz w:val="21"/>
          <w:szCs w:val="21"/>
          <w:lang w:val="en-IN"/>
        </w:rPr>
        <w:t>]</w:t>
      </w:r>
      <w:r w:rsidRPr="00F4232D">
        <w:rPr>
          <w:b/>
          <w:color w:val="000000"/>
          <w:sz w:val="21"/>
          <w:szCs w:val="21"/>
        </w:rPr>
        <w:t>:</w:t>
      </w:r>
      <w:r w:rsidRPr="00F4232D">
        <w:rPr>
          <w:color w:val="000000"/>
          <w:sz w:val="21"/>
          <w:szCs w:val="21"/>
        </w:rPr>
        <w:t xml:space="preserve"> A fragmented </w:t>
      </w:r>
      <w:r w:rsidRPr="00F4232D">
        <w:rPr>
          <w:i/>
          <w:color w:val="000000"/>
          <w:sz w:val="21"/>
          <w:szCs w:val="21"/>
        </w:rPr>
        <w:t xml:space="preserve">Planaria, </w:t>
      </w:r>
      <w:r w:rsidRPr="00F4232D">
        <w:rPr>
          <w:color w:val="000000"/>
          <w:sz w:val="21"/>
          <w:szCs w:val="21"/>
        </w:rPr>
        <w:t>regenerates the lost part of its body and develops into a new organism.</w:t>
      </w:r>
    </w:p>
    <w:p w14:paraId="20894E8E"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(A)</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and reason is the correct explanation of assertion.</w:t>
      </w:r>
    </w:p>
    <w:p w14:paraId="4E975555"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(B)</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not the correct explanation of assertion.</w:t>
      </w:r>
    </w:p>
    <w:p w14:paraId="1EB17D1D"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(C)</w:t>
      </w:r>
      <w:r w:rsidRPr="007C06ED">
        <w:rPr>
          <w:bCs/>
          <w:color w:val="000000"/>
          <w:sz w:val="21"/>
          <w:szCs w:val="21"/>
          <w:lang w:val="en-IN"/>
        </w:rPr>
        <w:tab/>
        <w:t xml:space="preserve">Assertion is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false.</w:t>
      </w:r>
    </w:p>
    <w:p w14:paraId="1A199635"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x-none"/>
        </w:rPr>
      </w:pPr>
      <w:r w:rsidRPr="007C06ED">
        <w:rPr>
          <w:bCs/>
          <w:color w:val="000000"/>
          <w:sz w:val="21"/>
          <w:szCs w:val="21"/>
          <w:lang w:val="en-IN"/>
        </w:rPr>
        <w:tab/>
        <w:t>(D)</w:t>
      </w:r>
      <w:r w:rsidRPr="007C06ED">
        <w:rPr>
          <w:bCs/>
          <w:color w:val="000000"/>
          <w:sz w:val="21"/>
          <w:szCs w:val="21"/>
          <w:lang w:val="en-IN"/>
        </w:rPr>
        <w:tab/>
        <w:t>Both assertion and reason are false.</w:t>
      </w:r>
    </w:p>
    <w:p w14:paraId="62C4EC28" w14:textId="77777777" w:rsidR="003F6B48" w:rsidRPr="00F4232D" w:rsidRDefault="003F6B48" w:rsidP="004907D9">
      <w:pPr>
        <w:pStyle w:val="SPACE"/>
        <w:suppressAutoHyphens/>
        <w:spacing w:before="18"/>
      </w:pPr>
    </w:p>
    <w:p w14:paraId="37A4974B" w14:textId="7A4E63C0" w:rsidR="003F6B48" w:rsidRPr="00F4232D" w:rsidRDefault="00E95AD8" w:rsidP="004907D9">
      <w:pPr>
        <w:pStyle w:val="ctrl-4"/>
        <w:tabs>
          <w:tab w:val="clear" w:pos="547"/>
          <w:tab w:val="clear" w:pos="1080"/>
          <w:tab w:val="left" w:pos="612"/>
          <w:tab w:val="left" w:pos="1125"/>
        </w:tabs>
        <w:suppressAutoHyphens/>
        <w:spacing w:before="18"/>
        <w:ind w:left="612" w:hanging="612"/>
        <w:jc w:val="both"/>
        <w:rPr>
          <w:color w:val="000000"/>
          <w:sz w:val="21"/>
          <w:szCs w:val="21"/>
        </w:rPr>
      </w:pPr>
      <w:r>
        <w:rPr>
          <w:rFonts w:ascii="Times New Roman Bold" w:hAnsi="Times New Roman Bold"/>
          <w:b/>
          <w:color w:val="EC2791"/>
          <w:sz w:val="21"/>
          <w:szCs w:val="21"/>
          <w:lang w:val="en-GB"/>
        </w:rPr>
        <w:t>5</w:t>
      </w:r>
      <w:r w:rsidR="00035C58">
        <w:rPr>
          <w:rFonts w:ascii="Times New Roman Bold" w:hAnsi="Times New Roman Bold"/>
          <w:b/>
          <w:color w:val="EC2791"/>
          <w:sz w:val="21"/>
          <w:szCs w:val="21"/>
          <w:lang w:val="en-GB"/>
        </w:rPr>
        <w:t>2</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b/>
          <w:color w:val="000000"/>
          <w:sz w:val="21"/>
          <w:szCs w:val="21"/>
        </w:rPr>
        <w:t xml:space="preserve">Assertion </w:t>
      </w:r>
      <w:r w:rsidR="007C06ED">
        <w:rPr>
          <w:b/>
          <w:color w:val="000000"/>
          <w:sz w:val="21"/>
          <w:szCs w:val="21"/>
          <w:lang w:val="en-IN"/>
        </w:rPr>
        <w:t>[</w:t>
      </w:r>
      <w:r w:rsidR="003F6B48" w:rsidRPr="00F4232D">
        <w:rPr>
          <w:b/>
          <w:color w:val="000000"/>
          <w:sz w:val="21"/>
          <w:szCs w:val="21"/>
          <w:lang w:val="en-IN"/>
        </w:rPr>
        <w:t>A</w:t>
      </w:r>
      <w:r w:rsidR="007C06ED">
        <w:rPr>
          <w:b/>
          <w:color w:val="000000"/>
          <w:sz w:val="21"/>
          <w:szCs w:val="21"/>
          <w:lang w:val="en-IN"/>
        </w:rPr>
        <w:t>]</w:t>
      </w:r>
      <w:r w:rsidR="003F6B48" w:rsidRPr="00F4232D">
        <w:rPr>
          <w:b/>
          <w:color w:val="000000"/>
          <w:sz w:val="21"/>
          <w:szCs w:val="21"/>
        </w:rPr>
        <w:t>:</w:t>
      </w:r>
      <w:r w:rsidR="003F6B48" w:rsidRPr="00F4232D">
        <w:rPr>
          <w:color w:val="000000"/>
          <w:sz w:val="21"/>
          <w:szCs w:val="21"/>
        </w:rPr>
        <w:t xml:space="preserve"> The study of identification and classification of organisms is called taxonomy.</w:t>
      </w:r>
    </w:p>
    <w:p w14:paraId="404CED24" w14:textId="60702A99" w:rsidR="003F6B48" w:rsidRDefault="003F6B48" w:rsidP="004907D9">
      <w:pPr>
        <w:pStyle w:val="ctrl-4"/>
        <w:tabs>
          <w:tab w:val="clear" w:pos="547"/>
          <w:tab w:val="clear" w:pos="1080"/>
          <w:tab w:val="left" w:pos="612"/>
          <w:tab w:val="left" w:pos="1125"/>
        </w:tabs>
        <w:suppressAutoHyphens/>
        <w:spacing w:before="18"/>
        <w:ind w:left="612" w:hanging="612"/>
        <w:jc w:val="both"/>
        <w:rPr>
          <w:color w:val="000000"/>
          <w:sz w:val="21"/>
          <w:szCs w:val="21"/>
        </w:rPr>
      </w:pPr>
      <w:r w:rsidRPr="00F4232D">
        <w:rPr>
          <w:color w:val="000000"/>
          <w:sz w:val="21"/>
          <w:szCs w:val="21"/>
        </w:rPr>
        <w:tab/>
      </w:r>
      <w:r w:rsidRPr="00F4232D">
        <w:rPr>
          <w:b/>
          <w:color w:val="000000"/>
          <w:sz w:val="21"/>
          <w:szCs w:val="21"/>
        </w:rPr>
        <w:t xml:space="preserve">Reason </w:t>
      </w:r>
      <w:r w:rsidR="007C06ED">
        <w:rPr>
          <w:b/>
          <w:bCs/>
          <w:color w:val="000000"/>
          <w:sz w:val="21"/>
          <w:szCs w:val="21"/>
          <w:lang w:val="en-IN"/>
        </w:rPr>
        <w:t>[</w:t>
      </w:r>
      <w:r w:rsidRPr="00F4232D">
        <w:rPr>
          <w:b/>
          <w:bCs/>
          <w:color w:val="000000"/>
          <w:sz w:val="21"/>
          <w:szCs w:val="21"/>
          <w:lang w:val="en-IN"/>
        </w:rPr>
        <w:t>R</w:t>
      </w:r>
      <w:r w:rsidR="007C06ED">
        <w:rPr>
          <w:b/>
          <w:bCs/>
          <w:color w:val="000000"/>
          <w:sz w:val="21"/>
          <w:szCs w:val="21"/>
          <w:lang w:val="en-IN"/>
        </w:rPr>
        <w:t>]</w:t>
      </w:r>
      <w:r w:rsidRPr="00F4232D">
        <w:rPr>
          <w:b/>
          <w:color w:val="000000"/>
          <w:sz w:val="21"/>
          <w:szCs w:val="21"/>
        </w:rPr>
        <w:t>:</w:t>
      </w:r>
      <w:r w:rsidRPr="00F4232D">
        <w:rPr>
          <w:color w:val="000000"/>
          <w:sz w:val="21"/>
          <w:szCs w:val="21"/>
        </w:rPr>
        <w:t xml:space="preserve"> Taxonomy and systematics have the same meaning.</w:t>
      </w:r>
    </w:p>
    <w:p w14:paraId="0CA552DB"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(A)</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and reason is the correct explanation of assertion.</w:t>
      </w:r>
    </w:p>
    <w:p w14:paraId="3D685EFF"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(B)</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not the correct explanation of assertion.</w:t>
      </w:r>
    </w:p>
    <w:p w14:paraId="68112265"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(C)</w:t>
      </w:r>
      <w:r w:rsidRPr="007C06ED">
        <w:rPr>
          <w:bCs/>
          <w:color w:val="000000"/>
          <w:sz w:val="21"/>
          <w:szCs w:val="21"/>
          <w:lang w:val="en-IN"/>
        </w:rPr>
        <w:tab/>
        <w:t xml:space="preserve">Assertion is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false.</w:t>
      </w:r>
    </w:p>
    <w:p w14:paraId="74615AA6"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x-none"/>
        </w:rPr>
      </w:pPr>
      <w:r w:rsidRPr="007C06ED">
        <w:rPr>
          <w:bCs/>
          <w:color w:val="000000"/>
          <w:sz w:val="21"/>
          <w:szCs w:val="21"/>
          <w:lang w:val="en-IN"/>
        </w:rPr>
        <w:tab/>
        <w:t>(D)</w:t>
      </w:r>
      <w:r w:rsidRPr="007C06ED">
        <w:rPr>
          <w:bCs/>
          <w:color w:val="000000"/>
          <w:sz w:val="21"/>
          <w:szCs w:val="21"/>
          <w:lang w:val="en-IN"/>
        </w:rPr>
        <w:tab/>
        <w:t>Both assertion and reason are false.</w:t>
      </w:r>
    </w:p>
    <w:p w14:paraId="62325033" w14:textId="77777777" w:rsidR="003F6B48" w:rsidRPr="00F4232D" w:rsidRDefault="003F6B48" w:rsidP="004907D9">
      <w:pPr>
        <w:pStyle w:val="SPACE"/>
        <w:suppressAutoHyphens/>
        <w:spacing w:before="18"/>
      </w:pPr>
    </w:p>
    <w:p w14:paraId="3F3B915D" w14:textId="6CE8F4DF" w:rsidR="003F6B48" w:rsidRPr="00F4232D" w:rsidRDefault="00E95AD8" w:rsidP="004907D9">
      <w:pPr>
        <w:pStyle w:val="ctrl-4"/>
        <w:widowControl w:val="0"/>
        <w:tabs>
          <w:tab w:val="clear" w:pos="547"/>
          <w:tab w:val="clear" w:pos="1080"/>
          <w:tab w:val="left" w:pos="612"/>
          <w:tab w:val="left" w:pos="1125"/>
        </w:tabs>
        <w:suppressAutoHyphens/>
        <w:spacing w:before="18"/>
        <w:ind w:left="612" w:hanging="612"/>
        <w:jc w:val="both"/>
        <w:rPr>
          <w:color w:val="000000"/>
          <w:sz w:val="21"/>
          <w:szCs w:val="21"/>
          <w:lang w:val="en-GB"/>
        </w:rPr>
      </w:pPr>
      <w:r>
        <w:rPr>
          <w:rFonts w:ascii="Times New Roman Bold" w:hAnsi="Times New Roman Bold"/>
          <w:b/>
          <w:color w:val="EC2791"/>
          <w:sz w:val="21"/>
          <w:szCs w:val="21"/>
          <w:lang w:val="en-GB"/>
        </w:rPr>
        <w:t>5</w:t>
      </w:r>
      <w:r w:rsidR="00035C58">
        <w:rPr>
          <w:rFonts w:ascii="Times New Roman Bold" w:hAnsi="Times New Roman Bold"/>
          <w:b/>
          <w:color w:val="EC2791"/>
          <w:sz w:val="21"/>
          <w:szCs w:val="21"/>
          <w:lang w:val="en-GB"/>
        </w:rPr>
        <w:t>3</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b/>
          <w:bCs/>
          <w:color w:val="000000"/>
          <w:sz w:val="21"/>
          <w:szCs w:val="21"/>
        </w:rPr>
        <w:t xml:space="preserve">Assertion </w:t>
      </w:r>
      <w:r w:rsidR="007C06ED">
        <w:rPr>
          <w:b/>
          <w:color w:val="000000"/>
          <w:sz w:val="21"/>
          <w:szCs w:val="21"/>
        </w:rPr>
        <w:t>[</w:t>
      </w:r>
      <w:r w:rsidR="003F6B48" w:rsidRPr="00F4232D">
        <w:rPr>
          <w:b/>
          <w:color w:val="000000"/>
          <w:sz w:val="21"/>
          <w:szCs w:val="21"/>
        </w:rPr>
        <w:t>A</w:t>
      </w:r>
      <w:r w:rsidR="007C06ED">
        <w:rPr>
          <w:b/>
          <w:color w:val="000000"/>
          <w:sz w:val="21"/>
          <w:szCs w:val="21"/>
        </w:rPr>
        <w:t>]</w:t>
      </w:r>
      <w:r w:rsidR="003F6B48" w:rsidRPr="00F4232D">
        <w:rPr>
          <w:b/>
          <w:color w:val="000000"/>
          <w:sz w:val="21"/>
          <w:szCs w:val="21"/>
        </w:rPr>
        <w:t>:</w:t>
      </w:r>
      <w:r w:rsidR="003F6B48" w:rsidRPr="00F4232D">
        <w:rPr>
          <w:b/>
          <w:bCs/>
          <w:color w:val="000000"/>
          <w:sz w:val="21"/>
          <w:szCs w:val="21"/>
        </w:rPr>
        <w:t xml:space="preserve"> </w:t>
      </w:r>
      <w:r w:rsidR="003F6B48" w:rsidRPr="00F4232D">
        <w:rPr>
          <w:color w:val="000000"/>
          <w:sz w:val="21"/>
          <w:szCs w:val="21"/>
        </w:rPr>
        <w:t>Two organisms in the same genus must belong to the same family.</w:t>
      </w:r>
    </w:p>
    <w:p w14:paraId="6B4478A5" w14:textId="3B7F39BD" w:rsidR="003F6B48" w:rsidRDefault="003F6B48" w:rsidP="004907D9">
      <w:pPr>
        <w:pStyle w:val="ctrl-4"/>
        <w:widowControl w:val="0"/>
        <w:tabs>
          <w:tab w:val="clear" w:pos="547"/>
          <w:tab w:val="clear" w:pos="1080"/>
          <w:tab w:val="left" w:pos="612"/>
          <w:tab w:val="left" w:pos="1125"/>
        </w:tabs>
        <w:suppressAutoHyphens/>
        <w:spacing w:before="18"/>
        <w:ind w:left="612" w:hanging="612"/>
        <w:jc w:val="both"/>
        <w:rPr>
          <w:color w:val="000000"/>
          <w:sz w:val="21"/>
          <w:szCs w:val="21"/>
        </w:rPr>
      </w:pPr>
      <w:r w:rsidRPr="00F4232D">
        <w:rPr>
          <w:color w:val="000000"/>
          <w:sz w:val="21"/>
          <w:szCs w:val="21"/>
          <w:lang w:val="en-GB"/>
        </w:rPr>
        <w:tab/>
      </w:r>
      <w:r w:rsidRPr="00F4232D">
        <w:rPr>
          <w:b/>
          <w:bCs/>
          <w:color w:val="000000"/>
          <w:sz w:val="21"/>
          <w:szCs w:val="21"/>
        </w:rPr>
        <w:t xml:space="preserve">Reason </w:t>
      </w:r>
      <w:r w:rsidR="007C06ED">
        <w:rPr>
          <w:b/>
          <w:bCs/>
          <w:color w:val="000000"/>
          <w:sz w:val="21"/>
          <w:szCs w:val="21"/>
        </w:rPr>
        <w:t>[</w:t>
      </w:r>
      <w:r w:rsidRPr="00F4232D">
        <w:rPr>
          <w:b/>
          <w:bCs/>
          <w:color w:val="000000"/>
          <w:sz w:val="21"/>
          <w:szCs w:val="21"/>
        </w:rPr>
        <w:t>R</w:t>
      </w:r>
      <w:r w:rsidR="007C06ED">
        <w:rPr>
          <w:b/>
          <w:bCs/>
          <w:color w:val="000000"/>
          <w:sz w:val="21"/>
          <w:szCs w:val="21"/>
        </w:rPr>
        <w:t>]</w:t>
      </w:r>
      <w:r w:rsidRPr="00F4232D">
        <w:rPr>
          <w:b/>
          <w:bCs/>
          <w:color w:val="000000"/>
          <w:sz w:val="21"/>
          <w:szCs w:val="21"/>
        </w:rPr>
        <w:t xml:space="preserve">: </w:t>
      </w:r>
      <w:r w:rsidRPr="00F4232D">
        <w:rPr>
          <w:color w:val="000000"/>
          <w:sz w:val="21"/>
          <w:szCs w:val="21"/>
        </w:rPr>
        <w:t>Taxonomic classification follows a hierarchy where genus comes under family.</w:t>
      </w:r>
    </w:p>
    <w:p w14:paraId="2AF04714"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(A)</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and reason is the correct explanation of assertion.</w:t>
      </w:r>
    </w:p>
    <w:p w14:paraId="5EE39A23"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lastRenderedPageBreak/>
        <w:tab/>
        <w:t>(B)</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not the correct explanation of assertion.</w:t>
      </w:r>
    </w:p>
    <w:p w14:paraId="5C9D22AE"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(C)</w:t>
      </w:r>
      <w:r w:rsidRPr="007C06ED">
        <w:rPr>
          <w:bCs/>
          <w:color w:val="000000"/>
          <w:sz w:val="21"/>
          <w:szCs w:val="21"/>
          <w:lang w:val="en-IN"/>
        </w:rPr>
        <w:tab/>
        <w:t xml:space="preserve">Assertion is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false.</w:t>
      </w:r>
    </w:p>
    <w:p w14:paraId="1348519E"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x-none"/>
        </w:rPr>
      </w:pPr>
      <w:r w:rsidRPr="007C06ED">
        <w:rPr>
          <w:bCs/>
          <w:color w:val="000000"/>
          <w:sz w:val="21"/>
          <w:szCs w:val="21"/>
          <w:lang w:val="en-IN"/>
        </w:rPr>
        <w:tab/>
        <w:t>(D)</w:t>
      </w:r>
      <w:r w:rsidRPr="007C06ED">
        <w:rPr>
          <w:bCs/>
          <w:color w:val="000000"/>
          <w:sz w:val="21"/>
          <w:szCs w:val="21"/>
          <w:lang w:val="en-IN"/>
        </w:rPr>
        <w:tab/>
        <w:t>Both assertion and reason are false.</w:t>
      </w:r>
    </w:p>
    <w:p w14:paraId="3CD5464E" w14:textId="77777777" w:rsidR="003F6B48" w:rsidRPr="00F4232D" w:rsidRDefault="003F6B48" w:rsidP="004907D9">
      <w:pPr>
        <w:pStyle w:val="SPACE"/>
        <w:suppressAutoHyphens/>
        <w:spacing w:before="18"/>
      </w:pPr>
    </w:p>
    <w:p w14:paraId="5CF6FB9F" w14:textId="65985413" w:rsidR="003F6B48" w:rsidRPr="00F4232D" w:rsidRDefault="003F6B48" w:rsidP="004907D9">
      <w:pPr>
        <w:pStyle w:val="ctrl-4"/>
        <w:tabs>
          <w:tab w:val="clear" w:pos="547"/>
          <w:tab w:val="clear" w:pos="1080"/>
          <w:tab w:val="left" w:pos="612"/>
          <w:tab w:val="left" w:pos="1125"/>
        </w:tabs>
        <w:suppressAutoHyphens/>
        <w:spacing w:before="18"/>
        <w:ind w:left="612" w:right="-36" w:hanging="612"/>
        <w:jc w:val="both"/>
        <w:rPr>
          <w:color w:val="000000"/>
          <w:sz w:val="21"/>
          <w:szCs w:val="21"/>
        </w:rPr>
      </w:pPr>
      <w:r w:rsidRPr="00F4232D">
        <w:rPr>
          <w:rFonts w:ascii="Times New Roman Bold" w:hAnsi="Times New Roman Bold"/>
          <w:b/>
          <w:color w:val="EC2791"/>
          <w:sz w:val="21"/>
          <w:szCs w:val="21"/>
          <w:lang w:val="en-GB"/>
        </w:rPr>
        <w:t>5</w:t>
      </w:r>
      <w:r w:rsidR="00035C58">
        <w:rPr>
          <w:rFonts w:ascii="Times New Roman Bold" w:hAnsi="Times New Roman Bold"/>
          <w:b/>
          <w:color w:val="EC2791"/>
          <w:sz w:val="21"/>
          <w:szCs w:val="21"/>
          <w:lang w:val="en-GB"/>
        </w:rPr>
        <w:t>4</w:t>
      </w:r>
      <w:r w:rsidRPr="00F4232D">
        <w:rPr>
          <w:rFonts w:ascii="Times New Roman Bold" w:hAnsi="Times New Roman Bold"/>
          <w:b/>
          <w:color w:val="EC2791"/>
          <w:sz w:val="21"/>
          <w:szCs w:val="21"/>
        </w:rPr>
        <w:t>.</w:t>
      </w:r>
      <w:r w:rsidRPr="00F4232D">
        <w:rPr>
          <w:rFonts w:ascii="Times New Roman Bold" w:hAnsi="Times New Roman Bold"/>
          <w:b/>
          <w:color w:val="EC2791"/>
          <w:sz w:val="21"/>
          <w:szCs w:val="21"/>
        </w:rPr>
        <w:tab/>
      </w:r>
      <w:r w:rsidRPr="00F4232D">
        <w:rPr>
          <w:b/>
          <w:color w:val="000000"/>
          <w:sz w:val="21"/>
          <w:szCs w:val="21"/>
        </w:rPr>
        <w:t>Assertion</w:t>
      </w:r>
      <w:r w:rsidRPr="00F4232D">
        <w:rPr>
          <w:b/>
          <w:color w:val="000000"/>
          <w:sz w:val="21"/>
          <w:szCs w:val="21"/>
          <w:vertAlign w:val="subscript"/>
        </w:rPr>
        <w:t xml:space="preserve"> </w:t>
      </w:r>
      <w:r w:rsidR="007C06ED">
        <w:rPr>
          <w:b/>
          <w:color w:val="000000"/>
          <w:sz w:val="21"/>
          <w:szCs w:val="21"/>
          <w:lang w:val="en-IN"/>
        </w:rPr>
        <w:t>[</w:t>
      </w:r>
      <w:r w:rsidRPr="00F4232D">
        <w:rPr>
          <w:b/>
          <w:color w:val="000000"/>
          <w:sz w:val="21"/>
          <w:szCs w:val="21"/>
          <w:lang w:val="en-IN"/>
        </w:rPr>
        <w:t>A</w:t>
      </w:r>
      <w:r w:rsidR="007C06ED">
        <w:rPr>
          <w:b/>
          <w:color w:val="000000"/>
          <w:sz w:val="21"/>
          <w:szCs w:val="21"/>
          <w:lang w:val="en-IN"/>
        </w:rPr>
        <w:t>]</w:t>
      </w:r>
      <w:r w:rsidRPr="00F4232D">
        <w:rPr>
          <w:b/>
          <w:color w:val="000000"/>
          <w:sz w:val="21"/>
          <w:szCs w:val="21"/>
        </w:rPr>
        <w:t>:</w:t>
      </w:r>
      <w:r w:rsidRPr="00F4232D">
        <w:rPr>
          <w:color w:val="000000"/>
          <w:sz w:val="21"/>
          <w:szCs w:val="21"/>
          <w:vertAlign w:val="subscript"/>
        </w:rPr>
        <w:t xml:space="preserve"> </w:t>
      </w:r>
      <w:r w:rsidRPr="00F4232D">
        <w:rPr>
          <w:color w:val="000000"/>
          <w:sz w:val="21"/>
          <w:szCs w:val="21"/>
        </w:rPr>
        <w:t>Dogs</w:t>
      </w:r>
      <w:r w:rsidRPr="00F4232D">
        <w:rPr>
          <w:color w:val="000000"/>
          <w:sz w:val="21"/>
          <w:szCs w:val="21"/>
          <w:vertAlign w:val="subscript"/>
        </w:rPr>
        <w:t xml:space="preserve"> </w:t>
      </w:r>
      <w:r w:rsidRPr="00F4232D">
        <w:rPr>
          <w:color w:val="000000"/>
          <w:sz w:val="21"/>
          <w:szCs w:val="21"/>
        </w:rPr>
        <w:t>and</w:t>
      </w:r>
      <w:r w:rsidRPr="00F4232D">
        <w:rPr>
          <w:color w:val="000000"/>
          <w:sz w:val="21"/>
          <w:szCs w:val="21"/>
          <w:vertAlign w:val="subscript"/>
        </w:rPr>
        <w:t xml:space="preserve"> </w:t>
      </w:r>
      <w:r w:rsidRPr="00F4232D">
        <w:rPr>
          <w:color w:val="000000"/>
          <w:sz w:val="21"/>
          <w:szCs w:val="21"/>
        </w:rPr>
        <w:t>cats</w:t>
      </w:r>
      <w:r w:rsidRPr="00F4232D">
        <w:rPr>
          <w:color w:val="000000"/>
          <w:sz w:val="21"/>
          <w:szCs w:val="21"/>
          <w:vertAlign w:val="subscript"/>
        </w:rPr>
        <w:t xml:space="preserve"> </w:t>
      </w:r>
      <w:r w:rsidRPr="00F4232D">
        <w:rPr>
          <w:color w:val="000000"/>
          <w:sz w:val="21"/>
          <w:szCs w:val="21"/>
        </w:rPr>
        <w:t>have</w:t>
      </w:r>
      <w:r w:rsidRPr="00F4232D">
        <w:rPr>
          <w:color w:val="000000"/>
          <w:sz w:val="21"/>
          <w:szCs w:val="21"/>
          <w:vertAlign w:val="subscript"/>
        </w:rPr>
        <w:t xml:space="preserve"> </w:t>
      </w:r>
      <w:r w:rsidRPr="00F4232D">
        <w:rPr>
          <w:color w:val="000000"/>
          <w:sz w:val="21"/>
          <w:szCs w:val="21"/>
        </w:rPr>
        <w:t xml:space="preserve">some similarities. </w:t>
      </w:r>
    </w:p>
    <w:p w14:paraId="0A1FE213" w14:textId="0D65AE23" w:rsidR="003F6B48" w:rsidRDefault="003F6B48" w:rsidP="004907D9">
      <w:pPr>
        <w:pStyle w:val="ctrl-4"/>
        <w:tabs>
          <w:tab w:val="clear" w:pos="547"/>
          <w:tab w:val="clear" w:pos="1080"/>
          <w:tab w:val="left" w:pos="612"/>
          <w:tab w:val="left" w:pos="1125"/>
        </w:tabs>
        <w:suppressAutoHyphens/>
        <w:spacing w:before="18"/>
        <w:ind w:left="612" w:hanging="612"/>
        <w:jc w:val="both"/>
        <w:rPr>
          <w:color w:val="000000"/>
          <w:sz w:val="21"/>
          <w:szCs w:val="21"/>
        </w:rPr>
      </w:pPr>
      <w:r w:rsidRPr="00F4232D">
        <w:rPr>
          <w:color w:val="000000"/>
          <w:sz w:val="21"/>
          <w:szCs w:val="21"/>
        </w:rPr>
        <w:tab/>
      </w:r>
      <w:r w:rsidRPr="00F4232D">
        <w:rPr>
          <w:b/>
          <w:color w:val="000000"/>
          <w:sz w:val="21"/>
          <w:szCs w:val="21"/>
        </w:rPr>
        <w:t xml:space="preserve">Reason </w:t>
      </w:r>
      <w:r w:rsidR="007C06ED">
        <w:rPr>
          <w:b/>
          <w:bCs/>
          <w:color w:val="000000"/>
          <w:sz w:val="21"/>
          <w:szCs w:val="21"/>
          <w:lang w:val="en-IN"/>
        </w:rPr>
        <w:t>[</w:t>
      </w:r>
      <w:r w:rsidRPr="00F4232D">
        <w:rPr>
          <w:b/>
          <w:bCs/>
          <w:color w:val="000000"/>
          <w:sz w:val="21"/>
          <w:szCs w:val="21"/>
          <w:lang w:val="en-IN"/>
        </w:rPr>
        <w:t>R</w:t>
      </w:r>
      <w:r w:rsidR="007C06ED">
        <w:rPr>
          <w:b/>
          <w:bCs/>
          <w:color w:val="000000"/>
          <w:sz w:val="21"/>
          <w:szCs w:val="21"/>
          <w:lang w:val="en-IN"/>
        </w:rPr>
        <w:t>]</w:t>
      </w:r>
      <w:r w:rsidRPr="00F4232D">
        <w:rPr>
          <w:b/>
          <w:color w:val="000000"/>
          <w:sz w:val="21"/>
          <w:szCs w:val="21"/>
        </w:rPr>
        <w:t>:</w:t>
      </w:r>
      <w:r w:rsidRPr="00F4232D">
        <w:rPr>
          <w:color w:val="000000"/>
          <w:sz w:val="21"/>
          <w:szCs w:val="21"/>
        </w:rPr>
        <w:t xml:space="preserve"> They belong to the same family Felidae.</w:t>
      </w:r>
    </w:p>
    <w:p w14:paraId="7F994382"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(A)</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and reason is the correct explanation of assertion.</w:t>
      </w:r>
    </w:p>
    <w:p w14:paraId="35BFBC1A"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(B)</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not the correct explanation of assertion.</w:t>
      </w:r>
    </w:p>
    <w:p w14:paraId="179FFE40"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(C)</w:t>
      </w:r>
      <w:r w:rsidRPr="007C06ED">
        <w:rPr>
          <w:bCs/>
          <w:color w:val="000000"/>
          <w:sz w:val="21"/>
          <w:szCs w:val="21"/>
          <w:lang w:val="en-IN"/>
        </w:rPr>
        <w:tab/>
        <w:t xml:space="preserve">Assertion is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false.</w:t>
      </w:r>
    </w:p>
    <w:p w14:paraId="6FE997B1"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x-none"/>
        </w:rPr>
      </w:pPr>
      <w:r w:rsidRPr="007C06ED">
        <w:rPr>
          <w:bCs/>
          <w:color w:val="000000"/>
          <w:sz w:val="21"/>
          <w:szCs w:val="21"/>
          <w:lang w:val="en-IN"/>
        </w:rPr>
        <w:tab/>
        <w:t>(D)</w:t>
      </w:r>
      <w:r w:rsidRPr="007C06ED">
        <w:rPr>
          <w:bCs/>
          <w:color w:val="000000"/>
          <w:sz w:val="21"/>
          <w:szCs w:val="21"/>
          <w:lang w:val="en-IN"/>
        </w:rPr>
        <w:tab/>
        <w:t>Both assertion and reason are false.</w:t>
      </w:r>
    </w:p>
    <w:p w14:paraId="1C1A96FF" w14:textId="77777777" w:rsidR="007C06ED" w:rsidRPr="00F4232D" w:rsidRDefault="007C06ED" w:rsidP="007C06ED">
      <w:pPr>
        <w:pStyle w:val="SPACE"/>
        <w:suppressAutoHyphens/>
        <w:spacing w:before="18"/>
      </w:pPr>
    </w:p>
    <w:p w14:paraId="0430A82E" w14:textId="2C81F634" w:rsidR="003F6B48" w:rsidRPr="00F4232D" w:rsidRDefault="00E95AD8" w:rsidP="004907D9">
      <w:pPr>
        <w:pStyle w:val="ctrl-4"/>
        <w:tabs>
          <w:tab w:val="clear" w:pos="547"/>
          <w:tab w:val="clear" w:pos="1080"/>
          <w:tab w:val="left" w:pos="612"/>
          <w:tab w:val="left" w:pos="1125"/>
        </w:tabs>
        <w:suppressAutoHyphens/>
        <w:spacing w:before="38"/>
        <w:ind w:left="612" w:hanging="612"/>
        <w:jc w:val="both"/>
        <w:rPr>
          <w:color w:val="000000"/>
          <w:sz w:val="21"/>
          <w:szCs w:val="21"/>
        </w:rPr>
      </w:pPr>
      <w:r>
        <w:rPr>
          <w:rFonts w:ascii="Times New Roman Bold" w:hAnsi="Times New Roman Bold"/>
          <w:b/>
          <w:color w:val="EC2791"/>
          <w:sz w:val="21"/>
          <w:szCs w:val="21"/>
        </w:rPr>
        <w:t>5</w:t>
      </w:r>
      <w:r w:rsidR="00035C58">
        <w:rPr>
          <w:rFonts w:ascii="Times New Roman Bold" w:hAnsi="Times New Roman Bold"/>
          <w:b/>
          <w:color w:val="EC2791"/>
          <w:sz w:val="21"/>
          <w:szCs w:val="21"/>
        </w:rPr>
        <w:t>5</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b/>
          <w:color w:val="000000"/>
          <w:sz w:val="21"/>
          <w:szCs w:val="21"/>
        </w:rPr>
        <w:t>Assertion</w:t>
      </w:r>
      <w:r w:rsidR="003F6B48" w:rsidRPr="007C06ED">
        <w:rPr>
          <w:b/>
          <w:color w:val="000000"/>
          <w:sz w:val="21"/>
          <w:szCs w:val="21"/>
        </w:rPr>
        <w:t xml:space="preserve"> </w:t>
      </w:r>
      <w:r w:rsidR="007C06ED">
        <w:rPr>
          <w:b/>
          <w:color w:val="000000"/>
          <w:sz w:val="21"/>
          <w:szCs w:val="21"/>
        </w:rPr>
        <w:t>[</w:t>
      </w:r>
      <w:r w:rsidR="003F6B48" w:rsidRPr="00F4232D">
        <w:rPr>
          <w:b/>
          <w:color w:val="000000"/>
          <w:sz w:val="21"/>
          <w:szCs w:val="21"/>
          <w:lang w:val="en-IN"/>
        </w:rPr>
        <w:t>A</w:t>
      </w:r>
      <w:r w:rsidR="007C06ED">
        <w:rPr>
          <w:b/>
          <w:color w:val="000000"/>
          <w:sz w:val="21"/>
          <w:szCs w:val="21"/>
          <w:lang w:val="en-IN"/>
        </w:rPr>
        <w:t>]</w:t>
      </w:r>
      <w:r w:rsidR="003F6B48" w:rsidRPr="00F4232D">
        <w:rPr>
          <w:b/>
          <w:color w:val="000000"/>
          <w:sz w:val="21"/>
          <w:szCs w:val="21"/>
        </w:rPr>
        <w:t>:</w:t>
      </w:r>
      <w:r w:rsidR="003F6B48" w:rsidRPr="00F4232D">
        <w:rPr>
          <w:color w:val="000000"/>
          <w:sz w:val="21"/>
          <w:szCs w:val="21"/>
          <w:vertAlign w:val="subscript"/>
        </w:rPr>
        <w:t xml:space="preserve"> </w:t>
      </w:r>
      <w:r w:rsidR="003F6B48" w:rsidRPr="00F4232D">
        <w:rPr>
          <w:color w:val="000000"/>
          <w:sz w:val="21"/>
          <w:szCs w:val="21"/>
        </w:rPr>
        <w:t>Leopards</w:t>
      </w:r>
      <w:r w:rsidR="003F6B48" w:rsidRPr="00F4232D">
        <w:rPr>
          <w:color w:val="000000"/>
          <w:sz w:val="21"/>
          <w:szCs w:val="21"/>
          <w:vertAlign w:val="subscript"/>
        </w:rPr>
        <w:t xml:space="preserve"> </w:t>
      </w:r>
      <w:r w:rsidR="003F6B48" w:rsidRPr="00F4232D">
        <w:rPr>
          <w:color w:val="000000"/>
          <w:sz w:val="21"/>
          <w:szCs w:val="21"/>
        </w:rPr>
        <w:t>and</w:t>
      </w:r>
      <w:r w:rsidR="003F6B48" w:rsidRPr="00F4232D">
        <w:rPr>
          <w:color w:val="000000"/>
          <w:sz w:val="21"/>
          <w:szCs w:val="21"/>
          <w:vertAlign w:val="subscript"/>
        </w:rPr>
        <w:t xml:space="preserve"> </w:t>
      </w:r>
      <w:r w:rsidR="003F6B48" w:rsidRPr="00F4232D">
        <w:rPr>
          <w:color w:val="000000"/>
          <w:sz w:val="21"/>
          <w:szCs w:val="21"/>
        </w:rPr>
        <w:t>cats</w:t>
      </w:r>
      <w:r w:rsidR="003F6B48" w:rsidRPr="00F4232D">
        <w:rPr>
          <w:color w:val="000000"/>
          <w:sz w:val="21"/>
          <w:szCs w:val="21"/>
          <w:vertAlign w:val="subscript"/>
        </w:rPr>
        <w:t xml:space="preserve"> </w:t>
      </w:r>
      <w:r w:rsidR="003F6B48" w:rsidRPr="00F4232D">
        <w:rPr>
          <w:color w:val="000000"/>
          <w:sz w:val="21"/>
          <w:szCs w:val="21"/>
        </w:rPr>
        <w:t>belong</w:t>
      </w:r>
      <w:r w:rsidR="003F6B48" w:rsidRPr="00F4232D">
        <w:rPr>
          <w:color w:val="000000"/>
          <w:sz w:val="21"/>
          <w:szCs w:val="21"/>
          <w:vertAlign w:val="subscript"/>
        </w:rPr>
        <w:t xml:space="preserve"> </w:t>
      </w:r>
      <w:r w:rsidR="003F6B48" w:rsidRPr="00F4232D">
        <w:rPr>
          <w:color w:val="000000"/>
          <w:sz w:val="21"/>
          <w:szCs w:val="21"/>
        </w:rPr>
        <w:t>to different genus yet have some characters in common.</w:t>
      </w:r>
    </w:p>
    <w:p w14:paraId="59B0A5CE" w14:textId="1DEB8715" w:rsidR="003F6B48" w:rsidRDefault="003F6B48" w:rsidP="004907D9">
      <w:pPr>
        <w:pStyle w:val="ctrl-4"/>
        <w:widowControl w:val="0"/>
        <w:tabs>
          <w:tab w:val="clear" w:pos="547"/>
          <w:tab w:val="clear" w:pos="1080"/>
          <w:tab w:val="left" w:pos="612"/>
          <w:tab w:val="left" w:pos="1125"/>
        </w:tabs>
        <w:suppressAutoHyphens/>
        <w:spacing w:before="38" w:line="264" w:lineRule="auto"/>
        <w:ind w:left="619" w:hanging="619"/>
        <w:jc w:val="both"/>
        <w:rPr>
          <w:color w:val="000000"/>
          <w:sz w:val="21"/>
          <w:szCs w:val="21"/>
        </w:rPr>
      </w:pPr>
      <w:r w:rsidRPr="00F4232D">
        <w:rPr>
          <w:color w:val="000000"/>
          <w:sz w:val="21"/>
          <w:szCs w:val="21"/>
        </w:rPr>
        <w:tab/>
      </w:r>
      <w:r w:rsidRPr="00F4232D">
        <w:rPr>
          <w:b/>
          <w:color w:val="000000"/>
          <w:sz w:val="21"/>
          <w:szCs w:val="21"/>
        </w:rPr>
        <w:t xml:space="preserve">Reason </w:t>
      </w:r>
      <w:r w:rsidR="007C06ED">
        <w:rPr>
          <w:b/>
          <w:bCs/>
          <w:color w:val="000000"/>
          <w:sz w:val="21"/>
          <w:szCs w:val="21"/>
          <w:lang w:val="en-IN"/>
        </w:rPr>
        <w:t>[</w:t>
      </w:r>
      <w:r w:rsidRPr="00F4232D">
        <w:rPr>
          <w:b/>
          <w:bCs/>
          <w:color w:val="000000"/>
          <w:sz w:val="21"/>
          <w:szCs w:val="21"/>
          <w:lang w:val="en-IN"/>
        </w:rPr>
        <w:t>R</w:t>
      </w:r>
      <w:r w:rsidR="007C06ED">
        <w:rPr>
          <w:b/>
          <w:bCs/>
          <w:color w:val="000000"/>
          <w:sz w:val="21"/>
          <w:szCs w:val="21"/>
          <w:lang w:val="en-IN"/>
        </w:rPr>
        <w:t>]</w:t>
      </w:r>
      <w:r w:rsidRPr="00F4232D">
        <w:rPr>
          <w:b/>
          <w:color w:val="000000"/>
          <w:sz w:val="21"/>
          <w:szCs w:val="21"/>
        </w:rPr>
        <w:t xml:space="preserve">: </w:t>
      </w:r>
      <w:r w:rsidRPr="00F4232D">
        <w:rPr>
          <w:color w:val="000000"/>
          <w:sz w:val="21"/>
          <w:szCs w:val="21"/>
        </w:rPr>
        <w:t>Family has a group of related genera hence leopards and cats are put along in the family ‘Felidae’.</w:t>
      </w:r>
    </w:p>
    <w:p w14:paraId="491BA117"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(A)</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and reason is the correct explanation of assertion.</w:t>
      </w:r>
    </w:p>
    <w:p w14:paraId="43FFC838"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(B)</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not the correct explanation of assertion.</w:t>
      </w:r>
    </w:p>
    <w:p w14:paraId="46B0F684"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(C)</w:t>
      </w:r>
      <w:r w:rsidRPr="007C06ED">
        <w:rPr>
          <w:bCs/>
          <w:color w:val="000000"/>
          <w:sz w:val="21"/>
          <w:szCs w:val="21"/>
          <w:lang w:val="en-IN"/>
        </w:rPr>
        <w:tab/>
        <w:t xml:space="preserve">Assertion is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false.</w:t>
      </w:r>
    </w:p>
    <w:p w14:paraId="0DEE0E8E"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x-none"/>
        </w:rPr>
      </w:pPr>
      <w:r w:rsidRPr="007C06ED">
        <w:rPr>
          <w:bCs/>
          <w:color w:val="000000"/>
          <w:sz w:val="21"/>
          <w:szCs w:val="21"/>
          <w:lang w:val="en-IN"/>
        </w:rPr>
        <w:tab/>
        <w:t>(D)</w:t>
      </w:r>
      <w:r w:rsidRPr="007C06ED">
        <w:rPr>
          <w:bCs/>
          <w:color w:val="000000"/>
          <w:sz w:val="21"/>
          <w:szCs w:val="21"/>
          <w:lang w:val="en-IN"/>
        </w:rPr>
        <w:tab/>
        <w:t>Both assertion and reason are false.</w:t>
      </w:r>
    </w:p>
    <w:p w14:paraId="68D5B968" w14:textId="77777777" w:rsidR="003F6B48" w:rsidRPr="00F4232D" w:rsidRDefault="003F6B48" w:rsidP="004907D9">
      <w:pPr>
        <w:pStyle w:val="SPACE"/>
        <w:suppressAutoHyphens/>
        <w:spacing w:before="38"/>
      </w:pPr>
    </w:p>
    <w:p w14:paraId="6A36C85C" w14:textId="6E838A4E" w:rsidR="003F6B48" w:rsidRPr="00F4232D" w:rsidRDefault="00035C58" w:rsidP="004907D9">
      <w:pPr>
        <w:pStyle w:val="ctrl-4"/>
        <w:tabs>
          <w:tab w:val="clear" w:pos="547"/>
          <w:tab w:val="clear" w:pos="1080"/>
          <w:tab w:val="left" w:pos="612"/>
          <w:tab w:val="left" w:pos="1125"/>
        </w:tabs>
        <w:suppressAutoHyphens/>
        <w:spacing w:before="38" w:line="264" w:lineRule="auto"/>
        <w:ind w:left="619" w:hanging="619"/>
        <w:jc w:val="both"/>
        <w:rPr>
          <w:color w:val="000000"/>
          <w:sz w:val="21"/>
          <w:szCs w:val="21"/>
          <w:lang w:val="en-IN"/>
        </w:rPr>
      </w:pPr>
      <w:r>
        <w:rPr>
          <w:rFonts w:ascii="Times New Roman Bold" w:hAnsi="Times New Roman Bold"/>
          <w:b/>
          <w:bCs/>
          <w:color w:val="EC2791"/>
          <w:sz w:val="21"/>
          <w:szCs w:val="21"/>
          <w:lang w:val="en-IN"/>
        </w:rPr>
        <w:t>5</w:t>
      </w:r>
      <w:r w:rsidR="00E95AD8">
        <w:rPr>
          <w:rFonts w:ascii="Times New Roman Bold" w:hAnsi="Times New Roman Bold"/>
          <w:b/>
          <w:bCs/>
          <w:color w:val="EC2791"/>
          <w:sz w:val="21"/>
          <w:szCs w:val="21"/>
          <w:lang w:val="en-IN"/>
        </w:rPr>
        <w:t>6</w:t>
      </w:r>
      <w:r w:rsidR="003F6B48" w:rsidRPr="00F4232D">
        <w:rPr>
          <w:rFonts w:ascii="Times New Roman Bold" w:hAnsi="Times New Roman Bold"/>
          <w:b/>
          <w:bCs/>
          <w:color w:val="EC2791"/>
          <w:sz w:val="21"/>
          <w:szCs w:val="21"/>
          <w:lang w:val="en-IN"/>
        </w:rPr>
        <w:t>.</w:t>
      </w:r>
      <w:r w:rsidR="003F6B48" w:rsidRPr="00F4232D">
        <w:rPr>
          <w:rFonts w:ascii="Times New Roman Bold" w:hAnsi="Times New Roman Bold"/>
          <w:b/>
          <w:bCs/>
          <w:color w:val="EC2791"/>
          <w:sz w:val="21"/>
          <w:szCs w:val="21"/>
          <w:lang w:val="en-IN"/>
        </w:rPr>
        <w:tab/>
      </w:r>
      <w:r w:rsidR="003F6B48" w:rsidRPr="00F4232D">
        <w:rPr>
          <w:b/>
          <w:bCs/>
          <w:color w:val="000000"/>
          <w:sz w:val="21"/>
          <w:szCs w:val="21"/>
          <w:lang w:val="en-IN"/>
        </w:rPr>
        <w:t xml:space="preserve">Assertion </w:t>
      </w:r>
      <w:r w:rsidR="007C06ED">
        <w:rPr>
          <w:b/>
          <w:color w:val="000000"/>
          <w:sz w:val="21"/>
          <w:szCs w:val="21"/>
          <w:lang w:val="en-IN"/>
        </w:rPr>
        <w:t>[</w:t>
      </w:r>
      <w:r w:rsidR="003F6B48" w:rsidRPr="00F4232D">
        <w:rPr>
          <w:b/>
          <w:color w:val="000000"/>
          <w:sz w:val="21"/>
          <w:szCs w:val="21"/>
          <w:lang w:val="en-IN"/>
        </w:rPr>
        <w:t>A</w:t>
      </w:r>
      <w:r w:rsidR="007C06ED">
        <w:rPr>
          <w:b/>
          <w:color w:val="000000"/>
          <w:sz w:val="21"/>
          <w:szCs w:val="21"/>
          <w:lang w:val="en-IN"/>
        </w:rPr>
        <w:t>]</w:t>
      </w:r>
      <w:r w:rsidR="003F6B48" w:rsidRPr="00F4232D">
        <w:rPr>
          <w:b/>
          <w:color w:val="000000"/>
          <w:sz w:val="21"/>
          <w:szCs w:val="21"/>
          <w:lang w:val="en-IN"/>
        </w:rPr>
        <w:t>:</w:t>
      </w:r>
      <w:r w:rsidR="003F6B48" w:rsidRPr="00F4232D">
        <w:rPr>
          <w:color w:val="000000"/>
          <w:sz w:val="21"/>
          <w:szCs w:val="21"/>
          <w:lang w:val="en-IN"/>
        </w:rPr>
        <w:t xml:space="preserve"> The species is the lowest and most fundamental taxonomic category.</w:t>
      </w:r>
    </w:p>
    <w:p w14:paraId="52B15BBF" w14:textId="1C9A7C51" w:rsidR="003F6B48" w:rsidRDefault="003F6B48" w:rsidP="004907D9">
      <w:pPr>
        <w:pStyle w:val="ctrl-4"/>
        <w:tabs>
          <w:tab w:val="clear" w:pos="547"/>
          <w:tab w:val="clear" w:pos="1080"/>
          <w:tab w:val="left" w:pos="612"/>
          <w:tab w:val="left" w:pos="1125"/>
        </w:tabs>
        <w:suppressAutoHyphens/>
        <w:spacing w:before="38" w:line="264" w:lineRule="auto"/>
        <w:ind w:left="619" w:hanging="619"/>
        <w:jc w:val="both"/>
        <w:rPr>
          <w:color w:val="000000"/>
          <w:sz w:val="21"/>
          <w:szCs w:val="21"/>
          <w:lang w:val="en-IN"/>
        </w:rPr>
      </w:pPr>
      <w:r w:rsidRPr="00F4232D">
        <w:rPr>
          <w:b/>
          <w:bCs/>
          <w:color w:val="000000"/>
          <w:sz w:val="21"/>
          <w:szCs w:val="21"/>
          <w:lang w:val="en-IN"/>
        </w:rPr>
        <w:tab/>
        <w:t xml:space="preserve">Reason </w:t>
      </w:r>
      <w:r w:rsidR="007C06ED">
        <w:rPr>
          <w:b/>
          <w:bCs/>
          <w:color w:val="000000"/>
          <w:sz w:val="21"/>
          <w:szCs w:val="21"/>
          <w:lang w:val="en-IN"/>
        </w:rPr>
        <w:t>[</w:t>
      </w:r>
      <w:r w:rsidRPr="00F4232D">
        <w:rPr>
          <w:b/>
          <w:bCs/>
          <w:color w:val="000000"/>
          <w:sz w:val="21"/>
          <w:szCs w:val="21"/>
          <w:lang w:val="en-IN"/>
        </w:rPr>
        <w:t>R</w:t>
      </w:r>
      <w:r w:rsidR="007C06ED">
        <w:rPr>
          <w:b/>
          <w:bCs/>
          <w:color w:val="000000"/>
          <w:sz w:val="21"/>
          <w:szCs w:val="21"/>
          <w:lang w:val="en-IN"/>
        </w:rPr>
        <w:t>]</w:t>
      </w:r>
      <w:r w:rsidRPr="00F4232D">
        <w:rPr>
          <w:b/>
          <w:bCs/>
          <w:color w:val="000000"/>
          <w:sz w:val="21"/>
          <w:szCs w:val="21"/>
          <w:lang w:val="en-IN"/>
        </w:rPr>
        <w:t>:</w:t>
      </w:r>
      <w:r w:rsidRPr="00F4232D">
        <w:rPr>
          <w:color w:val="000000"/>
          <w:sz w:val="21"/>
          <w:szCs w:val="21"/>
          <w:lang w:val="en-IN"/>
        </w:rPr>
        <w:t xml:space="preserve"> Species are defined as a group of individuals capable of interbreeding and producing fertile offspring.</w:t>
      </w:r>
    </w:p>
    <w:p w14:paraId="4D5E7E98"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(A)</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and reason is the correct explanation of assertion.</w:t>
      </w:r>
    </w:p>
    <w:p w14:paraId="3D2B658F"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(B)</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not the correct explanation of assertion.</w:t>
      </w:r>
    </w:p>
    <w:p w14:paraId="44E3FEB5"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(C)</w:t>
      </w:r>
      <w:r w:rsidRPr="007C06ED">
        <w:rPr>
          <w:bCs/>
          <w:color w:val="000000"/>
          <w:sz w:val="21"/>
          <w:szCs w:val="21"/>
          <w:lang w:val="en-IN"/>
        </w:rPr>
        <w:tab/>
        <w:t xml:space="preserve">Assertion is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false.</w:t>
      </w:r>
    </w:p>
    <w:p w14:paraId="79AF44D6"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x-none"/>
        </w:rPr>
      </w:pPr>
      <w:r w:rsidRPr="007C06ED">
        <w:rPr>
          <w:bCs/>
          <w:color w:val="000000"/>
          <w:sz w:val="21"/>
          <w:szCs w:val="21"/>
          <w:lang w:val="en-IN"/>
        </w:rPr>
        <w:tab/>
        <w:t>(D)</w:t>
      </w:r>
      <w:r w:rsidRPr="007C06ED">
        <w:rPr>
          <w:bCs/>
          <w:color w:val="000000"/>
          <w:sz w:val="21"/>
          <w:szCs w:val="21"/>
          <w:lang w:val="en-IN"/>
        </w:rPr>
        <w:tab/>
        <w:t>Both assertion and reason are false.</w:t>
      </w:r>
    </w:p>
    <w:p w14:paraId="79197E8F" w14:textId="77777777" w:rsidR="003F6B48" w:rsidRPr="00F4232D" w:rsidRDefault="003F6B48" w:rsidP="004907D9">
      <w:pPr>
        <w:pStyle w:val="SPACE"/>
        <w:suppressAutoHyphens/>
        <w:spacing w:before="38"/>
      </w:pPr>
    </w:p>
    <w:p w14:paraId="62191B6C" w14:textId="215DB8EE" w:rsidR="003F6B48" w:rsidRPr="00F4232D" w:rsidRDefault="00035C58" w:rsidP="004907D9">
      <w:pPr>
        <w:pStyle w:val="ctrl-4"/>
        <w:widowControl w:val="0"/>
        <w:tabs>
          <w:tab w:val="clear" w:pos="547"/>
          <w:tab w:val="clear" w:pos="1080"/>
          <w:tab w:val="left" w:pos="612"/>
          <w:tab w:val="left" w:pos="1125"/>
        </w:tabs>
        <w:suppressAutoHyphens/>
        <w:spacing w:before="38"/>
        <w:ind w:left="612" w:hanging="612"/>
        <w:jc w:val="both"/>
        <w:rPr>
          <w:color w:val="000000"/>
          <w:sz w:val="21"/>
          <w:szCs w:val="21"/>
        </w:rPr>
      </w:pPr>
      <w:r>
        <w:rPr>
          <w:rFonts w:ascii="Times New Roman Bold" w:hAnsi="Times New Roman Bold"/>
          <w:b/>
          <w:color w:val="EC2791"/>
          <w:sz w:val="21"/>
          <w:szCs w:val="21"/>
        </w:rPr>
        <w:t>57</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b/>
          <w:color w:val="000000"/>
          <w:sz w:val="21"/>
          <w:szCs w:val="21"/>
        </w:rPr>
        <w:t xml:space="preserve">Assertion </w:t>
      </w:r>
      <w:r w:rsidR="007C06ED">
        <w:rPr>
          <w:b/>
          <w:color w:val="000000"/>
          <w:sz w:val="21"/>
          <w:szCs w:val="21"/>
          <w:lang w:val="en-IN"/>
        </w:rPr>
        <w:t>[</w:t>
      </w:r>
      <w:r w:rsidR="003F6B48" w:rsidRPr="00F4232D">
        <w:rPr>
          <w:b/>
          <w:color w:val="000000"/>
          <w:sz w:val="21"/>
          <w:szCs w:val="21"/>
          <w:lang w:val="en-IN"/>
        </w:rPr>
        <w:t>A</w:t>
      </w:r>
      <w:r w:rsidR="007C06ED">
        <w:rPr>
          <w:b/>
          <w:color w:val="000000"/>
          <w:sz w:val="21"/>
          <w:szCs w:val="21"/>
          <w:lang w:val="en-IN"/>
        </w:rPr>
        <w:t>]</w:t>
      </w:r>
      <w:r w:rsidR="003F6B48" w:rsidRPr="00F4232D">
        <w:rPr>
          <w:b/>
          <w:color w:val="000000"/>
          <w:sz w:val="21"/>
          <w:szCs w:val="21"/>
        </w:rPr>
        <w:t>:</w:t>
      </w:r>
      <w:r w:rsidR="003F6B48" w:rsidRPr="00F4232D">
        <w:rPr>
          <w:color w:val="000000"/>
          <w:sz w:val="21"/>
          <w:szCs w:val="21"/>
        </w:rPr>
        <w:t xml:space="preserve"> The system of providing a scientific name to any organism is called binomial nomenclature.</w:t>
      </w:r>
    </w:p>
    <w:p w14:paraId="783DF897" w14:textId="4DBD3497" w:rsidR="003F6B48" w:rsidRDefault="003F6B48" w:rsidP="004907D9">
      <w:pPr>
        <w:pStyle w:val="ctrl-4"/>
        <w:tabs>
          <w:tab w:val="clear" w:pos="547"/>
          <w:tab w:val="clear" w:pos="1080"/>
          <w:tab w:val="left" w:pos="612"/>
          <w:tab w:val="left" w:pos="1125"/>
        </w:tabs>
        <w:suppressAutoHyphens/>
        <w:spacing w:before="38"/>
        <w:ind w:left="612" w:hanging="612"/>
        <w:jc w:val="both"/>
        <w:rPr>
          <w:color w:val="000000"/>
          <w:sz w:val="21"/>
          <w:szCs w:val="21"/>
        </w:rPr>
      </w:pPr>
      <w:r w:rsidRPr="00F4232D">
        <w:rPr>
          <w:color w:val="000000"/>
          <w:sz w:val="21"/>
          <w:szCs w:val="21"/>
        </w:rPr>
        <w:tab/>
      </w:r>
      <w:r w:rsidRPr="00F4232D">
        <w:rPr>
          <w:b/>
          <w:color w:val="000000"/>
          <w:sz w:val="21"/>
          <w:szCs w:val="21"/>
        </w:rPr>
        <w:t xml:space="preserve">Reason </w:t>
      </w:r>
      <w:r w:rsidR="007C06ED">
        <w:rPr>
          <w:b/>
          <w:bCs/>
          <w:color w:val="000000"/>
          <w:sz w:val="21"/>
          <w:szCs w:val="21"/>
          <w:lang w:val="en-IN"/>
        </w:rPr>
        <w:t>[</w:t>
      </w:r>
      <w:r w:rsidRPr="00F4232D">
        <w:rPr>
          <w:b/>
          <w:bCs/>
          <w:color w:val="000000"/>
          <w:sz w:val="21"/>
          <w:szCs w:val="21"/>
          <w:lang w:val="en-IN"/>
        </w:rPr>
        <w:t>R</w:t>
      </w:r>
      <w:r w:rsidR="007C06ED">
        <w:rPr>
          <w:b/>
          <w:bCs/>
          <w:color w:val="000000"/>
          <w:sz w:val="21"/>
          <w:szCs w:val="21"/>
          <w:lang w:val="en-IN"/>
        </w:rPr>
        <w:t>]</w:t>
      </w:r>
      <w:r w:rsidRPr="00F4232D">
        <w:rPr>
          <w:b/>
          <w:color w:val="000000"/>
          <w:sz w:val="21"/>
          <w:szCs w:val="21"/>
        </w:rPr>
        <w:t>:</w:t>
      </w:r>
      <w:r w:rsidRPr="00F4232D">
        <w:rPr>
          <w:color w:val="000000"/>
          <w:sz w:val="21"/>
          <w:szCs w:val="21"/>
        </w:rPr>
        <w:t xml:space="preserve"> Each taxonomic group should have two names.</w:t>
      </w:r>
    </w:p>
    <w:p w14:paraId="2EB07BF4"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(A)</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and reason is the correct explanation of assertion.</w:t>
      </w:r>
    </w:p>
    <w:p w14:paraId="43900F11"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(B)</w:t>
      </w:r>
      <w:r w:rsidRPr="007C06ED">
        <w:rPr>
          <w:bCs/>
          <w:color w:val="000000"/>
          <w:sz w:val="21"/>
          <w:szCs w:val="21"/>
          <w:lang w:val="en-IN"/>
        </w:rPr>
        <w:tab/>
        <w:t xml:space="preserve">Both assertion and reason are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not the correct explanation of assertion.</w:t>
      </w:r>
    </w:p>
    <w:p w14:paraId="089EC756"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en-IN"/>
        </w:rPr>
      </w:pPr>
      <w:r w:rsidRPr="007C06ED">
        <w:rPr>
          <w:bCs/>
          <w:color w:val="000000"/>
          <w:sz w:val="21"/>
          <w:szCs w:val="21"/>
          <w:lang w:val="en-IN"/>
        </w:rPr>
        <w:tab/>
        <w:t>(C)</w:t>
      </w:r>
      <w:r w:rsidRPr="007C06ED">
        <w:rPr>
          <w:bCs/>
          <w:color w:val="000000"/>
          <w:sz w:val="21"/>
          <w:szCs w:val="21"/>
          <w:lang w:val="en-IN"/>
        </w:rPr>
        <w:tab/>
        <w:t xml:space="preserve">Assertion is </w:t>
      </w:r>
      <w:proofErr w:type="gramStart"/>
      <w:r w:rsidRPr="007C06ED">
        <w:rPr>
          <w:bCs/>
          <w:color w:val="000000"/>
          <w:sz w:val="21"/>
          <w:szCs w:val="21"/>
          <w:lang w:val="en-IN"/>
        </w:rPr>
        <w:t>true</w:t>
      </w:r>
      <w:proofErr w:type="gramEnd"/>
      <w:r w:rsidRPr="007C06ED">
        <w:rPr>
          <w:bCs/>
          <w:color w:val="000000"/>
          <w:sz w:val="21"/>
          <w:szCs w:val="21"/>
          <w:lang w:val="en-IN"/>
        </w:rPr>
        <w:t xml:space="preserve"> but reason is false.</w:t>
      </w:r>
    </w:p>
    <w:p w14:paraId="4E51DEA5" w14:textId="77777777" w:rsidR="007C06ED" w:rsidRPr="007C06ED" w:rsidRDefault="007C06ED" w:rsidP="007C06ED">
      <w:pPr>
        <w:tabs>
          <w:tab w:val="left" w:pos="612"/>
          <w:tab w:val="left" w:pos="1170"/>
          <w:tab w:val="left" w:pos="2700"/>
          <w:tab w:val="left" w:pos="3285"/>
        </w:tabs>
        <w:ind w:left="1170" w:hanging="1170"/>
        <w:jc w:val="both"/>
        <w:rPr>
          <w:bCs/>
          <w:color w:val="000000"/>
          <w:sz w:val="21"/>
          <w:szCs w:val="21"/>
          <w:lang w:val="x-none"/>
        </w:rPr>
      </w:pPr>
      <w:r w:rsidRPr="007C06ED">
        <w:rPr>
          <w:bCs/>
          <w:color w:val="000000"/>
          <w:sz w:val="21"/>
          <w:szCs w:val="21"/>
          <w:lang w:val="en-IN"/>
        </w:rPr>
        <w:tab/>
        <w:t>(D)</w:t>
      </w:r>
      <w:r w:rsidRPr="007C06ED">
        <w:rPr>
          <w:bCs/>
          <w:color w:val="000000"/>
          <w:sz w:val="21"/>
          <w:szCs w:val="21"/>
          <w:lang w:val="en-IN"/>
        </w:rPr>
        <w:tab/>
        <w:t>Both assertion and reason are false.</w:t>
      </w:r>
    </w:p>
    <w:p w14:paraId="7C76AA72" w14:textId="77777777" w:rsidR="0003427F" w:rsidRPr="00F4232D" w:rsidRDefault="0003427F" w:rsidP="0003427F">
      <w:pPr>
        <w:pStyle w:val="SPACE"/>
      </w:pPr>
    </w:p>
    <w:p w14:paraId="6F75BF56" w14:textId="77777777" w:rsidR="0003427F" w:rsidRPr="00F4232D" w:rsidRDefault="0003427F" w:rsidP="0003427F">
      <w:pPr>
        <w:pStyle w:val="SPACE"/>
        <w:shd w:val="clear" w:color="auto" w:fill="F2F2F2"/>
        <w:tabs>
          <w:tab w:val="clear" w:pos="547"/>
          <w:tab w:val="left" w:pos="360"/>
          <w:tab w:val="left" w:pos="423"/>
          <w:tab w:val="left" w:pos="540"/>
          <w:tab w:val="left" w:pos="900"/>
          <w:tab w:val="left" w:pos="963"/>
          <w:tab w:val="left" w:pos="1080"/>
          <w:tab w:val="left" w:pos="1620"/>
          <w:tab w:val="left" w:pos="2160"/>
          <w:tab w:val="left" w:pos="2700"/>
          <w:tab w:val="left" w:pos="3240"/>
          <w:tab w:val="left" w:pos="3780"/>
          <w:tab w:val="left" w:pos="4320"/>
          <w:tab w:val="left" w:pos="4860"/>
          <w:tab w:val="left" w:pos="5400"/>
          <w:tab w:val="left" w:pos="5940"/>
          <w:tab w:val="left" w:pos="6480"/>
          <w:tab w:val="left" w:pos="7020"/>
          <w:tab w:val="left" w:pos="7560"/>
          <w:tab w:val="left" w:pos="8100"/>
          <w:tab w:val="left" w:pos="8640"/>
          <w:tab w:val="left" w:pos="9180"/>
        </w:tabs>
        <w:suppressAutoHyphens/>
        <w:spacing w:before="26" w:line="240" w:lineRule="auto"/>
        <w:ind w:left="540" w:hanging="540"/>
        <w:jc w:val="center"/>
        <w:rPr>
          <w:rFonts w:ascii="Cambria" w:hAnsi="Cambria"/>
          <w:b/>
          <w:bCs/>
          <w:color w:val="EC2791"/>
        </w:rPr>
      </w:pPr>
      <w:r w:rsidRPr="00F4232D">
        <w:rPr>
          <w:rFonts w:ascii="Cambria" w:hAnsi="Cambria"/>
          <w:b/>
          <w:bCs/>
          <w:color w:val="EC2791"/>
        </w:rPr>
        <w:t>Statement Based Questions</w:t>
      </w:r>
    </w:p>
    <w:p w14:paraId="133A440D" w14:textId="77777777" w:rsidR="0003427F" w:rsidRPr="00F4232D" w:rsidRDefault="0003427F" w:rsidP="0003427F">
      <w:pPr>
        <w:pStyle w:val="SPACE"/>
      </w:pPr>
    </w:p>
    <w:p w14:paraId="3D51594D" w14:textId="5FD4A26E" w:rsidR="003F6B48" w:rsidRPr="00F4232D" w:rsidRDefault="00035C58" w:rsidP="004907D9">
      <w:pPr>
        <w:pStyle w:val="ctrl-4"/>
        <w:tabs>
          <w:tab w:val="clear" w:pos="547"/>
          <w:tab w:val="clear" w:pos="1080"/>
          <w:tab w:val="left" w:pos="612"/>
          <w:tab w:val="left" w:pos="1125"/>
        </w:tabs>
        <w:suppressAutoHyphens/>
        <w:spacing w:before="38"/>
        <w:ind w:left="612" w:hanging="612"/>
        <w:jc w:val="both"/>
        <w:rPr>
          <w:color w:val="000000"/>
          <w:sz w:val="21"/>
          <w:szCs w:val="21"/>
        </w:rPr>
      </w:pPr>
      <w:r>
        <w:rPr>
          <w:rFonts w:ascii="Times New Roman Bold" w:hAnsi="Times New Roman Bold"/>
          <w:b/>
          <w:color w:val="EC2791"/>
          <w:sz w:val="21"/>
          <w:szCs w:val="21"/>
        </w:rPr>
        <w:t>58</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Read the following statements and opt for the appropriate conclusion.</w:t>
      </w:r>
    </w:p>
    <w:p w14:paraId="74DBA9C0" w14:textId="77777777" w:rsidR="003F6B48" w:rsidRPr="00F4232D" w:rsidRDefault="003F6B48" w:rsidP="004907D9">
      <w:pPr>
        <w:pStyle w:val="ctrl-4"/>
        <w:tabs>
          <w:tab w:val="clear" w:pos="547"/>
          <w:tab w:val="clear" w:pos="1080"/>
          <w:tab w:val="left" w:pos="612"/>
          <w:tab w:val="left" w:pos="1125"/>
        </w:tabs>
        <w:suppressAutoHyphens/>
        <w:spacing w:before="38"/>
        <w:ind w:left="612" w:hanging="612"/>
        <w:jc w:val="both"/>
        <w:rPr>
          <w:color w:val="000000"/>
          <w:sz w:val="21"/>
          <w:szCs w:val="21"/>
        </w:rPr>
      </w:pPr>
      <w:r w:rsidRPr="00F4232D">
        <w:rPr>
          <w:color w:val="000000"/>
          <w:sz w:val="21"/>
          <w:szCs w:val="21"/>
        </w:rPr>
        <w:tab/>
      </w:r>
      <w:r w:rsidRPr="00F4232D">
        <w:rPr>
          <w:b/>
          <w:color w:val="000000"/>
          <w:sz w:val="21"/>
          <w:szCs w:val="21"/>
        </w:rPr>
        <w:t>Statement I:</w:t>
      </w:r>
      <w:r w:rsidRPr="00F4232D">
        <w:rPr>
          <w:color w:val="000000"/>
          <w:sz w:val="21"/>
          <w:szCs w:val="21"/>
        </w:rPr>
        <w:t xml:space="preserve"> Nomenclature is a process wherein standardization of the names of living organisms is done.</w:t>
      </w:r>
    </w:p>
    <w:p w14:paraId="2A0C0F3B" w14:textId="77777777" w:rsidR="003F6B48" w:rsidRPr="00F4232D" w:rsidRDefault="003F6B48" w:rsidP="004907D9">
      <w:pPr>
        <w:pStyle w:val="ctrl-4"/>
        <w:tabs>
          <w:tab w:val="clear" w:pos="547"/>
          <w:tab w:val="clear" w:pos="1080"/>
          <w:tab w:val="left" w:pos="612"/>
          <w:tab w:val="left" w:pos="1125"/>
        </w:tabs>
        <w:suppressAutoHyphens/>
        <w:spacing w:before="38"/>
        <w:ind w:left="612" w:hanging="612"/>
        <w:jc w:val="both"/>
        <w:rPr>
          <w:color w:val="000000"/>
          <w:sz w:val="21"/>
          <w:szCs w:val="21"/>
        </w:rPr>
      </w:pPr>
      <w:r w:rsidRPr="00F4232D">
        <w:rPr>
          <w:color w:val="000000"/>
          <w:sz w:val="21"/>
          <w:szCs w:val="21"/>
        </w:rPr>
        <w:tab/>
      </w:r>
      <w:r w:rsidRPr="00F4232D">
        <w:rPr>
          <w:b/>
          <w:color w:val="000000"/>
          <w:sz w:val="21"/>
          <w:szCs w:val="21"/>
        </w:rPr>
        <w:t>Statement II:</w:t>
      </w:r>
      <w:r w:rsidRPr="00F4232D">
        <w:rPr>
          <w:color w:val="000000"/>
          <w:sz w:val="21"/>
          <w:szCs w:val="21"/>
        </w:rPr>
        <w:t xml:space="preserve"> </w:t>
      </w:r>
      <w:r w:rsidRPr="00F4232D">
        <w:rPr>
          <w:color w:val="000000"/>
          <w:sz w:val="21"/>
          <w:szCs w:val="21"/>
          <w:lang w:val="en-IN"/>
        </w:rPr>
        <w:t>Nomenclature or naming is only possible when the organism is described correctly</w:t>
      </w:r>
      <w:r w:rsidRPr="00F4232D">
        <w:rPr>
          <w:color w:val="000000"/>
          <w:sz w:val="21"/>
          <w:szCs w:val="21"/>
        </w:rPr>
        <w:t>.</w:t>
      </w:r>
    </w:p>
    <w:p w14:paraId="2BB1143D" w14:textId="77777777" w:rsidR="003F6B48" w:rsidRPr="00F4232D" w:rsidRDefault="003F6B48" w:rsidP="004907D9">
      <w:pPr>
        <w:pStyle w:val="ctrl-4"/>
        <w:tabs>
          <w:tab w:val="left" w:pos="612"/>
          <w:tab w:val="left" w:pos="1125"/>
        </w:tabs>
        <w:suppressAutoHyphens/>
        <w:spacing w:before="38"/>
        <w:ind w:left="1080" w:hanging="1080"/>
        <w:jc w:val="both"/>
        <w:rPr>
          <w:color w:val="000000"/>
          <w:sz w:val="21"/>
          <w:szCs w:val="21"/>
          <w:lang w:val="en-IN"/>
        </w:rPr>
      </w:pPr>
      <w:r w:rsidRPr="00F4232D">
        <w:rPr>
          <w:color w:val="000000"/>
          <w:sz w:val="21"/>
          <w:szCs w:val="21"/>
          <w:lang w:val="en-GB"/>
        </w:rPr>
        <w:tab/>
      </w:r>
      <w:r w:rsidRPr="00F4232D">
        <w:rPr>
          <w:color w:val="000000"/>
          <w:sz w:val="21"/>
          <w:szCs w:val="21"/>
          <w:lang w:val="en-GB"/>
        </w:rPr>
        <w:tab/>
        <w:t>(A)</w:t>
      </w:r>
      <w:r w:rsidRPr="00F4232D">
        <w:rPr>
          <w:color w:val="000000"/>
          <w:sz w:val="21"/>
          <w:szCs w:val="21"/>
          <w:lang w:val="en-GB"/>
        </w:rPr>
        <w:tab/>
        <w:t xml:space="preserve">Statement I is correct, </w:t>
      </w:r>
      <w:r w:rsidRPr="00F4232D">
        <w:rPr>
          <w:color w:val="000000"/>
          <w:sz w:val="21"/>
          <w:szCs w:val="21"/>
          <w:lang w:val="en-IN"/>
        </w:rPr>
        <w:t>but statement II is incorrect.</w:t>
      </w:r>
    </w:p>
    <w:p w14:paraId="43623EC7" w14:textId="77777777" w:rsidR="003F6B48" w:rsidRPr="00F4232D" w:rsidRDefault="003F6B48" w:rsidP="004907D9">
      <w:pPr>
        <w:pStyle w:val="ctrl-4"/>
        <w:tabs>
          <w:tab w:val="clear" w:pos="547"/>
          <w:tab w:val="clear" w:pos="1080"/>
          <w:tab w:val="left" w:pos="612"/>
          <w:tab w:val="left" w:pos="1125"/>
        </w:tabs>
        <w:suppressAutoHyphens/>
        <w:spacing w:before="38"/>
        <w:ind w:left="1080" w:hanging="1080"/>
        <w:jc w:val="both"/>
        <w:rPr>
          <w:color w:val="000000"/>
          <w:sz w:val="21"/>
          <w:szCs w:val="21"/>
          <w:lang w:val="en-GB"/>
        </w:rPr>
      </w:pPr>
      <w:r w:rsidRPr="00F4232D">
        <w:rPr>
          <w:color w:val="000000"/>
          <w:sz w:val="21"/>
          <w:szCs w:val="21"/>
          <w:lang w:val="en-GB"/>
        </w:rPr>
        <w:tab/>
        <w:t>(B)</w:t>
      </w:r>
      <w:r w:rsidRPr="00F4232D">
        <w:rPr>
          <w:color w:val="000000"/>
          <w:sz w:val="21"/>
          <w:szCs w:val="21"/>
          <w:lang w:val="en-GB"/>
        </w:rPr>
        <w:tab/>
        <w:t xml:space="preserve">Statement I is incorrect, </w:t>
      </w:r>
      <w:r w:rsidRPr="00F4232D">
        <w:rPr>
          <w:color w:val="000000"/>
          <w:sz w:val="21"/>
          <w:szCs w:val="21"/>
          <w:lang w:val="en-IN"/>
        </w:rPr>
        <w:t>but statement II is correct</w:t>
      </w:r>
    </w:p>
    <w:p w14:paraId="2B0F313C" w14:textId="77777777" w:rsidR="003F6B48" w:rsidRPr="00F4232D" w:rsidRDefault="003F6B48" w:rsidP="004907D9">
      <w:pPr>
        <w:pStyle w:val="ctrl-4"/>
        <w:tabs>
          <w:tab w:val="clear" w:pos="547"/>
          <w:tab w:val="clear" w:pos="1080"/>
          <w:tab w:val="left" w:pos="612"/>
          <w:tab w:val="left" w:pos="1125"/>
        </w:tabs>
        <w:suppressAutoHyphens/>
        <w:spacing w:before="38"/>
        <w:ind w:left="612" w:hanging="612"/>
        <w:jc w:val="both"/>
        <w:rPr>
          <w:color w:val="000000"/>
          <w:sz w:val="21"/>
          <w:szCs w:val="21"/>
          <w:lang w:val="en-GB"/>
        </w:rPr>
      </w:pPr>
      <w:r w:rsidRPr="00F4232D">
        <w:rPr>
          <w:color w:val="000000"/>
          <w:sz w:val="21"/>
          <w:szCs w:val="21"/>
          <w:lang w:val="en-GB"/>
        </w:rPr>
        <w:tab/>
        <w:t>(C)</w:t>
      </w:r>
      <w:r w:rsidRPr="00F4232D">
        <w:rPr>
          <w:color w:val="000000"/>
          <w:sz w:val="21"/>
          <w:szCs w:val="21"/>
          <w:lang w:val="en-GB"/>
        </w:rPr>
        <w:tab/>
        <w:t>Both the statements are correct.</w:t>
      </w:r>
    </w:p>
    <w:p w14:paraId="00E09594" w14:textId="77777777" w:rsidR="003F6B48" w:rsidRPr="00F4232D" w:rsidRDefault="003F6B48" w:rsidP="004907D9">
      <w:pPr>
        <w:pStyle w:val="ctrl-4"/>
        <w:tabs>
          <w:tab w:val="clear" w:pos="547"/>
          <w:tab w:val="clear" w:pos="1080"/>
          <w:tab w:val="left" w:pos="612"/>
          <w:tab w:val="left" w:pos="1125"/>
        </w:tabs>
        <w:suppressAutoHyphens/>
        <w:spacing w:before="38"/>
        <w:ind w:left="612" w:hanging="612"/>
        <w:jc w:val="both"/>
        <w:rPr>
          <w:color w:val="000000"/>
          <w:sz w:val="21"/>
          <w:szCs w:val="21"/>
          <w:lang w:val="en-GB"/>
        </w:rPr>
      </w:pPr>
      <w:r w:rsidRPr="00F4232D">
        <w:rPr>
          <w:color w:val="000000"/>
          <w:sz w:val="21"/>
          <w:szCs w:val="21"/>
          <w:lang w:val="en-GB"/>
        </w:rPr>
        <w:tab/>
        <w:t>(D)</w:t>
      </w:r>
      <w:r w:rsidRPr="00F4232D">
        <w:rPr>
          <w:color w:val="000000"/>
          <w:sz w:val="21"/>
          <w:szCs w:val="21"/>
          <w:lang w:val="en-GB"/>
        </w:rPr>
        <w:tab/>
        <w:t>Both the statements are incorrect.</w:t>
      </w:r>
    </w:p>
    <w:p w14:paraId="409CDE63" w14:textId="77777777" w:rsidR="007C06ED" w:rsidRPr="00F4232D" w:rsidRDefault="007C06ED" w:rsidP="007C06ED">
      <w:pPr>
        <w:pStyle w:val="SPACE"/>
        <w:suppressAutoHyphens/>
        <w:spacing w:before="38"/>
      </w:pPr>
    </w:p>
    <w:p w14:paraId="42D70CE2" w14:textId="4CB32C4D" w:rsidR="003F6B48" w:rsidRPr="00F4232D" w:rsidRDefault="00035C58" w:rsidP="004907D9">
      <w:pPr>
        <w:tabs>
          <w:tab w:val="left" w:pos="612"/>
          <w:tab w:val="left" w:pos="1125"/>
        </w:tabs>
        <w:ind w:left="612" w:hanging="612"/>
        <w:jc w:val="both"/>
        <w:rPr>
          <w:rFonts w:cs="Times New Roman"/>
          <w:sz w:val="21"/>
          <w:szCs w:val="21"/>
          <w:lang w:val="en-IN"/>
        </w:rPr>
      </w:pPr>
      <w:r>
        <w:rPr>
          <w:rFonts w:cs="Times New Roman"/>
          <w:b/>
          <w:color w:val="EC2791"/>
          <w:sz w:val="21"/>
          <w:szCs w:val="21"/>
          <w:lang w:val="en-IN"/>
        </w:rPr>
        <w:t>59</w:t>
      </w:r>
      <w:r w:rsidR="003F6B48" w:rsidRPr="00F4232D">
        <w:rPr>
          <w:rFonts w:cs="Times New Roman"/>
          <w:b/>
          <w:color w:val="EC2791"/>
          <w:sz w:val="21"/>
          <w:szCs w:val="21"/>
          <w:lang w:val="en-IN"/>
        </w:rPr>
        <w:t>.</w:t>
      </w:r>
      <w:r w:rsidR="003F6B48" w:rsidRPr="00F4232D">
        <w:rPr>
          <w:rFonts w:cs="Times New Roman"/>
          <w:b/>
          <w:color w:val="EC2791"/>
          <w:sz w:val="21"/>
          <w:szCs w:val="21"/>
          <w:lang w:val="en-IN"/>
        </w:rPr>
        <w:tab/>
      </w:r>
      <w:r w:rsidR="003F6B48" w:rsidRPr="00F4232D">
        <w:rPr>
          <w:rFonts w:cs="Times New Roman"/>
          <w:sz w:val="21"/>
          <w:szCs w:val="21"/>
          <w:lang w:val="en-IN"/>
        </w:rPr>
        <w:t>Which of the following statements regarding biodiversity are correct?</w:t>
      </w:r>
    </w:p>
    <w:p w14:paraId="4F1603D5" w14:textId="77777777" w:rsidR="003F6B48" w:rsidRPr="00F4232D" w:rsidRDefault="003F6B48" w:rsidP="004907D9">
      <w:pPr>
        <w:tabs>
          <w:tab w:val="left" w:pos="612"/>
          <w:tab w:val="left" w:pos="1125"/>
        </w:tabs>
        <w:ind w:left="612" w:hanging="612"/>
        <w:jc w:val="both"/>
        <w:rPr>
          <w:rFonts w:cs="Times New Roman"/>
          <w:sz w:val="21"/>
          <w:szCs w:val="21"/>
          <w:lang w:val="en-IN"/>
        </w:rPr>
      </w:pPr>
      <w:r w:rsidRPr="00F4232D">
        <w:rPr>
          <w:rFonts w:cs="Times New Roman"/>
          <w:sz w:val="21"/>
          <w:szCs w:val="21"/>
          <w:lang w:val="en-IN"/>
        </w:rPr>
        <w:t>I.</w:t>
      </w:r>
      <w:r w:rsidRPr="00F4232D">
        <w:rPr>
          <w:rFonts w:cs="Times New Roman"/>
          <w:sz w:val="21"/>
          <w:szCs w:val="21"/>
          <w:lang w:val="en-IN"/>
        </w:rPr>
        <w:tab/>
        <w:t>More than 1.7 million species of living organisms have been discovered so far.</w:t>
      </w:r>
    </w:p>
    <w:p w14:paraId="1A9DDD7F" w14:textId="77777777" w:rsidR="003F6B48" w:rsidRPr="00F4232D" w:rsidRDefault="003F6B48" w:rsidP="004907D9">
      <w:pPr>
        <w:tabs>
          <w:tab w:val="left" w:pos="612"/>
          <w:tab w:val="left" w:pos="1125"/>
        </w:tabs>
        <w:ind w:left="612" w:hanging="612"/>
        <w:jc w:val="both"/>
        <w:rPr>
          <w:rFonts w:cs="Times New Roman"/>
          <w:sz w:val="21"/>
          <w:szCs w:val="21"/>
          <w:lang w:val="en-IN"/>
        </w:rPr>
      </w:pPr>
      <w:r w:rsidRPr="00F4232D">
        <w:rPr>
          <w:rFonts w:cs="Times New Roman"/>
          <w:sz w:val="21"/>
          <w:szCs w:val="21"/>
          <w:lang w:val="en-IN"/>
        </w:rPr>
        <w:t>II.</w:t>
      </w:r>
      <w:r w:rsidRPr="00F4232D">
        <w:rPr>
          <w:rFonts w:cs="Times New Roman"/>
          <w:sz w:val="21"/>
          <w:szCs w:val="21"/>
          <w:lang w:val="en-IN"/>
        </w:rPr>
        <w:tab/>
        <w:t>Classification helps in the correct identification of an organism.</w:t>
      </w:r>
    </w:p>
    <w:p w14:paraId="3546FFD1" w14:textId="77777777" w:rsidR="003F6B48" w:rsidRPr="00F4232D" w:rsidRDefault="003F6B48" w:rsidP="004907D9">
      <w:pPr>
        <w:tabs>
          <w:tab w:val="left" w:pos="612"/>
          <w:tab w:val="left" w:pos="1125"/>
        </w:tabs>
        <w:ind w:left="612" w:hanging="612"/>
        <w:jc w:val="both"/>
        <w:rPr>
          <w:rFonts w:cs="Times New Roman"/>
          <w:sz w:val="21"/>
          <w:szCs w:val="21"/>
          <w:lang w:val="en-IN"/>
        </w:rPr>
      </w:pPr>
      <w:r w:rsidRPr="00F4232D">
        <w:rPr>
          <w:rFonts w:cs="Times New Roman"/>
          <w:sz w:val="21"/>
          <w:szCs w:val="21"/>
          <w:lang w:val="en-IN"/>
        </w:rPr>
        <w:t>III.</w:t>
      </w:r>
      <w:r w:rsidRPr="00F4232D">
        <w:rPr>
          <w:rFonts w:cs="Times New Roman"/>
          <w:sz w:val="21"/>
          <w:szCs w:val="21"/>
          <w:lang w:val="en-IN"/>
        </w:rPr>
        <w:tab/>
        <w:t>The diversity of life forms does not influence ecosystem stability.</w:t>
      </w:r>
    </w:p>
    <w:p w14:paraId="7FD0D4FB" w14:textId="77777777" w:rsidR="003F6B48" w:rsidRPr="00F4232D" w:rsidRDefault="003F6B48" w:rsidP="004907D9">
      <w:pPr>
        <w:tabs>
          <w:tab w:val="left" w:pos="612"/>
          <w:tab w:val="left" w:pos="1125"/>
          <w:tab w:val="left" w:pos="2700"/>
          <w:tab w:val="left" w:pos="3267"/>
        </w:tabs>
        <w:ind w:left="612" w:hanging="612"/>
        <w:jc w:val="both"/>
        <w:rPr>
          <w:rFonts w:cs="Times New Roman"/>
          <w:sz w:val="21"/>
          <w:szCs w:val="21"/>
          <w:lang w:val="en-IN"/>
        </w:rPr>
      </w:pPr>
      <w:r w:rsidRPr="00F4232D">
        <w:rPr>
          <w:rFonts w:cs="Times New Roman"/>
          <w:sz w:val="21"/>
          <w:szCs w:val="21"/>
          <w:lang w:val="en-IN"/>
        </w:rPr>
        <w:t>IV.</w:t>
      </w:r>
      <w:r w:rsidRPr="00F4232D">
        <w:rPr>
          <w:rFonts w:cs="Times New Roman"/>
          <w:sz w:val="21"/>
          <w:szCs w:val="21"/>
          <w:lang w:val="en-IN"/>
        </w:rPr>
        <w:tab/>
        <w:t>The number of species described so far is the total number of species present on Earth.</w:t>
      </w:r>
    </w:p>
    <w:p w14:paraId="09879C25" w14:textId="77777777" w:rsidR="003F6B48" w:rsidRPr="00F4232D" w:rsidRDefault="003F6B48" w:rsidP="004907D9">
      <w:pPr>
        <w:tabs>
          <w:tab w:val="left" w:pos="612"/>
          <w:tab w:val="left" w:pos="1125"/>
          <w:tab w:val="left" w:pos="2700"/>
          <w:tab w:val="left" w:pos="3267"/>
        </w:tabs>
        <w:ind w:left="612" w:hanging="612"/>
        <w:jc w:val="both"/>
        <w:rPr>
          <w:rFonts w:cs="Times New Roman"/>
          <w:sz w:val="21"/>
          <w:szCs w:val="21"/>
          <w:lang w:val="en-IN"/>
        </w:rPr>
      </w:pPr>
      <w:r w:rsidRPr="00F4232D">
        <w:rPr>
          <w:rFonts w:cs="Times New Roman"/>
          <w:color w:val="000000"/>
          <w:sz w:val="21"/>
          <w:szCs w:val="21"/>
          <w:lang w:val="en-IN"/>
        </w:rPr>
        <w:tab/>
        <w:t>(A)</w:t>
      </w:r>
      <w:r w:rsidRPr="00F4232D">
        <w:rPr>
          <w:rFonts w:cs="Times New Roman"/>
          <w:color w:val="000000"/>
          <w:sz w:val="21"/>
          <w:szCs w:val="21"/>
          <w:lang w:val="en-IN"/>
        </w:rPr>
        <w:tab/>
      </w:r>
      <w:r w:rsidRPr="00F4232D">
        <w:rPr>
          <w:rFonts w:cs="Times New Roman"/>
          <w:sz w:val="21"/>
          <w:szCs w:val="21"/>
          <w:lang w:val="en-IN"/>
        </w:rPr>
        <w:t>I and II only</w:t>
      </w:r>
      <w:r w:rsidRPr="00F4232D">
        <w:rPr>
          <w:rFonts w:cs="Times New Roman"/>
          <w:sz w:val="21"/>
          <w:szCs w:val="21"/>
          <w:lang w:val="en-IN"/>
        </w:rPr>
        <w:tab/>
      </w:r>
      <w:r w:rsidRPr="00F4232D">
        <w:rPr>
          <w:rFonts w:cs="Times New Roman"/>
          <w:color w:val="000000"/>
          <w:sz w:val="21"/>
          <w:szCs w:val="21"/>
          <w:lang w:val="en-IN"/>
        </w:rPr>
        <w:t>(B)</w:t>
      </w:r>
      <w:r w:rsidRPr="00F4232D">
        <w:rPr>
          <w:rFonts w:cs="Times New Roman"/>
          <w:sz w:val="21"/>
          <w:szCs w:val="21"/>
          <w:lang w:val="en-IN"/>
        </w:rPr>
        <w:tab/>
        <w:t>II and III only</w:t>
      </w:r>
    </w:p>
    <w:p w14:paraId="327DEDC4" w14:textId="77777777" w:rsidR="003F6B48" w:rsidRPr="00F4232D" w:rsidRDefault="003F6B48" w:rsidP="004907D9">
      <w:pPr>
        <w:tabs>
          <w:tab w:val="left" w:pos="612"/>
          <w:tab w:val="left" w:pos="1125"/>
          <w:tab w:val="left" w:pos="2700"/>
          <w:tab w:val="left" w:pos="3267"/>
        </w:tabs>
        <w:ind w:left="612" w:hanging="612"/>
        <w:jc w:val="both"/>
        <w:rPr>
          <w:rFonts w:cs="Times New Roman"/>
          <w:sz w:val="21"/>
          <w:szCs w:val="21"/>
          <w:lang w:val="en-IN"/>
        </w:rPr>
      </w:pPr>
      <w:r w:rsidRPr="00F4232D">
        <w:rPr>
          <w:rFonts w:cs="Times New Roman"/>
          <w:sz w:val="21"/>
          <w:szCs w:val="21"/>
          <w:lang w:val="en-IN"/>
        </w:rPr>
        <w:tab/>
      </w:r>
      <w:r w:rsidRPr="00F4232D">
        <w:rPr>
          <w:rFonts w:cs="Times New Roman"/>
          <w:color w:val="000000"/>
          <w:sz w:val="21"/>
          <w:szCs w:val="21"/>
          <w:lang w:val="en-IN"/>
        </w:rPr>
        <w:t>(C)</w:t>
      </w:r>
      <w:r w:rsidRPr="00F4232D">
        <w:rPr>
          <w:rFonts w:cs="Times New Roman"/>
          <w:sz w:val="21"/>
          <w:szCs w:val="21"/>
          <w:lang w:val="en-IN"/>
        </w:rPr>
        <w:tab/>
        <w:t>III and IV only</w:t>
      </w:r>
      <w:r w:rsidRPr="00F4232D">
        <w:rPr>
          <w:rFonts w:cs="Times New Roman"/>
          <w:sz w:val="21"/>
          <w:szCs w:val="21"/>
          <w:lang w:val="en-IN"/>
        </w:rPr>
        <w:tab/>
      </w:r>
      <w:r w:rsidRPr="00F4232D">
        <w:rPr>
          <w:rFonts w:cs="Times New Roman"/>
          <w:color w:val="000000"/>
          <w:sz w:val="21"/>
          <w:szCs w:val="21"/>
          <w:lang w:val="en-IN"/>
        </w:rPr>
        <w:t>(D)</w:t>
      </w:r>
      <w:r w:rsidRPr="00F4232D">
        <w:rPr>
          <w:rFonts w:cs="Times New Roman"/>
          <w:sz w:val="21"/>
          <w:szCs w:val="21"/>
          <w:lang w:val="en-IN"/>
        </w:rPr>
        <w:tab/>
        <w:t>I and IV only</w:t>
      </w:r>
    </w:p>
    <w:p w14:paraId="24174621" w14:textId="77777777" w:rsidR="003F6B48" w:rsidRPr="00F4232D" w:rsidRDefault="003F6B48" w:rsidP="004907D9">
      <w:pPr>
        <w:pStyle w:val="SPACE"/>
        <w:suppressAutoHyphens/>
      </w:pPr>
    </w:p>
    <w:p w14:paraId="2BEA363B" w14:textId="640095F6" w:rsidR="003F6B48" w:rsidRPr="00F4232D" w:rsidRDefault="00E95AD8" w:rsidP="004907D9">
      <w:pPr>
        <w:pStyle w:val="ctrl-4"/>
        <w:tabs>
          <w:tab w:val="clear" w:pos="547"/>
          <w:tab w:val="clear" w:pos="1080"/>
          <w:tab w:val="left" w:pos="612"/>
          <w:tab w:val="left" w:pos="1125"/>
        </w:tabs>
        <w:suppressAutoHyphens/>
        <w:ind w:left="612" w:hanging="612"/>
        <w:jc w:val="both"/>
        <w:rPr>
          <w:iCs/>
          <w:color w:val="000000"/>
          <w:sz w:val="21"/>
          <w:szCs w:val="21"/>
          <w:lang w:val="en-GB"/>
        </w:rPr>
      </w:pPr>
      <w:r>
        <w:rPr>
          <w:b/>
          <w:iCs/>
          <w:color w:val="EC2791"/>
          <w:sz w:val="21"/>
          <w:szCs w:val="21"/>
          <w:lang w:val="en-GB"/>
        </w:rPr>
        <w:t>6</w:t>
      </w:r>
      <w:r w:rsidR="00035C58">
        <w:rPr>
          <w:b/>
          <w:iCs/>
          <w:color w:val="EC2791"/>
          <w:sz w:val="21"/>
          <w:szCs w:val="21"/>
          <w:lang w:val="en-GB"/>
        </w:rPr>
        <w:t>0</w:t>
      </w:r>
      <w:r w:rsidR="003F6B48" w:rsidRPr="00F4232D">
        <w:rPr>
          <w:b/>
          <w:iCs/>
          <w:color w:val="EC2791"/>
          <w:sz w:val="21"/>
          <w:szCs w:val="21"/>
          <w:lang w:val="en-GB"/>
        </w:rPr>
        <w:t>.</w:t>
      </w:r>
      <w:r w:rsidR="003F6B48" w:rsidRPr="00F4232D">
        <w:rPr>
          <w:b/>
          <w:iCs/>
          <w:color w:val="EC2791"/>
          <w:sz w:val="21"/>
          <w:szCs w:val="21"/>
          <w:lang w:val="en-GB"/>
        </w:rPr>
        <w:tab/>
      </w:r>
      <w:r w:rsidR="003F6B48" w:rsidRPr="00F4232D">
        <w:rPr>
          <w:iCs/>
          <w:color w:val="000000"/>
          <w:sz w:val="21"/>
          <w:szCs w:val="21"/>
          <w:lang w:val="en-GB"/>
        </w:rPr>
        <w:t>Read the following statements and choose the correct option.</w:t>
      </w:r>
    </w:p>
    <w:p w14:paraId="532F51E5"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iCs/>
          <w:color w:val="000000"/>
          <w:spacing w:val="-4"/>
          <w:sz w:val="21"/>
          <w:szCs w:val="21"/>
          <w:lang w:val="en-GB"/>
        </w:rPr>
      </w:pPr>
      <w:r w:rsidRPr="00F4232D">
        <w:rPr>
          <w:iCs/>
          <w:color w:val="000000"/>
          <w:sz w:val="21"/>
          <w:szCs w:val="21"/>
          <w:lang w:val="en-GB"/>
        </w:rPr>
        <w:tab/>
      </w:r>
      <w:r w:rsidRPr="00F4232D">
        <w:rPr>
          <w:b/>
          <w:iCs/>
          <w:color w:val="000000"/>
          <w:spacing w:val="-4"/>
          <w:sz w:val="21"/>
          <w:szCs w:val="21"/>
          <w:lang w:val="en-GB"/>
        </w:rPr>
        <w:t>Statement I:</w:t>
      </w:r>
      <w:r w:rsidRPr="00F4232D">
        <w:rPr>
          <w:iCs/>
          <w:color w:val="000000"/>
          <w:spacing w:val="-4"/>
          <w:sz w:val="21"/>
          <w:szCs w:val="21"/>
          <w:lang w:val="en-GB"/>
        </w:rPr>
        <w:t xml:space="preserve"> Genus includes more than one specific epithets that represent different organisms with least morphological differences.</w:t>
      </w:r>
    </w:p>
    <w:p w14:paraId="59659D93"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iCs/>
          <w:color w:val="000000"/>
          <w:sz w:val="21"/>
          <w:szCs w:val="21"/>
          <w:lang w:val="en-GB"/>
        </w:rPr>
      </w:pPr>
      <w:r w:rsidRPr="00F4232D">
        <w:rPr>
          <w:iCs/>
          <w:color w:val="000000"/>
          <w:sz w:val="21"/>
          <w:szCs w:val="21"/>
          <w:lang w:val="en-GB"/>
        </w:rPr>
        <w:tab/>
      </w:r>
      <w:r w:rsidRPr="00F4232D">
        <w:rPr>
          <w:b/>
          <w:iCs/>
          <w:color w:val="000000"/>
          <w:sz w:val="21"/>
          <w:szCs w:val="21"/>
          <w:lang w:val="en-GB"/>
        </w:rPr>
        <w:t>Statement II:</w:t>
      </w:r>
      <w:r w:rsidRPr="00F4232D">
        <w:rPr>
          <w:iCs/>
          <w:color w:val="000000"/>
          <w:sz w:val="21"/>
          <w:szCs w:val="21"/>
          <w:lang w:val="en-GB"/>
        </w:rPr>
        <w:t xml:space="preserve"> Genus </w:t>
      </w:r>
      <w:r w:rsidRPr="00F4232D">
        <w:rPr>
          <w:i/>
          <w:iCs/>
          <w:color w:val="000000"/>
          <w:sz w:val="21"/>
          <w:szCs w:val="21"/>
          <w:lang w:val="en-GB"/>
        </w:rPr>
        <w:t>Solanum</w:t>
      </w:r>
      <w:r w:rsidRPr="00F4232D">
        <w:rPr>
          <w:iCs/>
          <w:color w:val="000000"/>
          <w:sz w:val="21"/>
          <w:szCs w:val="21"/>
          <w:lang w:val="en-GB"/>
        </w:rPr>
        <w:t xml:space="preserve"> includes species like </w:t>
      </w:r>
      <w:r w:rsidRPr="00F4232D">
        <w:rPr>
          <w:i/>
          <w:iCs/>
          <w:color w:val="000000"/>
          <w:sz w:val="21"/>
          <w:szCs w:val="21"/>
          <w:lang w:val="en-GB"/>
        </w:rPr>
        <w:t>melongena</w:t>
      </w:r>
      <w:r w:rsidRPr="00F4232D">
        <w:rPr>
          <w:iCs/>
          <w:color w:val="000000"/>
          <w:sz w:val="21"/>
          <w:szCs w:val="21"/>
          <w:lang w:val="en-GB"/>
        </w:rPr>
        <w:t xml:space="preserve"> and </w:t>
      </w:r>
      <w:r w:rsidRPr="00F4232D">
        <w:rPr>
          <w:i/>
          <w:iCs/>
          <w:color w:val="000000"/>
          <w:sz w:val="21"/>
          <w:szCs w:val="21"/>
          <w:lang w:val="en-GB"/>
        </w:rPr>
        <w:t>nigrum</w:t>
      </w:r>
      <w:r w:rsidRPr="00F4232D">
        <w:rPr>
          <w:iCs/>
          <w:color w:val="000000"/>
          <w:sz w:val="21"/>
          <w:szCs w:val="21"/>
          <w:lang w:val="en-GB"/>
        </w:rPr>
        <w:t>.</w:t>
      </w:r>
    </w:p>
    <w:p w14:paraId="2A5AF302" w14:textId="77777777" w:rsidR="003F6B48" w:rsidRPr="00F4232D" w:rsidRDefault="003F6B48" w:rsidP="004907D9">
      <w:pPr>
        <w:pStyle w:val="ctrl-4"/>
        <w:tabs>
          <w:tab w:val="left" w:pos="612"/>
          <w:tab w:val="left" w:pos="1125"/>
        </w:tabs>
        <w:suppressAutoHyphens/>
        <w:ind w:left="1125" w:hanging="1125"/>
        <w:jc w:val="both"/>
        <w:rPr>
          <w:color w:val="000000"/>
          <w:sz w:val="21"/>
          <w:szCs w:val="21"/>
          <w:lang w:val="en-IN"/>
        </w:rPr>
      </w:pPr>
      <w:r w:rsidRPr="00F4232D">
        <w:rPr>
          <w:color w:val="000000"/>
          <w:sz w:val="21"/>
          <w:szCs w:val="21"/>
        </w:rPr>
        <w:tab/>
      </w:r>
      <w:r w:rsidRPr="00F4232D">
        <w:rPr>
          <w:color w:val="000000"/>
          <w:sz w:val="21"/>
          <w:szCs w:val="21"/>
        </w:rPr>
        <w:tab/>
        <w:t>(A)</w:t>
      </w:r>
      <w:r w:rsidRPr="00F4232D">
        <w:rPr>
          <w:color w:val="000000"/>
          <w:sz w:val="21"/>
          <w:szCs w:val="21"/>
        </w:rPr>
        <w:tab/>
      </w:r>
      <w:r w:rsidRPr="00F4232D">
        <w:rPr>
          <w:color w:val="000000"/>
          <w:sz w:val="21"/>
          <w:szCs w:val="21"/>
        </w:rPr>
        <w:tab/>
      </w:r>
      <w:r w:rsidRPr="00F4232D">
        <w:rPr>
          <w:color w:val="000000"/>
          <w:sz w:val="21"/>
          <w:szCs w:val="21"/>
          <w:lang w:val="en-GB"/>
        </w:rPr>
        <w:t xml:space="preserve">Statement I is correct, </w:t>
      </w:r>
      <w:r w:rsidRPr="00F4232D">
        <w:rPr>
          <w:color w:val="000000"/>
          <w:sz w:val="21"/>
          <w:szCs w:val="21"/>
          <w:lang w:val="en-IN"/>
        </w:rPr>
        <w:t>but statement II is incorrect.</w:t>
      </w:r>
    </w:p>
    <w:p w14:paraId="7E296F10" w14:textId="77777777" w:rsidR="003F6B48" w:rsidRPr="00F4232D" w:rsidRDefault="003F6B48" w:rsidP="004907D9">
      <w:pPr>
        <w:pStyle w:val="ctrl-4"/>
        <w:tabs>
          <w:tab w:val="clear" w:pos="547"/>
          <w:tab w:val="clear" w:pos="1080"/>
          <w:tab w:val="left" w:pos="612"/>
          <w:tab w:val="left" w:pos="1125"/>
        </w:tabs>
        <w:suppressAutoHyphens/>
        <w:ind w:left="1125" w:hanging="1125"/>
        <w:jc w:val="both"/>
        <w:rPr>
          <w:color w:val="000000"/>
          <w:sz w:val="21"/>
          <w:szCs w:val="21"/>
          <w:lang w:val="en-GB"/>
        </w:rPr>
      </w:pPr>
      <w:r w:rsidRPr="00F4232D">
        <w:rPr>
          <w:color w:val="000000"/>
          <w:sz w:val="21"/>
          <w:szCs w:val="21"/>
        </w:rPr>
        <w:tab/>
        <w:t>(B)</w:t>
      </w:r>
      <w:r w:rsidRPr="00F4232D">
        <w:rPr>
          <w:color w:val="000000"/>
          <w:sz w:val="21"/>
          <w:szCs w:val="21"/>
        </w:rPr>
        <w:tab/>
      </w:r>
      <w:r w:rsidRPr="00F4232D">
        <w:rPr>
          <w:color w:val="000000"/>
          <w:sz w:val="21"/>
          <w:szCs w:val="21"/>
          <w:lang w:val="en-GB"/>
        </w:rPr>
        <w:t xml:space="preserve">Statement I is incorrect, </w:t>
      </w:r>
      <w:r w:rsidRPr="00F4232D">
        <w:rPr>
          <w:color w:val="000000"/>
          <w:sz w:val="21"/>
          <w:szCs w:val="21"/>
          <w:lang w:val="en-IN"/>
        </w:rPr>
        <w:t>but statement II is correct</w:t>
      </w:r>
      <w:r w:rsidRPr="00F4232D">
        <w:rPr>
          <w:color w:val="000000"/>
          <w:sz w:val="21"/>
          <w:szCs w:val="21"/>
        </w:rPr>
        <w:t>.</w:t>
      </w:r>
    </w:p>
    <w:p w14:paraId="1696A2C4"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rPr>
      </w:pPr>
      <w:r w:rsidRPr="00F4232D">
        <w:rPr>
          <w:color w:val="000000"/>
          <w:sz w:val="21"/>
          <w:szCs w:val="21"/>
        </w:rPr>
        <w:lastRenderedPageBreak/>
        <w:tab/>
        <w:t>(C)</w:t>
      </w:r>
      <w:r w:rsidRPr="00F4232D">
        <w:rPr>
          <w:color w:val="000000"/>
          <w:sz w:val="21"/>
          <w:szCs w:val="21"/>
        </w:rPr>
        <w:tab/>
        <w:t>Both Statements I and II are correct.</w:t>
      </w:r>
    </w:p>
    <w:p w14:paraId="2BEEE6B0"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rPr>
      </w:pPr>
      <w:r w:rsidRPr="00F4232D">
        <w:rPr>
          <w:color w:val="000000"/>
          <w:sz w:val="21"/>
          <w:szCs w:val="21"/>
        </w:rPr>
        <w:tab/>
        <w:t>(D)</w:t>
      </w:r>
      <w:r w:rsidRPr="00F4232D">
        <w:rPr>
          <w:color w:val="000000"/>
          <w:sz w:val="21"/>
          <w:szCs w:val="21"/>
        </w:rPr>
        <w:tab/>
        <w:t>Both Statements I and II are incorrect.</w:t>
      </w:r>
    </w:p>
    <w:p w14:paraId="0714AB3C" w14:textId="77777777" w:rsidR="003F6B48" w:rsidRPr="00F4232D" w:rsidRDefault="003F6B48" w:rsidP="004907D9">
      <w:pPr>
        <w:pStyle w:val="SPACE"/>
        <w:suppressAutoHyphens/>
      </w:pPr>
    </w:p>
    <w:p w14:paraId="3EF9C03D" w14:textId="7AF7F898" w:rsidR="003F6B48" w:rsidRPr="00F4232D" w:rsidRDefault="00E95AD8" w:rsidP="004907D9">
      <w:pPr>
        <w:pStyle w:val="ctrl-4"/>
        <w:tabs>
          <w:tab w:val="clear" w:pos="547"/>
          <w:tab w:val="clear" w:pos="1080"/>
          <w:tab w:val="left" w:pos="612"/>
          <w:tab w:val="left" w:pos="1125"/>
        </w:tabs>
        <w:suppressAutoHyphens/>
        <w:ind w:left="612" w:hanging="612"/>
        <w:jc w:val="both"/>
        <w:rPr>
          <w:color w:val="000000"/>
          <w:sz w:val="21"/>
          <w:szCs w:val="21"/>
        </w:rPr>
      </w:pPr>
      <w:r>
        <w:rPr>
          <w:b/>
          <w:color w:val="EC2791"/>
          <w:sz w:val="21"/>
          <w:szCs w:val="21"/>
        </w:rPr>
        <w:t>6</w:t>
      </w:r>
      <w:r w:rsidR="00035C58">
        <w:rPr>
          <w:b/>
          <w:color w:val="EC2791"/>
          <w:sz w:val="21"/>
          <w:szCs w:val="21"/>
        </w:rPr>
        <w:t>1</w:t>
      </w:r>
      <w:r w:rsidR="003F6B48" w:rsidRPr="00F4232D">
        <w:rPr>
          <w:b/>
          <w:color w:val="EC2791"/>
          <w:sz w:val="21"/>
          <w:szCs w:val="21"/>
        </w:rPr>
        <w:t>.</w:t>
      </w:r>
      <w:r w:rsidR="003F6B48" w:rsidRPr="00F4232D">
        <w:rPr>
          <w:b/>
          <w:color w:val="EC2791"/>
          <w:sz w:val="21"/>
          <w:szCs w:val="21"/>
        </w:rPr>
        <w:tab/>
      </w:r>
      <w:r w:rsidR="003F6B48" w:rsidRPr="00F4232D">
        <w:rPr>
          <w:color w:val="000000"/>
          <w:sz w:val="21"/>
          <w:szCs w:val="21"/>
        </w:rPr>
        <w:t>Identify the correct statements from the following and select the correct option.</w:t>
      </w:r>
    </w:p>
    <w:p w14:paraId="0E50BAC8"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I.</w:t>
      </w:r>
      <w:r w:rsidRPr="00F4232D">
        <w:rPr>
          <w:color w:val="000000"/>
          <w:sz w:val="21"/>
          <w:szCs w:val="21"/>
          <w:lang w:val="en-IN"/>
        </w:rPr>
        <w:tab/>
        <w:t>A taxon is a unit of classification.</w:t>
      </w:r>
    </w:p>
    <w:p w14:paraId="4A1A3D3C"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II.</w:t>
      </w:r>
      <w:r w:rsidRPr="00F4232D">
        <w:rPr>
          <w:color w:val="000000"/>
          <w:sz w:val="21"/>
          <w:szCs w:val="21"/>
          <w:lang w:val="en-IN"/>
        </w:rPr>
        <w:tab/>
        <w:t>Taxonomic hierarchy consists of multiple taxonomic categories.</w:t>
      </w:r>
    </w:p>
    <w:p w14:paraId="6BABF193"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III.</w:t>
      </w:r>
      <w:r w:rsidRPr="00F4232D">
        <w:rPr>
          <w:color w:val="000000"/>
          <w:sz w:val="21"/>
          <w:szCs w:val="21"/>
          <w:lang w:val="en-IN"/>
        </w:rPr>
        <w:tab/>
        <w:t>In animals, the lowest taxonomic rank is order.</w:t>
      </w:r>
    </w:p>
    <w:p w14:paraId="3E5F78E2"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IV.</w:t>
      </w:r>
      <w:r w:rsidRPr="00F4232D">
        <w:rPr>
          <w:color w:val="000000"/>
          <w:sz w:val="21"/>
          <w:szCs w:val="21"/>
          <w:lang w:val="en-IN"/>
        </w:rPr>
        <w:tab/>
        <w:t>The Kingdom is the highest rank in the taxonomic hierarchy.</w:t>
      </w:r>
    </w:p>
    <w:p w14:paraId="6FAD3FE7"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t>I, II, and IV</w:t>
      </w:r>
      <w:r w:rsidRPr="00F4232D">
        <w:rPr>
          <w:color w:val="000000"/>
          <w:sz w:val="21"/>
          <w:szCs w:val="21"/>
          <w:lang w:val="en-IN"/>
        </w:rPr>
        <w:tab/>
        <w:t>(B)</w:t>
      </w:r>
      <w:r w:rsidRPr="00F4232D">
        <w:rPr>
          <w:color w:val="000000"/>
          <w:sz w:val="21"/>
          <w:szCs w:val="21"/>
          <w:lang w:val="en-IN"/>
        </w:rPr>
        <w:tab/>
        <w:t>II and III only</w:t>
      </w:r>
    </w:p>
    <w:p w14:paraId="64797DE5"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ab/>
        <w:t>(C)</w:t>
      </w:r>
      <w:r w:rsidRPr="00F4232D">
        <w:rPr>
          <w:color w:val="000000"/>
          <w:sz w:val="21"/>
          <w:szCs w:val="21"/>
          <w:lang w:val="en-IN"/>
        </w:rPr>
        <w:tab/>
        <w:t>I and III only</w:t>
      </w:r>
      <w:r w:rsidRPr="00F4232D">
        <w:rPr>
          <w:color w:val="000000"/>
          <w:sz w:val="21"/>
          <w:szCs w:val="21"/>
          <w:lang w:val="en-IN"/>
        </w:rPr>
        <w:tab/>
        <w:t>(D)</w:t>
      </w:r>
      <w:r w:rsidRPr="00F4232D">
        <w:rPr>
          <w:color w:val="000000"/>
          <w:sz w:val="21"/>
          <w:szCs w:val="21"/>
          <w:lang w:val="en-IN"/>
        </w:rPr>
        <w:tab/>
        <w:t>I, II, III, and IV</w:t>
      </w:r>
    </w:p>
    <w:p w14:paraId="23DFB97F" w14:textId="77777777" w:rsidR="003F6B48" w:rsidRPr="00F4232D" w:rsidRDefault="003F6B48" w:rsidP="004907D9">
      <w:pPr>
        <w:pStyle w:val="SPACE"/>
        <w:suppressAutoHyphens/>
      </w:pPr>
    </w:p>
    <w:p w14:paraId="58DC07EA" w14:textId="6DC0805C" w:rsidR="003F6B48" w:rsidRPr="00F4232D" w:rsidRDefault="00E95AD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Pr>
          <w:b/>
          <w:color w:val="EC2791"/>
          <w:sz w:val="21"/>
          <w:szCs w:val="21"/>
          <w:lang w:val="en-IN"/>
        </w:rPr>
        <w:t>6</w:t>
      </w:r>
      <w:r w:rsidR="00035C58">
        <w:rPr>
          <w:b/>
          <w:color w:val="EC2791"/>
          <w:sz w:val="21"/>
          <w:szCs w:val="21"/>
          <w:lang w:val="en-IN"/>
        </w:rPr>
        <w:t>2</w:t>
      </w:r>
      <w:r w:rsidR="003F6B48" w:rsidRPr="00F4232D">
        <w:rPr>
          <w:b/>
          <w:color w:val="EC2791"/>
          <w:sz w:val="21"/>
          <w:szCs w:val="21"/>
          <w:lang w:val="en-IN"/>
        </w:rPr>
        <w:t>.</w:t>
      </w:r>
      <w:r w:rsidR="003F6B48" w:rsidRPr="00F4232D">
        <w:rPr>
          <w:b/>
          <w:color w:val="EC2791"/>
          <w:sz w:val="21"/>
          <w:szCs w:val="21"/>
          <w:lang w:val="en-IN"/>
        </w:rPr>
        <w:tab/>
      </w:r>
      <w:r w:rsidR="003F6B48" w:rsidRPr="00F4232D">
        <w:rPr>
          <w:b/>
          <w:bCs/>
          <w:color w:val="000000"/>
          <w:sz w:val="21"/>
          <w:szCs w:val="21"/>
          <w:lang w:val="en-IN"/>
        </w:rPr>
        <w:t>Statement I:</w:t>
      </w:r>
      <w:r w:rsidR="003F6B48" w:rsidRPr="00F4232D">
        <w:rPr>
          <w:color w:val="000000"/>
          <w:sz w:val="21"/>
          <w:szCs w:val="21"/>
          <w:lang w:val="en-IN"/>
        </w:rPr>
        <w:t xml:space="preserve"> Organisms classified under the same order must belong to the same family.</w:t>
      </w:r>
    </w:p>
    <w:p w14:paraId="0C28807D"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ab/>
      </w:r>
      <w:r w:rsidRPr="00F4232D">
        <w:rPr>
          <w:b/>
          <w:bCs/>
          <w:color w:val="000000"/>
          <w:sz w:val="21"/>
          <w:szCs w:val="21"/>
          <w:lang w:val="en-IN"/>
        </w:rPr>
        <w:t>Statement II:</w:t>
      </w:r>
      <w:r w:rsidRPr="00F4232D">
        <w:rPr>
          <w:color w:val="000000"/>
          <w:sz w:val="21"/>
          <w:szCs w:val="21"/>
          <w:lang w:val="en-IN"/>
        </w:rPr>
        <w:t xml:space="preserve"> Organisms classified under the same genus must belong to the same family.</w:t>
      </w:r>
    </w:p>
    <w:p w14:paraId="08D60525"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t>Both statements I and II are true.</w:t>
      </w:r>
    </w:p>
    <w:p w14:paraId="159005BB" w14:textId="77777777" w:rsidR="003F6B48" w:rsidRPr="00F4232D" w:rsidRDefault="003F6B48" w:rsidP="004907D9">
      <w:pPr>
        <w:pStyle w:val="ctrl-4"/>
        <w:tabs>
          <w:tab w:val="clear" w:pos="547"/>
          <w:tab w:val="clear" w:pos="1080"/>
          <w:tab w:val="left" w:pos="612"/>
          <w:tab w:val="left" w:pos="1125"/>
        </w:tabs>
        <w:suppressAutoHyphens/>
        <w:ind w:left="1125" w:hanging="1125"/>
        <w:jc w:val="both"/>
        <w:rPr>
          <w:color w:val="000000"/>
          <w:spacing w:val="-4"/>
          <w:sz w:val="21"/>
          <w:szCs w:val="21"/>
          <w:lang w:val="en-IN"/>
        </w:rPr>
      </w:pPr>
      <w:r w:rsidRPr="00F4232D">
        <w:rPr>
          <w:color w:val="000000"/>
          <w:sz w:val="21"/>
          <w:szCs w:val="21"/>
          <w:lang w:val="en-IN"/>
        </w:rPr>
        <w:tab/>
        <w:t>(B)</w:t>
      </w:r>
      <w:r w:rsidRPr="00F4232D">
        <w:rPr>
          <w:color w:val="000000"/>
          <w:sz w:val="21"/>
          <w:szCs w:val="21"/>
          <w:lang w:val="en-IN"/>
        </w:rPr>
        <w:tab/>
      </w:r>
      <w:r w:rsidRPr="00F4232D">
        <w:rPr>
          <w:color w:val="000000"/>
          <w:spacing w:val="-4"/>
          <w:sz w:val="21"/>
          <w:szCs w:val="21"/>
          <w:lang w:val="en-IN"/>
        </w:rPr>
        <w:t>Statement I is true, but Statement II is false.</w:t>
      </w:r>
    </w:p>
    <w:p w14:paraId="51388DA1" w14:textId="77777777" w:rsidR="003F6B48" w:rsidRPr="00F4232D" w:rsidRDefault="003F6B48" w:rsidP="004907D9">
      <w:pPr>
        <w:pStyle w:val="ctrl-4"/>
        <w:tabs>
          <w:tab w:val="clear" w:pos="547"/>
          <w:tab w:val="clear" w:pos="1080"/>
          <w:tab w:val="left" w:pos="612"/>
          <w:tab w:val="left" w:pos="1125"/>
        </w:tabs>
        <w:suppressAutoHyphens/>
        <w:ind w:left="1125" w:hanging="1125"/>
        <w:jc w:val="both"/>
        <w:rPr>
          <w:color w:val="000000"/>
          <w:spacing w:val="-4"/>
          <w:sz w:val="21"/>
          <w:szCs w:val="21"/>
          <w:lang w:val="en-IN"/>
        </w:rPr>
      </w:pPr>
      <w:r w:rsidRPr="00F4232D">
        <w:rPr>
          <w:color w:val="000000"/>
          <w:spacing w:val="-4"/>
          <w:sz w:val="21"/>
          <w:szCs w:val="21"/>
          <w:lang w:val="en-IN"/>
        </w:rPr>
        <w:tab/>
        <w:t>(C)</w:t>
      </w:r>
      <w:r w:rsidRPr="00F4232D">
        <w:rPr>
          <w:color w:val="000000"/>
          <w:spacing w:val="-4"/>
          <w:sz w:val="21"/>
          <w:szCs w:val="21"/>
          <w:lang w:val="en-IN"/>
        </w:rPr>
        <w:tab/>
        <w:t>Statement I is false, but Statement II is true.</w:t>
      </w:r>
    </w:p>
    <w:p w14:paraId="019E4A42"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color w:val="000000"/>
          <w:sz w:val="21"/>
          <w:szCs w:val="21"/>
          <w:lang w:val="en-IN"/>
        </w:rPr>
        <w:tab/>
        <w:t>(D)</w:t>
      </w:r>
      <w:r w:rsidRPr="00F4232D">
        <w:rPr>
          <w:color w:val="000000"/>
          <w:sz w:val="21"/>
          <w:szCs w:val="21"/>
          <w:lang w:val="en-IN"/>
        </w:rPr>
        <w:tab/>
        <w:t>Both statements I and II are false.</w:t>
      </w:r>
    </w:p>
    <w:p w14:paraId="3093879D" w14:textId="77777777" w:rsidR="003F6B48" w:rsidRPr="00F4232D" w:rsidRDefault="003F6B48" w:rsidP="004907D9">
      <w:pPr>
        <w:pStyle w:val="SPACE"/>
        <w:suppressAutoHyphens/>
      </w:pPr>
    </w:p>
    <w:p w14:paraId="26C6705F" w14:textId="3389286E" w:rsidR="003F6B48" w:rsidRPr="00F4232D" w:rsidRDefault="003F6B48" w:rsidP="004907D9">
      <w:pPr>
        <w:pStyle w:val="ctrl-4"/>
        <w:tabs>
          <w:tab w:val="clear" w:pos="547"/>
          <w:tab w:val="clear" w:pos="1080"/>
          <w:tab w:val="left" w:pos="612"/>
          <w:tab w:val="left" w:pos="1125"/>
        </w:tabs>
        <w:suppressAutoHyphens/>
        <w:ind w:left="612" w:hanging="612"/>
        <w:jc w:val="both"/>
        <w:rPr>
          <w:iCs/>
          <w:color w:val="000000"/>
          <w:sz w:val="21"/>
          <w:szCs w:val="21"/>
          <w:lang w:val="en-IN"/>
        </w:rPr>
      </w:pPr>
      <w:r w:rsidRPr="00F4232D">
        <w:rPr>
          <w:b/>
          <w:iCs/>
          <w:color w:val="EC2791"/>
          <w:sz w:val="21"/>
          <w:szCs w:val="21"/>
          <w:lang w:val="en-GB"/>
        </w:rPr>
        <w:t>6</w:t>
      </w:r>
      <w:r w:rsidR="00035C58">
        <w:rPr>
          <w:b/>
          <w:iCs/>
          <w:color w:val="EC2791"/>
          <w:sz w:val="21"/>
          <w:szCs w:val="21"/>
          <w:lang w:val="en-GB"/>
        </w:rPr>
        <w:t>3</w:t>
      </w:r>
      <w:r w:rsidRPr="00F4232D">
        <w:rPr>
          <w:b/>
          <w:iCs/>
          <w:color w:val="EC2791"/>
          <w:sz w:val="21"/>
          <w:szCs w:val="21"/>
          <w:lang w:val="en-GB"/>
        </w:rPr>
        <w:t>.</w:t>
      </w:r>
      <w:r w:rsidRPr="00F4232D">
        <w:rPr>
          <w:b/>
          <w:iCs/>
          <w:color w:val="EC2791"/>
          <w:sz w:val="21"/>
          <w:szCs w:val="21"/>
          <w:lang w:val="en-GB"/>
        </w:rPr>
        <w:tab/>
      </w:r>
      <w:r w:rsidRPr="00F4232D">
        <w:rPr>
          <w:iCs/>
          <w:color w:val="000000"/>
          <w:sz w:val="21"/>
          <w:szCs w:val="21"/>
          <w:lang w:val="en-IN"/>
        </w:rPr>
        <w:t>Which of the following statements are true?</w:t>
      </w:r>
    </w:p>
    <w:p w14:paraId="25D1C5CA"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iCs/>
          <w:color w:val="000000"/>
          <w:sz w:val="21"/>
          <w:szCs w:val="21"/>
          <w:lang w:val="en-GB"/>
        </w:rPr>
      </w:pPr>
      <w:r w:rsidRPr="00F4232D">
        <w:rPr>
          <w:iCs/>
          <w:color w:val="000000"/>
          <w:sz w:val="21"/>
          <w:szCs w:val="21"/>
          <w:lang w:val="en-GB"/>
        </w:rPr>
        <w:t>i.</w:t>
      </w:r>
      <w:r w:rsidRPr="00F4232D">
        <w:rPr>
          <w:iCs/>
          <w:color w:val="000000"/>
          <w:sz w:val="21"/>
          <w:szCs w:val="21"/>
          <w:lang w:val="en-GB"/>
        </w:rPr>
        <w:tab/>
        <w:t>Growth cannot be taken as a defining property of living organisms.</w:t>
      </w:r>
    </w:p>
    <w:p w14:paraId="7B9DAD55" w14:textId="77777777" w:rsidR="003F6B48" w:rsidRPr="00F4232D" w:rsidRDefault="003F6B48" w:rsidP="004907D9">
      <w:pPr>
        <w:pStyle w:val="ctrl-4"/>
        <w:widowControl w:val="0"/>
        <w:tabs>
          <w:tab w:val="clear" w:pos="547"/>
          <w:tab w:val="clear" w:pos="1080"/>
          <w:tab w:val="left" w:pos="612"/>
          <w:tab w:val="left" w:pos="1125"/>
        </w:tabs>
        <w:suppressAutoHyphens/>
        <w:ind w:left="612" w:hanging="612"/>
        <w:jc w:val="both"/>
        <w:rPr>
          <w:iCs/>
          <w:color w:val="000000"/>
          <w:sz w:val="21"/>
          <w:szCs w:val="21"/>
          <w:lang w:val="en-GB"/>
        </w:rPr>
      </w:pPr>
      <w:r w:rsidRPr="00F4232D">
        <w:rPr>
          <w:iCs/>
          <w:color w:val="000000"/>
          <w:sz w:val="21"/>
          <w:szCs w:val="21"/>
          <w:lang w:val="en-GB"/>
        </w:rPr>
        <w:t>ii.</w:t>
      </w:r>
      <w:r w:rsidRPr="00F4232D">
        <w:rPr>
          <w:iCs/>
          <w:color w:val="000000"/>
          <w:sz w:val="21"/>
          <w:szCs w:val="21"/>
          <w:lang w:val="en-GB"/>
        </w:rPr>
        <w:tab/>
      </w:r>
      <w:r w:rsidRPr="00F4232D">
        <w:rPr>
          <w:i/>
          <w:iCs/>
          <w:color w:val="000000"/>
          <w:spacing w:val="-4"/>
          <w:sz w:val="21"/>
          <w:szCs w:val="21"/>
          <w:lang w:val="en-GB"/>
        </w:rPr>
        <w:t>Panthera Pardus</w:t>
      </w:r>
      <w:r w:rsidRPr="00F4232D">
        <w:rPr>
          <w:iCs/>
          <w:color w:val="000000"/>
          <w:spacing w:val="-4"/>
          <w:sz w:val="21"/>
          <w:szCs w:val="21"/>
          <w:lang w:val="en-GB"/>
        </w:rPr>
        <w:t xml:space="preserve"> is a scientific name of Leopard in which </w:t>
      </w:r>
      <w:r w:rsidRPr="00F4232D">
        <w:rPr>
          <w:i/>
          <w:iCs/>
          <w:color w:val="000000"/>
          <w:spacing w:val="-4"/>
          <w:sz w:val="21"/>
          <w:szCs w:val="21"/>
          <w:lang w:val="en-GB"/>
        </w:rPr>
        <w:t>Panthera</w:t>
      </w:r>
      <w:r w:rsidRPr="00F4232D">
        <w:rPr>
          <w:iCs/>
          <w:color w:val="000000"/>
          <w:spacing w:val="-4"/>
          <w:sz w:val="21"/>
          <w:szCs w:val="21"/>
          <w:lang w:val="en-GB"/>
        </w:rPr>
        <w:t xml:space="preserve"> is printed incorrectly.</w:t>
      </w:r>
    </w:p>
    <w:p w14:paraId="6B0FA15B" w14:textId="77777777" w:rsidR="003F6B48" w:rsidRPr="00F4232D" w:rsidRDefault="003F6B48" w:rsidP="004907D9">
      <w:pPr>
        <w:pStyle w:val="ctrl-4"/>
        <w:widowControl w:val="0"/>
        <w:tabs>
          <w:tab w:val="clear" w:pos="547"/>
          <w:tab w:val="clear" w:pos="1080"/>
          <w:tab w:val="left" w:pos="612"/>
          <w:tab w:val="left" w:pos="1125"/>
        </w:tabs>
        <w:suppressAutoHyphens/>
        <w:ind w:left="612" w:hanging="612"/>
        <w:jc w:val="both"/>
        <w:rPr>
          <w:iCs/>
          <w:color w:val="000000"/>
          <w:sz w:val="21"/>
          <w:szCs w:val="21"/>
          <w:lang w:val="en-GB"/>
        </w:rPr>
      </w:pPr>
      <w:r w:rsidRPr="00F4232D">
        <w:rPr>
          <w:iCs/>
          <w:color w:val="000000"/>
          <w:sz w:val="21"/>
          <w:szCs w:val="21"/>
          <w:lang w:val="en-GB"/>
        </w:rPr>
        <w:t>iii.</w:t>
      </w:r>
      <w:r w:rsidRPr="00F4232D">
        <w:rPr>
          <w:iCs/>
          <w:color w:val="000000"/>
          <w:sz w:val="21"/>
          <w:szCs w:val="21"/>
          <w:lang w:val="en-GB"/>
        </w:rPr>
        <w:tab/>
        <w:t>In binomial nomenclature, biological names are derived from Latin irrespective of their origin.</w:t>
      </w:r>
    </w:p>
    <w:p w14:paraId="51AE11E0" w14:textId="77777777" w:rsidR="003F6B48" w:rsidRPr="00F4232D" w:rsidRDefault="003F6B48" w:rsidP="004907D9">
      <w:pPr>
        <w:pStyle w:val="ctrl-4"/>
        <w:widowControl w:val="0"/>
        <w:tabs>
          <w:tab w:val="clear" w:pos="547"/>
          <w:tab w:val="clear" w:pos="1080"/>
          <w:tab w:val="left" w:pos="612"/>
          <w:tab w:val="left" w:pos="1125"/>
        </w:tabs>
        <w:suppressAutoHyphens/>
        <w:ind w:left="612" w:hanging="612"/>
        <w:jc w:val="both"/>
        <w:rPr>
          <w:iCs/>
          <w:color w:val="000000"/>
          <w:sz w:val="21"/>
          <w:szCs w:val="21"/>
          <w:lang w:val="en-GB"/>
        </w:rPr>
      </w:pPr>
      <w:r w:rsidRPr="00F4232D">
        <w:rPr>
          <w:iCs/>
          <w:color w:val="000000"/>
          <w:sz w:val="21"/>
          <w:szCs w:val="21"/>
          <w:lang w:val="en-GB"/>
        </w:rPr>
        <w:t>iv.</w:t>
      </w:r>
      <w:r w:rsidRPr="00F4232D">
        <w:rPr>
          <w:iCs/>
          <w:color w:val="000000"/>
          <w:sz w:val="21"/>
          <w:szCs w:val="21"/>
          <w:lang w:val="en-GB"/>
        </w:rPr>
        <w:tab/>
        <w:t>In plants, orders with few similar characters are assigned to Division.</w:t>
      </w:r>
    </w:p>
    <w:p w14:paraId="1DF094EB" w14:textId="7F13C01E" w:rsidR="003F6B48" w:rsidRPr="00F4232D" w:rsidRDefault="003F6B48" w:rsidP="004907D9">
      <w:pPr>
        <w:pStyle w:val="ctrl-4"/>
        <w:tabs>
          <w:tab w:val="clear" w:pos="547"/>
          <w:tab w:val="clear" w:pos="1080"/>
          <w:tab w:val="left" w:pos="612"/>
          <w:tab w:val="left" w:pos="1125"/>
        </w:tabs>
        <w:suppressAutoHyphens/>
        <w:ind w:left="612" w:hanging="612"/>
        <w:jc w:val="both"/>
        <w:rPr>
          <w:iCs/>
          <w:color w:val="000000"/>
          <w:sz w:val="21"/>
          <w:szCs w:val="21"/>
          <w:lang w:val="en-GB"/>
        </w:rPr>
      </w:pPr>
      <w:r w:rsidRPr="00F4232D">
        <w:rPr>
          <w:iCs/>
          <w:color w:val="000000"/>
          <w:sz w:val="21"/>
          <w:szCs w:val="21"/>
          <w:lang w:val="en-GB"/>
        </w:rPr>
        <w:tab/>
        <w:t>(A)</w:t>
      </w:r>
      <w:r w:rsidRPr="00F4232D">
        <w:rPr>
          <w:iCs/>
          <w:color w:val="000000"/>
          <w:sz w:val="21"/>
          <w:szCs w:val="21"/>
          <w:lang w:val="en-GB"/>
        </w:rPr>
        <w:tab/>
        <w:t>All are true</w:t>
      </w:r>
    </w:p>
    <w:p w14:paraId="318DCD58" w14:textId="233A2932" w:rsidR="003F6B48" w:rsidRPr="00F4232D" w:rsidRDefault="003F6B48" w:rsidP="004907D9">
      <w:pPr>
        <w:pStyle w:val="ctrl-4"/>
        <w:tabs>
          <w:tab w:val="clear" w:pos="547"/>
          <w:tab w:val="clear" w:pos="1080"/>
          <w:tab w:val="left" w:pos="612"/>
          <w:tab w:val="left" w:pos="1125"/>
        </w:tabs>
        <w:suppressAutoHyphens/>
        <w:ind w:left="612" w:hanging="612"/>
        <w:jc w:val="both"/>
        <w:rPr>
          <w:iCs/>
          <w:color w:val="000000"/>
          <w:sz w:val="21"/>
          <w:szCs w:val="21"/>
          <w:lang w:val="en-GB"/>
        </w:rPr>
      </w:pPr>
      <w:r w:rsidRPr="00F4232D">
        <w:rPr>
          <w:iCs/>
          <w:color w:val="000000"/>
          <w:sz w:val="21"/>
          <w:szCs w:val="21"/>
          <w:lang w:val="en-GB"/>
        </w:rPr>
        <w:tab/>
        <w:t>(B)</w:t>
      </w:r>
      <w:r w:rsidRPr="00F4232D">
        <w:rPr>
          <w:iCs/>
          <w:color w:val="000000"/>
          <w:sz w:val="21"/>
          <w:szCs w:val="21"/>
          <w:lang w:val="en-GB"/>
        </w:rPr>
        <w:tab/>
        <w:t>Only (i) and (iii) are true</w:t>
      </w:r>
    </w:p>
    <w:p w14:paraId="280B77DF"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iCs/>
          <w:color w:val="000000"/>
          <w:sz w:val="21"/>
          <w:szCs w:val="21"/>
          <w:lang w:val="en-GB"/>
        </w:rPr>
      </w:pPr>
      <w:r w:rsidRPr="00F4232D">
        <w:rPr>
          <w:iCs/>
          <w:color w:val="000000"/>
          <w:sz w:val="21"/>
          <w:szCs w:val="21"/>
          <w:lang w:val="en-GB"/>
        </w:rPr>
        <w:tab/>
        <w:t>(C)</w:t>
      </w:r>
      <w:r w:rsidRPr="00F4232D">
        <w:rPr>
          <w:iCs/>
          <w:color w:val="000000"/>
          <w:sz w:val="21"/>
          <w:szCs w:val="21"/>
          <w:lang w:val="en-GB"/>
        </w:rPr>
        <w:tab/>
        <w:t>Only (i) and (iv) are true</w:t>
      </w:r>
    </w:p>
    <w:p w14:paraId="5B0263C0" w14:textId="77777777" w:rsidR="003F6B48" w:rsidRPr="00F4232D" w:rsidRDefault="003F6B48" w:rsidP="004907D9">
      <w:pPr>
        <w:pStyle w:val="ctrl-4"/>
        <w:tabs>
          <w:tab w:val="clear" w:pos="547"/>
          <w:tab w:val="clear" w:pos="1080"/>
          <w:tab w:val="left" w:pos="612"/>
          <w:tab w:val="left" w:pos="1125"/>
        </w:tabs>
        <w:suppressAutoHyphens/>
        <w:ind w:left="612" w:hanging="612"/>
        <w:jc w:val="both"/>
        <w:rPr>
          <w:color w:val="000000"/>
          <w:sz w:val="21"/>
          <w:szCs w:val="21"/>
          <w:lang w:val="en-IN"/>
        </w:rPr>
      </w:pPr>
      <w:r w:rsidRPr="00F4232D">
        <w:rPr>
          <w:iCs/>
          <w:color w:val="000000"/>
          <w:sz w:val="21"/>
          <w:szCs w:val="21"/>
          <w:lang w:val="en-GB"/>
        </w:rPr>
        <w:tab/>
        <w:t>(D)</w:t>
      </w:r>
      <w:r w:rsidRPr="00F4232D">
        <w:rPr>
          <w:iCs/>
          <w:color w:val="000000"/>
          <w:sz w:val="21"/>
          <w:szCs w:val="21"/>
          <w:lang w:val="en-GB"/>
        </w:rPr>
        <w:tab/>
        <w:t>Only (ii) and (iii) are true</w:t>
      </w:r>
    </w:p>
    <w:p w14:paraId="05B9B05E" w14:textId="77777777" w:rsidR="003F6B48" w:rsidRPr="00F4232D" w:rsidRDefault="003F6B48" w:rsidP="004907D9">
      <w:pPr>
        <w:pStyle w:val="ctrl-4"/>
        <w:tabs>
          <w:tab w:val="clear" w:pos="547"/>
          <w:tab w:val="clear" w:pos="1080"/>
          <w:tab w:val="left" w:pos="423"/>
          <w:tab w:val="left" w:pos="963"/>
        </w:tabs>
        <w:suppressAutoHyphens/>
        <w:jc w:val="both"/>
        <w:rPr>
          <w:sz w:val="21"/>
          <w:szCs w:val="21"/>
          <w:lang w:val="en-IN"/>
        </w:rPr>
      </w:pPr>
    </w:p>
    <w:p w14:paraId="3FAFC40A" w14:textId="77777777" w:rsidR="003F6B48" w:rsidRPr="00F4232D" w:rsidRDefault="003F6B48" w:rsidP="004907D9">
      <w:pPr>
        <w:pStyle w:val="ctrl-4"/>
        <w:tabs>
          <w:tab w:val="clear" w:pos="547"/>
          <w:tab w:val="clear" w:pos="1080"/>
          <w:tab w:val="left" w:pos="423"/>
          <w:tab w:val="left" w:pos="963"/>
        </w:tabs>
        <w:suppressAutoHyphens/>
        <w:jc w:val="both"/>
        <w:rPr>
          <w:color w:val="000000"/>
          <w:sz w:val="21"/>
          <w:szCs w:val="21"/>
          <w:lang w:val="en-IN"/>
        </w:rPr>
        <w:sectPr w:rsidR="003F6B48" w:rsidRPr="00F4232D" w:rsidSect="00264C20">
          <w:headerReference w:type="even" r:id="rId27"/>
          <w:headerReference w:type="default" r:id="rId28"/>
          <w:footerReference w:type="even" r:id="rId29"/>
          <w:footerReference w:type="default" r:id="rId30"/>
          <w:type w:val="continuous"/>
          <w:pgSz w:w="11880" w:h="16200" w:code="40"/>
          <w:pgMar w:top="1195" w:right="1080" w:bottom="734" w:left="1080" w:header="720" w:footer="720" w:gutter="0"/>
          <w:pgNumType w:start="12"/>
          <w:cols w:space="432"/>
          <w:titlePg/>
          <w:docGrid w:linePitch="326"/>
        </w:sectPr>
      </w:pPr>
    </w:p>
    <w:p w14:paraId="55008ED2" w14:textId="77777777" w:rsidR="003F6B48" w:rsidRPr="00F4232D" w:rsidRDefault="003F6B48" w:rsidP="004907D9">
      <w:pPr>
        <w:pStyle w:val="SPACE"/>
        <w:suppressAutoHyphens/>
      </w:pPr>
    </w:p>
    <w:p w14:paraId="1173EA4E" w14:textId="77777777" w:rsidR="003F6B48" w:rsidRPr="00F4232D" w:rsidRDefault="003F6B48" w:rsidP="004907D9">
      <w:pPr>
        <w:tabs>
          <w:tab w:val="left" w:pos="423"/>
          <w:tab w:val="left" w:pos="963"/>
        </w:tabs>
        <w:jc w:val="both"/>
        <w:rPr>
          <w:sz w:val="21"/>
          <w:szCs w:val="21"/>
          <w:lang w:val="en-IN"/>
        </w:rPr>
        <w:sectPr w:rsidR="003F6B48" w:rsidRPr="00F4232D" w:rsidSect="00264C20">
          <w:type w:val="continuous"/>
          <w:pgSz w:w="11880" w:h="16200" w:code="40"/>
          <w:pgMar w:top="1195" w:right="1080" w:bottom="734" w:left="1080" w:header="720" w:footer="720" w:gutter="0"/>
          <w:pgNumType w:start="11"/>
          <w:cols w:space="432"/>
          <w:titlePg/>
          <w:docGrid w:linePitch="326"/>
        </w:sectPr>
      </w:pPr>
    </w:p>
    <w:p w14:paraId="26F067E9" w14:textId="77777777" w:rsidR="0003427F" w:rsidRPr="00F4232D" w:rsidRDefault="0003427F" w:rsidP="0003427F">
      <w:pPr>
        <w:pStyle w:val="SPACE"/>
        <w:shd w:val="clear" w:color="auto" w:fill="F2F2F2"/>
        <w:tabs>
          <w:tab w:val="clear" w:pos="547"/>
          <w:tab w:val="left" w:pos="360"/>
          <w:tab w:val="left" w:pos="423"/>
          <w:tab w:val="left" w:pos="540"/>
          <w:tab w:val="left" w:pos="900"/>
          <w:tab w:val="left" w:pos="963"/>
          <w:tab w:val="left" w:pos="1080"/>
          <w:tab w:val="left" w:pos="1620"/>
          <w:tab w:val="left" w:pos="2160"/>
          <w:tab w:val="left" w:pos="2700"/>
          <w:tab w:val="left" w:pos="3240"/>
          <w:tab w:val="left" w:pos="3780"/>
          <w:tab w:val="left" w:pos="4320"/>
          <w:tab w:val="left" w:pos="4860"/>
          <w:tab w:val="left" w:pos="5400"/>
          <w:tab w:val="left" w:pos="5940"/>
          <w:tab w:val="left" w:pos="6480"/>
          <w:tab w:val="left" w:pos="7020"/>
          <w:tab w:val="left" w:pos="7560"/>
          <w:tab w:val="left" w:pos="8100"/>
          <w:tab w:val="left" w:pos="8640"/>
          <w:tab w:val="left" w:pos="9180"/>
        </w:tabs>
        <w:suppressAutoHyphens/>
        <w:spacing w:before="40" w:line="240" w:lineRule="auto"/>
        <w:ind w:left="540" w:hanging="540"/>
        <w:jc w:val="center"/>
        <w:rPr>
          <w:rFonts w:ascii="Cambria" w:hAnsi="Cambria"/>
          <w:b/>
          <w:bCs/>
          <w:color w:val="EC2791"/>
        </w:rPr>
      </w:pPr>
      <w:r w:rsidRPr="00F4232D">
        <w:rPr>
          <w:rFonts w:ascii="Cambria" w:hAnsi="Cambria"/>
          <w:b/>
          <w:bCs/>
          <w:color w:val="EC2791"/>
        </w:rPr>
        <w:t>Diagram Based Questions</w:t>
      </w:r>
    </w:p>
    <w:p w14:paraId="6FCF2A9C" w14:textId="77777777" w:rsidR="0003427F" w:rsidRPr="00F4232D" w:rsidRDefault="0003427F" w:rsidP="004907D9">
      <w:pPr>
        <w:pStyle w:val="SPACE"/>
        <w:suppressAutoHyphens/>
      </w:pPr>
    </w:p>
    <w:p w14:paraId="79A2A21F" w14:textId="693D204C" w:rsidR="003F6B48" w:rsidRPr="00F4232D" w:rsidRDefault="00E95AD8" w:rsidP="004907D9">
      <w:pPr>
        <w:tabs>
          <w:tab w:val="left" w:pos="558"/>
          <w:tab w:val="left" w:pos="1170"/>
        </w:tabs>
        <w:jc w:val="both"/>
        <w:rPr>
          <w:sz w:val="21"/>
          <w:szCs w:val="21"/>
          <w:lang w:val="en-IN"/>
        </w:rPr>
      </w:pPr>
      <w:r>
        <w:rPr>
          <w:rFonts w:ascii="Times New Roman Bold" w:hAnsi="Times New Roman Bold"/>
          <w:b/>
          <w:color w:val="EC2791"/>
          <w:sz w:val="21"/>
          <w:szCs w:val="21"/>
          <w:lang w:val="en-IN"/>
        </w:rPr>
        <w:t>6</w:t>
      </w:r>
      <w:r w:rsidR="00035C58">
        <w:rPr>
          <w:rFonts w:ascii="Times New Roman Bold" w:hAnsi="Times New Roman Bold"/>
          <w:b/>
          <w:color w:val="EC2791"/>
          <w:sz w:val="21"/>
          <w:szCs w:val="21"/>
          <w:lang w:val="en-IN"/>
        </w:rPr>
        <w:t>4</w:t>
      </w:r>
      <w:r w:rsidR="003F6B48" w:rsidRPr="00F4232D">
        <w:rPr>
          <w:rFonts w:ascii="Times New Roman Bold" w:hAnsi="Times New Roman Bold"/>
          <w:b/>
          <w:color w:val="EC2791"/>
          <w:sz w:val="21"/>
          <w:szCs w:val="21"/>
          <w:lang w:val="en-IN"/>
        </w:rPr>
        <w:t>.</w:t>
      </w:r>
      <w:r w:rsidR="003F6B48" w:rsidRPr="00F4232D">
        <w:rPr>
          <w:rFonts w:ascii="Times New Roman Bold" w:hAnsi="Times New Roman Bold"/>
          <w:b/>
          <w:color w:val="EC2791"/>
          <w:sz w:val="21"/>
          <w:szCs w:val="21"/>
          <w:lang w:val="en-IN"/>
        </w:rPr>
        <w:tab/>
      </w:r>
      <w:r w:rsidR="003F6B48" w:rsidRPr="00F4232D">
        <w:rPr>
          <w:sz w:val="21"/>
          <w:szCs w:val="21"/>
          <w:lang w:val="en-IN"/>
        </w:rPr>
        <w:t>Which of the following taxonomic sequences matches the correct classification of the given organism?</w:t>
      </w:r>
    </w:p>
    <w:p w14:paraId="6F327E6A" w14:textId="5E0FFB3B" w:rsidR="003F6B48" w:rsidRPr="00F4232D" w:rsidRDefault="00980398" w:rsidP="004D0A3F">
      <w:pPr>
        <w:pStyle w:val="SPACE"/>
        <w:tabs>
          <w:tab w:val="clear" w:pos="547"/>
          <w:tab w:val="left" w:pos="558"/>
          <w:tab w:val="left" w:pos="1170"/>
        </w:tabs>
        <w:suppressAutoHyphens/>
        <w:spacing w:line="240" w:lineRule="auto"/>
        <w:ind w:left="0" w:firstLine="0"/>
        <w:jc w:val="center"/>
        <w:rPr>
          <w:sz w:val="21"/>
          <w:szCs w:val="21"/>
        </w:rPr>
      </w:pPr>
      <w:r>
        <w:rPr>
          <w:sz w:val="21"/>
          <w:szCs w:val="21"/>
        </w:rPr>
      </w:r>
      <w:r>
        <w:rPr>
          <w:sz w:val="21"/>
          <w:szCs w:val="21"/>
        </w:rPr>
        <w:pict w14:anchorId="35404A35">
          <v:group id="_x0000_s6819" style="width:129.05pt;height:94.45pt;mso-position-horizontal-relative:char;mso-position-vertical-relative:line" coordorigin="3980,9383" coordsize="2581,1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6820" type="#_x0000_t75" style="position:absolute;left:4046;top:9453;width:2413;height:1714">
              <v:imagedata r:id="rId31" o:title="1" grayscale="t"/>
            </v:shape>
            <v:rect id="_x0000_s6821" style="position:absolute;left:3980;top:9383;width:2581;height:1889" filled="f" strokecolor="#7f7f7f">
              <v:stroke dashstyle="longDash"/>
              <v:textbox inset="0,0,0,0"/>
            </v:rect>
            <w10:wrap anchorx="margin"/>
            <w10:anchorlock/>
          </v:group>
        </w:pict>
      </w:r>
    </w:p>
    <w:p w14:paraId="704E5E00" w14:textId="77777777" w:rsidR="003F6B48" w:rsidRPr="00F4232D" w:rsidRDefault="003F6B48" w:rsidP="004907D9">
      <w:pPr>
        <w:tabs>
          <w:tab w:val="left" w:pos="558"/>
          <w:tab w:val="left" w:pos="1170"/>
        </w:tabs>
        <w:jc w:val="both"/>
        <w:rPr>
          <w:i/>
          <w:iCs/>
          <w:sz w:val="21"/>
          <w:szCs w:val="21"/>
          <w:lang w:val="en-IN"/>
        </w:rPr>
      </w:pPr>
      <w:r w:rsidRPr="00F4232D">
        <w:rPr>
          <w:color w:val="000000"/>
          <w:sz w:val="21"/>
          <w:szCs w:val="21"/>
          <w:lang w:val="en-IN"/>
        </w:rPr>
        <w:tab/>
        <w:t>(A)</w:t>
      </w:r>
      <w:r w:rsidRPr="00F4232D">
        <w:rPr>
          <w:color w:val="000000"/>
          <w:sz w:val="21"/>
          <w:szCs w:val="21"/>
          <w:lang w:val="en-IN"/>
        </w:rPr>
        <w:tab/>
      </w:r>
      <w:r w:rsidRPr="00F4232D">
        <w:rPr>
          <w:sz w:val="21"/>
          <w:szCs w:val="21"/>
          <w:lang w:val="en-IN"/>
        </w:rPr>
        <w:t xml:space="preserve">Animalia → Mammalia → Carnivora → Felidae → </w:t>
      </w:r>
      <w:r w:rsidRPr="00F4232D">
        <w:rPr>
          <w:i/>
          <w:iCs/>
          <w:sz w:val="21"/>
          <w:szCs w:val="21"/>
          <w:lang w:val="en-IN"/>
        </w:rPr>
        <w:t>Felis</w:t>
      </w:r>
      <w:r w:rsidRPr="00F4232D">
        <w:rPr>
          <w:sz w:val="21"/>
          <w:szCs w:val="21"/>
          <w:lang w:val="en-IN"/>
        </w:rPr>
        <w:t xml:space="preserve"> → </w:t>
      </w:r>
      <w:r w:rsidRPr="00F4232D">
        <w:rPr>
          <w:i/>
          <w:iCs/>
          <w:sz w:val="21"/>
          <w:szCs w:val="21"/>
          <w:lang w:val="en-IN"/>
        </w:rPr>
        <w:t>catus</w:t>
      </w:r>
    </w:p>
    <w:p w14:paraId="097908D6" w14:textId="77777777" w:rsidR="003F6B48" w:rsidRPr="00F4232D" w:rsidRDefault="003F6B48" w:rsidP="004907D9">
      <w:pPr>
        <w:tabs>
          <w:tab w:val="left" w:pos="558"/>
          <w:tab w:val="left" w:pos="1170"/>
        </w:tabs>
        <w:jc w:val="both"/>
        <w:rPr>
          <w:sz w:val="21"/>
          <w:szCs w:val="21"/>
          <w:lang w:val="en-IN"/>
        </w:rPr>
      </w:pPr>
      <w:r w:rsidRPr="00F4232D">
        <w:rPr>
          <w:i/>
          <w:iCs/>
          <w:sz w:val="21"/>
          <w:szCs w:val="21"/>
          <w:lang w:val="en-IN"/>
        </w:rPr>
        <w:tab/>
      </w:r>
      <w:r w:rsidRPr="00F4232D">
        <w:rPr>
          <w:color w:val="000000"/>
          <w:sz w:val="21"/>
          <w:szCs w:val="21"/>
          <w:lang w:val="en-IN"/>
        </w:rPr>
        <w:t>(B)</w:t>
      </w:r>
      <w:r w:rsidRPr="00F4232D">
        <w:rPr>
          <w:sz w:val="21"/>
          <w:szCs w:val="21"/>
          <w:lang w:val="en-IN"/>
        </w:rPr>
        <w:tab/>
        <w:t xml:space="preserve">Chordata → Mammalia → Felidae → </w:t>
      </w:r>
      <w:r w:rsidRPr="00F4232D">
        <w:rPr>
          <w:i/>
          <w:iCs/>
          <w:sz w:val="21"/>
          <w:szCs w:val="21"/>
          <w:lang w:val="en-IN"/>
        </w:rPr>
        <w:t>Felis</w:t>
      </w:r>
      <w:r w:rsidRPr="00F4232D">
        <w:rPr>
          <w:sz w:val="21"/>
          <w:szCs w:val="21"/>
          <w:lang w:val="en-IN"/>
        </w:rPr>
        <w:t xml:space="preserve"> → </w:t>
      </w:r>
      <w:r w:rsidRPr="00F4232D">
        <w:rPr>
          <w:i/>
          <w:iCs/>
          <w:sz w:val="21"/>
          <w:szCs w:val="21"/>
          <w:lang w:val="en-IN"/>
        </w:rPr>
        <w:t>catus</w:t>
      </w:r>
      <w:r w:rsidRPr="00F4232D">
        <w:rPr>
          <w:sz w:val="21"/>
          <w:szCs w:val="21"/>
          <w:lang w:val="en-IN"/>
        </w:rPr>
        <w:t xml:space="preserve"> → Carnivora</w:t>
      </w:r>
    </w:p>
    <w:p w14:paraId="03549D56" w14:textId="77777777" w:rsidR="003F6B48" w:rsidRPr="00F4232D" w:rsidRDefault="003F6B48" w:rsidP="004907D9">
      <w:pPr>
        <w:tabs>
          <w:tab w:val="left" w:pos="558"/>
          <w:tab w:val="left" w:pos="1170"/>
        </w:tabs>
        <w:jc w:val="both"/>
        <w:rPr>
          <w:i/>
          <w:iCs/>
          <w:sz w:val="21"/>
          <w:szCs w:val="21"/>
          <w:lang w:val="en-IN"/>
        </w:rPr>
      </w:pPr>
      <w:r w:rsidRPr="00F4232D">
        <w:rPr>
          <w:sz w:val="21"/>
          <w:szCs w:val="21"/>
          <w:lang w:val="en-IN"/>
        </w:rPr>
        <w:tab/>
      </w:r>
      <w:r w:rsidRPr="00F4232D">
        <w:rPr>
          <w:color w:val="000000"/>
          <w:sz w:val="21"/>
          <w:szCs w:val="21"/>
          <w:lang w:val="en-IN"/>
        </w:rPr>
        <w:t>(C)</w:t>
      </w:r>
      <w:r w:rsidRPr="00F4232D">
        <w:rPr>
          <w:sz w:val="21"/>
          <w:szCs w:val="21"/>
          <w:lang w:val="en-IN"/>
        </w:rPr>
        <w:tab/>
        <w:t xml:space="preserve">Animalia → Felidae → Mammalia → </w:t>
      </w:r>
      <w:r w:rsidRPr="00F4232D">
        <w:rPr>
          <w:i/>
          <w:iCs/>
          <w:sz w:val="21"/>
          <w:szCs w:val="21"/>
          <w:lang w:val="en-IN"/>
        </w:rPr>
        <w:t>Felis</w:t>
      </w:r>
      <w:r w:rsidRPr="00F4232D">
        <w:rPr>
          <w:sz w:val="21"/>
          <w:szCs w:val="21"/>
          <w:lang w:val="en-IN"/>
        </w:rPr>
        <w:t xml:space="preserve"> → Carnivora → </w:t>
      </w:r>
      <w:r w:rsidRPr="00F4232D">
        <w:rPr>
          <w:i/>
          <w:iCs/>
          <w:sz w:val="21"/>
          <w:szCs w:val="21"/>
          <w:lang w:val="en-IN"/>
        </w:rPr>
        <w:t>catus</w:t>
      </w:r>
    </w:p>
    <w:p w14:paraId="6024AA6E" w14:textId="77777777" w:rsidR="003F6B48" w:rsidRPr="00F4232D" w:rsidRDefault="003F6B48" w:rsidP="004907D9">
      <w:pPr>
        <w:tabs>
          <w:tab w:val="left" w:pos="558"/>
          <w:tab w:val="left" w:pos="1170"/>
        </w:tabs>
        <w:jc w:val="both"/>
        <w:rPr>
          <w:sz w:val="21"/>
          <w:szCs w:val="21"/>
          <w:lang w:val="en-IN"/>
        </w:rPr>
      </w:pPr>
      <w:r w:rsidRPr="00F4232D">
        <w:rPr>
          <w:i/>
          <w:iCs/>
          <w:sz w:val="21"/>
          <w:szCs w:val="21"/>
          <w:lang w:val="en-IN"/>
        </w:rPr>
        <w:tab/>
      </w:r>
      <w:r w:rsidRPr="00F4232D">
        <w:rPr>
          <w:iCs/>
          <w:color w:val="000000"/>
          <w:sz w:val="21"/>
          <w:szCs w:val="21"/>
          <w:lang w:val="en-IN"/>
        </w:rPr>
        <w:t>(D)</w:t>
      </w:r>
      <w:r w:rsidRPr="00F4232D">
        <w:rPr>
          <w:sz w:val="21"/>
          <w:szCs w:val="21"/>
          <w:lang w:val="en-IN"/>
        </w:rPr>
        <w:tab/>
        <w:t xml:space="preserve">Felis → Mammalia → Animalia → Felidae → Carnivora → </w:t>
      </w:r>
      <w:r w:rsidRPr="00F4232D">
        <w:rPr>
          <w:i/>
          <w:iCs/>
          <w:sz w:val="21"/>
          <w:szCs w:val="21"/>
          <w:lang w:val="en-IN"/>
        </w:rPr>
        <w:t>catus</w:t>
      </w:r>
    </w:p>
    <w:p w14:paraId="79AB3505" w14:textId="77777777" w:rsidR="003F6B48" w:rsidRPr="00F4232D" w:rsidRDefault="003F6B48" w:rsidP="004907D9">
      <w:pPr>
        <w:pStyle w:val="SPACE"/>
        <w:suppressAutoHyphens/>
      </w:pPr>
    </w:p>
    <w:p w14:paraId="381E09B6" w14:textId="2F5BA225" w:rsidR="003F6B48" w:rsidRPr="00F4232D" w:rsidRDefault="00E95AD8" w:rsidP="004907D9">
      <w:pPr>
        <w:tabs>
          <w:tab w:val="left" w:pos="558"/>
          <w:tab w:val="left" w:pos="1170"/>
        </w:tabs>
        <w:ind w:left="558" w:hanging="558"/>
        <w:jc w:val="both"/>
        <w:rPr>
          <w:sz w:val="21"/>
          <w:szCs w:val="21"/>
          <w:lang w:val="en-IN"/>
        </w:rPr>
      </w:pPr>
      <w:r>
        <w:rPr>
          <w:rFonts w:ascii="Times New Roman Bold" w:hAnsi="Times New Roman Bold"/>
          <w:b/>
          <w:color w:val="EC2791"/>
          <w:sz w:val="21"/>
          <w:szCs w:val="21"/>
          <w:lang w:val="en-IN"/>
        </w:rPr>
        <w:t>6</w:t>
      </w:r>
      <w:r w:rsidR="00035C58">
        <w:rPr>
          <w:rFonts w:ascii="Times New Roman Bold" w:hAnsi="Times New Roman Bold"/>
          <w:b/>
          <w:color w:val="EC2791"/>
          <w:sz w:val="21"/>
          <w:szCs w:val="21"/>
          <w:lang w:val="en-IN"/>
        </w:rPr>
        <w:t>5</w:t>
      </w:r>
      <w:r w:rsidR="003F6B48" w:rsidRPr="00F4232D">
        <w:rPr>
          <w:rFonts w:ascii="Times New Roman Bold" w:hAnsi="Times New Roman Bold"/>
          <w:b/>
          <w:color w:val="EC2791"/>
          <w:sz w:val="21"/>
          <w:szCs w:val="21"/>
          <w:lang w:val="en-IN"/>
        </w:rPr>
        <w:t>.</w:t>
      </w:r>
      <w:r w:rsidR="003F6B48" w:rsidRPr="00F4232D">
        <w:rPr>
          <w:rFonts w:ascii="Times New Roman Bold" w:hAnsi="Times New Roman Bold"/>
          <w:b/>
          <w:color w:val="EC2791"/>
          <w:sz w:val="21"/>
          <w:szCs w:val="21"/>
          <w:lang w:val="en-IN"/>
        </w:rPr>
        <w:tab/>
      </w:r>
      <w:r w:rsidR="003F6B48" w:rsidRPr="00F4232D">
        <w:rPr>
          <w:sz w:val="21"/>
          <w:szCs w:val="21"/>
          <w:lang w:val="en-IN"/>
        </w:rPr>
        <w:t xml:space="preserve">Based on the images of organisms labelled as </w:t>
      </w:r>
      <w:r w:rsidR="003F6B48" w:rsidRPr="00F4232D">
        <w:rPr>
          <w:b/>
          <w:bCs/>
          <w:sz w:val="21"/>
          <w:szCs w:val="21"/>
          <w:lang w:val="en-IN"/>
        </w:rPr>
        <w:t>I</w:t>
      </w:r>
      <w:r w:rsidR="003F6B48" w:rsidRPr="00F4232D">
        <w:rPr>
          <w:sz w:val="21"/>
          <w:szCs w:val="21"/>
          <w:lang w:val="en-IN"/>
        </w:rPr>
        <w:t xml:space="preserve"> and </w:t>
      </w:r>
      <w:r w:rsidR="003F6B48" w:rsidRPr="00F4232D">
        <w:rPr>
          <w:b/>
          <w:bCs/>
          <w:sz w:val="21"/>
          <w:szCs w:val="21"/>
          <w:lang w:val="en-IN"/>
        </w:rPr>
        <w:t>II</w:t>
      </w:r>
      <w:r w:rsidR="003F6B48" w:rsidRPr="00F4232D">
        <w:rPr>
          <w:sz w:val="21"/>
          <w:szCs w:val="21"/>
          <w:lang w:val="en-IN"/>
        </w:rPr>
        <w:t>, which of the following options accurately describes the taxonomic hierarchy of these organisms?</w:t>
      </w:r>
    </w:p>
    <w:p w14:paraId="73675F8F" w14:textId="6F9A5D95" w:rsidR="003F6B48" w:rsidRPr="00F4232D" w:rsidRDefault="00980398" w:rsidP="004D0A3F">
      <w:pPr>
        <w:tabs>
          <w:tab w:val="left" w:pos="423"/>
          <w:tab w:val="left" w:pos="963"/>
        </w:tabs>
        <w:ind w:left="423" w:hanging="423"/>
        <w:jc w:val="center"/>
        <w:rPr>
          <w:sz w:val="21"/>
          <w:szCs w:val="21"/>
          <w:lang w:val="en-IN"/>
        </w:rPr>
      </w:pPr>
      <w:r>
        <w:rPr>
          <w:sz w:val="21"/>
          <w:szCs w:val="21"/>
          <w:lang w:val="en-IN"/>
        </w:rPr>
      </w:r>
      <w:r>
        <w:rPr>
          <w:sz w:val="21"/>
          <w:szCs w:val="21"/>
          <w:lang w:val="en-IN"/>
        </w:rPr>
        <w:pict w14:anchorId="7E6BB661">
          <v:group id="_x0000_s6822" style="width:261.05pt;height:103pt;mso-position-horizontal-relative:char;mso-position-vertical-relative:line" coordorigin="3337,13056" coordsize="5221,2060">
            <v:shape id="_x0000_s6823" type="#_x0000_t75" style="position:absolute;left:6024;top:13205;width:2429;height:1590">
              <v:imagedata r:id="rId32" o:title="1" grayscale="t"/>
            </v:shape>
            <v:shape id="_x0000_s6824" type="#_x0000_t75" style="position:absolute;left:3440;top:13190;width:2385;height:1590">
              <v:imagedata r:id="rId33" o:title="1" grayscale="t"/>
            </v:shape>
            <v:rect id="_x0000_s6825" style="position:absolute;left:3337;top:13056;width:5221;height:2060" filled="f" strokecolor="#7f7f7f">
              <v:stroke dashstyle="longDash"/>
              <v:textbox inset="0,0,0,0"/>
            </v:rect>
            <v:shape id="_x0000_s6826" type="#_x0000_t202" style="position:absolute;left:4309;top:14793;width:400;height:296" filled="f" stroked="f">
              <v:textbox inset="0,0,0,0">
                <w:txbxContent>
                  <w:p w14:paraId="713A08D2" w14:textId="77777777" w:rsidR="003F6B48" w:rsidRPr="008577A9" w:rsidRDefault="003F6B48" w:rsidP="003F6B48">
                    <w:pPr>
                      <w:jc w:val="center"/>
                      <w:rPr>
                        <w:b/>
                        <w:bCs/>
                        <w:sz w:val="21"/>
                        <w:szCs w:val="21"/>
                        <w:lang w:val="en-US"/>
                      </w:rPr>
                    </w:pPr>
                    <w:r w:rsidRPr="008577A9">
                      <w:rPr>
                        <w:b/>
                        <w:bCs/>
                        <w:sz w:val="21"/>
                        <w:szCs w:val="21"/>
                        <w:lang w:val="en-US"/>
                      </w:rPr>
                      <w:t>(I)</w:t>
                    </w:r>
                  </w:p>
                </w:txbxContent>
              </v:textbox>
            </v:shape>
            <v:shape id="_x0000_s6827" type="#_x0000_t202" style="position:absolute;left:7015;top:14793;width:401;height:296" filled="f" stroked="f">
              <v:textbox inset="0,0,0,0">
                <w:txbxContent>
                  <w:p w14:paraId="46E39DBC" w14:textId="77777777" w:rsidR="003F6B48" w:rsidRPr="008577A9" w:rsidRDefault="003F6B48" w:rsidP="003F6B48">
                    <w:pPr>
                      <w:jc w:val="center"/>
                      <w:rPr>
                        <w:b/>
                        <w:bCs/>
                        <w:sz w:val="21"/>
                        <w:szCs w:val="21"/>
                        <w:lang w:val="en-US"/>
                      </w:rPr>
                    </w:pPr>
                    <w:r w:rsidRPr="008577A9">
                      <w:rPr>
                        <w:b/>
                        <w:bCs/>
                        <w:sz w:val="21"/>
                        <w:szCs w:val="21"/>
                        <w:lang w:val="en-US"/>
                      </w:rPr>
                      <w:t>(I</w:t>
                    </w:r>
                    <w:r>
                      <w:rPr>
                        <w:b/>
                        <w:bCs/>
                        <w:sz w:val="21"/>
                        <w:szCs w:val="21"/>
                        <w:lang w:val="en-US"/>
                      </w:rPr>
                      <w:t>I</w:t>
                    </w:r>
                    <w:r w:rsidRPr="008577A9">
                      <w:rPr>
                        <w:b/>
                        <w:bCs/>
                        <w:sz w:val="21"/>
                        <w:szCs w:val="21"/>
                        <w:lang w:val="en-US"/>
                      </w:rPr>
                      <w:t>)</w:t>
                    </w:r>
                  </w:p>
                </w:txbxContent>
              </v:textbox>
            </v:shape>
            <w10:anchorlock/>
          </v:group>
        </w:pict>
      </w:r>
    </w:p>
    <w:p w14:paraId="5AD1C5DA" w14:textId="13B54C1F" w:rsidR="00EC0701" w:rsidRPr="00F4232D" w:rsidRDefault="00EC0701" w:rsidP="00EC0701">
      <w:pPr>
        <w:tabs>
          <w:tab w:val="left" w:pos="558"/>
          <w:tab w:val="left" w:pos="1170"/>
        </w:tabs>
        <w:ind w:left="1170" w:hanging="1170"/>
        <w:jc w:val="both"/>
        <w:rPr>
          <w:i/>
          <w:iCs/>
          <w:sz w:val="21"/>
          <w:szCs w:val="21"/>
          <w:lang w:val="en-IN"/>
        </w:rPr>
      </w:pPr>
      <w:r w:rsidRPr="00F4232D">
        <w:rPr>
          <w:color w:val="000000"/>
          <w:sz w:val="21"/>
          <w:szCs w:val="21"/>
          <w:lang w:val="en-IN"/>
        </w:rPr>
        <w:tab/>
        <w:t>(A)</w:t>
      </w:r>
      <w:r w:rsidRPr="00F4232D">
        <w:rPr>
          <w:color w:val="000000"/>
          <w:sz w:val="21"/>
          <w:szCs w:val="21"/>
          <w:lang w:val="en-IN"/>
        </w:rPr>
        <w:tab/>
      </w:r>
      <w:r w:rsidRPr="00EC0701">
        <w:rPr>
          <w:b/>
          <w:bCs/>
          <w:sz w:val="21"/>
          <w:szCs w:val="21"/>
          <w:lang w:val="en-IN"/>
        </w:rPr>
        <w:t>I</w:t>
      </w:r>
      <w:r>
        <w:rPr>
          <w:sz w:val="21"/>
          <w:szCs w:val="21"/>
          <w:lang w:val="en-IN"/>
        </w:rPr>
        <w:t xml:space="preserve"> - </w:t>
      </w:r>
      <w:r w:rsidRPr="00F4232D">
        <w:rPr>
          <w:sz w:val="21"/>
          <w:szCs w:val="21"/>
          <w:lang w:val="en-IN"/>
        </w:rPr>
        <w:t>Kingdom → Phylum → Class → Order → Family → Genus → Species</w:t>
      </w:r>
      <w:r>
        <w:rPr>
          <w:sz w:val="21"/>
          <w:szCs w:val="21"/>
          <w:lang w:val="en-IN"/>
        </w:rPr>
        <w:t xml:space="preserve">, </w:t>
      </w:r>
      <w:r w:rsidRPr="00EC0701">
        <w:rPr>
          <w:b/>
          <w:bCs/>
          <w:sz w:val="21"/>
          <w:szCs w:val="21"/>
          <w:lang w:val="en-IN"/>
        </w:rPr>
        <w:t>II</w:t>
      </w:r>
      <w:r>
        <w:rPr>
          <w:sz w:val="21"/>
          <w:szCs w:val="21"/>
          <w:lang w:val="en-IN"/>
        </w:rPr>
        <w:t xml:space="preserve"> - </w:t>
      </w:r>
      <w:r w:rsidRPr="00F4232D">
        <w:rPr>
          <w:sz w:val="21"/>
          <w:szCs w:val="21"/>
          <w:lang w:val="en-IN"/>
        </w:rPr>
        <w:t>Kingdom →Division → Class → Order → Family → Genus → Species.</w:t>
      </w:r>
    </w:p>
    <w:p w14:paraId="74C75F11" w14:textId="4851D59C" w:rsidR="00EC0701" w:rsidRPr="00F4232D" w:rsidRDefault="00EC0701" w:rsidP="00EC0701">
      <w:pPr>
        <w:tabs>
          <w:tab w:val="left" w:pos="558"/>
          <w:tab w:val="left" w:pos="1170"/>
        </w:tabs>
        <w:ind w:left="1170" w:hanging="1170"/>
        <w:jc w:val="both"/>
        <w:rPr>
          <w:i/>
          <w:iCs/>
          <w:sz w:val="21"/>
          <w:szCs w:val="21"/>
          <w:lang w:val="en-IN"/>
        </w:rPr>
      </w:pPr>
      <w:r w:rsidRPr="00F4232D">
        <w:rPr>
          <w:color w:val="000000"/>
          <w:sz w:val="21"/>
          <w:szCs w:val="21"/>
          <w:lang w:val="en-IN"/>
        </w:rPr>
        <w:tab/>
        <w:t>(</w:t>
      </w:r>
      <w:r>
        <w:rPr>
          <w:color w:val="000000"/>
          <w:sz w:val="21"/>
          <w:szCs w:val="21"/>
          <w:lang w:val="en-IN"/>
        </w:rPr>
        <w:t>B</w:t>
      </w:r>
      <w:r w:rsidRPr="00F4232D">
        <w:rPr>
          <w:color w:val="000000"/>
          <w:sz w:val="21"/>
          <w:szCs w:val="21"/>
          <w:lang w:val="en-IN"/>
        </w:rPr>
        <w:t>)</w:t>
      </w:r>
      <w:r w:rsidRPr="00F4232D">
        <w:rPr>
          <w:color w:val="000000"/>
          <w:sz w:val="21"/>
          <w:szCs w:val="21"/>
          <w:lang w:val="en-IN"/>
        </w:rPr>
        <w:tab/>
      </w:r>
      <w:r w:rsidRPr="00EC0701">
        <w:rPr>
          <w:b/>
          <w:bCs/>
          <w:sz w:val="21"/>
          <w:szCs w:val="21"/>
          <w:lang w:val="en-IN"/>
        </w:rPr>
        <w:t>I</w:t>
      </w:r>
      <w:r>
        <w:rPr>
          <w:sz w:val="21"/>
          <w:szCs w:val="21"/>
          <w:lang w:val="en-IN"/>
        </w:rPr>
        <w:t xml:space="preserve"> - </w:t>
      </w:r>
      <w:r w:rsidRPr="00F4232D">
        <w:rPr>
          <w:sz w:val="21"/>
          <w:szCs w:val="21"/>
          <w:lang w:val="en-IN"/>
        </w:rPr>
        <w:t>Kingdom → Division → Class → Order → Family → Genus → Species</w:t>
      </w:r>
      <w:r>
        <w:rPr>
          <w:sz w:val="21"/>
          <w:szCs w:val="21"/>
          <w:lang w:val="en-IN"/>
        </w:rPr>
        <w:t xml:space="preserve">, </w:t>
      </w:r>
      <w:r w:rsidRPr="00EC0701">
        <w:rPr>
          <w:b/>
          <w:bCs/>
          <w:sz w:val="21"/>
          <w:szCs w:val="21"/>
          <w:lang w:val="en-IN"/>
        </w:rPr>
        <w:t>II</w:t>
      </w:r>
      <w:r>
        <w:rPr>
          <w:sz w:val="21"/>
          <w:szCs w:val="21"/>
          <w:lang w:val="en-IN"/>
        </w:rPr>
        <w:t xml:space="preserve"> - </w:t>
      </w:r>
      <w:r w:rsidRPr="00F4232D">
        <w:rPr>
          <w:sz w:val="21"/>
          <w:szCs w:val="21"/>
          <w:lang w:val="en-IN"/>
        </w:rPr>
        <w:t>Kingdom →Division → Class → Order → Family → Genus → Species</w:t>
      </w:r>
    </w:p>
    <w:p w14:paraId="6B8C3F98" w14:textId="68CED525" w:rsidR="00EC0701" w:rsidRPr="00F4232D" w:rsidRDefault="00EC0701" w:rsidP="00EC0701">
      <w:pPr>
        <w:tabs>
          <w:tab w:val="left" w:pos="558"/>
          <w:tab w:val="left" w:pos="1170"/>
        </w:tabs>
        <w:ind w:left="1170" w:hanging="1170"/>
        <w:jc w:val="both"/>
        <w:rPr>
          <w:i/>
          <w:iCs/>
          <w:sz w:val="21"/>
          <w:szCs w:val="21"/>
          <w:lang w:val="en-IN"/>
        </w:rPr>
      </w:pPr>
      <w:r w:rsidRPr="00F4232D">
        <w:rPr>
          <w:color w:val="000000"/>
          <w:sz w:val="21"/>
          <w:szCs w:val="21"/>
          <w:lang w:val="en-IN"/>
        </w:rPr>
        <w:tab/>
        <w:t>(</w:t>
      </w:r>
      <w:r>
        <w:rPr>
          <w:color w:val="000000"/>
          <w:sz w:val="21"/>
          <w:szCs w:val="21"/>
          <w:lang w:val="en-IN"/>
        </w:rPr>
        <w:t>C</w:t>
      </w:r>
      <w:r w:rsidRPr="00F4232D">
        <w:rPr>
          <w:color w:val="000000"/>
          <w:sz w:val="21"/>
          <w:szCs w:val="21"/>
          <w:lang w:val="en-IN"/>
        </w:rPr>
        <w:t>)</w:t>
      </w:r>
      <w:r w:rsidRPr="00F4232D">
        <w:rPr>
          <w:color w:val="000000"/>
          <w:sz w:val="21"/>
          <w:szCs w:val="21"/>
          <w:lang w:val="en-IN"/>
        </w:rPr>
        <w:tab/>
      </w:r>
      <w:r w:rsidRPr="00EC0701">
        <w:rPr>
          <w:b/>
          <w:bCs/>
          <w:sz w:val="21"/>
          <w:szCs w:val="21"/>
          <w:lang w:val="en-IN"/>
        </w:rPr>
        <w:t>I</w:t>
      </w:r>
      <w:r>
        <w:rPr>
          <w:sz w:val="21"/>
          <w:szCs w:val="21"/>
          <w:lang w:val="en-IN"/>
        </w:rPr>
        <w:t xml:space="preserve"> - </w:t>
      </w:r>
      <w:r w:rsidRPr="00F4232D">
        <w:rPr>
          <w:sz w:val="21"/>
          <w:szCs w:val="21"/>
          <w:lang w:val="en-IN"/>
        </w:rPr>
        <w:t>Kingdom →Division → Class → Order → Family → Genus → Species</w:t>
      </w:r>
      <w:r>
        <w:rPr>
          <w:sz w:val="21"/>
          <w:szCs w:val="21"/>
          <w:lang w:val="en-IN"/>
        </w:rPr>
        <w:t xml:space="preserve">, </w:t>
      </w:r>
      <w:r w:rsidRPr="00EC0701">
        <w:rPr>
          <w:b/>
          <w:bCs/>
          <w:sz w:val="21"/>
          <w:szCs w:val="21"/>
          <w:lang w:val="en-IN"/>
        </w:rPr>
        <w:t>II</w:t>
      </w:r>
      <w:r>
        <w:rPr>
          <w:sz w:val="21"/>
          <w:szCs w:val="21"/>
          <w:lang w:val="en-IN"/>
        </w:rPr>
        <w:t xml:space="preserve"> - </w:t>
      </w:r>
      <w:r w:rsidRPr="00F4232D">
        <w:rPr>
          <w:sz w:val="21"/>
          <w:szCs w:val="21"/>
          <w:lang w:val="en-IN"/>
        </w:rPr>
        <w:t xml:space="preserve">Kingdom →Phylum </w:t>
      </w:r>
      <w:r w:rsidRPr="00F4232D">
        <w:rPr>
          <w:sz w:val="21"/>
          <w:szCs w:val="21"/>
          <w:lang w:val="en-IN"/>
        </w:rPr>
        <w:lastRenderedPageBreak/>
        <w:t>→ Class → Order → Family → Genus → Species</w:t>
      </w:r>
    </w:p>
    <w:p w14:paraId="1DCF0DE1" w14:textId="738DDCDE" w:rsidR="00EC0701" w:rsidRPr="00F4232D" w:rsidRDefault="00EC0701" w:rsidP="00EC0701">
      <w:pPr>
        <w:tabs>
          <w:tab w:val="left" w:pos="558"/>
          <w:tab w:val="left" w:pos="1170"/>
        </w:tabs>
        <w:ind w:left="1170" w:hanging="1170"/>
        <w:jc w:val="both"/>
        <w:rPr>
          <w:i/>
          <w:iCs/>
          <w:sz w:val="21"/>
          <w:szCs w:val="21"/>
          <w:lang w:val="en-IN"/>
        </w:rPr>
      </w:pPr>
      <w:r w:rsidRPr="00F4232D">
        <w:rPr>
          <w:color w:val="000000"/>
          <w:sz w:val="21"/>
          <w:szCs w:val="21"/>
          <w:lang w:val="en-IN"/>
        </w:rPr>
        <w:tab/>
        <w:t>(</w:t>
      </w:r>
      <w:r>
        <w:rPr>
          <w:color w:val="000000"/>
          <w:sz w:val="21"/>
          <w:szCs w:val="21"/>
          <w:lang w:val="en-IN"/>
        </w:rPr>
        <w:t>D</w:t>
      </w:r>
      <w:r w:rsidRPr="00F4232D">
        <w:rPr>
          <w:color w:val="000000"/>
          <w:sz w:val="21"/>
          <w:szCs w:val="21"/>
          <w:lang w:val="en-IN"/>
        </w:rPr>
        <w:t>)</w:t>
      </w:r>
      <w:r w:rsidRPr="00F4232D">
        <w:rPr>
          <w:color w:val="000000"/>
          <w:sz w:val="21"/>
          <w:szCs w:val="21"/>
          <w:lang w:val="en-IN"/>
        </w:rPr>
        <w:tab/>
      </w:r>
      <w:r w:rsidRPr="00EC0701">
        <w:rPr>
          <w:b/>
          <w:bCs/>
          <w:sz w:val="21"/>
          <w:szCs w:val="21"/>
          <w:lang w:val="en-IN"/>
        </w:rPr>
        <w:t>I</w:t>
      </w:r>
      <w:r>
        <w:rPr>
          <w:sz w:val="21"/>
          <w:szCs w:val="21"/>
          <w:lang w:val="en-IN"/>
        </w:rPr>
        <w:t xml:space="preserve"> - </w:t>
      </w:r>
      <w:r w:rsidRPr="00F4232D">
        <w:rPr>
          <w:sz w:val="21"/>
          <w:szCs w:val="21"/>
          <w:lang w:val="en-IN"/>
        </w:rPr>
        <w:t>Kingdom → Phylum → Class → Order → Family → Genus → Species</w:t>
      </w:r>
      <w:r>
        <w:rPr>
          <w:sz w:val="21"/>
          <w:szCs w:val="21"/>
          <w:lang w:val="en-IN"/>
        </w:rPr>
        <w:t xml:space="preserve">, </w:t>
      </w:r>
      <w:r w:rsidRPr="00EC0701">
        <w:rPr>
          <w:b/>
          <w:bCs/>
          <w:sz w:val="21"/>
          <w:szCs w:val="21"/>
          <w:lang w:val="en-IN"/>
        </w:rPr>
        <w:t>II</w:t>
      </w:r>
      <w:r>
        <w:rPr>
          <w:sz w:val="21"/>
          <w:szCs w:val="21"/>
          <w:lang w:val="en-IN"/>
        </w:rPr>
        <w:t xml:space="preserve"> - </w:t>
      </w:r>
      <w:r w:rsidRPr="00F4232D">
        <w:rPr>
          <w:sz w:val="21"/>
          <w:szCs w:val="21"/>
          <w:lang w:val="en-IN"/>
        </w:rPr>
        <w:t>Kingdom →Phylum → Class → Order → Family → Genus → Species</w:t>
      </w:r>
    </w:p>
    <w:p w14:paraId="7B78B8A2" w14:textId="77777777" w:rsidR="00EC0701" w:rsidRPr="00F4232D" w:rsidRDefault="00EC0701" w:rsidP="00EC0701">
      <w:pPr>
        <w:pStyle w:val="SPACE"/>
        <w:tabs>
          <w:tab w:val="clear" w:pos="547"/>
          <w:tab w:val="left" w:pos="423"/>
          <w:tab w:val="left" w:pos="963"/>
        </w:tabs>
        <w:suppressAutoHyphens/>
        <w:spacing w:line="240" w:lineRule="auto"/>
        <w:ind w:left="0" w:firstLine="0"/>
        <w:rPr>
          <w:sz w:val="21"/>
          <w:szCs w:val="21"/>
        </w:rPr>
      </w:pPr>
    </w:p>
    <w:p w14:paraId="4CE89ABC" w14:textId="77777777" w:rsidR="0003427F" w:rsidRPr="00F4232D" w:rsidRDefault="0003427F" w:rsidP="0003427F">
      <w:pPr>
        <w:pStyle w:val="SPACE"/>
        <w:shd w:val="clear" w:color="auto" w:fill="F2F2F2"/>
        <w:tabs>
          <w:tab w:val="clear" w:pos="547"/>
          <w:tab w:val="left" w:pos="180"/>
          <w:tab w:val="left" w:pos="270"/>
          <w:tab w:val="left" w:pos="360"/>
          <w:tab w:val="left" w:pos="423"/>
          <w:tab w:val="left" w:pos="540"/>
          <w:tab w:val="left" w:pos="900"/>
          <w:tab w:val="left" w:pos="963"/>
          <w:tab w:val="left" w:pos="1080"/>
          <w:tab w:val="left" w:pos="1620"/>
          <w:tab w:val="left" w:pos="2160"/>
          <w:tab w:val="left" w:pos="2700"/>
          <w:tab w:val="left" w:pos="3240"/>
          <w:tab w:val="left" w:pos="3780"/>
          <w:tab w:val="left" w:pos="4320"/>
          <w:tab w:val="left" w:pos="4860"/>
          <w:tab w:val="left" w:pos="5400"/>
          <w:tab w:val="left" w:pos="5940"/>
          <w:tab w:val="left" w:pos="6480"/>
          <w:tab w:val="left" w:pos="7020"/>
          <w:tab w:val="left" w:pos="7560"/>
          <w:tab w:val="left" w:pos="8100"/>
          <w:tab w:val="left" w:pos="8640"/>
          <w:tab w:val="left" w:pos="9180"/>
        </w:tabs>
        <w:suppressAutoHyphens/>
        <w:spacing w:before="4" w:line="240" w:lineRule="auto"/>
        <w:ind w:left="0" w:firstLine="0"/>
        <w:jc w:val="center"/>
        <w:rPr>
          <w:rFonts w:ascii="Cambria" w:hAnsi="Cambria"/>
          <w:b/>
          <w:bCs/>
          <w:color w:val="EC2791"/>
        </w:rPr>
      </w:pPr>
      <w:r w:rsidRPr="00F4232D">
        <w:rPr>
          <w:rFonts w:ascii="Cambria" w:hAnsi="Cambria"/>
          <w:b/>
          <w:bCs/>
          <w:color w:val="EC2791"/>
        </w:rPr>
        <w:t>Match the Columns</w:t>
      </w:r>
    </w:p>
    <w:p w14:paraId="1284FAFC" w14:textId="77777777" w:rsidR="0003427F" w:rsidRPr="00F4232D" w:rsidRDefault="0003427F" w:rsidP="0003427F">
      <w:pPr>
        <w:pStyle w:val="SPACE"/>
      </w:pPr>
    </w:p>
    <w:p w14:paraId="129D637A" w14:textId="2EC674C8" w:rsidR="003F6B48" w:rsidRPr="00F4232D" w:rsidRDefault="00035C58" w:rsidP="004907D9">
      <w:pPr>
        <w:pStyle w:val="ctrl-4"/>
        <w:tabs>
          <w:tab w:val="clear" w:pos="547"/>
          <w:tab w:val="clear" w:pos="1080"/>
          <w:tab w:val="left" w:pos="594"/>
          <w:tab w:val="left" w:pos="1116"/>
        </w:tabs>
        <w:suppressAutoHyphens/>
        <w:spacing w:before="4"/>
        <w:ind w:left="594" w:hanging="594"/>
        <w:jc w:val="both"/>
        <w:rPr>
          <w:color w:val="000000"/>
          <w:sz w:val="21"/>
          <w:szCs w:val="21"/>
        </w:rPr>
      </w:pPr>
      <w:r>
        <w:rPr>
          <w:rFonts w:ascii="Times New Roman Bold" w:hAnsi="Times New Roman Bold"/>
          <w:b/>
          <w:color w:val="EC2791"/>
          <w:sz w:val="21"/>
          <w:szCs w:val="21"/>
          <w:lang w:val="en-GB"/>
        </w:rPr>
        <w:t>66</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rPr>
        <w:tab/>
      </w:r>
      <w:r w:rsidR="003F6B48" w:rsidRPr="00F4232D">
        <w:rPr>
          <w:color w:val="000000"/>
          <w:sz w:val="21"/>
          <w:szCs w:val="21"/>
        </w:rPr>
        <w:t>Match the Column-I with Column-II and select the correct option:</w:t>
      </w:r>
    </w:p>
    <w:p w14:paraId="3AFDEF33" w14:textId="77777777" w:rsidR="003F6B48" w:rsidRPr="00F4232D" w:rsidRDefault="003F6B48" w:rsidP="004907D9">
      <w:pPr>
        <w:pStyle w:val="SPACE"/>
        <w:tabs>
          <w:tab w:val="clear" w:pos="547"/>
          <w:tab w:val="left" w:pos="594"/>
          <w:tab w:val="left" w:pos="1116"/>
        </w:tabs>
        <w:suppressAutoHyphens/>
        <w:spacing w:before="4"/>
        <w:ind w:left="0" w:firstLine="0"/>
      </w:pPr>
      <w:r w:rsidRPr="00F4232D">
        <w:tab/>
      </w:r>
    </w:p>
    <w:tbl>
      <w:tblPr>
        <w:tblW w:w="4770" w:type="dxa"/>
        <w:tblInd w:w="10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ayout w:type="fixed"/>
        <w:tblLook w:val="04A0" w:firstRow="1" w:lastRow="0" w:firstColumn="1" w:lastColumn="0" w:noHBand="0" w:noVBand="1"/>
      </w:tblPr>
      <w:tblGrid>
        <w:gridCol w:w="450"/>
        <w:gridCol w:w="2520"/>
        <w:gridCol w:w="400"/>
        <w:gridCol w:w="1400"/>
      </w:tblGrid>
      <w:tr w:rsidR="003F6B48" w:rsidRPr="00F4232D" w14:paraId="383F006E" w14:textId="77777777" w:rsidTr="00BB4269">
        <w:tc>
          <w:tcPr>
            <w:tcW w:w="450" w:type="dxa"/>
            <w:shd w:val="clear" w:color="auto" w:fill="FEF3F7"/>
          </w:tcPr>
          <w:p w14:paraId="3ACE53FD" w14:textId="77777777" w:rsidR="003F6B48" w:rsidRPr="00F4232D" w:rsidRDefault="003F6B48" w:rsidP="004907D9">
            <w:pPr>
              <w:pStyle w:val="ctrl-4"/>
              <w:tabs>
                <w:tab w:val="clear" w:pos="547"/>
                <w:tab w:val="clear" w:pos="1080"/>
                <w:tab w:val="left" w:pos="594"/>
                <w:tab w:val="left" w:pos="1116"/>
              </w:tabs>
              <w:suppressAutoHyphens/>
              <w:spacing w:before="4"/>
              <w:jc w:val="center"/>
              <w:rPr>
                <w:b/>
                <w:bCs/>
                <w:color w:val="000000"/>
                <w:spacing w:val="-4"/>
                <w:sz w:val="21"/>
                <w:szCs w:val="21"/>
              </w:rPr>
            </w:pPr>
          </w:p>
        </w:tc>
        <w:tc>
          <w:tcPr>
            <w:tcW w:w="2520" w:type="dxa"/>
            <w:shd w:val="clear" w:color="auto" w:fill="FEF3F7"/>
          </w:tcPr>
          <w:p w14:paraId="1878F04C" w14:textId="77777777" w:rsidR="003F6B48" w:rsidRPr="00F4232D" w:rsidRDefault="003F6B48" w:rsidP="004907D9">
            <w:pPr>
              <w:pStyle w:val="ctrl-4"/>
              <w:tabs>
                <w:tab w:val="clear" w:pos="547"/>
                <w:tab w:val="clear" w:pos="1080"/>
                <w:tab w:val="left" w:pos="594"/>
                <w:tab w:val="left" w:pos="1116"/>
              </w:tabs>
              <w:suppressAutoHyphens/>
              <w:spacing w:before="4"/>
              <w:jc w:val="center"/>
              <w:rPr>
                <w:b/>
                <w:bCs/>
                <w:color w:val="000000"/>
                <w:spacing w:val="-4"/>
                <w:sz w:val="21"/>
                <w:szCs w:val="21"/>
              </w:rPr>
            </w:pPr>
            <w:r w:rsidRPr="00F4232D">
              <w:rPr>
                <w:b/>
                <w:bCs/>
                <w:color w:val="000000"/>
                <w:spacing w:val="-4"/>
                <w:sz w:val="21"/>
                <w:szCs w:val="21"/>
              </w:rPr>
              <w:t>Column I</w:t>
            </w:r>
          </w:p>
        </w:tc>
        <w:tc>
          <w:tcPr>
            <w:tcW w:w="400" w:type="dxa"/>
            <w:shd w:val="clear" w:color="auto" w:fill="FEF3F7"/>
          </w:tcPr>
          <w:p w14:paraId="72A74FD9" w14:textId="77777777" w:rsidR="003F6B48" w:rsidRPr="00F4232D" w:rsidRDefault="003F6B48" w:rsidP="004907D9">
            <w:pPr>
              <w:pStyle w:val="ctrl-4"/>
              <w:tabs>
                <w:tab w:val="clear" w:pos="547"/>
                <w:tab w:val="clear" w:pos="1080"/>
                <w:tab w:val="left" w:pos="594"/>
                <w:tab w:val="left" w:pos="1116"/>
              </w:tabs>
              <w:suppressAutoHyphens/>
              <w:spacing w:before="4"/>
              <w:jc w:val="center"/>
              <w:rPr>
                <w:b/>
                <w:bCs/>
                <w:color w:val="000000"/>
                <w:spacing w:val="-4"/>
                <w:sz w:val="21"/>
                <w:szCs w:val="21"/>
              </w:rPr>
            </w:pPr>
          </w:p>
        </w:tc>
        <w:tc>
          <w:tcPr>
            <w:tcW w:w="1400" w:type="dxa"/>
            <w:shd w:val="clear" w:color="auto" w:fill="FEF3F7"/>
          </w:tcPr>
          <w:p w14:paraId="17AF3989" w14:textId="77777777" w:rsidR="003F6B48" w:rsidRPr="00F4232D" w:rsidRDefault="003F6B48" w:rsidP="004907D9">
            <w:pPr>
              <w:pStyle w:val="ctrl-4"/>
              <w:tabs>
                <w:tab w:val="clear" w:pos="547"/>
                <w:tab w:val="clear" w:pos="1080"/>
                <w:tab w:val="left" w:pos="594"/>
                <w:tab w:val="left" w:pos="1116"/>
              </w:tabs>
              <w:suppressAutoHyphens/>
              <w:spacing w:before="4"/>
              <w:jc w:val="center"/>
              <w:rPr>
                <w:b/>
                <w:bCs/>
                <w:color w:val="000000"/>
                <w:spacing w:val="-4"/>
                <w:sz w:val="21"/>
                <w:szCs w:val="21"/>
              </w:rPr>
            </w:pPr>
            <w:r w:rsidRPr="00F4232D">
              <w:rPr>
                <w:b/>
                <w:bCs/>
                <w:color w:val="000000"/>
                <w:spacing w:val="-4"/>
                <w:sz w:val="21"/>
                <w:szCs w:val="21"/>
              </w:rPr>
              <w:t>Column II</w:t>
            </w:r>
          </w:p>
        </w:tc>
      </w:tr>
      <w:tr w:rsidR="003F6B48" w:rsidRPr="00F4232D" w14:paraId="08291720" w14:textId="77777777" w:rsidTr="00BB4269">
        <w:trPr>
          <w:trHeight w:val="64"/>
        </w:trPr>
        <w:tc>
          <w:tcPr>
            <w:tcW w:w="450" w:type="dxa"/>
          </w:tcPr>
          <w:p w14:paraId="6400569F"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pacing w:val="-4"/>
                <w:sz w:val="21"/>
                <w:szCs w:val="21"/>
              </w:rPr>
            </w:pPr>
            <w:r w:rsidRPr="00F4232D">
              <w:rPr>
                <w:color w:val="000000"/>
                <w:spacing w:val="-4"/>
                <w:sz w:val="21"/>
                <w:szCs w:val="21"/>
              </w:rPr>
              <w:t>i.</w:t>
            </w:r>
          </w:p>
        </w:tc>
        <w:tc>
          <w:tcPr>
            <w:tcW w:w="2520" w:type="dxa"/>
          </w:tcPr>
          <w:p w14:paraId="7C0809B8"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pacing w:val="-4"/>
                <w:sz w:val="21"/>
                <w:szCs w:val="21"/>
              </w:rPr>
            </w:pPr>
            <w:r w:rsidRPr="00F4232D">
              <w:rPr>
                <w:color w:val="000000"/>
                <w:spacing w:val="-4"/>
                <w:sz w:val="21"/>
                <w:szCs w:val="21"/>
              </w:rPr>
              <w:t>Increase in number of cells</w:t>
            </w:r>
          </w:p>
        </w:tc>
        <w:tc>
          <w:tcPr>
            <w:tcW w:w="400" w:type="dxa"/>
          </w:tcPr>
          <w:p w14:paraId="5B69D0A0"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pacing w:val="-4"/>
                <w:sz w:val="21"/>
                <w:szCs w:val="21"/>
              </w:rPr>
            </w:pPr>
            <w:r w:rsidRPr="00F4232D">
              <w:rPr>
                <w:color w:val="000000"/>
                <w:spacing w:val="-4"/>
                <w:sz w:val="21"/>
                <w:szCs w:val="21"/>
              </w:rPr>
              <w:t>a.</w:t>
            </w:r>
          </w:p>
        </w:tc>
        <w:tc>
          <w:tcPr>
            <w:tcW w:w="1400" w:type="dxa"/>
          </w:tcPr>
          <w:p w14:paraId="057582D7" w14:textId="77777777" w:rsidR="003F6B48" w:rsidRPr="00F4232D" w:rsidRDefault="003F6B48" w:rsidP="004907D9">
            <w:pPr>
              <w:pStyle w:val="ctrl-4"/>
              <w:tabs>
                <w:tab w:val="clear" w:pos="547"/>
                <w:tab w:val="clear" w:pos="1080"/>
                <w:tab w:val="left" w:pos="594"/>
                <w:tab w:val="left" w:pos="1116"/>
              </w:tabs>
              <w:suppressAutoHyphens/>
              <w:spacing w:before="4"/>
              <w:ind w:right="-43"/>
              <w:jc w:val="both"/>
              <w:rPr>
                <w:color w:val="000000"/>
                <w:spacing w:val="-4"/>
                <w:sz w:val="21"/>
                <w:szCs w:val="21"/>
              </w:rPr>
            </w:pPr>
            <w:r w:rsidRPr="00F4232D">
              <w:rPr>
                <w:color w:val="000000"/>
                <w:spacing w:val="-4"/>
                <w:sz w:val="21"/>
                <w:szCs w:val="21"/>
              </w:rPr>
              <w:t>Consciousness</w:t>
            </w:r>
          </w:p>
        </w:tc>
      </w:tr>
      <w:tr w:rsidR="003F6B48" w:rsidRPr="00F4232D" w14:paraId="6E3D9ADF" w14:textId="77777777" w:rsidTr="00BB4269">
        <w:tc>
          <w:tcPr>
            <w:tcW w:w="450" w:type="dxa"/>
          </w:tcPr>
          <w:p w14:paraId="2B68CFC3"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pacing w:val="-4"/>
                <w:sz w:val="21"/>
                <w:szCs w:val="21"/>
              </w:rPr>
            </w:pPr>
            <w:r w:rsidRPr="00F4232D">
              <w:rPr>
                <w:color w:val="000000"/>
                <w:spacing w:val="-4"/>
                <w:sz w:val="21"/>
                <w:szCs w:val="21"/>
              </w:rPr>
              <w:t>ii.</w:t>
            </w:r>
          </w:p>
        </w:tc>
        <w:tc>
          <w:tcPr>
            <w:tcW w:w="2520" w:type="dxa"/>
          </w:tcPr>
          <w:p w14:paraId="6EF73AF6"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pacing w:val="-4"/>
                <w:sz w:val="21"/>
                <w:szCs w:val="21"/>
              </w:rPr>
            </w:pPr>
            <w:r w:rsidRPr="00F4232D">
              <w:rPr>
                <w:color w:val="000000"/>
                <w:spacing w:val="-4"/>
                <w:sz w:val="21"/>
                <w:szCs w:val="21"/>
              </w:rPr>
              <w:t>Chemical reactions</w:t>
            </w:r>
          </w:p>
        </w:tc>
        <w:tc>
          <w:tcPr>
            <w:tcW w:w="400" w:type="dxa"/>
          </w:tcPr>
          <w:p w14:paraId="1D9DE861"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pacing w:val="-4"/>
                <w:sz w:val="21"/>
                <w:szCs w:val="21"/>
              </w:rPr>
            </w:pPr>
            <w:r w:rsidRPr="00F4232D">
              <w:rPr>
                <w:color w:val="000000"/>
                <w:spacing w:val="-4"/>
                <w:sz w:val="21"/>
                <w:szCs w:val="21"/>
              </w:rPr>
              <w:t>b.</w:t>
            </w:r>
          </w:p>
        </w:tc>
        <w:tc>
          <w:tcPr>
            <w:tcW w:w="1400" w:type="dxa"/>
          </w:tcPr>
          <w:p w14:paraId="4DE89233"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pacing w:val="-4"/>
                <w:sz w:val="21"/>
                <w:szCs w:val="21"/>
              </w:rPr>
            </w:pPr>
            <w:r w:rsidRPr="00F4232D">
              <w:rPr>
                <w:color w:val="000000"/>
                <w:spacing w:val="-4"/>
                <w:sz w:val="21"/>
                <w:szCs w:val="21"/>
              </w:rPr>
              <w:t>Reproduction</w:t>
            </w:r>
          </w:p>
        </w:tc>
      </w:tr>
      <w:tr w:rsidR="003F6B48" w:rsidRPr="00F4232D" w14:paraId="08531A20" w14:textId="77777777" w:rsidTr="00BB4269">
        <w:tc>
          <w:tcPr>
            <w:tcW w:w="450" w:type="dxa"/>
          </w:tcPr>
          <w:p w14:paraId="4C6B4FE0"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pacing w:val="-4"/>
                <w:sz w:val="21"/>
                <w:szCs w:val="21"/>
              </w:rPr>
            </w:pPr>
            <w:r w:rsidRPr="00F4232D">
              <w:rPr>
                <w:color w:val="000000"/>
                <w:spacing w:val="-4"/>
                <w:sz w:val="21"/>
                <w:szCs w:val="21"/>
              </w:rPr>
              <w:t>iii.</w:t>
            </w:r>
          </w:p>
        </w:tc>
        <w:tc>
          <w:tcPr>
            <w:tcW w:w="2520" w:type="dxa"/>
          </w:tcPr>
          <w:p w14:paraId="4BE42FBF"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pacing w:val="-4"/>
                <w:sz w:val="21"/>
                <w:szCs w:val="21"/>
                <w:lang w:val="en-IN"/>
              </w:rPr>
            </w:pPr>
            <w:r w:rsidRPr="00F4232D">
              <w:rPr>
                <w:color w:val="000000"/>
                <w:spacing w:val="-4"/>
                <w:sz w:val="21"/>
                <w:szCs w:val="21"/>
              </w:rPr>
              <w:t xml:space="preserve">Response to </w:t>
            </w:r>
            <w:r w:rsidRPr="00F4232D">
              <w:rPr>
                <w:color w:val="000000"/>
                <w:spacing w:val="-4"/>
                <w:sz w:val="21"/>
                <w:szCs w:val="21"/>
                <w:lang w:val="en-IN"/>
              </w:rPr>
              <w:t xml:space="preserve">external </w:t>
            </w:r>
            <w:r w:rsidRPr="00F4232D">
              <w:rPr>
                <w:color w:val="000000"/>
                <w:spacing w:val="-4"/>
                <w:sz w:val="21"/>
                <w:szCs w:val="21"/>
              </w:rPr>
              <w:t>stimuli</w:t>
            </w:r>
          </w:p>
        </w:tc>
        <w:tc>
          <w:tcPr>
            <w:tcW w:w="400" w:type="dxa"/>
          </w:tcPr>
          <w:p w14:paraId="0C089765"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pacing w:val="-4"/>
                <w:sz w:val="21"/>
                <w:szCs w:val="21"/>
              </w:rPr>
            </w:pPr>
            <w:r w:rsidRPr="00F4232D">
              <w:rPr>
                <w:color w:val="000000"/>
                <w:spacing w:val="-4"/>
                <w:sz w:val="21"/>
                <w:szCs w:val="21"/>
              </w:rPr>
              <w:t>c.</w:t>
            </w:r>
          </w:p>
        </w:tc>
        <w:tc>
          <w:tcPr>
            <w:tcW w:w="1400" w:type="dxa"/>
          </w:tcPr>
          <w:p w14:paraId="40A4AB79"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pacing w:val="-4"/>
                <w:sz w:val="21"/>
                <w:szCs w:val="21"/>
              </w:rPr>
            </w:pPr>
            <w:r w:rsidRPr="00F4232D">
              <w:rPr>
                <w:color w:val="000000"/>
                <w:spacing w:val="-4"/>
                <w:sz w:val="21"/>
                <w:szCs w:val="21"/>
              </w:rPr>
              <w:t>Metabolism</w:t>
            </w:r>
          </w:p>
        </w:tc>
      </w:tr>
      <w:tr w:rsidR="003F6B48" w:rsidRPr="00F4232D" w14:paraId="110939DC" w14:textId="77777777" w:rsidTr="00BB4269">
        <w:tc>
          <w:tcPr>
            <w:tcW w:w="450" w:type="dxa"/>
          </w:tcPr>
          <w:p w14:paraId="771DF6F1"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pacing w:val="-4"/>
                <w:sz w:val="21"/>
                <w:szCs w:val="21"/>
              </w:rPr>
            </w:pPr>
            <w:r w:rsidRPr="00F4232D">
              <w:rPr>
                <w:color w:val="000000"/>
                <w:spacing w:val="-4"/>
                <w:sz w:val="21"/>
                <w:szCs w:val="21"/>
              </w:rPr>
              <w:t>iv.</w:t>
            </w:r>
          </w:p>
        </w:tc>
        <w:tc>
          <w:tcPr>
            <w:tcW w:w="2520" w:type="dxa"/>
          </w:tcPr>
          <w:p w14:paraId="53977A07"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pacing w:val="-4"/>
                <w:sz w:val="21"/>
                <w:szCs w:val="21"/>
              </w:rPr>
            </w:pPr>
            <w:r w:rsidRPr="00F4232D">
              <w:rPr>
                <w:color w:val="000000"/>
                <w:spacing w:val="-4"/>
                <w:sz w:val="21"/>
                <w:szCs w:val="21"/>
              </w:rPr>
              <w:t>Budding</w:t>
            </w:r>
          </w:p>
        </w:tc>
        <w:tc>
          <w:tcPr>
            <w:tcW w:w="400" w:type="dxa"/>
          </w:tcPr>
          <w:p w14:paraId="75314FC2"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pacing w:val="-4"/>
                <w:sz w:val="21"/>
                <w:szCs w:val="21"/>
              </w:rPr>
            </w:pPr>
            <w:r w:rsidRPr="00F4232D">
              <w:rPr>
                <w:color w:val="000000"/>
                <w:spacing w:val="-4"/>
                <w:sz w:val="21"/>
                <w:szCs w:val="21"/>
              </w:rPr>
              <w:t>d.</w:t>
            </w:r>
          </w:p>
        </w:tc>
        <w:tc>
          <w:tcPr>
            <w:tcW w:w="1400" w:type="dxa"/>
          </w:tcPr>
          <w:p w14:paraId="7FCDB0EC"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pacing w:val="-4"/>
                <w:sz w:val="21"/>
                <w:szCs w:val="21"/>
              </w:rPr>
            </w:pPr>
            <w:r w:rsidRPr="00F4232D">
              <w:rPr>
                <w:color w:val="000000"/>
                <w:spacing w:val="-4"/>
                <w:sz w:val="21"/>
                <w:szCs w:val="21"/>
              </w:rPr>
              <w:t>Growth</w:t>
            </w:r>
          </w:p>
        </w:tc>
      </w:tr>
    </w:tbl>
    <w:p w14:paraId="29FD6498" w14:textId="77777777" w:rsidR="003F6B48" w:rsidRPr="00F4232D" w:rsidRDefault="003F6B48" w:rsidP="004907D9">
      <w:pPr>
        <w:pStyle w:val="SPACE"/>
        <w:tabs>
          <w:tab w:val="clear" w:pos="547"/>
          <w:tab w:val="left" w:pos="594"/>
          <w:tab w:val="left" w:pos="1116"/>
        </w:tabs>
        <w:suppressAutoHyphens/>
        <w:spacing w:before="4"/>
        <w:ind w:left="0" w:firstLine="0"/>
      </w:pPr>
    </w:p>
    <w:p w14:paraId="7908F37B"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rPr>
      </w:pPr>
      <w:r w:rsidRPr="00F4232D">
        <w:rPr>
          <w:color w:val="000000"/>
          <w:sz w:val="21"/>
          <w:szCs w:val="21"/>
        </w:rPr>
        <w:tab/>
        <w:t>(A)</w:t>
      </w:r>
      <w:r w:rsidRPr="00F4232D">
        <w:rPr>
          <w:color w:val="000000"/>
          <w:sz w:val="21"/>
          <w:szCs w:val="21"/>
        </w:rPr>
        <w:tab/>
        <w:t>i – a, ii – b, iii – d, iv – c</w:t>
      </w:r>
    </w:p>
    <w:p w14:paraId="6771B4D6"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rPr>
      </w:pPr>
      <w:r w:rsidRPr="00F4232D">
        <w:rPr>
          <w:color w:val="000000"/>
          <w:sz w:val="21"/>
          <w:szCs w:val="21"/>
        </w:rPr>
        <w:tab/>
        <w:t>(B)</w:t>
      </w:r>
      <w:r w:rsidRPr="00F4232D">
        <w:rPr>
          <w:color w:val="000000"/>
          <w:sz w:val="21"/>
          <w:szCs w:val="21"/>
        </w:rPr>
        <w:tab/>
        <w:t>i – d, ii – c, iii – a, iv – b</w:t>
      </w:r>
    </w:p>
    <w:p w14:paraId="10335907"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rPr>
      </w:pPr>
      <w:r w:rsidRPr="00F4232D">
        <w:rPr>
          <w:color w:val="000000"/>
          <w:sz w:val="21"/>
          <w:szCs w:val="21"/>
        </w:rPr>
        <w:tab/>
        <w:t>(C)</w:t>
      </w:r>
      <w:r w:rsidRPr="00F4232D">
        <w:rPr>
          <w:color w:val="000000"/>
          <w:sz w:val="21"/>
          <w:szCs w:val="21"/>
        </w:rPr>
        <w:tab/>
        <w:t>i – b, ii – c, iii – a, iv – d</w:t>
      </w:r>
    </w:p>
    <w:p w14:paraId="1CEB0882"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rPr>
      </w:pPr>
      <w:r w:rsidRPr="00F4232D">
        <w:rPr>
          <w:color w:val="000000"/>
          <w:sz w:val="21"/>
          <w:szCs w:val="21"/>
        </w:rPr>
        <w:tab/>
        <w:t>(D)</w:t>
      </w:r>
      <w:r w:rsidRPr="00F4232D">
        <w:rPr>
          <w:color w:val="000000"/>
          <w:sz w:val="21"/>
          <w:szCs w:val="21"/>
        </w:rPr>
        <w:tab/>
        <w:t>i – d, ii – b, iii – c, iv – a</w:t>
      </w:r>
    </w:p>
    <w:p w14:paraId="7FB22815" w14:textId="77777777" w:rsidR="003F6B48" w:rsidRPr="00F4232D" w:rsidRDefault="003F6B48" w:rsidP="004907D9">
      <w:pPr>
        <w:pStyle w:val="SPACE"/>
        <w:tabs>
          <w:tab w:val="clear" w:pos="547"/>
          <w:tab w:val="left" w:pos="594"/>
          <w:tab w:val="left" w:pos="1116"/>
        </w:tabs>
        <w:suppressAutoHyphens/>
        <w:spacing w:before="4"/>
        <w:ind w:left="0" w:firstLine="0"/>
      </w:pPr>
    </w:p>
    <w:p w14:paraId="70B8AB0E" w14:textId="1D71E1C5" w:rsidR="003F6B48" w:rsidRPr="00F4232D" w:rsidRDefault="00035C58" w:rsidP="004907D9">
      <w:pPr>
        <w:pStyle w:val="ctrl-4"/>
        <w:tabs>
          <w:tab w:val="clear" w:pos="547"/>
          <w:tab w:val="clear" w:pos="1080"/>
          <w:tab w:val="left" w:pos="594"/>
          <w:tab w:val="left" w:pos="1116"/>
        </w:tabs>
        <w:suppressAutoHyphens/>
        <w:spacing w:before="4"/>
        <w:ind w:left="594" w:hanging="594"/>
        <w:jc w:val="both"/>
        <w:rPr>
          <w:color w:val="000000"/>
          <w:sz w:val="21"/>
          <w:szCs w:val="21"/>
          <w:lang w:val="en-GB"/>
        </w:rPr>
      </w:pPr>
      <w:r>
        <w:rPr>
          <w:rFonts w:ascii="Times New Roman Bold" w:hAnsi="Times New Roman Bold"/>
          <w:b/>
          <w:color w:val="EC2791"/>
          <w:sz w:val="21"/>
          <w:szCs w:val="21"/>
        </w:rPr>
        <w:t>6</w:t>
      </w:r>
      <w:r w:rsidR="00E95AD8">
        <w:rPr>
          <w:rFonts w:ascii="Times New Roman Bold" w:hAnsi="Times New Roman Bold"/>
          <w:b/>
          <w:color w:val="EC2791"/>
          <w:sz w:val="21"/>
          <w:szCs w:val="21"/>
        </w:rPr>
        <w:t>7</w:t>
      </w:r>
      <w:r w:rsidR="003F6B48" w:rsidRPr="00F4232D">
        <w:rPr>
          <w:rFonts w:ascii="Times New Roman Bold" w:hAnsi="Times New Roman Bold"/>
          <w:b/>
          <w:color w:val="EC2791"/>
          <w:sz w:val="21"/>
          <w:szCs w:val="21"/>
        </w:rPr>
        <w:t>.</w:t>
      </w:r>
      <w:r w:rsidR="003F6B48" w:rsidRPr="00F4232D">
        <w:rPr>
          <w:rFonts w:ascii="Times New Roman Bold" w:hAnsi="Times New Roman Bold"/>
          <w:b/>
          <w:color w:val="EC2791"/>
          <w:sz w:val="21"/>
          <w:szCs w:val="21"/>
          <w:lang w:val="en-GB"/>
        </w:rPr>
        <w:tab/>
      </w:r>
      <w:r w:rsidR="003F6B48" w:rsidRPr="00F4232D">
        <w:rPr>
          <w:color w:val="000000"/>
          <w:spacing w:val="-6"/>
          <w:sz w:val="21"/>
          <w:szCs w:val="21"/>
          <w:lang w:val="en-GB"/>
        </w:rPr>
        <w:t>Match column I and II and select the correct option.</w:t>
      </w:r>
    </w:p>
    <w:p w14:paraId="77873AFC" w14:textId="77777777" w:rsidR="003F6B48" w:rsidRPr="00F4232D" w:rsidRDefault="003F6B48" w:rsidP="004907D9">
      <w:pPr>
        <w:pStyle w:val="SPACE"/>
        <w:tabs>
          <w:tab w:val="clear" w:pos="547"/>
          <w:tab w:val="left" w:pos="594"/>
          <w:tab w:val="left" w:pos="1116"/>
        </w:tabs>
        <w:suppressAutoHyphens/>
        <w:spacing w:before="4"/>
        <w:ind w:left="0" w:firstLine="0"/>
      </w:pPr>
    </w:p>
    <w:tbl>
      <w:tblPr>
        <w:tblW w:w="4590" w:type="dxa"/>
        <w:tblInd w:w="10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ayout w:type="fixed"/>
        <w:tblLook w:val="04A0" w:firstRow="1" w:lastRow="0" w:firstColumn="1" w:lastColumn="0" w:noHBand="0" w:noVBand="1"/>
      </w:tblPr>
      <w:tblGrid>
        <w:gridCol w:w="450"/>
        <w:gridCol w:w="1710"/>
        <w:gridCol w:w="450"/>
        <w:gridCol w:w="1980"/>
      </w:tblGrid>
      <w:tr w:rsidR="003F6B48" w:rsidRPr="00F4232D" w14:paraId="1781B976" w14:textId="77777777" w:rsidTr="00BB4269">
        <w:trPr>
          <w:trHeight w:val="20"/>
        </w:trPr>
        <w:tc>
          <w:tcPr>
            <w:tcW w:w="450" w:type="dxa"/>
            <w:shd w:val="clear" w:color="auto" w:fill="FEF3F7"/>
          </w:tcPr>
          <w:p w14:paraId="19EEBBFA"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p>
        </w:tc>
        <w:tc>
          <w:tcPr>
            <w:tcW w:w="1710" w:type="dxa"/>
            <w:shd w:val="clear" w:color="auto" w:fill="FEF3F7"/>
          </w:tcPr>
          <w:p w14:paraId="76AE24FB" w14:textId="77777777" w:rsidR="003F6B48" w:rsidRPr="00F4232D" w:rsidRDefault="003F6B48" w:rsidP="004907D9">
            <w:pPr>
              <w:pStyle w:val="ctrl-4"/>
              <w:tabs>
                <w:tab w:val="clear" w:pos="547"/>
                <w:tab w:val="clear" w:pos="1080"/>
                <w:tab w:val="left" w:pos="594"/>
                <w:tab w:val="left" w:pos="1116"/>
              </w:tabs>
              <w:suppressAutoHyphens/>
              <w:spacing w:before="4"/>
              <w:jc w:val="center"/>
              <w:rPr>
                <w:b/>
                <w:bCs/>
                <w:color w:val="000000"/>
                <w:sz w:val="21"/>
                <w:szCs w:val="21"/>
                <w:lang w:val="en-GB"/>
              </w:rPr>
            </w:pPr>
            <w:r w:rsidRPr="00F4232D">
              <w:rPr>
                <w:b/>
                <w:bCs/>
                <w:color w:val="000000"/>
                <w:sz w:val="21"/>
                <w:szCs w:val="21"/>
                <w:lang w:val="en-GB"/>
              </w:rPr>
              <w:t>Column I</w:t>
            </w:r>
          </w:p>
        </w:tc>
        <w:tc>
          <w:tcPr>
            <w:tcW w:w="450" w:type="dxa"/>
            <w:shd w:val="clear" w:color="auto" w:fill="FEF3F7"/>
          </w:tcPr>
          <w:p w14:paraId="11CDB61C" w14:textId="77777777" w:rsidR="003F6B48" w:rsidRPr="00F4232D" w:rsidRDefault="003F6B48" w:rsidP="004907D9">
            <w:pPr>
              <w:pStyle w:val="ctrl-4"/>
              <w:tabs>
                <w:tab w:val="clear" w:pos="547"/>
                <w:tab w:val="clear" w:pos="1080"/>
                <w:tab w:val="left" w:pos="594"/>
                <w:tab w:val="left" w:pos="1116"/>
              </w:tabs>
              <w:suppressAutoHyphens/>
              <w:spacing w:before="4"/>
              <w:jc w:val="center"/>
              <w:rPr>
                <w:b/>
                <w:bCs/>
                <w:color w:val="000000"/>
                <w:sz w:val="21"/>
                <w:szCs w:val="21"/>
                <w:lang w:val="en-GB"/>
              </w:rPr>
            </w:pPr>
          </w:p>
        </w:tc>
        <w:tc>
          <w:tcPr>
            <w:tcW w:w="1980" w:type="dxa"/>
            <w:shd w:val="clear" w:color="auto" w:fill="FEF3F7"/>
          </w:tcPr>
          <w:p w14:paraId="1BD00CA4" w14:textId="77777777" w:rsidR="003F6B48" w:rsidRPr="00F4232D" w:rsidRDefault="003F6B48" w:rsidP="004907D9">
            <w:pPr>
              <w:pStyle w:val="ctrl-4"/>
              <w:tabs>
                <w:tab w:val="clear" w:pos="547"/>
                <w:tab w:val="clear" w:pos="1080"/>
                <w:tab w:val="left" w:pos="594"/>
                <w:tab w:val="left" w:pos="1116"/>
              </w:tabs>
              <w:suppressAutoHyphens/>
              <w:spacing w:before="4"/>
              <w:jc w:val="center"/>
              <w:rPr>
                <w:b/>
                <w:bCs/>
                <w:color w:val="000000"/>
                <w:sz w:val="21"/>
                <w:szCs w:val="21"/>
                <w:lang w:val="en-GB"/>
              </w:rPr>
            </w:pPr>
            <w:r w:rsidRPr="00F4232D">
              <w:rPr>
                <w:b/>
                <w:bCs/>
                <w:color w:val="000000"/>
                <w:sz w:val="21"/>
                <w:szCs w:val="21"/>
                <w:lang w:val="en-GB"/>
              </w:rPr>
              <w:t>Column II</w:t>
            </w:r>
          </w:p>
        </w:tc>
      </w:tr>
      <w:tr w:rsidR="003F6B48" w:rsidRPr="00F4232D" w14:paraId="45125624" w14:textId="77777777" w:rsidTr="00BB4269">
        <w:trPr>
          <w:trHeight w:val="20"/>
        </w:trPr>
        <w:tc>
          <w:tcPr>
            <w:tcW w:w="450" w:type="dxa"/>
          </w:tcPr>
          <w:p w14:paraId="66B49B16"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r w:rsidRPr="00F4232D">
              <w:rPr>
                <w:color w:val="000000"/>
                <w:sz w:val="21"/>
                <w:szCs w:val="21"/>
                <w:lang w:val="en-GB"/>
              </w:rPr>
              <w:t>i.</w:t>
            </w:r>
          </w:p>
        </w:tc>
        <w:tc>
          <w:tcPr>
            <w:tcW w:w="1710" w:type="dxa"/>
          </w:tcPr>
          <w:p w14:paraId="39AE962D"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Fungi</w:t>
            </w:r>
          </w:p>
        </w:tc>
        <w:tc>
          <w:tcPr>
            <w:tcW w:w="450" w:type="dxa"/>
          </w:tcPr>
          <w:p w14:paraId="79C4077F"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r w:rsidRPr="00F4232D">
              <w:rPr>
                <w:color w:val="000000"/>
                <w:sz w:val="21"/>
                <w:szCs w:val="21"/>
                <w:lang w:val="en-GB"/>
              </w:rPr>
              <w:t>a.</w:t>
            </w:r>
          </w:p>
        </w:tc>
        <w:tc>
          <w:tcPr>
            <w:tcW w:w="1980" w:type="dxa"/>
          </w:tcPr>
          <w:p w14:paraId="70609A74"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Budding</w:t>
            </w:r>
          </w:p>
        </w:tc>
      </w:tr>
      <w:tr w:rsidR="003F6B48" w:rsidRPr="00F4232D" w14:paraId="1DD89B61" w14:textId="77777777" w:rsidTr="00BB4269">
        <w:trPr>
          <w:trHeight w:val="20"/>
        </w:trPr>
        <w:tc>
          <w:tcPr>
            <w:tcW w:w="450" w:type="dxa"/>
          </w:tcPr>
          <w:p w14:paraId="6B7F829C"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r w:rsidRPr="00F4232D">
              <w:rPr>
                <w:color w:val="000000"/>
                <w:sz w:val="21"/>
                <w:szCs w:val="21"/>
                <w:lang w:val="en-GB"/>
              </w:rPr>
              <w:t>ii.</w:t>
            </w:r>
          </w:p>
        </w:tc>
        <w:tc>
          <w:tcPr>
            <w:tcW w:w="1710" w:type="dxa"/>
          </w:tcPr>
          <w:p w14:paraId="15C28B38" w14:textId="77777777" w:rsidR="003F6B48" w:rsidRPr="00F4232D" w:rsidRDefault="003F6B48" w:rsidP="004907D9">
            <w:pPr>
              <w:pStyle w:val="ctrl-4"/>
              <w:tabs>
                <w:tab w:val="clear" w:pos="547"/>
                <w:tab w:val="clear" w:pos="1080"/>
                <w:tab w:val="left" w:pos="594"/>
                <w:tab w:val="left" w:pos="1116"/>
              </w:tabs>
              <w:suppressAutoHyphens/>
              <w:spacing w:before="4"/>
              <w:jc w:val="both"/>
              <w:rPr>
                <w:i/>
                <w:iCs/>
                <w:color w:val="000000"/>
                <w:sz w:val="21"/>
                <w:szCs w:val="21"/>
                <w:lang w:val="en-GB"/>
              </w:rPr>
            </w:pPr>
            <w:r w:rsidRPr="00F4232D">
              <w:rPr>
                <w:i/>
                <w:iCs/>
                <w:color w:val="000000"/>
                <w:sz w:val="21"/>
                <w:szCs w:val="21"/>
                <w:lang w:val="en-GB"/>
              </w:rPr>
              <w:t>Amoeba</w:t>
            </w:r>
          </w:p>
        </w:tc>
        <w:tc>
          <w:tcPr>
            <w:tcW w:w="450" w:type="dxa"/>
          </w:tcPr>
          <w:p w14:paraId="63639039"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r w:rsidRPr="00F4232D">
              <w:rPr>
                <w:color w:val="000000"/>
                <w:sz w:val="21"/>
                <w:szCs w:val="21"/>
                <w:lang w:val="en-GB"/>
              </w:rPr>
              <w:t>b.</w:t>
            </w:r>
          </w:p>
        </w:tc>
        <w:tc>
          <w:tcPr>
            <w:tcW w:w="1980" w:type="dxa"/>
          </w:tcPr>
          <w:p w14:paraId="7DA0D357"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True regeneration</w:t>
            </w:r>
          </w:p>
        </w:tc>
      </w:tr>
      <w:tr w:rsidR="003F6B48" w:rsidRPr="00F4232D" w14:paraId="00E3D7C7" w14:textId="77777777" w:rsidTr="00BB4269">
        <w:trPr>
          <w:trHeight w:val="20"/>
        </w:trPr>
        <w:tc>
          <w:tcPr>
            <w:tcW w:w="450" w:type="dxa"/>
          </w:tcPr>
          <w:p w14:paraId="19CDABF0"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r w:rsidRPr="00F4232D">
              <w:rPr>
                <w:color w:val="000000"/>
                <w:sz w:val="21"/>
                <w:szCs w:val="21"/>
                <w:lang w:val="en-GB"/>
              </w:rPr>
              <w:t>iii.</w:t>
            </w:r>
          </w:p>
        </w:tc>
        <w:tc>
          <w:tcPr>
            <w:tcW w:w="1710" w:type="dxa"/>
          </w:tcPr>
          <w:p w14:paraId="0249C58C" w14:textId="77777777" w:rsidR="003F6B48" w:rsidRPr="00F4232D" w:rsidRDefault="003F6B48" w:rsidP="004907D9">
            <w:pPr>
              <w:pStyle w:val="ctrl-4"/>
              <w:tabs>
                <w:tab w:val="clear" w:pos="547"/>
                <w:tab w:val="clear" w:pos="1080"/>
                <w:tab w:val="left" w:pos="594"/>
                <w:tab w:val="left" w:pos="1116"/>
              </w:tabs>
              <w:suppressAutoHyphens/>
              <w:spacing w:before="4"/>
              <w:ind w:right="-18"/>
              <w:jc w:val="both"/>
              <w:rPr>
                <w:i/>
                <w:iCs/>
                <w:color w:val="000000"/>
                <w:sz w:val="21"/>
                <w:szCs w:val="21"/>
                <w:lang w:val="en-GB"/>
              </w:rPr>
            </w:pPr>
            <w:r w:rsidRPr="00F4232D">
              <w:rPr>
                <w:i/>
                <w:iCs/>
                <w:color w:val="000000"/>
                <w:sz w:val="21"/>
                <w:szCs w:val="21"/>
                <w:lang w:val="en-GB"/>
              </w:rPr>
              <w:t xml:space="preserve">Hydra </w:t>
            </w:r>
            <w:r w:rsidRPr="00F4232D">
              <w:rPr>
                <w:color w:val="000000"/>
                <w:sz w:val="21"/>
                <w:szCs w:val="21"/>
                <w:lang w:val="en-GB"/>
              </w:rPr>
              <w:t>and Yeast</w:t>
            </w:r>
          </w:p>
        </w:tc>
        <w:tc>
          <w:tcPr>
            <w:tcW w:w="450" w:type="dxa"/>
          </w:tcPr>
          <w:p w14:paraId="632C378A"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r w:rsidRPr="00F4232D">
              <w:rPr>
                <w:color w:val="000000"/>
                <w:sz w:val="21"/>
                <w:szCs w:val="21"/>
                <w:lang w:val="en-GB"/>
              </w:rPr>
              <w:t>c.</w:t>
            </w:r>
          </w:p>
        </w:tc>
        <w:tc>
          <w:tcPr>
            <w:tcW w:w="1980" w:type="dxa"/>
          </w:tcPr>
          <w:p w14:paraId="325BA55E"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Asexual Spores</w:t>
            </w:r>
          </w:p>
        </w:tc>
      </w:tr>
      <w:tr w:rsidR="003F6B48" w:rsidRPr="00F4232D" w14:paraId="51762F01" w14:textId="77777777" w:rsidTr="00BB4269">
        <w:trPr>
          <w:trHeight w:val="20"/>
        </w:trPr>
        <w:tc>
          <w:tcPr>
            <w:tcW w:w="450" w:type="dxa"/>
          </w:tcPr>
          <w:p w14:paraId="3FD98B7D"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r w:rsidRPr="00F4232D">
              <w:rPr>
                <w:color w:val="000000"/>
                <w:sz w:val="21"/>
                <w:szCs w:val="21"/>
                <w:lang w:val="en-GB"/>
              </w:rPr>
              <w:t>iv.</w:t>
            </w:r>
          </w:p>
        </w:tc>
        <w:tc>
          <w:tcPr>
            <w:tcW w:w="1710" w:type="dxa"/>
          </w:tcPr>
          <w:p w14:paraId="17C91BF9" w14:textId="77777777" w:rsidR="003F6B48" w:rsidRPr="00F4232D" w:rsidRDefault="003F6B48" w:rsidP="004907D9">
            <w:pPr>
              <w:pStyle w:val="ctrl-4"/>
              <w:tabs>
                <w:tab w:val="clear" w:pos="547"/>
                <w:tab w:val="clear" w:pos="1080"/>
                <w:tab w:val="left" w:pos="594"/>
                <w:tab w:val="left" w:pos="1116"/>
              </w:tabs>
              <w:suppressAutoHyphens/>
              <w:spacing w:before="4"/>
              <w:jc w:val="both"/>
              <w:rPr>
                <w:i/>
                <w:iCs/>
                <w:color w:val="000000"/>
                <w:sz w:val="21"/>
                <w:szCs w:val="21"/>
                <w:lang w:val="en-GB"/>
              </w:rPr>
            </w:pPr>
            <w:r w:rsidRPr="00F4232D">
              <w:rPr>
                <w:i/>
                <w:iCs/>
                <w:color w:val="000000"/>
                <w:sz w:val="21"/>
                <w:szCs w:val="21"/>
                <w:lang w:val="en-GB"/>
              </w:rPr>
              <w:t>Planaria</w:t>
            </w:r>
          </w:p>
        </w:tc>
        <w:tc>
          <w:tcPr>
            <w:tcW w:w="450" w:type="dxa"/>
          </w:tcPr>
          <w:p w14:paraId="1942CB11" w14:textId="77777777" w:rsidR="003F6B48" w:rsidRPr="00F4232D" w:rsidRDefault="003F6B48" w:rsidP="004907D9">
            <w:pPr>
              <w:pStyle w:val="ctrl-4"/>
              <w:tabs>
                <w:tab w:val="clear" w:pos="547"/>
                <w:tab w:val="clear" w:pos="1080"/>
                <w:tab w:val="left" w:pos="594"/>
                <w:tab w:val="left" w:pos="1116"/>
              </w:tabs>
              <w:suppressAutoHyphens/>
              <w:spacing w:before="4"/>
              <w:jc w:val="center"/>
              <w:rPr>
                <w:color w:val="000000"/>
                <w:sz w:val="21"/>
                <w:szCs w:val="21"/>
                <w:lang w:val="en-GB"/>
              </w:rPr>
            </w:pPr>
            <w:r w:rsidRPr="00F4232D">
              <w:rPr>
                <w:color w:val="000000"/>
                <w:sz w:val="21"/>
                <w:szCs w:val="21"/>
                <w:lang w:val="en-GB"/>
              </w:rPr>
              <w:t>d.</w:t>
            </w:r>
          </w:p>
        </w:tc>
        <w:tc>
          <w:tcPr>
            <w:tcW w:w="1980" w:type="dxa"/>
          </w:tcPr>
          <w:p w14:paraId="32751A14"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Binary fission</w:t>
            </w:r>
          </w:p>
        </w:tc>
      </w:tr>
    </w:tbl>
    <w:p w14:paraId="3DF62CFA" w14:textId="77777777" w:rsidR="003F6B48" w:rsidRPr="00F4232D" w:rsidRDefault="003F6B48" w:rsidP="004907D9">
      <w:pPr>
        <w:pStyle w:val="SPACE"/>
        <w:suppressAutoHyphens/>
        <w:spacing w:before="4"/>
      </w:pPr>
    </w:p>
    <w:p w14:paraId="28285713"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ab/>
        <w:t>(A)</w:t>
      </w:r>
      <w:r w:rsidRPr="00F4232D">
        <w:rPr>
          <w:color w:val="000000"/>
          <w:sz w:val="21"/>
          <w:szCs w:val="21"/>
          <w:lang w:val="en-GB"/>
        </w:rPr>
        <w:tab/>
        <w:t xml:space="preserve">i </w:t>
      </w:r>
      <w:r w:rsidRPr="00F4232D">
        <w:rPr>
          <w:color w:val="000000"/>
          <w:sz w:val="21"/>
          <w:szCs w:val="21"/>
          <w:lang w:val="en-GB"/>
        </w:rPr>
        <w:sym w:font="Symbol" w:char="F02D"/>
      </w:r>
      <w:r w:rsidRPr="00F4232D">
        <w:rPr>
          <w:color w:val="000000"/>
          <w:sz w:val="21"/>
          <w:szCs w:val="21"/>
          <w:lang w:val="en-GB"/>
        </w:rPr>
        <w:t xml:space="preserve"> a, ii </w:t>
      </w:r>
      <w:r w:rsidRPr="00F4232D">
        <w:rPr>
          <w:color w:val="000000"/>
          <w:sz w:val="21"/>
          <w:szCs w:val="21"/>
          <w:lang w:val="en-GB"/>
        </w:rPr>
        <w:sym w:font="Symbol" w:char="F02D"/>
      </w:r>
      <w:r w:rsidRPr="00F4232D">
        <w:rPr>
          <w:color w:val="000000"/>
          <w:sz w:val="21"/>
          <w:szCs w:val="21"/>
          <w:lang w:val="en-GB"/>
        </w:rPr>
        <w:t xml:space="preserve"> b, iii </w:t>
      </w:r>
      <w:r w:rsidRPr="00F4232D">
        <w:rPr>
          <w:color w:val="000000"/>
          <w:sz w:val="21"/>
          <w:szCs w:val="21"/>
          <w:lang w:val="en-GB"/>
        </w:rPr>
        <w:sym w:font="Symbol" w:char="F02D"/>
      </w:r>
      <w:r w:rsidRPr="00F4232D">
        <w:rPr>
          <w:color w:val="000000"/>
          <w:sz w:val="21"/>
          <w:szCs w:val="21"/>
          <w:lang w:val="en-GB"/>
        </w:rPr>
        <w:t xml:space="preserve"> c, iv </w:t>
      </w:r>
      <w:r w:rsidRPr="00F4232D">
        <w:rPr>
          <w:color w:val="000000"/>
          <w:sz w:val="21"/>
          <w:szCs w:val="21"/>
          <w:lang w:val="en-GB"/>
        </w:rPr>
        <w:sym w:font="Symbol" w:char="F02D"/>
      </w:r>
      <w:r w:rsidRPr="00F4232D">
        <w:rPr>
          <w:color w:val="000000"/>
          <w:sz w:val="21"/>
          <w:szCs w:val="21"/>
          <w:lang w:val="en-GB"/>
        </w:rPr>
        <w:t xml:space="preserve"> d</w:t>
      </w:r>
    </w:p>
    <w:p w14:paraId="2EA14F17"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ab/>
        <w:t>(B)</w:t>
      </w:r>
      <w:r w:rsidRPr="00F4232D">
        <w:rPr>
          <w:color w:val="000000"/>
          <w:sz w:val="21"/>
          <w:szCs w:val="21"/>
          <w:lang w:val="en-GB"/>
        </w:rPr>
        <w:tab/>
        <w:t xml:space="preserve">i </w:t>
      </w:r>
      <w:r w:rsidRPr="00F4232D">
        <w:rPr>
          <w:color w:val="000000"/>
          <w:sz w:val="21"/>
          <w:szCs w:val="21"/>
          <w:lang w:val="en-GB"/>
        </w:rPr>
        <w:sym w:font="Symbol" w:char="F02D"/>
      </w:r>
      <w:r w:rsidRPr="00F4232D">
        <w:rPr>
          <w:color w:val="000000"/>
          <w:sz w:val="21"/>
          <w:szCs w:val="21"/>
          <w:lang w:val="en-GB"/>
        </w:rPr>
        <w:t xml:space="preserve"> c, ii </w:t>
      </w:r>
      <w:r w:rsidRPr="00F4232D">
        <w:rPr>
          <w:color w:val="000000"/>
          <w:sz w:val="21"/>
          <w:szCs w:val="21"/>
          <w:lang w:val="en-GB"/>
        </w:rPr>
        <w:sym w:font="Symbol" w:char="F02D"/>
      </w:r>
      <w:r w:rsidRPr="00F4232D">
        <w:rPr>
          <w:color w:val="000000"/>
          <w:sz w:val="21"/>
          <w:szCs w:val="21"/>
          <w:lang w:val="en-GB"/>
        </w:rPr>
        <w:t xml:space="preserve"> d, iii </w:t>
      </w:r>
      <w:r w:rsidRPr="00F4232D">
        <w:rPr>
          <w:color w:val="000000"/>
          <w:sz w:val="21"/>
          <w:szCs w:val="21"/>
          <w:lang w:val="en-GB"/>
        </w:rPr>
        <w:sym w:font="Symbol" w:char="F02D"/>
      </w:r>
      <w:r w:rsidRPr="00F4232D">
        <w:rPr>
          <w:color w:val="000000"/>
          <w:sz w:val="21"/>
          <w:szCs w:val="21"/>
          <w:lang w:val="en-GB"/>
        </w:rPr>
        <w:t xml:space="preserve"> a, iv </w:t>
      </w:r>
      <w:r w:rsidRPr="00F4232D">
        <w:rPr>
          <w:color w:val="000000"/>
          <w:sz w:val="21"/>
          <w:szCs w:val="21"/>
          <w:lang w:val="en-GB"/>
        </w:rPr>
        <w:sym w:font="Symbol" w:char="F02D"/>
      </w:r>
      <w:r w:rsidRPr="00F4232D">
        <w:rPr>
          <w:color w:val="000000"/>
          <w:sz w:val="21"/>
          <w:szCs w:val="21"/>
          <w:lang w:val="en-GB"/>
        </w:rPr>
        <w:t xml:space="preserve"> b</w:t>
      </w:r>
    </w:p>
    <w:p w14:paraId="7D64015D"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ab/>
        <w:t>(C)</w:t>
      </w:r>
      <w:r w:rsidRPr="00F4232D">
        <w:rPr>
          <w:color w:val="000000"/>
          <w:sz w:val="21"/>
          <w:szCs w:val="21"/>
          <w:lang w:val="en-GB"/>
        </w:rPr>
        <w:tab/>
        <w:t xml:space="preserve">i </w:t>
      </w:r>
      <w:r w:rsidRPr="00F4232D">
        <w:rPr>
          <w:color w:val="000000"/>
          <w:sz w:val="21"/>
          <w:szCs w:val="21"/>
          <w:lang w:val="en-GB"/>
        </w:rPr>
        <w:sym w:font="Symbol" w:char="F02D"/>
      </w:r>
      <w:r w:rsidRPr="00F4232D">
        <w:rPr>
          <w:color w:val="000000"/>
          <w:sz w:val="21"/>
          <w:szCs w:val="21"/>
          <w:lang w:val="en-GB"/>
        </w:rPr>
        <w:t xml:space="preserve"> b, ii </w:t>
      </w:r>
      <w:r w:rsidRPr="00F4232D">
        <w:rPr>
          <w:color w:val="000000"/>
          <w:sz w:val="21"/>
          <w:szCs w:val="21"/>
          <w:lang w:val="en-GB"/>
        </w:rPr>
        <w:sym w:font="Symbol" w:char="F02D"/>
      </w:r>
      <w:r w:rsidRPr="00F4232D">
        <w:rPr>
          <w:color w:val="000000"/>
          <w:sz w:val="21"/>
          <w:szCs w:val="21"/>
          <w:lang w:val="en-GB"/>
        </w:rPr>
        <w:t xml:space="preserve"> a, iii </w:t>
      </w:r>
      <w:r w:rsidRPr="00F4232D">
        <w:rPr>
          <w:color w:val="000000"/>
          <w:sz w:val="21"/>
          <w:szCs w:val="21"/>
          <w:lang w:val="en-GB"/>
        </w:rPr>
        <w:sym w:font="Symbol" w:char="F02D"/>
      </w:r>
      <w:r w:rsidRPr="00F4232D">
        <w:rPr>
          <w:color w:val="000000"/>
          <w:sz w:val="21"/>
          <w:szCs w:val="21"/>
          <w:lang w:val="en-GB"/>
        </w:rPr>
        <w:t xml:space="preserve"> d, iv </w:t>
      </w:r>
      <w:r w:rsidRPr="00F4232D">
        <w:rPr>
          <w:color w:val="000000"/>
          <w:sz w:val="21"/>
          <w:szCs w:val="21"/>
          <w:lang w:val="en-GB"/>
        </w:rPr>
        <w:sym w:font="Symbol" w:char="F02D"/>
      </w:r>
      <w:r w:rsidRPr="00F4232D">
        <w:rPr>
          <w:color w:val="000000"/>
          <w:sz w:val="21"/>
          <w:szCs w:val="21"/>
          <w:lang w:val="en-GB"/>
        </w:rPr>
        <w:t xml:space="preserve"> c</w:t>
      </w:r>
    </w:p>
    <w:p w14:paraId="00954F17" w14:textId="77777777" w:rsidR="003F6B48" w:rsidRPr="00F4232D" w:rsidRDefault="003F6B48" w:rsidP="004907D9">
      <w:pPr>
        <w:pStyle w:val="ctrl-4"/>
        <w:tabs>
          <w:tab w:val="clear" w:pos="547"/>
          <w:tab w:val="clear" w:pos="1080"/>
          <w:tab w:val="left" w:pos="594"/>
          <w:tab w:val="left" w:pos="1116"/>
        </w:tabs>
        <w:suppressAutoHyphens/>
        <w:spacing w:before="4"/>
        <w:jc w:val="both"/>
        <w:rPr>
          <w:color w:val="000000"/>
          <w:sz w:val="21"/>
          <w:szCs w:val="21"/>
          <w:lang w:val="en-GB"/>
        </w:rPr>
      </w:pPr>
      <w:r w:rsidRPr="00F4232D">
        <w:rPr>
          <w:color w:val="000000"/>
          <w:sz w:val="21"/>
          <w:szCs w:val="21"/>
          <w:lang w:val="en-GB"/>
        </w:rPr>
        <w:tab/>
        <w:t>(D)</w:t>
      </w:r>
      <w:r w:rsidRPr="00F4232D">
        <w:rPr>
          <w:color w:val="000000"/>
          <w:sz w:val="21"/>
          <w:szCs w:val="21"/>
          <w:lang w:val="en-GB"/>
        </w:rPr>
        <w:tab/>
        <w:t xml:space="preserve">i </w:t>
      </w:r>
      <w:r w:rsidRPr="00F4232D">
        <w:rPr>
          <w:color w:val="000000"/>
          <w:sz w:val="21"/>
          <w:szCs w:val="21"/>
          <w:lang w:val="en-GB"/>
        </w:rPr>
        <w:sym w:font="Symbol" w:char="F02D"/>
      </w:r>
      <w:r w:rsidRPr="00F4232D">
        <w:rPr>
          <w:color w:val="000000"/>
          <w:sz w:val="21"/>
          <w:szCs w:val="21"/>
          <w:lang w:val="en-GB"/>
        </w:rPr>
        <w:t xml:space="preserve"> d, ii </w:t>
      </w:r>
      <w:r w:rsidRPr="00F4232D">
        <w:rPr>
          <w:color w:val="000000"/>
          <w:sz w:val="21"/>
          <w:szCs w:val="21"/>
          <w:lang w:val="en-GB"/>
        </w:rPr>
        <w:sym w:font="Symbol" w:char="F02D"/>
      </w:r>
      <w:r w:rsidRPr="00F4232D">
        <w:rPr>
          <w:color w:val="000000"/>
          <w:sz w:val="21"/>
          <w:szCs w:val="21"/>
          <w:lang w:val="en-GB"/>
        </w:rPr>
        <w:t xml:space="preserve"> b, iii </w:t>
      </w:r>
      <w:r w:rsidRPr="00F4232D">
        <w:rPr>
          <w:color w:val="000000"/>
          <w:sz w:val="21"/>
          <w:szCs w:val="21"/>
          <w:lang w:val="en-GB"/>
        </w:rPr>
        <w:sym w:font="Symbol" w:char="F02D"/>
      </w:r>
      <w:r w:rsidRPr="00F4232D">
        <w:rPr>
          <w:color w:val="000000"/>
          <w:sz w:val="21"/>
          <w:szCs w:val="21"/>
          <w:lang w:val="en-GB"/>
        </w:rPr>
        <w:t xml:space="preserve"> a, iv </w:t>
      </w:r>
      <w:r w:rsidRPr="00F4232D">
        <w:rPr>
          <w:color w:val="000000"/>
          <w:sz w:val="21"/>
          <w:szCs w:val="21"/>
          <w:lang w:val="en-GB"/>
        </w:rPr>
        <w:sym w:font="Symbol" w:char="F02D"/>
      </w:r>
      <w:r w:rsidRPr="00F4232D">
        <w:rPr>
          <w:color w:val="000000"/>
          <w:sz w:val="21"/>
          <w:szCs w:val="21"/>
          <w:lang w:val="en-GB"/>
        </w:rPr>
        <w:t xml:space="preserve"> c</w:t>
      </w:r>
    </w:p>
    <w:p w14:paraId="7B07D408" w14:textId="77777777" w:rsidR="003F6B48" w:rsidRPr="00F4232D" w:rsidRDefault="003F6B48" w:rsidP="004907D9">
      <w:pPr>
        <w:pStyle w:val="SPACE"/>
        <w:suppressAutoHyphens/>
        <w:spacing w:before="4"/>
      </w:pPr>
    </w:p>
    <w:p w14:paraId="765E3D53" w14:textId="14C74CC9" w:rsidR="003F6B48" w:rsidRPr="00F4232D" w:rsidRDefault="00035C58" w:rsidP="004907D9">
      <w:pPr>
        <w:pStyle w:val="ctrl-4"/>
        <w:tabs>
          <w:tab w:val="clear" w:pos="547"/>
          <w:tab w:val="clear" w:pos="1080"/>
          <w:tab w:val="left" w:pos="594"/>
          <w:tab w:val="left" w:pos="1116"/>
        </w:tabs>
        <w:suppressAutoHyphens/>
        <w:spacing w:before="4"/>
        <w:ind w:left="594" w:hanging="594"/>
        <w:jc w:val="both"/>
        <w:rPr>
          <w:color w:val="000000"/>
          <w:sz w:val="21"/>
          <w:szCs w:val="21"/>
          <w:lang w:val="en-GB"/>
        </w:rPr>
      </w:pPr>
      <w:r>
        <w:rPr>
          <w:rFonts w:ascii="Times New Roman Bold" w:hAnsi="Times New Roman Bold"/>
          <w:b/>
          <w:color w:val="EC2791"/>
          <w:sz w:val="21"/>
          <w:szCs w:val="21"/>
          <w:lang w:val="en-GB"/>
        </w:rPr>
        <w:t>68</w:t>
      </w:r>
      <w:r w:rsidR="003F6B48" w:rsidRPr="00F4232D">
        <w:rPr>
          <w:rFonts w:ascii="Times New Roman Bold" w:hAnsi="Times New Roman Bold"/>
          <w:b/>
          <w:color w:val="EC2791"/>
          <w:sz w:val="21"/>
          <w:szCs w:val="21"/>
          <w:lang w:val="en-GB"/>
        </w:rPr>
        <w:t>.</w:t>
      </w:r>
      <w:r w:rsidR="003F6B48" w:rsidRPr="00F4232D">
        <w:rPr>
          <w:rFonts w:ascii="Times New Roman Bold" w:hAnsi="Times New Roman Bold"/>
          <w:b/>
          <w:color w:val="EC2791"/>
          <w:sz w:val="21"/>
          <w:szCs w:val="21"/>
          <w:lang w:val="en-GB"/>
        </w:rPr>
        <w:tab/>
      </w:r>
      <w:r w:rsidR="003F6B48" w:rsidRPr="00F4232D">
        <w:rPr>
          <w:color w:val="000000"/>
          <w:sz w:val="21"/>
          <w:szCs w:val="21"/>
          <w:lang w:val="en-GB"/>
        </w:rPr>
        <w:t>Match the Column I with Column II and select the correct option.</w:t>
      </w:r>
    </w:p>
    <w:p w14:paraId="18639FA7" w14:textId="77777777" w:rsidR="003F6B48" w:rsidRPr="00F4232D" w:rsidRDefault="003F6B48" w:rsidP="004907D9">
      <w:pPr>
        <w:pStyle w:val="SPACE"/>
        <w:suppressAutoHyphens/>
        <w:spacing w:before="4"/>
      </w:pPr>
    </w:p>
    <w:tbl>
      <w:tblPr>
        <w:tblW w:w="4680" w:type="dxa"/>
        <w:tblInd w:w="10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ayout w:type="fixed"/>
        <w:tblLook w:val="04A0" w:firstRow="1" w:lastRow="0" w:firstColumn="1" w:lastColumn="0" w:noHBand="0" w:noVBand="1"/>
      </w:tblPr>
      <w:tblGrid>
        <w:gridCol w:w="450"/>
        <w:gridCol w:w="1080"/>
        <w:gridCol w:w="360"/>
        <w:gridCol w:w="2790"/>
      </w:tblGrid>
      <w:tr w:rsidR="003F6B48" w:rsidRPr="00F4232D" w14:paraId="35388DC3" w14:textId="77777777" w:rsidTr="00BB4269">
        <w:tc>
          <w:tcPr>
            <w:tcW w:w="450" w:type="dxa"/>
            <w:shd w:val="clear" w:color="auto" w:fill="FEF3F7"/>
          </w:tcPr>
          <w:p w14:paraId="40F07EF1" w14:textId="77777777" w:rsidR="003F6B48" w:rsidRPr="00F4232D" w:rsidRDefault="003F6B48" w:rsidP="004907D9">
            <w:pPr>
              <w:pStyle w:val="ctrl-4"/>
              <w:tabs>
                <w:tab w:val="clear" w:pos="547"/>
                <w:tab w:val="clear" w:pos="1080"/>
                <w:tab w:val="left" w:pos="594"/>
                <w:tab w:val="left" w:pos="1116"/>
              </w:tabs>
              <w:suppressAutoHyphens/>
              <w:spacing w:before="4"/>
              <w:ind w:right="-43"/>
              <w:jc w:val="center"/>
              <w:rPr>
                <w:iCs/>
                <w:color w:val="000000"/>
                <w:sz w:val="21"/>
                <w:szCs w:val="21"/>
                <w:lang w:val="en-GB"/>
              </w:rPr>
            </w:pPr>
          </w:p>
        </w:tc>
        <w:tc>
          <w:tcPr>
            <w:tcW w:w="1080" w:type="dxa"/>
            <w:shd w:val="clear" w:color="auto" w:fill="FEF3F7"/>
          </w:tcPr>
          <w:p w14:paraId="6542C302" w14:textId="77777777" w:rsidR="003F6B48" w:rsidRPr="00F4232D" w:rsidRDefault="003F6B48" w:rsidP="004907D9">
            <w:pPr>
              <w:pStyle w:val="ctrl-4"/>
              <w:tabs>
                <w:tab w:val="clear" w:pos="547"/>
                <w:tab w:val="clear" w:pos="1080"/>
                <w:tab w:val="left" w:pos="594"/>
                <w:tab w:val="left" w:pos="1116"/>
              </w:tabs>
              <w:suppressAutoHyphens/>
              <w:spacing w:before="4"/>
              <w:ind w:right="-108"/>
              <w:jc w:val="center"/>
              <w:rPr>
                <w:b/>
                <w:iCs/>
                <w:color w:val="000000"/>
                <w:sz w:val="21"/>
                <w:szCs w:val="21"/>
                <w:lang w:val="en-GB"/>
              </w:rPr>
            </w:pPr>
            <w:r w:rsidRPr="00F4232D">
              <w:rPr>
                <w:b/>
                <w:iCs/>
                <w:color w:val="000000"/>
                <w:sz w:val="21"/>
                <w:szCs w:val="21"/>
                <w:lang w:val="en-GB"/>
              </w:rPr>
              <w:t>Column I</w:t>
            </w:r>
          </w:p>
        </w:tc>
        <w:tc>
          <w:tcPr>
            <w:tcW w:w="360" w:type="dxa"/>
            <w:shd w:val="clear" w:color="auto" w:fill="FEF3F7"/>
          </w:tcPr>
          <w:p w14:paraId="4D400D4D" w14:textId="77777777" w:rsidR="003F6B48" w:rsidRPr="00F4232D" w:rsidRDefault="003F6B48" w:rsidP="004907D9">
            <w:pPr>
              <w:pStyle w:val="ctrl-4"/>
              <w:tabs>
                <w:tab w:val="clear" w:pos="547"/>
                <w:tab w:val="clear" w:pos="1080"/>
                <w:tab w:val="left" w:pos="594"/>
                <w:tab w:val="left" w:pos="1116"/>
              </w:tabs>
              <w:suppressAutoHyphens/>
              <w:spacing w:before="4"/>
              <w:rPr>
                <w:b/>
                <w:iCs/>
                <w:color w:val="000000"/>
                <w:sz w:val="21"/>
                <w:szCs w:val="21"/>
                <w:lang w:val="en-GB"/>
              </w:rPr>
            </w:pPr>
          </w:p>
        </w:tc>
        <w:tc>
          <w:tcPr>
            <w:tcW w:w="2790" w:type="dxa"/>
            <w:shd w:val="clear" w:color="auto" w:fill="FEF3F7"/>
          </w:tcPr>
          <w:p w14:paraId="2D4B1A31" w14:textId="77777777" w:rsidR="003F6B48" w:rsidRPr="00F4232D" w:rsidRDefault="003F6B48" w:rsidP="004907D9">
            <w:pPr>
              <w:pStyle w:val="ctrl-4"/>
              <w:tabs>
                <w:tab w:val="clear" w:pos="547"/>
                <w:tab w:val="clear" w:pos="1080"/>
                <w:tab w:val="left" w:pos="594"/>
                <w:tab w:val="left" w:pos="1116"/>
              </w:tabs>
              <w:suppressAutoHyphens/>
              <w:spacing w:before="4"/>
              <w:jc w:val="center"/>
              <w:rPr>
                <w:b/>
                <w:iCs/>
                <w:color w:val="000000"/>
                <w:sz w:val="21"/>
                <w:szCs w:val="21"/>
                <w:lang w:val="en-GB"/>
              </w:rPr>
            </w:pPr>
            <w:r w:rsidRPr="00F4232D">
              <w:rPr>
                <w:b/>
                <w:iCs/>
                <w:color w:val="000000"/>
                <w:sz w:val="21"/>
                <w:szCs w:val="21"/>
                <w:lang w:val="en-GB"/>
              </w:rPr>
              <w:t>Column II</w:t>
            </w:r>
          </w:p>
        </w:tc>
      </w:tr>
      <w:tr w:rsidR="003F6B48" w:rsidRPr="00F4232D" w14:paraId="03CB933B" w14:textId="77777777" w:rsidTr="00BB4269">
        <w:tc>
          <w:tcPr>
            <w:tcW w:w="450" w:type="dxa"/>
          </w:tcPr>
          <w:p w14:paraId="55A34203" w14:textId="77777777" w:rsidR="003F6B48" w:rsidRPr="00F4232D" w:rsidRDefault="003F6B48" w:rsidP="004907D9">
            <w:pPr>
              <w:pStyle w:val="ctrl-4"/>
              <w:tabs>
                <w:tab w:val="clear" w:pos="547"/>
                <w:tab w:val="clear" w:pos="1080"/>
                <w:tab w:val="left" w:pos="594"/>
                <w:tab w:val="left" w:pos="1116"/>
              </w:tabs>
              <w:suppressAutoHyphens/>
              <w:spacing w:before="4"/>
              <w:ind w:right="-43"/>
              <w:jc w:val="center"/>
              <w:rPr>
                <w:iCs/>
                <w:color w:val="000000"/>
                <w:sz w:val="21"/>
                <w:szCs w:val="21"/>
                <w:lang w:val="en-GB"/>
              </w:rPr>
            </w:pPr>
            <w:r w:rsidRPr="00F4232D">
              <w:rPr>
                <w:iCs/>
                <w:color w:val="000000"/>
                <w:sz w:val="21"/>
                <w:szCs w:val="21"/>
                <w:lang w:val="en-GB"/>
              </w:rPr>
              <w:t>i.</w:t>
            </w:r>
          </w:p>
        </w:tc>
        <w:tc>
          <w:tcPr>
            <w:tcW w:w="1080" w:type="dxa"/>
          </w:tcPr>
          <w:p w14:paraId="73285490" w14:textId="77777777" w:rsidR="003F6B48" w:rsidRPr="00F4232D" w:rsidRDefault="003F6B48" w:rsidP="004907D9">
            <w:pPr>
              <w:pStyle w:val="ctrl-4"/>
              <w:tabs>
                <w:tab w:val="clear" w:pos="547"/>
                <w:tab w:val="clear" w:pos="1080"/>
                <w:tab w:val="left" w:pos="594"/>
                <w:tab w:val="left" w:pos="1116"/>
              </w:tabs>
              <w:suppressAutoHyphens/>
              <w:spacing w:before="4"/>
              <w:jc w:val="both"/>
              <w:rPr>
                <w:iCs/>
                <w:color w:val="000000"/>
                <w:sz w:val="21"/>
                <w:szCs w:val="21"/>
                <w:lang w:val="en-GB"/>
              </w:rPr>
            </w:pPr>
            <w:r w:rsidRPr="00F4232D">
              <w:rPr>
                <w:iCs/>
                <w:color w:val="000000"/>
                <w:sz w:val="21"/>
                <w:szCs w:val="21"/>
                <w:lang w:val="en-GB"/>
              </w:rPr>
              <w:t>Family</w:t>
            </w:r>
          </w:p>
        </w:tc>
        <w:tc>
          <w:tcPr>
            <w:tcW w:w="360" w:type="dxa"/>
          </w:tcPr>
          <w:p w14:paraId="6D411298" w14:textId="77777777" w:rsidR="003F6B48" w:rsidRPr="00F4232D" w:rsidRDefault="003F6B48" w:rsidP="004907D9">
            <w:pPr>
              <w:pStyle w:val="ctrl-4"/>
              <w:tabs>
                <w:tab w:val="clear" w:pos="547"/>
                <w:tab w:val="clear" w:pos="1080"/>
                <w:tab w:val="left" w:pos="594"/>
                <w:tab w:val="left" w:pos="1116"/>
              </w:tabs>
              <w:suppressAutoHyphens/>
              <w:spacing w:before="4"/>
              <w:ind w:right="-108"/>
              <w:rPr>
                <w:iCs/>
                <w:color w:val="000000"/>
                <w:sz w:val="21"/>
                <w:szCs w:val="21"/>
                <w:lang w:val="en-GB"/>
              </w:rPr>
            </w:pPr>
            <w:r w:rsidRPr="00F4232D">
              <w:rPr>
                <w:iCs/>
                <w:color w:val="000000"/>
                <w:sz w:val="21"/>
                <w:szCs w:val="21"/>
                <w:lang w:val="en-GB"/>
              </w:rPr>
              <w:t>a.</w:t>
            </w:r>
          </w:p>
        </w:tc>
        <w:tc>
          <w:tcPr>
            <w:tcW w:w="2790" w:type="dxa"/>
          </w:tcPr>
          <w:p w14:paraId="74733BD7" w14:textId="77777777" w:rsidR="003F6B48" w:rsidRPr="00F4232D" w:rsidRDefault="003F6B48" w:rsidP="004907D9">
            <w:pPr>
              <w:pStyle w:val="ctrl-4"/>
              <w:tabs>
                <w:tab w:val="clear" w:pos="547"/>
                <w:tab w:val="clear" w:pos="1080"/>
                <w:tab w:val="left" w:pos="594"/>
                <w:tab w:val="left" w:pos="1116"/>
              </w:tabs>
              <w:suppressAutoHyphens/>
              <w:spacing w:before="4"/>
              <w:ind w:right="-43"/>
              <w:jc w:val="both"/>
              <w:rPr>
                <w:iCs/>
                <w:color w:val="000000"/>
                <w:sz w:val="21"/>
                <w:szCs w:val="21"/>
                <w:lang w:val="en-GB"/>
              </w:rPr>
            </w:pPr>
            <w:r w:rsidRPr="00F4232D">
              <w:rPr>
                <w:iCs/>
                <w:color w:val="000000"/>
                <w:sz w:val="21"/>
                <w:szCs w:val="21"/>
                <w:lang w:val="en-GB"/>
              </w:rPr>
              <w:t>Includes related orders</w:t>
            </w:r>
          </w:p>
        </w:tc>
      </w:tr>
      <w:tr w:rsidR="003F6B48" w:rsidRPr="00F4232D" w14:paraId="7208A995" w14:textId="77777777" w:rsidTr="00BB4269">
        <w:tc>
          <w:tcPr>
            <w:tcW w:w="450" w:type="dxa"/>
          </w:tcPr>
          <w:p w14:paraId="33DBF61B" w14:textId="77777777" w:rsidR="003F6B48" w:rsidRPr="00F4232D" w:rsidRDefault="003F6B48" w:rsidP="004907D9">
            <w:pPr>
              <w:pStyle w:val="ctrl-4"/>
              <w:tabs>
                <w:tab w:val="clear" w:pos="547"/>
                <w:tab w:val="clear" w:pos="1080"/>
                <w:tab w:val="left" w:pos="594"/>
                <w:tab w:val="left" w:pos="1116"/>
              </w:tabs>
              <w:suppressAutoHyphens/>
              <w:spacing w:before="4"/>
              <w:ind w:right="-43"/>
              <w:jc w:val="center"/>
              <w:rPr>
                <w:iCs/>
                <w:color w:val="000000"/>
                <w:sz w:val="21"/>
                <w:szCs w:val="21"/>
                <w:lang w:val="en-GB"/>
              </w:rPr>
            </w:pPr>
            <w:r w:rsidRPr="00F4232D">
              <w:rPr>
                <w:iCs/>
                <w:color w:val="000000"/>
                <w:sz w:val="21"/>
                <w:szCs w:val="21"/>
                <w:lang w:val="en-GB"/>
              </w:rPr>
              <w:t>ii.</w:t>
            </w:r>
          </w:p>
        </w:tc>
        <w:tc>
          <w:tcPr>
            <w:tcW w:w="1080" w:type="dxa"/>
          </w:tcPr>
          <w:p w14:paraId="187D4214" w14:textId="77777777" w:rsidR="003F6B48" w:rsidRPr="00F4232D" w:rsidRDefault="003F6B48" w:rsidP="004907D9">
            <w:pPr>
              <w:pStyle w:val="ctrl-4"/>
              <w:tabs>
                <w:tab w:val="clear" w:pos="547"/>
                <w:tab w:val="clear" w:pos="1080"/>
                <w:tab w:val="left" w:pos="594"/>
                <w:tab w:val="left" w:pos="1116"/>
              </w:tabs>
              <w:suppressAutoHyphens/>
              <w:spacing w:before="4"/>
              <w:jc w:val="both"/>
              <w:rPr>
                <w:iCs/>
                <w:color w:val="000000"/>
                <w:sz w:val="21"/>
                <w:szCs w:val="21"/>
                <w:lang w:val="en-GB"/>
              </w:rPr>
            </w:pPr>
            <w:r w:rsidRPr="00F4232D">
              <w:rPr>
                <w:iCs/>
                <w:color w:val="000000"/>
                <w:sz w:val="21"/>
                <w:szCs w:val="21"/>
                <w:lang w:val="en-GB"/>
              </w:rPr>
              <w:t>Genus</w:t>
            </w:r>
          </w:p>
        </w:tc>
        <w:tc>
          <w:tcPr>
            <w:tcW w:w="360" w:type="dxa"/>
          </w:tcPr>
          <w:p w14:paraId="185CABB2" w14:textId="77777777" w:rsidR="003F6B48" w:rsidRPr="00F4232D" w:rsidRDefault="003F6B48" w:rsidP="004907D9">
            <w:pPr>
              <w:pStyle w:val="ctrl-4"/>
              <w:tabs>
                <w:tab w:val="clear" w:pos="547"/>
                <w:tab w:val="clear" w:pos="1080"/>
                <w:tab w:val="left" w:pos="594"/>
                <w:tab w:val="left" w:pos="1116"/>
              </w:tabs>
              <w:suppressAutoHyphens/>
              <w:spacing w:before="4"/>
              <w:ind w:right="-108"/>
              <w:rPr>
                <w:iCs/>
                <w:color w:val="000000"/>
                <w:sz w:val="21"/>
                <w:szCs w:val="21"/>
                <w:lang w:val="en-GB"/>
              </w:rPr>
            </w:pPr>
            <w:r w:rsidRPr="00F4232D">
              <w:rPr>
                <w:iCs/>
                <w:color w:val="000000"/>
                <w:sz w:val="21"/>
                <w:szCs w:val="21"/>
                <w:lang w:val="en-GB"/>
              </w:rPr>
              <w:t>b.</w:t>
            </w:r>
          </w:p>
        </w:tc>
        <w:tc>
          <w:tcPr>
            <w:tcW w:w="2790" w:type="dxa"/>
          </w:tcPr>
          <w:p w14:paraId="36338882" w14:textId="77777777" w:rsidR="003F6B48" w:rsidRPr="00F4232D" w:rsidRDefault="003F6B48" w:rsidP="004907D9">
            <w:pPr>
              <w:pStyle w:val="ctrl-4"/>
              <w:tabs>
                <w:tab w:val="clear" w:pos="547"/>
                <w:tab w:val="clear" w:pos="1080"/>
                <w:tab w:val="clear" w:pos="2700"/>
                <w:tab w:val="left" w:pos="594"/>
                <w:tab w:val="left" w:pos="1116"/>
                <w:tab w:val="left" w:pos="2567"/>
              </w:tabs>
              <w:suppressAutoHyphens/>
              <w:spacing w:before="4"/>
              <w:ind w:right="-43"/>
              <w:jc w:val="both"/>
              <w:rPr>
                <w:iCs/>
                <w:color w:val="000000"/>
                <w:sz w:val="21"/>
                <w:szCs w:val="21"/>
                <w:lang w:val="en-GB"/>
              </w:rPr>
            </w:pPr>
            <w:r w:rsidRPr="00F4232D">
              <w:rPr>
                <w:iCs/>
                <w:color w:val="000000"/>
                <w:sz w:val="21"/>
                <w:szCs w:val="21"/>
                <w:lang w:val="en-GB"/>
              </w:rPr>
              <w:t>Group with fundamental similarities</w:t>
            </w:r>
          </w:p>
        </w:tc>
      </w:tr>
      <w:tr w:rsidR="003F6B48" w:rsidRPr="006F24CD" w14:paraId="2B96267A" w14:textId="77777777" w:rsidTr="00BB4269">
        <w:tc>
          <w:tcPr>
            <w:tcW w:w="450" w:type="dxa"/>
          </w:tcPr>
          <w:p w14:paraId="515EA879" w14:textId="77777777" w:rsidR="003F6B48" w:rsidRPr="00F4232D" w:rsidRDefault="003F6B48" w:rsidP="004907D9">
            <w:pPr>
              <w:pStyle w:val="ctrl-4"/>
              <w:tabs>
                <w:tab w:val="clear" w:pos="547"/>
                <w:tab w:val="clear" w:pos="1080"/>
                <w:tab w:val="left" w:pos="594"/>
                <w:tab w:val="left" w:pos="1116"/>
              </w:tabs>
              <w:suppressAutoHyphens/>
              <w:ind w:right="-43"/>
              <w:jc w:val="center"/>
              <w:rPr>
                <w:iCs/>
                <w:color w:val="000000"/>
                <w:sz w:val="21"/>
                <w:szCs w:val="21"/>
                <w:lang w:val="en-GB"/>
              </w:rPr>
            </w:pPr>
            <w:r w:rsidRPr="00F4232D">
              <w:rPr>
                <w:iCs/>
                <w:color w:val="000000"/>
                <w:sz w:val="21"/>
                <w:szCs w:val="21"/>
                <w:lang w:val="en-GB"/>
              </w:rPr>
              <w:t>iii.</w:t>
            </w:r>
          </w:p>
        </w:tc>
        <w:tc>
          <w:tcPr>
            <w:tcW w:w="1080" w:type="dxa"/>
          </w:tcPr>
          <w:p w14:paraId="377200CD" w14:textId="77777777" w:rsidR="003F6B48" w:rsidRPr="00F4232D" w:rsidRDefault="003F6B48" w:rsidP="004907D9">
            <w:pPr>
              <w:pStyle w:val="ctrl-4"/>
              <w:tabs>
                <w:tab w:val="clear" w:pos="547"/>
                <w:tab w:val="clear" w:pos="1080"/>
                <w:tab w:val="left" w:pos="594"/>
                <w:tab w:val="left" w:pos="1116"/>
              </w:tabs>
              <w:suppressAutoHyphens/>
              <w:jc w:val="both"/>
              <w:rPr>
                <w:iCs/>
                <w:color w:val="000000"/>
                <w:sz w:val="21"/>
                <w:szCs w:val="21"/>
                <w:lang w:val="en-GB"/>
              </w:rPr>
            </w:pPr>
            <w:r w:rsidRPr="00F4232D">
              <w:rPr>
                <w:iCs/>
                <w:color w:val="000000"/>
                <w:sz w:val="21"/>
                <w:szCs w:val="21"/>
                <w:lang w:val="en-GB"/>
              </w:rPr>
              <w:t>Species</w:t>
            </w:r>
          </w:p>
        </w:tc>
        <w:tc>
          <w:tcPr>
            <w:tcW w:w="360" w:type="dxa"/>
          </w:tcPr>
          <w:p w14:paraId="2B957FF5" w14:textId="77777777" w:rsidR="003F6B48" w:rsidRPr="00F4232D" w:rsidRDefault="003F6B48" w:rsidP="004907D9">
            <w:pPr>
              <w:pStyle w:val="ctrl-4"/>
              <w:tabs>
                <w:tab w:val="clear" w:pos="547"/>
                <w:tab w:val="clear" w:pos="1080"/>
                <w:tab w:val="left" w:pos="594"/>
                <w:tab w:val="left" w:pos="1116"/>
              </w:tabs>
              <w:suppressAutoHyphens/>
              <w:ind w:right="-108"/>
              <w:rPr>
                <w:iCs/>
                <w:color w:val="000000"/>
                <w:sz w:val="21"/>
                <w:szCs w:val="21"/>
                <w:lang w:val="en-GB"/>
              </w:rPr>
            </w:pPr>
            <w:r w:rsidRPr="00F4232D">
              <w:rPr>
                <w:iCs/>
                <w:color w:val="000000"/>
                <w:sz w:val="21"/>
                <w:szCs w:val="21"/>
                <w:lang w:val="en-GB"/>
              </w:rPr>
              <w:t>c.</w:t>
            </w:r>
          </w:p>
        </w:tc>
        <w:tc>
          <w:tcPr>
            <w:tcW w:w="2790" w:type="dxa"/>
          </w:tcPr>
          <w:p w14:paraId="215A986C" w14:textId="77777777" w:rsidR="003F6B48" w:rsidRPr="00F4232D" w:rsidRDefault="003F6B48" w:rsidP="004907D9">
            <w:pPr>
              <w:pStyle w:val="ctrl-4"/>
              <w:tabs>
                <w:tab w:val="clear" w:pos="547"/>
                <w:tab w:val="clear" w:pos="1080"/>
                <w:tab w:val="left" w:pos="594"/>
                <w:tab w:val="left" w:pos="1116"/>
              </w:tabs>
              <w:suppressAutoHyphens/>
              <w:ind w:right="-43"/>
              <w:jc w:val="both"/>
              <w:rPr>
                <w:iCs/>
                <w:color w:val="000000"/>
                <w:sz w:val="21"/>
                <w:szCs w:val="21"/>
                <w:lang w:val="en-GB"/>
              </w:rPr>
            </w:pPr>
            <w:r w:rsidRPr="00F4232D">
              <w:rPr>
                <w:iCs/>
                <w:color w:val="000000"/>
                <w:sz w:val="21"/>
                <w:szCs w:val="21"/>
                <w:lang w:val="en-GB"/>
              </w:rPr>
              <w:t>A group of related genera.</w:t>
            </w:r>
          </w:p>
        </w:tc>
      </w:tr>
      <w:tr w:rsidR="003F6B48" w:rsidRPr="006F24CD" w14:paraId="375E3FAE" w14:textId="77777777" w:rsidTr="00BB4269">
        <w:tc>
          <w:tcPr>
            <w:tcW w:w="450" w:type="dxa"/>
          </w:tcPr>
          <w:p w14:paraId="3A4ED57C" w14:textId="77777777" w:rsidR="003F6B48" w:rsidRPr="00F4232D" w:rsidRDefault="003F6B48" w:rsidP="004907D9">
            <w:pPr>
              <w:pStyle w:val="ctrl-4"/>
              <w:tabs>
                <w:tab w:val="clear" w:pos="547"/>
                <w:tab w:val="clear" w:pos="1080"/>
                <w:tab w:val="left" w:pos="594"/>
                <w:tab w:val="left" w:pos="1116"/>
              </w:tabs>
              <w:suppressAutoHyphens/>
              <w:ind w:right="-43"/>
              <w:jc w:val="center"/>
              <w:rPr>
                <w:iCs/>
                <w:color w:val="000000"/>
                <w:sz w:val="21"/>
                <w:szCs w:val="21"/>
                <w:lang w:val="en-GB"/>
              </w:rPr>
            </w:pPr>
            <w:r w:rsidRPr="00F4232D">
              <w:rPr>
                <w:iCs/>
                <w:color w:val="000000"/>
                <w:sz w:val="21"/>
                <w:szCs w:val="21"/>
                <w:lang w:val="en-GB"/>
              </w:rPr>
              <w:t>iv.</w:t>
            </w:r>
          </w:p>
        </w:tc>
        <w:tc>
          <w:tcPr>
            <w:tcW w:w="1080" w:type="dxa"/>
          </w:tcPr>
          <w:p w14:paraId="7D60D49A" w14:textId="77777777" w:rsidR="003F6B48" w:rsidRPr="00F4232D" w:rsidRDefault="003F6B48" w:rsidP="004907D9">
            <w:pPr>
              <w:pStyle w:val="ctrl-4"/>
              <w:tabs>
                <w:tab w:val="clear" w:pos="547"/>
                <w:tab w:val="clear" w:pos="1080"/>
                <w:tab w:val="left" w:pos="594"/>
                <w:tab w:val="left" w:pos="1116"/>
              </w:tabs>
              <w:suppressAutoHyphens/>
              <w:jc w:val="both"/>
              <w:rPr>
                <w:iCs/>
                <w:color w:val="000000"/>
                <w:sz w:val="21"/>
                <w:szCs w:val="21"/>
                <w:lang w:val="en-GB"/>
              </w:rPr>
            </w:pPr>
            <w:r w:rsidRPr="00F4232D">
              <w:rPr>
                <w:iCs/>
                <w:color w:val="000000"/>
                <w:sz w:val="21"/>
                <w:szCs w:val="21"/>
                <w:lang w:val="en-GB"/>
              </w:rPr>
              <w:t>Class</w:t>
            </w:r>
          </w:p>
        </w:tc>
        <w:tc>
          <w:tcPr>
            <w:tcW w:w="360" w:type="dxa"/>
          </w:tcPr>
          <w:p w14:paraId="06C920FE" w14:textId="77777777" w:rsidR="003F6B48" w:rsidRPr="00F4232D" w:rsidRDefault="003F6B48" w:rsidP="004907D9">
            <w:pPr>
              <w:pStyle w:val="ctrl-4"/>
              <w:tabs>
                <w:tab w:val="clear" w:pos="547"/>
                <w:tab w:val="clear" w:pos="1080"/>
                <w:tab w:val="left" w:pos="594"/>
                <w:tab w:val="left" w:pos="1116"/>
              </w:tabs>
              <w:suppressAutoHyphens/>
              <w:ind w:right="-108"/>
              <w:rPr>
                <w:iCs/>
                <w:color w:val="000000"/>
                <w:sz w:val="21"/>
                <w:szCs w:val="21"/>
                <w:lang w:val="en-GB"/>
              </w:rPr>
            </w:pPr>
            <w:r w:rsidRPr="00F4232D">
              <w:rPr>
                <w:iCs/>
                <w:color w:val="000000"/>
                <w:sz w:val="21"/>
                <w:szCs w:val="21"/>
                <w:lang w:val="en-GB"/>
              </w:rPr>
              <w:t>d.</w:t>
            </w:r>
          </w:p>
        </w:tc>
        <w:tc>
          <w:tcPr>
            <w:tcW w:w="2790" w:type="dxa"/>
          </w:tcPr>
          <w:p w14:paraId="6D036C4A" w14:textId="77777777" w:rsidR="003F6B48" w:rsidRPr="00F4232D" w:rsidRDefault="003F6B48" w:rsidP="004907D9">
            <w:pPr>
              <w:pStyle w:val="ctrl-4"/>
              <w:tabs>
                <w:tab w:val="clear" w:pos="547"/>
                <w:tab w:val="clear" w:pos="1080"/>
                <w:tab w:val="left" w:pos="594"/>
                <w:tab w:val="left" w:pos="1116"/>
              </w:tabs>
              <w:suppressAutoHyphens/>
              <w:jc w:val="both"/>
              <w:rPr>
                <w:iCs/>
                <w:color w:val="000000"/>
                <w:sz w:val="21"/>
                <w:szCs w:val="21"/>
                <w:lang w:val="en-GB"/>
              </w:rPr>
            </w:pPr>
            <w:r w:rsidRPr="00F4232D">
              <w:rPr>
                <w:iCs/>
                <w:color w:val="000000"/>
                <w:sz w:val="21"/>
                <w:szCs w:val="21"/>
                <w:lang w:val="en-GB"/>
              </w:rPr>
              <w:t>Aggregates of closely related species</w:t>
            </w:r>
          </w:p>
        </w:tc>
      </w:tr>
    </w:tbl>
    <w:p w14:paraId="35BDC629" w14:textId="77777777" w:rsidR="003F6B48" w:rsidRPr="00F4232D" w:rsidRDefault="003F6B48" w:rsidP="004907D9">
      <w:pPr>
        <w:pStyle w:val="SPACE"/>
        <w:suppressAutoHyphens/>
        <w:spacing w:line="60" w:lineRule="exact"/>
      </w:pPr>
    </w:p>
    <w:p w14:paraId="4C67E577"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IN"/>
        </w:rPr>
      </w:pPr>
      <w:r w:rsidRPr="00F4232D">
        <w:rPr>
          <w:color w:val="000000"/>
          <w:sz w:val="21"/>
          <w:szCs w:val="21"/>
          <w:lang w:val="en-IN"/>
        </w:rPr>
        <w:tab/>
        <w:t>(A)</w:t>
      </w:r>
      <w:r w:rsidRPr="00F4232D">
        <w:rPr>
          <w:color w:val="000000"/>
          <w:sz w:val="21"/>
          <w:szCs w:val="21"/>
          <w:lang w:val="en-IN"/>
        </w:rPr>
        <w:tab/>
        <w:t xml:space="preserve">i </w:t>
      </w:r>
      <w:r w:rsidRPr="00F4232D">
        <w:rPr>
          <w:color w:val="000000"/>
          <w:sz w:val="21"/>
          <w:szCs w:val="21"/>
          <w:lang w:val="en-IN"/>
        </w:rPr>
        <w:sym w:font="Symbol" w:char="002D"/>
      </w:r>
      <w:r w:rsidRPr="00F4232D">
        <w:rPr>
          <w:color w:val="000000"/>
          <w:sz w:val="21"/>
          <w:szCs w:val="21"/>
          <w:lang w:val="en-IN"/>
        </w:rPr>
        <w:t xml:space="preserve"> d,  ii </w:t>
      </w:r>
      <w:r w:rsidRPr="00F4232D">
        <w:rPr>
          <w:color w:val="000000"/>
          <w:sz w:val="21"/>
          <w:szCs w:val="21"/>
          <w:lang w:val="en-IN"/>
        </w:rPr>
        <w:sym w:font="Symbol" w:char="002D"/>
      </w:r>
      <w:r w:rsidRPr="00F4232D">
        <w:rPr>
          <w:color w:val="000000"/>
          <w:sz w:val="21"/>
          <w:szCs w:val="21"/>
          <w:lang w:val="en-IN"/>
        </w:rPr>
        <w:t xml:space="preserve"> b, iii </w:t>
      </w:r>
      <w:r w:rsidRPr="00F4232D">
        <w:rPr>
          <w:color w:val="000000"/>
          <w:sz w:val="21"/>
          <w:szCs w:val="21"/>
          <w:lang w:val="en-IN"/>
        </w:rPr>
        <w:sym w:font="Symbol" w:char="002D"/>
      </w:r>
      <w:r w:rsidRPr="00F4232D">
        <w:rPr>
          <w:color w:val="000000"/>
          <w:sz w:val="21"/>
          <w:szCs w:val="21"/>
          <w:lang w:val="en-IN"/>
        </w:rPr>
        <w:t xml:space="preserve"> a, iv </w:t>
      </w:r>
      <w:r w:rsidRPr="00F4232D">
        <w:rPr>
          <w:color w:val="000000"/>
          <w:sz w:val="21"/>
          <w:szCs w:val="21"/>
          <w:lang w:val="en-IN"/>
        </w:rPr>
        <w:sym w:font="Symbol" w:char="002D"/>
      </w:r>
      <w:r w:rsidRPr="00F4232D">
        <w:rPr>
          <w:color w:val="000000"/>
          <w:sz w:val="21"/>
          <w:szCs w:val="21"/>
          <w:lang w:val="en-IN"/>
        </w:rPr>
        <w:t xml:space="preserve"> c</w:t>
      </w:r>
      <w:r w:rsidRPr="00F4232D">
        <w:rPr>
          <w:color w:val="000000"/>
          <w:sz w:val="21"/>
          <w:szCs w:val="21"/>
          <w:lang w:val="en-IN"/>
        </w:rPr>
        <w:tab/>
      </w:r>
    </w:p>
    <w:p w14:paraId="48DAE683"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IN"/>
        </w:rPr>
      </w:pPr>
      <w:r w:rsidRPr="00F4232D">
        <w:rPr>
          <w:color w:val="000000"/>
          <w:sz w:val="21"/>
          <w:szCs w:val="21"/>
          <w:lang w:val="en-IN"/>
        </w:rPr>
        <w:tab/>
        <w:t>(B)</w:t>
      </w:r>
      <w:r w:rsidRPr="00F4232D">
        <w:rPr>
          <w:color w:val="000000"/>
          <w:sz w:val="21"/>
          <w:szCs w:val="21"/>
          <w:lang w:val="en-IN"/>
        </w:rPr>
        <w:tab/>
        <w:t xml:space="preserve">i </w:t>
      </w:r>
      <w:r w:rsidRPr="00F4232D">
        <w:rPr>
          <w:color w:val="000000"/>
          <w:sz w:val="21"/>
          <w:szCs w:val="21"/>
          <w:lang w:val="en-IN"/>
        </w:rPr>
        <w:sym w:font="Symbol" w:char="002D"/>
      </w:r>
      <w:r w:rsidRPr="00F4232D">
        <w:rPr>
          <w:color w:val="000000"/>
          <w:sz w:val="21"/>
          <w:szCs w:val="21"/>
          <w:lang w:val="en-IN"/>
        </w:rPr>
        <w:t xml:space="preserve"> b, ii </w:t>
      </w:r>
      <w:r w:rsidRPr="00F4232D">
        <w:rPr>
          <w:color w:val="000000"/>
          <w:sz w:val="21"/>
          <w:szCs w:val="21"/>
          <w:lang w:val="en-IN"/>
        </w:rPr>
        <w:sym w:font="Symbol" w:char="002D"/>
      </w:r>
      <w:r w:rsidRPr="00F4232D">
        <w:rPr>
          <w:color w:val="000000"/>
          <w:sz w:val="21"/>
          <w:szCs w:val="21"/>
          <w:lang w:val="en-IN"/>
        </w:rPr>
        <w:t xml:space="preserve"> c, iii </w:t>
      </w:r>
      <w:r w:rsidRPr="00F4232D">
        <w:rPr>
          <w:color w:val="000000"/>
          <w:sz w:val="21"/>
          <w:szCs w:val="21"/>
          <w:lang w:val="en-IN"/>
        </w:rPr>
        <w:sym w:font="Symbol" w:char="002D"/>
      </w:r>
      <w:r w:rsidRPr="00F4232D">
        <w:rPr>
          <w:color w:val="000000"/>
          <w:sz w:val="21"/>
          <w:szCs w:val="21"/>
          <w:lang w:val="en-IN"/>
        </w:rPr>
        <w:t xml:space="preserve"> d, iv </w:t>
      </w:r>
      <w:r w:rsidRPr="00F4232D">
        <w:rPr>
          <w:color w:val="000000"/>
          <w:sz w:val="21"/>
          <w:szCs w:val="21"/>
          <w:lang w:val="en-IN"/>
        </w:rPr>
        <w:sym w:font="Symbol" w:char="002D"/>
      </w:r>
      <w:r w:rsidRPr="00F4232D">
        <w:rPr>
          <w:color w:val="000000"/>
          <w:sz w:val="21"/>
          <w:szCs w:val="21"/>
          <w:lang w:val="en-IN"/>
        </w:rPr>
        <w:t xml:space="preserve"> a</w:t>
      </w:r>
    </w:p>
    <w:p w14:paraId="10CA1918"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IN"/>
        </w:rPr>
      </w:pPr>
      <w:r w:rsidRPr="00F4232D">
        <w:rPr>
          <w:color w:val="000000"/>
          <w:sz w:val="21"/>
          <w:szCs w:val="21"/>
          <w:lang w:val="en-IN"/>
        </w:rPr>
        <w:tab/>
        <w:t>(C)</w:t>
      </w:r>
      <w:r w:rsidRPr="00F4232D">
        <w:rPr>
          <w:color w:val="000000"/>
          <w:sz w:val="21"/>
          <w:szCs w:val="21"/>
          <w:lang w:val="en-IN"/>
        </w:rPr>
        <w:tab/>
        <w:t xml:space="preserve">i </w:t>
      </w:r>
      <w:r w:rsidRPr="00F4232D">
        <w:rPr>
          <w:color w:val="000000"/>
          <w:sz w:val="21"/>
          <w:szCs w:val="21"/>
          <w:lang w:val="en-IN"/>
        </w:rPr>
        <w:sym w:font="Symbol" w:char="002D"/>
      </w:r>
      <w:r w:rsidRPr="00F4232D">
        <w:rPr>
          <w:color w:val="000000"/>
          <w:sz w:val="21"/>
          <w:szCs w:val="21"/>
          <w:lang w:val="en-IN"/>
        </w:rPr>
        <w:t xml:space="preserve"> c, ii </w:t>
      </w:r>
      <w:r w:rsidRPr="00F4232D">
        <w:rPr>
          <w:color w:val="000000"/>
          <w:sz w:val="21"/>
          <w:szCs w:val="21"/>
          <w:lang w:val="en-IN"/>
        </w:rPr>
        <w:sym w:font="Symbol" w:char="002D"/>
      </w:r>
      <w:r w:rsidRPr="00F4232D">
        <w:rPr>
          <w:color w:val="000000"/>
          <w:sz w:val="21"/>
          <w:szCs w:val="21"/>
          <w:lang w:val="en-IN"/>
        </w:rPr>
        <w:t xml:space="preserve"> d, iii </w:t>
      </w:r>
      <w:r w:rsidRPr="00F4232D">
        <w:rPr>
          <w:color w:val="000000"/>
          <w:sz w:val="21"/>
          <w:szCs w:val="21"/>
          <w:lang w:val="en-IN"/>
        </w:rPr>
        <w:sym w:font="Symbol" w:char="002D"/>
      </w:r>
      <w:r w:rsidRPr="00F4232D">
        <w:rPr>
          <w:color w:val="000000"/>
          <w:sz w:val="21"/>
          <w:szCs w:val="21"/>
          <w:lang w:val="en-IN"/>
        </w:rPr>
        <w:t xml:space="preserve"> b, iv </w:t>
      </w:r>
      <w:r w:rsidRPr="00F4232D">
        <w:rPr>
          <w:color w:val="000000"/>
          <w:sz w:val="21"/>
          <w:szCs w:val="21"/>
          <w:lang w:val="en-IN"/>
        </w:rPr>
        <w:sym w:font="Symbol" w:char="002D"/>
      </w:r>
      <w:r w:rsidRPr="00F4232D">
        <w:rPr>
          <w:color w:val="000000"/>
          <w:sz w:val="21"/>
          <w:szCs w:val="21"/>
          <w:lang w:val="en-IN"/>
        </w:rPr>
        <w:t xml:space="preserve"> a</w:t>
      </w:r>
    </w:p>
    <w:p w14:paraId="3431579B"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IN"/>
        </w:rPr>
      </w:pPr>
      <w:r w:rsidRPr="00F4232D">
        <w:rPr>
          <w:color w:val="000000"/>
          <w:sz w:val="21"/>
          <w:szCs w:val="21"/>
          <w:lang w:val="en-IN"/>
        </w:rPr>
        <w:tab/>
        <w:t>(D)</w:t>
      </w:r>
      <w:r w:rsidRPr="00F4232D">
        <w:rPr>
          <w:color w:val="000000"/>
          <w:sz w:val="21"/>
          <w:szCs w:val="21"/>
          <w:lang w:val="en-IN"/>
        </w:rPr>
        <w:tab/>
        <w:t xml:space="preserve">i </w:t>
      </w:r>
      <w:r w:rsidRPr="00F4232D">
        <w:rPr>
          <w:color w:val="000000"/>
          <w:sz w:val="21"/>
          <w:szCs w:val="21"/>
          <w:lang w:val="en-IN"/>
        </w:rPr>
        <w:sym w:font="Symbol" w:char="002D"/>
      </w:r>
      <w:r w:rsidRPr="00F4232D">
        <w:rPr>
          <w:color w:val="000000"/>
          <w:sz w:val="21"/>
          <w:szCs w:val="21"/>
          <w:lang w:val="en-IN"/>
        </w:rPr>
        <w:t xml:space="preserve"> d, ii </w:t>
      </w:r>
      <w:r w:rsidRPr="00F4232D">
        <w:rPr>
          <w:color w:val="000000"/>
          <w:sz w:val="21"/>
          <w:szCs w:val="21"/>
          <w:lang w:val="en-IN"/>
        </w:rPr>
        <w:sym w:font="Symbol" w:char="002D"/>
      </w:r>
      <w:r w:rsidRPr="00F4232D">
        <w:rPr>
          <w:color w:val="000000"/>
          <w:sz w:val="21"/>
          <w:szCs w:val="21"/>
          <w:lang w:val="en-IN"/>
        </w:rPr>
        <w:t xml:space="preserve"> a, iii </w:t>
      </w:r>
      <w:r w:rsidRPr="00F4232D">
        <w:rPr>
          <w:color w:val="000000"/>
          <w:sz w:val="21"/>
          <w:szCs w:val="21"/>
          <w:lang w:val="en-IN"/>
        </w:rPr>
        <w:sym w:font="Symbol" w:char="002D"/>
      </w:r>
      <w:r w:rsidRPr="00F4232D">
        <w:rPr>
          <w:color w:val="000000"/>
          <w:sz w:val="21"/>
          <w:szCs w:val="21"/>
          <w:lang w:val="en-IN"/>
        </w:rPr>
        <w:t xml:space="preserve"> c, iv </w:t>
      </w:r>
      <w:r w:rsidRPr="00F4232D">
        <w:rPr>
          <w:color w:val="000000"/>
          <w:sz w:val="21"/>
          <w:szCs w:val="21"/>
          <w:lang w:val="en-IN"/>
        </w:rPr>
        <w:sym w:font="Symbol" w:char="002D"/>
      </w:r>
      <w:r w:rsidRPr="00F4232D">
        <w:rPr>
          <w:color w:val="000000"/>
          <w:sz w:val="21"/>
          <w:szCs w:val="21"/>
          <w:lang w:val="en-IN"/>
        </w:rPr>
        <w:t xml:space="preserve"> b</w:t>
      </w:r>
    </w:p>
    <w:p w14:paraId="63FA9D63" w14:textId="77777777" w:rsidR="003F6B48" w:rsidRPr="00F4232D" w:rsidRDefault="003F6B48" w:rsidP="004907D9">
      <w:pPr>
        <w:pStyle w:val="SPACE"/>
        <w:suppressAutoHyphens/>
      </w:pPr>
    </w:p>
    <w:p w14:paraId="2074D521" w14:textId="371C983B" w:rsidR="003F6B48" w:rsidRPr="00F4232D" w:rsidRDefault="00035C58" w:rsidP="004907D9">
      <w:pPr>
        <w:pStyle w:val="ctrl-4"/>
        <w:tabs>
          <w:tab w:val="clear" w:pos="547"/>
          <w:tab w:val="clear" w:pos="1080"/>
          <w:tab w:val="left" w:pos="594"/>
          <w:tab w:val="left" w:pos="1116"/>
        </w:tabs>
        <w:suppressAutoHyphens/>
        <w:ind w:left="594" w:hanging="594"/>
        <w:jc w:val="both"/>
        <w:rPr>
          <w:b/>
          <w:color w:val="000000"/>
          <w:sz w:val="21"/>
          <w:szCs w:val="21"/>
        </w:rPr>
      </w:pPr>
      <w:r>
        <w:rPr>
          <w:rFonts w:ascii="Times New Roman Bold" w:hAnsi="Times New Roman Bold"/>
          <w:b/>
          <w:color w:val="EC2791"/>
          <w:sz w:val="21"/>
          <w:szCs w:val="21"/>
          <w:lang w:val="en-GB"/>
        </w:rPr>
        <w:t>69</w:t>
      </w:r>
      <w:r w:rsidR="003F6B48" w:rsidRPr="00F4232D">
        <w:rPr>
          <w:rFonts w:ascii="Times New Roman Bold" w:hAnsi="Times New Roman Bold"/>
          <w:b/>
          <w:color w:val="EC2791"/>
          <w:sz w:val="21"/>
          <w:szCs w:val="21"/>
          <w:lang w:val="en-GB"/>
        </w:rPr>
        <w:t>.</w:t>
      </w:r>
      <w:r w:rsidR="003F6B48" w:rsidRPr="00F4232D">
        <w:rPr>
          <w:rFonts w:ascii="Times New Roman Bold" w:hAnsi="Times New Roman Bold"/>
          <w:b/>
          <w:color w:val="EC2791"/>
          <w:sz w:val="21"/>
          <w:szCs w:val="21"/>
          <w:lang w:val="en-GB"/>
        </w:rPr>
        <w:tab/>
      </w:r>
      <w:r w:rsidR="003F6B48" w:rsidRPr="00F4232D">
        <w:rPr>
          <w:color w:val="000000"/>
          <w:sz w:val="21"/>
          <w:szCs w:val="21"/>
          <w:lang w:val="en-GB"/>
        </w:rPr>
        <w:t xml:space="preserve">Match the following and choose the correct option.                                </w:t>
      </w:r>
    </w:p>
    <w:p w14:paraId="3D2117A0" w14:textId="77777777" w:rsidR="003F6B48" w:rsidRPr="00F4232D" w:rsidRDefault="003F6B48" w:rsidP="004907D9">
      <w:pPr>
        <w:pStyle w:val="SPACE"/>
        <w:suppressAutoHyphens/>
        <w:spacing w:line="80" w:lineRule="exact"/>
      </w:pPr>
    </w:p>
    <w:tbl>
      <w:tblPr>
        <w:tblW w:w="0" w:type="auto"/>
        <w:tblInd w:w="55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ook w:val="04A0" w:firstRow="1" w:lastRow="0" w:firstColumn="1" w:lastColumn="0" w:noHBand="0" w:noVBand="1"/>
      </w:tblPr>
      <w:tblGrid>
        <w:gridCol w:w="504"/>
        <w:gridCol w:w="1386"/>
        <w:gridCol w:w="461"/>
        <w:gridCol w:w="1879"/>
      </w:tblGrid>
      <w:tr w:rsidR="003F6B48" w:rsidRPr="00F4232D" w14:paraId="150A3A41" w14:textId="77777777" w:rsidTr="00BB4269">
        <w:tc>
          <w:tcPr>
            <w:tcW w:w="504" w:type="dxa"/>
            <w:shd w:val="clear" w:color="auto" w:fill="FEF3F7"/>
          </w:tcPr>
          <w:p w14:paraId="3994174A"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b/>
                <w:color w:val="000000"/>
                <w:sz w:val="21"/>
                <w:szCs w:val="21"/>
                <w:lang w:val="en-GB"/>
              </w:rPr>
            </w:pPr>
          </w:p>
        </w:tc>
        <w:tc>
          <w:tcPr>
            <w:tcW w:w="1386" w:type="dxa"/>
            <w:shd w:val="clear" w:color="auto" w:fill="FEF3F7"/>
          </w:tcPr>
          <w:p w14:paraId="014E3446"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b/>
                <w:color w:val="000000"/>
                <w:sz w:val="21"/>
                <w:szCs w:val="21"/>
                <w:lang w:val="en-GB"/>
              </w:rPr>
            </w:pPr>
            <w:r w:rsidRPr="00F4232D">
              <w:rPr>
                <w:b/>
                <w:color w:val="000000"/>
                <w:sz w:val="21"/>
                <w:szCs w:val="21"/>
                <w:lang w:val="en-GB"/>
              </w:rPr>
              <w:t>Column I</w:t>
            </w:r>
          </w:p>
        </w:tc>
        <w:tc>
          <w:tcPr>
            <w:tcW w:w="461" w:type="dxa"/>
            <w:shd w:val="clear" w:color="auto" w:fill="FEF3F7"/>
          </w:tcPr>
          <w:p w14:paraId="3038125C"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b/>
                <w:color w:val="000000"/>
                <w:sz w:val="21"/>
                <w:szCs w:val="21"/>
                <w:lang w:val="en-GB"/>
              </w:rPr>
            </w:pPr>
          </w:p>
        </w:tc>
        <w:tc>
          <w:tcPr>
            <w:tcW w:w="1879" w:type="dxa"/>
            <w:shd w:val="clear" w:color="auto" w:fill="FEF3F7"/>
          </w:tcPr>
          <w:p w14:paraId="72251E59"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b/>
                <w:i/>
                <w:iCs/>
                <w:color w:val="000000"/>
                <w:sz w:val="21"/>
                <w:szCs w:val="21"/>
                <w:lang w:val="en-GB"/>
              </w:rPr>
            </w:pPr>
            <w:r w:rsidRPr="00F4232D">
              <w:rPr>
                <w:b/>
                <w:color w:val="000000"/>
                <w:sz w:val="21"/>
                <w:szCs w:val="21"/>
                <w:lang w:val="en-GB"/>
              </w:rPr>
              <w:t>Column II</w:t>
            </w:r>
          </w:p>
        </w:tc>
      </w:tr>
      <w:tr w:rsidR="003F6B48" w:rsidRPr="00F4232D" w14:paraId="342AE63F" w14:textId="77777777" w:rsidTr="00BB4269">
        <w:tc>
          <w:tcPr>
            <w:tcW w:w="504" w:type="dxa"/>
          </w:tcPr>
          <w:p w14:paraId="44697980"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i.</w:t>
            </w:r>
          </w:p>
        </w:tc>
        <w:tc>
          <w:tcPr>
            <w:tcW w:w="1386" w:type="dxa"/>
          </w:tcPr>
          <w:p w14:paraId="1D66EB95"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color w:val="000000"/>
                <w:sz w:val="21"/>
                <w:szCs w:val="21"/>
                <w:lang w:val="en-GB"/>
              </w:rPr>
            </w:pPr>
            <w:r w:rsidRPr="00F4232D">
              <w:rPr>
                <w:color w:val="000000"/>
                <w:sz w:val="21"/>
                <w:szCs w:val="21"/>
                <w:lang w:val="en-GB"/>
              </w:rPr>
              <w:t>Family</w:t>
            </w:r>
          </w:p>
        </w:tc>
        <w:tc>
          <w:tcPr>
            <w:tcW w:w="461" w:type="dxa"/>
          </w:tcPr>
          <w:p w14:paraId="106882EE"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a.</w:t>
            </w:r>
          </w:p>
        </w:tc>
        <w:tc>
          <w:tcPr>
            <w:tcW w:w="1879" w:type="dxa"/>
          </w:tcPr>
          <w:p w14:paraId="1473A919"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i/>
                <w:iCs/>
                <w:color w:val="000000"/>
                <w:sz w:val="21"/>
                <w:szCs w:val="21"/>
                <w:lang w:val="en-GB"/>
              </w:rPr>
            </w:pPr>
            <w:r w:rsidRPr="00F4232D">
              <w:rPr>
                <w:i/>
                <w:iCs/>
                <w:color w:val="000000"/>
                <w:sz w:val="21"/>
                <w:szCs w:val="21"/>
                <w:lang w:val="en-GB"/>
              </w:rPr>
              <w:t>tuberosum</w:t>
            </w:r>
          </w:p>
        </w:tc>
      </w:tr>
      <w:tr w:rsidR="003F6B48" w:rsidRPr="00F4232D" w14:paraId="4E190BD1" w14:textId="77777777" w:rsidTr="00BB4269">
        <w:tc>
          <w:tcPr>
            <w:tcW w:w="504" w:type="dxa"/>
          </w:tcPr>
          <w:p w14:paraId="6CCFC145"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ii.</w:t>
            </w:r>
          </w:p>
        </w:tc>
        <w:tc>
          <w:tcPr>
            <w:tcW w:w="1386" w:type="dxa"/>
          </w:tcPr>
          <w:p w14:paraId="793671B8"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color w:val="000000"/>
                <w:sz w:val="21"/>
                <w:szCs w:val="21"/>
                <w:lang w:val="en-GB"/>
              </w:rPr>
            </w:pPr>
            <w:r w:rsidRPr="00F4232D">
              <w:rPr>
                <w:color w:val="000000"/>
                <w:sz w:val="21"/>
                <w:szCs w:val="21"/>
                <w:lang w:val="en-GB"/>
              </w:rPr>
              <w:t>Kingdom</w:t>
            </w:r>
          </w:p>
        </w:tc>
        <w:tc>
          <w:tcPr>
            <w:tcW w:w="461" w:type="dxa"/>
          </w:tcPr>
          <w:p w14:paraId="38B59136"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b.</w:t>
            </w:r>
          </w:p>
        </w:tc>
        <w:tc>
          <w:tcPr>
            <w:tcW w:w="1879" w:type="dxa"/>
          </w:tcPr>
          <w:p w14:paraId="289097B7"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color w:val="000000"/>
                <w:sz w:val="21"/>
                <w:szCs w:val="21"/>
                <w:lang w:val="en-GB"/>
              </w:rPr>
            </w:pPr>
            <w:r w:rsidRPr="00F4232D">
              <w:rPr>
                <w:color w:val="000000"/>
                <w:sz w:val="21"/>
                <w:szCs w:val="21"/>
                <w:lang w:val="en-GB"/>
              </w:rPr>
              <w:t>Polymoniales</w:t>
            </w:r>
          </w:p>
        </w:tc>
      </w:tr>
      <w:tr w:rsidR="003F6B48" w:rsidRPr="00F4232D" w14:paraId="6C2F03C5" w14:textId="77777777" w:rsidTr="00BB4269">
        <w:tc>
          <w:tcPr>
            <w:tcW w:w="504" w:type="dxa"/>
          </w:tcPr>
          <w:p w14:paraId="31E71D94"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iii.</w:t>
            </w:r>
          </w:p>
        </w:tc>
        <w:tc>
          <w:tcPr>
            <w:tcW w:w="1386" w:type="dxa"/>
          </w:tcPr>
          <w:p w14:paraId="0A6689A4"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color w:val="000000"/>
                <w:sz w:val="21"/>
                <w:szCs w:val="21"/>
                <w:lang w:val="en-GB"/>
              </w:rPr>
            </w:pPr>
            <w:r w:rsidRPr="00F4232D">
              <w:rPr>
                <w:color w:val="000000"/>
                <w:sz w:val="21"/>
                <w:szCs w:val="21"/>
                <w:lang w:val="en-GB"/>
              </w:rPr>
              <w:t>Order</w:t>
            </w:r>
          </w:p>
        </w:tc>
        <w:tc>
          <w:tcPr>
            <w:tcW w:w="461" w:type="dxa"/>
          </w:tcPr>
          <w:p w14:paraId="1ABB0803"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c.</w:t>
            </w:r>
          </w:p>
        </w:tc>
        <w:tc>
          <w:tcPr>
            <w:tcW w:w="1879" w:type="dxa"/>
          </w:tcPr>
          <w:p w14:paraId="142F0DBF"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i/>
                <w:iCs/>
                <w:color w:val="000000"/>
                <w:sz w:val="21"/>
                <w:szCs w:val="21"/>
                <w:lang w:val="en-GB"/>
              </w:rPr>
            </w:pPr>
            <w:r w:rsidRPr="00F4232D">
              <w:rPr>
                <w:i/>
                <w:iCs/>
                <w:color w:val="000000"/>
                <w:sz w:val="21"/>
                <w:szCs w:val="21"/>
                <w:lang w:val="en-GB"/>
              </w:rPr>
              <w:t>Solanum</w:t>
            </w:r>
          </w:p>
        </w:tc>
      </w:tr>
      <w:tr w:rsidR="003F6B48" w:rsidRPr="00F4232D" w14:paraId="3A4AA330" w14:textId="77777777" w:rsidTr="00BB4269">
        <w:tc>
          <w:tcPr>
            <w:tcW w:w="504" w:type="dxa"/>
          </w:tcPr>
          <w:p w14:paraId="62B07CEC"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iv.</w:t>
            </w:r>
          </w:p>
        </w:tc>
        <w:tc>
          <w:tcPr>
            <w:tcW w:w="1386" w:type="dxa"/>
          </w:tcPr>
          <w:p w14:paraId="27B55A5A"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color w:val="000000"/>
                <w:sz w:val="21"/>
                <w:szCs w:val="21"/>
                <w:lang w:val="en-GB"/>
              </w:rPr>
            </w:pPr>
            <w:r w:rsidRPr="00F4232D">
              <w:rPr>
                <w:color w:val="000000"/>
                <w:sz w:val="21"/>
                <w:szCs w:val="21"/>
                <w:lang w:val="en-GB"/>
              </w:rPr>
              <w:t>Species</w:t>
            </w:r>
          </w:p>
        </w:tc>
        <w:tc>
          <w:tcPr>
            <w:tcW w:w="461" w:type="dxa"/>
          </w:tcPr>
          <w:p w14:paraId="735808C2"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d.</w:t>
            </w:r>
          </w:p>
        </w:tc>
        <w:tc>
          <w:tcPr>
            <w:tcW w:w="1879" w:type="dxa"/>
          </w:tcPr>
          <w:p w14:paraId="1354E10E"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color w:val="000000"/>
                <w:sz w:val="21"/>
                <w:szCs w:val="21"/>
                <w:lang w:val="en-GB"/>
              </w:rPr>
            </w:pPr>
            <w:r w:rsidRPr="00F4232D">
              <w:rPr>
                <w:color w:val="000000"/>
                <w:sz w:val="21"/>
                <w:szCs w:val="21"/>
                <w:lang w:val="en-GB"/>
              </w:rPr>
              <w:t>Plantae</w:t>
            </w:r>
          </w:p>
        </w:tc>
      </w:tr>
      <w:tr w:rsidR="003F6B48" w:rsidRPr="00F4232D" w14:paraId="59E07152" w14:textId="77777777" w:rsidTr="00BB4269">
        <w:tc>
          <w:tcPr>
            <w:tcW w:w="504" w:type="dxa"/>
          </w:tcPr>
          <w:p w14:paraId="5C633EC1"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v.</w:t>
            </w:r>
          </w:p>
        </w:tc>
        <w:tc>
          <w:tcPr>
            <w:tcW w:w="1386" w:type="dxa"/>
          </w:tcPr>
          <w:p w14:paraId="666B558B"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color w:val="000000"/>
                <w:sz w:val="21"/>
                <w:szCs w:val="21"/>
                <w:lang w:val="en-GB"/>
              </w:rPr>
            </w:pPr>
            <w:r w:rsidRPr="00F4232D">
              <w:rPr>
                <w:color w:val="000000"/>
                <w:sz w:val="21"/>
                <w:szCs w:val="21"/>
                <w:lang w:val="en-GB"/>
              </w:rPr>
              <w:t>Genus</w:t>
            </w:r>
          </w:p>
        </w:tc>
        <w:tc>
          <w:tcPr>
            <w:tcW w:w="461" w:type="dxa"/>
          </w:tcPr>
          <w:p w14:paraId="3EBD90C2"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center"/>
              <w:rPr>
                <w:color w:val="000000"/>
                <w:sz w:val="21"/>
                <w:szCs w:val="21"/>
                <w:lang w:val="en-GB"/>
              </w:rPr>
            </w:pPr>
            <w:r w:rsidRPr="00F4232D">
              <w:rPr>
                <w:color w:val="000000"/>
                <w:sz w:val="21"/>
                <w:szCs w:val="21"/>
                <w:lang w:val="en-GB"/>
              </w:rPr>
              <w:t>e.</w:t>
            </w:r>
          </w:p>
        </w:tc>
        <w:tc>
          <w:tcPr>
            <w:tcW w:w="1879" w:type="dxa"/>
          </w:tcPr>
          <w:p w14:paraId="09674576" w14:textId="77777777" w:rsidR="003F6B48" w:rsidRPr="00F4232D" w:rsidRDefault="003F6B48" w:rsidP="004907D9">
            <w:pPr>
              <w:pStyle w:val="ctrl-4"/>
              <w:tabs>
                <w:tab w:val="clear" w:pos="547"/>
                <w:tab w:val="clear" w:pos="1080"/>
                <w:tab w:val="clear" w:pos="2700"/>
                <w:tab w:val="clear" w:pos="3240"/>
                <w:tab w:val="clear" w:pos="5040"/>
                <w:tab w:val="clear" w:pos="5587"/>
                <w:tab w:val="clear" w:pos="7200"/>
                <w:tab w:val="clear" w:pos="7740"/>
                <w:tab w:val="left" w:pos="594"/>
                <w:tab w:val="left" w:pos="1116"/>
              </w:tabs>
              <w:suppressAutoHyphens/>
              <w:jc w:val="both"/>
              <w:rPr>
                <w:color w:val="000000"/>
                <w:sz w:val="21"/>
                <w:szCs w:val="21"/>
                <w:lang w:val="en-GB"/>
              </w:rPr>
            </w:pPr>
            <w:r w:rsidRPr="00F4232D">
              <w:rPr>
                <w:color w:val="000000"/>
                <w:sz w:val="21"/>
                <w:szCs w:val="21"/>
                <w:lang w:val="en-GB"/>
              </w:rPr>
              <w:t>Solanaceae</w:t>
            </w:r>
          </w:p>
        </w:tc>
      </w:tr>
    </w:tbl>
    <w:p w14:paraId="12682C23" w14:textId="77777777" w:rsidR="003F6B48" w:rsidRPr="00F4232D" w:rsidRDefault="003F6B48" w:rsidP="004907D9">
      <w:pPr>
        <w:pStyle w:val="SPACE"/>
        <w:suppressAutoHyphens/>
        <w:spacing w:line="80" w:lineRule="exact"/>
      </w:pPr>
    </w:p>
    <w:p w14:paraId="4171E9EB"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b/>
        <w:t>(A)</w:t>
      </w:r>
      <w:r w:rsidRPr="00F4232D">
        <w:rPr>
          <w:color w:val="000000"/>
          <w:sz w:val="21"/>
          <w:szCs w:val="21"/>
          <w:lang w:val="en-GB"/>
        </w:rPr>
        <w:tab/>
        <w:t>i – d, ii – c, iii – e, iv – b, v – a</w:t>
      </w:r>
    </w:p>
    <w:p w14:paraId="4A27C6D8"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b/>
        <w:t>(B)</w:t>
      </w:r>
      <w:r w:rsidRPr="00F4232D">
        <w:rPr>
          <w:color w:val="000000"/>
          <w:sz w:val="21"/>
          <w:szCs w:val="21"/>
          <w:lang w:val="en-GB"/>
        </w:rPr>
        <w:tab/>
        <w:t>i – e, ii – d, iii – b, iv – a, v – c</w:t>
      </w:r>
    </w:p>
    <w:p w14:paraId="73042A93"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b/>
        <w:t>(C)</w:t>
      </w:r>
      <w:r w:rsidRPr="00F4232D">
        <w:rPr>
          <w:color w:val="000000"/>
          <w:sz w:val="21"/>
          <w:szCs w:val="21"/>
          <w:lang w:val="en-GB"/>
        </w:rPr>
        <w:tab/>
        <w:t>i – d, ii – e, iii – b, iv – a, v – c</w:t>
      </w:r>
    </w:p>
    <w:p w14:paraId="01E24F01" w14:textId="77777777" w:rsidR="003F6B48"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b/>
        <w:t>(D)</w:t>
      </w:r>
      <w:r w:rsidRPr="00F4232D">
        <w:rPr>
          <w:color w:val="000000"/>
          <w:sz w:val="21"/>
          <w:szCs w:val="21"/>
          <w:lang w:val="en-GB"/>
        </w:rPr>
        <w:tab/>
        <w:t>i – e, ii – c, iii – b, iv – a, v – d</w:t>
      </w:r>
    </w:p>
    <w:p w14:paraId="0811F4C5" w14:textId="1BC0B298" w:rsidR="00BB3787" w:rsidRPr="003F7CCF" w:rsidRDefault="00BB3787" w:rsidP="004907D9">
      <w:pPr>
        <w:pStyle w:val="ctrl-4"/>
        <w:tabs>
          <w:tab w:val="clear" w:pos="547"/>
          <w:tab w:val="clear" w:pos="1080"/>
          <w:tab w:val="left" w:pos="594"/>
          <w:tab w:val="left" w:pos="1116"/>
        </w:tabs>
        <w:suppressAutoHyphens/>
        <w:jc w:val="both"/>
        <w:rPr>
          <w:bCs/>
          <w:color w:val="000000"/>
          <w:sz w:val="21"/>
          <w:szCs w:val="21"/>
          <w:lang w:val="en-GB"/>
        </w:rPr>
      </w:pPr>
      <w:r w:rsidRPr="003F7CCF">
        <w:rPr>
          <w:bCs/>
          <w:color w:val="000000"/>
          <w:sz w:val="21"/>
          <w:szCs w:val="21"/>
          <w:lang w:val="en-GB"/>
        </w:rPr>
        <w:tab/>
      </w:r>
      <w:r w:rsidRPr="003F7CCF">
        <w:rPr>
          <w:bCs/>
          <w:color w:val="ED2791"/>
          <w:sz w:val="21"/>
          <w:szCs w:val="21"/>
        </w:rPr>
        <w:t>[NCERT</w:t>
      </w:r>
      <w:r w:rsidR="0001013D" w:rsidRPr="003F7CCF">
        <w:rPr>
          <w:bCs/>
          <w:color w:val="ED2791"/>
          <w:sz w:val="21"/>
          <w:szCs w:val="21"/>
        </w:rPr>
        <w:t xml:space="preserve"> </w:t>
      </w:r>
      <w:r w:rsidR="0001013D" w:rsidRPr="003F7CCF">
        <w:rPr>
          <w:bCs/>
          <w:color w:val="ED2791"/>
          <w:sz w:val="21"/>
          <w:szCs w:val="21"/>
          <w:lang w:val="en-IN"/>
        </w:rPr>
        <w:t>–</w:t>
      </w:r>
      <w:r w:rsidRPr="003F7CCF">
        <w:rPr>
          <w:bCs/>
          <w:color w:val="ED2791"/>
          <w:sz w:val="21"/>
          <w:szCs w:val="21"/>
        </w:rPr>
        <w:t xml:space="preserve"> Exemplar]</w:t>
      </w:r>
    </w:p>
    <w:p w14:paraId="61FD87BE" w14:textId="77777777" w:rsidR="003F6B48" w:rsidRPr="00F4232D" w:rsidRDefault="003F6B48" w:rsidP="004907D9">
      <w:pPr>
        <w:pStyle w:val="SPACE"/>
        <w:suppressAutoHyphens/>
      </w:pPr>
    </w:p>
    <w:p w14:paraId="564D6E93" w14:textId="745A0F0E" w:rsidR="003F6B48" w:rsidRPr="00F4232D" w:rsidRDefault="00E95AD8" w:rsidP="004907D9">
      <w:pPr>
        <w:pStyle w:val="ctrl-4"/>
        <w:tabs>
          <w:tab w:val="clear" w:pos="547"/>
          <w:tab w:val="clear" w:pos="1080"/>
          <w:tab w:val="left" w:pos="594"/>
          <w:tab w:val="left" w:pos="1116"/>
        </w:tabs>
        <w:suppressAutoHyphens/>
        <w:ind w:left="594" w:right="-36" w:hanging="594"/>
        <w:jc w:val="both"/>
        <w:rPr>
          <w:color w:val="000000"/>
          <w:sz w:val="21"/>
          <w:szCs w:val="21"/>
          <w:lang w:val="en-GB"/>
        </w:rPr>
      </w:pPr>
      <w:r>
        <w:rPr>
          <w:rFonts w:ascii="Times New Roman Bold" w:hAnsi="Times New Roman Bold"/>
          <w:b/>
          <w:color w:val="EC2791"/>
          <w:sz w:val="21"/>
          <w:szCs w:val="21"/>
          <w:lang w:val="en-GB"/>
        </w:rPr>
        <w:lastRenderedPageBreak/>
        <w:t>7</w:t>
      </w:r>
      <w:r w:rsidR="00035C58">
        <w:rPr>
          <w:rFonts w:ascii="Times New Roman Bold" w:hAnsi="Times New Roman Bold"/>
          <w:b/>
          <w:color w:val="EC2791"/>
          <w:sz w:val="21"/>
          <w:szCs w:val="21"/>
          <w:lang w:val="en-GB"/>
        </w:rPr>
        <w:t>0</w:t>
      </w:r>
      <w:r w:rsidR="003F6B48" w:rsidRPr="00F4232D">
        <w:rPr>
          <w:rFonts w:ascii="Times New Roman Bold" w:hAnsi="Times New Roman Bold"/>
          <w:b/>
          <w:color w:val="EC2791"/>
          <w:sz w:val="21"/>
          <w:szCs w:val="21"/>
          <w:lang w:val="en-GB"/>
        </w:rPr>
        <w:t>.</w:t>
      </w:r>
      <w:r w:rsidR="003F6B48" w:rsidRPr="00F4232D">
        <w:rPr>
          <w:rFonts w:ascii="Times New Roman Bold" w:hAnsi="Times New Roman Bold"/>
          <w:b/>
          <w:color w:val="EC2791"/>
          <w:sz w:val="21"/>
          <w:szCs w:val="21"/>
          <w:lang w:val="en-GB"/>
        </w:rPr>
        <w:tab/>
      </w:r>
      <w:r w:rsidR="003F6B48" w:rsidRPr="00F4232D">
        <w:rPr>
          <w:color w:val="000000"/>
          <w:spacing w:val="-4"/>
          <w:sz w:val="21"/>
          <w:szCs w:val="21"/>
          <w:lang w:val="en-GB"/>
        </w:rPr>
        <w:t>Match the column I with II select the correct option.</w:t>
      </w:r>
    </w:p>
    <w:p w14:paraId="7397D31E" w14:textId="77777777" w:rsidR="003F6B48" w:rsidRPr="00F4232D" w:rsidRDefault="003F6B48" w:rsidP="004907D9">
      <w:pPr>
        <w:pStyle w:val="SPACE"/>
        <w:suppressAutoHyphens/>
        <w:spacing w:line="80" w:lineRule="exact"/>
      </w:pPr>
    </w:p>
    <w:tbl>
      <w:tblPr>
        <w:tblW w:w="4230" w:type="dxa"/>
        <w:tblInd w:w="55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ayout w:type="fixed"/>
        <w:tblLook w:val="04A0" w:firstRow="1" w:lastRow="0" w:firstColumn="1" w:lastColumn="0" w:noHBand="0" w:noVBand="1"/>
      </w:tblPr>
      <w:tblGrid>
        <w:gridCol w:w="446"/>
        <w:gridCol w:w="1444"/>
        <w:gridCol w:w="450"/>
        <w:gridCol w:w="1890"/>
      </w:tblGrid>
      <w:tr w:rsidR="003F6B48" w:rsidRPr="00F4232D" w14:paraId="6277B1C0" w14:textId="77777777" w:rsidTr="00BB4269">
        <w:tc>
          <w:tcPr>
            <w:tcW w:w="446" w:type="dxa"/>
            <w:shd w:val="clear" w:color="auto" w:fill="FEF3F7"/>
          </w:tcPr>
          <w:p w14:paraId="228B1E4F"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p>
        </w:tc>
        <w:tc>
          <w:tcPr>
            <w:tcW w:w="1444" w:type="dxa"/>
            <w:shd w:val="clear" w:color="auto" w:fill="FEF3F7"/>
          </w:tcPr>
          <w:p w14:paraId="4E1692A4"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b/>
                <w:bCs/>
                <w:color w:val="000000"/>
                <w:sz w:val="21"/>
                <w:szCs w:val="21"/>
                <w:lang w:val="en-GB"/>
              </w:rPr>
              <w:t>Column I</w:t>
            </w:r>
          </w:p>
        </w:tc>
        <w:tc>
          <w:tcPr>
            <w:tcW w:w="450" w:type="dxa"/>
            <w:shd w:val="clear" w:color="auto" w:fill="FEF3F7"/>
          </w:tcPr>
          <w:p w14:paraId="53048487"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p>
        </w:tc>
        <w:tc>
          <w:tcPr>
            <w:tcW w:w="1890" w:type="dxa"/>
            <w:shd w:val="clear" w:color="auto" w:fill="FEF3F7"/>
          </w:tcPr>
          <w:p w14:paraId="6F5D1EE9"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b/>
                <w:bCs/>
                <w:color w:val="000000"/>
                <w:sz w:val="21"/>
                <w:szCs w:val="21"/>
                <w:lang w:val="en-GB"/>
              </w:rPr>
              <w:t>Column II</w:t>
            </w:r>
          </w:p>
        </w:tc>
      </w:tr>
      <w:tr w:rsidR="003F6B48" w:rsidRPr="00F4232D" w14:paraId="325F33BA" w14:textId="77777777" w:rsidTr="00BB4269">
        <w:tc>
          <w:tcPr>
            <w:tcW w:w="446" w:type="dxa"/>
          </w:tcPr>
          <w:p w14:paraId="24EAFC2D"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color w:val="000000"/>
                <w:sz w:val="21"/>
                <w:szCs w:val="21"/>
                <w:lang w:val="en-GB"/>
              </w:rPr>
              <w:t>i.</w:t>
            </w:r>
          </w:p>
        </w:tc>
        <w:tc>
          <w:tcPr>
            <w:tcW w:w="1444" w:type="dxa"/>
          </w:tcPr>
          <w:p w14:paraId="65D913A0"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Man</w:t>
            </w:r>
          </w:p>
        </w:tc>
        <w:tc>
          <w:tcPr>
            <w:tcW w:w="450" w:type="dxa"/>
          </w:tcPr>
          <w:p w14:paraId="53D2D3B1"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color w:val="000000"/>
                <w:sz w:val="21"/>
                <w:szCs w:val="21"/>
                <w:lang w:val="en-GB"/>
              </w:rPr>
              <w:t>a.</w:t>
            </w:r>
          </w:p>
        </w:tc>
        <w:tc>
          <w:tcPr>
            <w:tcW w:w="1890" w:type="dxa"/>
          </w:tcPr>
          <w:p w14:paraId="5A0FFCB9"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Poaceae</w:t>
            </w:r>
          </w:p>
        </w:tc>
      </w:tr>
      <w:tr w:rsidR="003F6B48" w:rsidRPr="00F4232D" w14:paraId="0EA0A54C" w14:textId="77777777" w:rsidTr="00BB4269">
        <w:tc>
          <w:tcPr>
            <w:tcW w:w="446" w:type="dxa"/>
          </w:tcPr>
          <w:p w14:paraId="09503D57"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color w:val="000000"/>
                <w:sz w:val="21"/>
                <w:szCs w:val="21"/>
                <w:lang w:val="en-GB"/>
              </w:rPr>
              <w:t>ii.</w:t>
            </w:r>
          </w:p>
        </w:tc>
        <w:tc>
          <w:tcPr>
            <w:tcW w:w="1444" w:type="dxa"/>
          </w:tcPr>
          <w:p w14:paraId="664DF31E"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i/>
                <w:iCs/>
                <w:color w:val="000000"/>
                <w:sz w:val="21"/>
                <w:szCs w:val="21"/>
                <w:lang w:val="en-GB"/>
              </w:rPr>
              <w:t>Datura</w:t>
            </w:r>
          </w:p>
        </w:tc>
        <w:tc>
          <w:tcPr>
            <w:tcW w:w="450" w:type="dxa"/>
          </w:tcPr>
          <w:p w14:paraId="5774AECC"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color w:val="000000"/>
                <w:sz w:val="21"/>
                <w:szCs w:val="21"/>
                <w:lang w:val="en-GB"/>
              </w:rPr>
              <w:t>b.</w:t>
            </w:r>
          </w:p>
        </w:tc>
        <w:tc>
          <w:tcPr>
            <w:tcW w:w="1890" w:type="dxa"/>
          </w:tcPr>
          <w:p w14:paraId="3262AD57"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Anacardiaceae</w:t>
            </w:r>
          </w:p>
        </w:tc>
      </w:tr>
      <w:tr w:rsidR="003F6B48" w:rsidRPr="00F4232D" w14:paraId="169B6075" w14:textId="77777777" w:rsidTr="00BB4269">
        <w:tc>
          <w:tcPr>
            <w:tcW w:w="446" w:type="dxa"/>
          </w:tcPr>
          <w:p w14:paraId="43F1FB0C"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color w:val="000000"/>
                <w:sz w:val="21"/>
                <w:szCs w:val="21"/>
                <w:lang w:val="en-GB"/>
              </w:rPr>
              <w:t>iii.</w:t>
            </w:r>
          </w:p>
        </w:tc>
        <w:tc>
          <w:tcPr>
            <w:tcW w:w="1444" w:type="dxa"/>
          </w:tcPr>
          <w:p w14:paraId="3538DC2B"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Mango</w:t>
            </w:r>
          </w:p>
        </w:tc>
        <w:tc>
          <w:tcPr>
            <w:tcW w:w="450" w:type="dxa"/>
          </w:tcPr>
          <w:p w14:paraId="61632B2C"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color w:val="000000"/>
                <w:sz w:val="21"/>
                <w:szCs w:val="21"/>
                <w:lang w:val="en-GB"/>
              </w:rPr>
              <w:t>c.</w:t>
            </w:r>
          </w:p>
        </w:tc>
        <w:tc>
          <w:tcPr>
            <w:tcW w:w="1890" w:type="dxa"/>
          </w:tcPr>
          <w:p w14:paraId="347C10C0"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Solanaceae</w:t>
            </w:r>
          </w:p>
        </w:tc>
      </w:tr>
      <w:tr w:rsidR="003F6B48" w:rsidRPr="00F4232D" w14:paraId="00265CB3" w14:textId="77777777" w:rsidTr="00BB4269">
        <w:tc>
          <w:tcPr>
            <w:tcW w:w="446" w:type="dxa"/>
          </w:tcPr>
          <w:p w14:paraId="61D01FA6"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color w:val="000000"/>
                <w:sz w:val="21"/>
                <w:szCs w:val="21"/>
                <w:lang w:val="en-GB"/>
              </w:rPr>
              <w:t>iv.</w:t>
            </w:r>
          </w:p>
        </w:tc>
        <w:tc>
          <w:tcPr>
            <w:tcW w:w="1444" w:type="dxa"/>
          </w:tcPr>
          <w:p w14:paraId="085B1786"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Wheat</w:t>
            </w:r>
          </w:p>
        </w:tc>
        <w:tc>
          <w:tcPr>
            <w:tcW w:w="450" w:type="dxa"/>
          </w:tcPr>
          <w:p w14:paraId="29A21898" w14:textId="77777777" w:rsidR="003F6B48" w:rsidRPr="00F4232D" w:rsidRDefault="003F6B48" w:rsidP="004907D9">
            <w:pPr>
              <w:pStyle w:val="ctrl-4"/>
              <w:tabs>
                <w:tab w:val="clear" w:pos="547"/>
                <w:tab w:val="clear" w:pos="1080"/>
                <w:tab w:val="left" w:pos="594"/>
                <w:tab w:val="left" w:pos="1116"/>
              </w:tabs>
              <w:suppressAutoHyphens/>
              <w:jc w:val="center"/>
              <w:rPr>
                <w:color w:val="000000"/>
                <w:sz w:val="21"/>
                <w:szCs w:val="21"/>
                <w:lang w:val="en-GB"/>
              </w:rPr>
            </w:pPr>
            <w:r w:rsidRPr="00F4232D">
              <w:rPr>
                <w:color w:val="000000"/>
                <w:sz w:val="21"/>
                <w:szCs w:val="21"/>
                <w:lang w:val="en-GB"/>
              </w:rPr>
              <w:t>d.</w:t>
            </w:r>
          </w:p>
        </w:tc>
        <w:tc>
          <w:tcPr>
            <w:tcW w:w="1890" w:type="dxa"/>
          </w:tcPr>
          <w:p w14:paraId="4A963970"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Hominidae</w:t>
            </w:r>
          </w:p>
        </w:tc>
      </w:tr>
    </w:tbl>
    <w:p w14:paraId="5ABEFECA" w14:textId="77777777" w:rsidR="003F6B48" w:rsidRPr="00F4232D" w:rsidRDefault="003F6B48" w:rsidP="004907D9">
      <w:pPr>
        <w:pStyle w:val="SPACE"/>
        <w:suppressAutoHyphens/>
        <w:spacing w:line="80" w:lineRule="exact"/>
      </w:pPr>
    </w:p>
    <w:p w14:paraId="6C417B53"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b/>
        <w:t xml:space="preserve">(A) </w:t>
      </w:r>
      <w:r w:rsidRPr="00F4232D">
        <w:rPr>
          <w:color w:val="000000"/>
          <w:sz w:val="21"/>
          <w:szCs w:val="21"/>
          <w:lang w:val="en-GB"/>
        </w:rPr>
        <w:tab/>
        <w:t xml:space="preserve">i </w:t>
      </w:r>
      <w:r w:rsidRPr="00F4232D">
        <w:rPr>
          <w:color w:val="000000"/>
          <w:sz w:val="21"/>
          <w:szCs w:val="21"/>
          <w:lang w:val="en-GB"/>
        </w:rPr>
        <w:sym w:font="Symbol" w:char="002D"/>
      </w:r>
      <w:r w:rsidRPr="00F4232D">
        <w:rPr>
          <w:color w:val="000000"/>
          <w:sz w:val="21"/>
          <w:szCs w:val="21"/>
          <w:lang w:val="en-GB"/>
        </w:rPr>
        <w:t xml:space="preserve"> d, ii </w:t>
      </w:r>
      <w:r w:rsidRPr="00F4232D">
        <w:rPr>
          <w:color w:val="000000"/>
          <w:sz w:val="21"/>
          <w:szCs w:val="21"/>
          <w:lang w:val="en-GB"/>
        </w:rPr>
        <w:sym w:font="Symbol" w:char="002D"/>
      </w:r>
      <w:r w:rsidRPr="00F4232D">
        <w:rPr>
          <w:color w:val="000000"/>
          <w:sz w:val="21"/>
          <w:szCs w:val="21"/>
          <w:lang w:val="en-GB"/>
        </w:rPr>
        <w:t xml:space="preserve"> c, iii </w:t>
      </w:r>
      <w:r w:rsidRPr="00F4232D">
        <w:rPr>
          <w:color w:val="000000"/>
          <w:sz w:val="21"/>
          <w:szCs w:val="21"/>
          <w:lang w:val="en-GB"/>
        </w:rPr>
        <w:sym w:font="Symbol" w:char="002D"/>
      </w:r>
      <w:r w:rsidRPr="00F4232D">
        <w:rPr>
          <w:color w:val="000000"/>
          <w:sz w:val="21"/>
          <w:szCs w:val="21"/>
          <w:lang w:val="en-GB"/>
        </w:rPr>
        <w:t xml:space="preserve"> b, iv </w:t>
      </w:r>
      <w:r w:rsidRPr="00F4232D">
        <w:rPr>
          <w:color w:val="000000"/>
          <w:sz w:val="21"/>
          <w:szCs w:val="21"/>
          <w:lang w:val="en-GB"/>
        </w:rPr>
        <w:sym w:font="Symbol" w:char="002D"/>
      </w:r>
      <w:r w:rsidRPr="00F4232D">
        <w:rPr>
          <w:color w:val="000000"/>
          <w:sz w:val="21"/>
          <w:szCs w:val="21"/>
          <w:lang w:val="en-GB"/>
        </w:rPr>
        <w:t xml:space="preserve"> a</w:t>
      </w:r>
    </w:p>
    <w:p w14:paraId="2725159E"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b/>
        <w:t xml:space="preserve">(B) </w:t>
      </w:r>
      <w:r w:rsidRPr="00F4232D">
        <w:rPr>
          <w:color w:val="000000"/>
          <w:sz w:val="21"/>
          <w:szCs w:val="21"/>
          <w:lang w:val="en-GB"/>
        </w:rPr>
        <w:tab/>
        <w:t xml:space="preserve">i </w:t>
      </w:r>
      <w:r w:rsidRPr="00F4232D">
        <w:rPr>
          <w:color w:val="000000"/>
          <w:sz w:val="21"/>
          <w:szCs w:val="21"/>
          <w:lang w:val="en-GB"/>
        </w:rPr>
        <w:sym w:font="Symbol" w:char="002D"/>
      </w:r>
      <w:r w:rsidRPr="00F4232D">
        <w:rPr>
          <w:color w:val="000000"/>
          <w:sz w:val="21"/>
          <w:szCs w:val="21"/>
          <w:lang w:val="en-GB"/>
        </w:rPr>
        <w:t xml:space="preserve"> c, ii </w:t>
      </w:r>
      <w:r w:rsidRPr="00F4232D">
        <w:rPr>
          <w:color w:val="000000"/>
          <w:sz w:val="21"/>
          <w:szCs w:val="21"/>
          <w:lang w:val="en-GB"/>
        </w:rPr>
        <w:sym w:font="Symbol" w:char="002D"/>
      </w:r>
      <w:r w:rsidRPr="00F4232D">
        <w:rPr>
          <w:color w:val="000000"/>
          <w:sz w:val="21"/>
          <w:szCs w:val="21"/>
          <w:lang w:val="en-GB"/>
        </w:rPr>
        <w:t xml:space="preserve"> d, iii </w:t>
      </w:r>
      <w:r w:rsidRPr="00F4232D">
        <w:rPr>
          <w:color w:val="000000"/>
          <w:sz w:val="21"/>
          <w:szCs w:val="21"/>
          <w:lang w:val="en-GB"/>
        </w:rPr>
        <w:sym w:font="Symbol" w:char="002D"/>
      </w:r>
      <w:r w:rsidRPr="00F4232D">
        <w:rPr>
          <w:color w:val="000000"/>
          <w:sz w:val="21"/>
          <w:szCs w:val="21"/>
          <w:lang w:val="en-GB"/>
        </w:rPr>
        <w:t xml:space="preserve"> a, iv </w:t>
      </w:r>
      <w:r w:rsidRPr="00F4232D">
        <w:rPr>
          <w:color w:val="000000"/>
          <w:sz w:val="21"/>
          <w:szCs w:val="21"/>
          <w:lang w:val="en-GB"/>
        </w:rPr>
        <w:sym w:font="Symbol" w:char="002D"/>
      </w:r>
      <w:r w:rsidRPr="00F4232D">
        <w:rPr>
          <w:color w:val="000000"/>
          <w:sz w:val="21"/>
          <w:szCs w:val="21"/>
          <w:lang w:val="en-GB"/>
        </w:rPr>
        <w:t xml:space="preserve"> b</w:t>
      </w:r>
    </w:p>
    <w:p w14:paraId="54BB089E"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b/>
        <w:t xml:space="preserve">(C) </w:t>
      </w:r>
      <w:r w:rsidRPr="00F4232D">
        <w:rPr>
          <w:color w:val="000000"/>
          <w:sz w:val="21"/>
          <w:szCs w:val="21"/>
          <w:lang w:val="en-GB"/>
        </w:rPr>
        <w:tab/>
        <w:t xml:space="preserve">i </w:t>
      </w:r>
      <w:r w:rsidRPr="00F4232D">
        <w:rPr>
          <w:color w:val="000000"/>
          <w:sz w:val="21"/>
          <w:szCs w:val="21"/>
          <w:lang w:val="en-GB"/>
        </w:rPr>
        <w:sym w:font="Symbol" w:char="002D"/>
      </w:r>
      <w:r w:rsidRPr="00F4232D">
        <w:rPr>
          <w:color w:val="000000"/>
          <w:sz w:val="21"/>
          <w:szCs w:val="21"/>
          <w:lang w:val="en-GB"/>
        </w:rPr>
        <w:t xml:space="preserve"> a, ii </w:t>
      </w:r>
      <w:r w:rsidRPr="00F4232D">
        <w:rPr>
          <w:color w:val="000000"/>
          <w:sz w:val="21"/>
          <w:szCs w:val="21"/>
          <w:lang w:val="en-GB"/>
        </w:rPr>
        <w:sym w:font="Symbol" w:char="002D"/>
      </w:r>
      <w:r w:rsidRPr="00F4232D">
        <w:rPr>
          <w:color w:val="000000"/>
          <w:sz w:val="21"/>
          <w:szCs w:val="21"/>
          <w:lang w:val="en-GB"/>
        </w:rPr>
        <w:t xml:space="preserve"> c, iii </w:t>
      </w:r>
      <w:r w:rsidRPr="00F4232D">
        <w:rPr>
          <w:color w:val="000000"/>
          <w:sz w:val="21"/>
          <w:szCs w:val="21"/>
          <w:lang w:val="en-GB"/>
        </w:rPr>
        <w:sym w:font="Symbol" w:char="002D"/>
      </w:r>
      <w:r w:rsidRPr="00F4232D">
        <w:rPr>
          <w:color w:val="000000"/>
          <w:sz w:val="21"/>
          <w:szCs w:val="21"/>
          <w:lang w:val="en-GB"/>
        </w:rPr>
        <w:t xml:space="preserve"> b, iv </w:t>
      </w:r>
      <w:r w:rsidRPr="00F4232D">
        <w:rPr>
          <w:color w:val="000000"/>
          <w:sz w:val="21"/>
          <w:szCs w:val="21"/>
          <w:lang w:val="en-GB"/>
        </w:rPr>
        <w:sym w:font="Symbol" w:char="002D"/>
      </w:r>
      <w:r w:rsidRPr="00F4232D">
        <w:rPr>
          <w:color w:val="000000"/>
          <w:sz w:val="21"/>
          <w:szCs w:val="21"/>
          <w:lang w:val="en-GB"/>
        </w:rPr>
        <w:t xml:space="preserve"> d</w:t>
      </w:r>
    </w:p>
    <w:p w14:paraId="26467469" w14:textId="77777777" w:rsidR="003F6B48" w:rsidRPr="00F4232D" w:rsidRDefault="003F6B48" w:rsidP="004907D9">
      <w:pPr>
        <w:pStyle w:val="ctrl-4"/>
        <w:tabs>
          <w:tab w:val="clear" w:pos="547"/>
          <w:tab w:val="clear" w:pos="1080"/>
          <w:tab w:val="left" w:pos="594"/>
          <w:tab w:val="left" w:pos="1116"/>
        </w:tabs>
        <w:suppressAutoHyphens/>
        <w:jc w:val="both"/>
        <w:rPr>
          <w:color w:val="000000"/>
          <w:sz w:val="21"/>
          <w:szCs w:val="21"/>
          <w:lang w:val="en-GB"/>
        </w:rPr>
      </w:pPr>
      <w:r w:rsidRPr="00F4232D">
        <w:rPr>
          <w:color w:val="000000"/>
          <w:sz w:val="21"/>
          <w:szCs w:val="21"/>
          <w:lang w:val="en-GB"/>
        </w:rPr>
        <w:tab/>
        <w:t xml:space="preserve">(D) </w:t>
      </w:r>
      <w:r w:rsidRPr="00F4232D">
        <w:rPr>
          <w:color w:val="000000"/>
          <w:sz w:val="21"/>
          <w:szCs w:val="21"/>
          <w:lang w:val="en-GB"/>
        </w:rPr>
        <w:tab/>
        <w:t xml:space="preserve">i </w:t>
      </w:r>
      <w:r w:rsidRPr="00F4232D">
        <w:rPr>
          <w:color w:val="000000"/>
          <w:sz w:val="21"/>
          <w:szCs w:val="21"/>
          <w:lang w:val="en-GB"/>
        </w:rPr>
        <w:sym w:font="Symbol" w:char="002D"/>
      </w:r>
      <w:r w:rsidRPr="00F4232D">
        <w:rPr>
          <w:color w:val="000000"/>
          <w:sz w:val="21"/>
          <w:szCs w:val="21"/>
          <w:lang w:val="en-GB"/>
        </w:rPr>
        <w:t xml:space="preserve"> a, ii </w:t>
      </w:r>
      <w:r w:rsidRPr="00F4232D">
        <w:rPr>
          <w:color w:val="000000"/>
          <w:sz w:val="21"/>
          <w:szCs w:val="21"/>
          <w:lang w:val="en-GB"/>
        </w:rPr>
        <w:sym w:font="Symbol" w:char="002D"/>
      </w:r>
      <w:r w:rsidRPr="00F4232D">
        <w:rPr>
          <w:color w:val="000000"/>
          <w:sz w:val="21"/>
          <w:szCs w:val="21"/>
          <w:lang w:val="en-GB"/>
        </w:rPr>
        <w:t xml:space="preserve"> c, iii </w:t>
      </w:r>
      <w:r w:rsidRPr="00F4232D">
        <w:rPr>
          <w:color w:val="000000"/>
          <w:sz w:val="21"/>
          <w:szCs w:val="21"/>
          <w:lang w:val="en-GB"/>
        </w:rPr>
        <w:sym w:font="Symbol" w:char="002D"/>
      </w:r>
      <w:r w:rsidRPr="00F4232D">
        <w:rPr>
          <w:color w:val="000000"/>
          <w:sz w:val="21"/>
          <w:szCs w:val="21"/>
          <w:lang w:val="en-GB"/>
        </w:rPr>
        <w:t xml:space="preserve"> d, iv </w:t>
      </w:r>
      <w:r w:rsidRPr="00F4232D">
        <w:rPr>
          <w:color w:val="000000"/>
          <w:sz w:val="21"/>
          <w:szCs w:val="21"/>
          <w:lang w:val="en-GB"/>
        </w:rPr>
        <w:sym w:font="Symbol" w:char="002D"/>
      </w:r>
      <w:r w:rsidRPr="00F4232D">
        <w:rPr>
          <w:color w:val="000000"/>
          <w:sz w:val="21"/>
          <w:szCs w:val="21"/>
          <w:lang w:val="en-GB"/>
        </w:rPr>
        <w:t xml:space="preserve"> b</w:t>
      </w:r>
    </w:p>
    <w:p w14:paraId="7AA7B8FA" w14:textId="77777777" w:rsidR="003F6B48" w:rsidRDefault="003F6B48" w:rsidP="004907D9">
      <w:pPr>
        <w:pStyle w:val="SPACE"/>
        <w:widowControl w:val="0"/>
        <w:tabs>
          <w:tab w:val="clear" w:pos="547"/>
          <w:tab w:val="left" w:pos="423"/>
          <w:tab w:val="left" w:pos="963"/>
        </w:tabs>
        <w:suppressAutoHyphens/>
        <w:spacing w:line="240" w:lineRule="auto"/>
        <w:ind w:left="0" w:firstLine="0"/>
        <w:rPr>
          <w:sz w:val="21"/>
          <w:szCs w:val="21"/>
        </w:rPr>
      </w:pPr>
    </w:p>
    <w:p w14:paraId="77EC9FE8" w14:textId="77777777" w:rsidR="004D0A3F" w:rsidRPr="00F4232D" w:rsidRDefault="004D0A3F" w:rsidP="004907D9">
      <w:pPr>
        <w:pStyle w:val="SPACE"/>
        <w:widowControl w:val="0"/>
        <w:tabs>
          <w:tab w:val="clear" w:pos="547"/>
          <w:tab w:val="left" w:pos="423"/>
          <w:tab w:val="left" w:pos="963"/>
        </w:tabs>
        <w:suppressAutoHyphens/>
        <w:spacing w:line="240" w:lineRule="auto"/>
        <w:ind w:left="0" w:firstLine="0"/>
        <w:rPr>
          <w:sz w:val="21"/>
          <w:szCs w:val="21"/>
        </w:rPr>
        <w:sectPr w:rsidR="004D0A3F" w:rsidRPr="00F4232D" w:rsidSect="00264C20">
          <w:headerReference w:type="even" r:id="rId34"/>
          <w:headerReference w:type="default" r:id="rId35"/>
          <w:footerReference w:type="even" r:id="rId36"/>
          <w:footerReference w:type="default" r:id="rId37"/>
          <w:footerReference w:type="first" r:id="rId38"/>
          <w:type w:val="continuous"/>
          <w:pgSz w:w="11880" w:h="16200" w:code="40"/>
          <w:pgMar w:top="1195" w:right="1080" w:bottom="734" w:left="1080" w:header="720" w:footer="720" w:gutter="0"/>
          <w:pgNumType w:start="13"/>
          <w:cols w:space="432"/>
          <w:titlePg/>
          <w:docGrid w:linePitch="326"/>
        </w:sectPr>
      </w:pPr>
    </w:p>
    <w:p w14:paraId="4BBF7739" w14:textId="5B2CF81A" w:rsidR="003F6B48" w:rsidRPr="00F4232D" w:rsidRDefault="00980398" w:rsidP="004D0A3F">
      <w:pPr>
        <w:pStyle w:val="ctrl-4"/>
        <w:tabs>
          <w:tab w:val="clear" w:pos="547"/>
          <w:tab w:val="clear" w:pos="1080"/>
          <w:tab w:val="left" w:pos="90"/>
          <w:tab w:val="left" w:pos="423"/>
          <w:tab w:val="left" w:pos="963"/>
        </w:tabs>
        <w:suppressAutoHyphens/>
        <w:jc w:val="center"/>
        <w:rPr>
          <w:rFonts w:ascii="Cambria" w:hAnsi="Cambria"/>
          <w:b/>
          <w:bCs/>
          <w:sz w:val="21"/>
          <w:szCs w:val="21"/>
        </w:rPr>
      </w:pPr>
      <w:r>
        <w:rPr>
          <w:rFonts w:ascii="Cambria" w:hAnsi="Cambria"/>
          <w:b/>
          <w:bCs/>
          <w:sz w:val="21"/>
          <w:szCs w:val="21"/>
        </w:rPr>
      </w:r>
      <w:r>
        <w:rPr>
          <w:rFonts w:ascii="Cambria" w:hAnsi="Cambria"/>
          <w:b/>
          <w:bCs/>
          <w:sz w:val="21"/>
          <w:szCs w:val="21"/>
        </w:rPr>
        <w:pict w14:anchorId="5099DD07">
          <v:group id="_x0000_s7263" style="width:327.75pt;height:21.6pt;mso-position-horizontal-relative:char;mso-position-vertical-relative:line" coordorigin="2663,11895" coordsize="6555,432">
            <v:shape id="_x0000_s7261" type="#_x0000_t32" style="position:absolute;left:2663;top:12120;width:6555;height:0" o:connectortype="straight" strokecolor="#f49ac1"/>
            <v:group id="_x0000_s7260" style="position:absolute;left:3349;top:11895;width:5184;height:432;mso-position-horizontal:center;mso-position-horizontal-relative:margin" coordorigin="3198,12660" coordsize="5184,432">
              <v:group id="Group 264" o:spid="_x0000_s7256" style="position:absolute;left:3198;top:12660;width:5184;height:432" coordsize="35153,3117">
                <v:shape id="Graphic 10" o:spid="_x0000_s7257" style="position:absolute;width:35153;height:3117;visibility:visible;mso-wrap-style:square;v-text-anchor:top" coordsize="3515360,311785" path="m3359404,l155867,,106601,7946,63815,30074,30074,63815,7946,106601,,155867r7946,49271l30074,247929r33741,33743l106601,303800r49266,7946l3359404,311746r49265,-7946l3451456,281672r33741,-33743l3507324,205138r7947,-49271l3507324,106601,3485197,63815,3451456,30074,3408669,7946,3359404,xe" fillcolor="#fcdfeb" stroked="f">
                  <v:path arrowok="t"/>
                </v:shape>
                <v:shape id="Graphic 11" o:spid="_x0000_s7258" style="position:absolute;width:35153;height:3117;visibility:visible;mso-wrap-style:square;v-text-anchor:top" coordsize="3515360,311785" path="m155867,l106601,7946,63815,30074,30074,63815,7946,106601,,155867r7946,49271l30074,247929r33741,33743l106601,303800r49266,7946l3359404,311746r49265,-7946l3451456,281672r33741,-33743l3507324,205138r7947,-49271l3507324,106601,3485197,63815,3451456,30074,3408669,7946,3359404,,155867,xe" filled="f" strokecolor="#f49ac1" strokeweight="1pt">
                  <v:path arrowok="t"/>
                </v:shape>
              </v:group>
              <v:shape id="_x0000_s7259" type="#_x0000_t202" style="position:absolute;left:3407;top:12707;width:4839;height:328" filled="f" stroked="f">
                <v:fill o:detectmouseclick="t"/>
                <v:textbox style="mso-next-textbox:#_x0000_s7259;mso-fit-shape-to-text:t" inset="0,0,0,0">
                  <w:txbxContent>
                    <w:p w14:paraId="67261BC1" w14:textId="77777777" w:rsidR="004658F2" w:rsidRPr="00CD5F96" w:rsidRDefault="004658F2" w:rsidP="004658F2">
                      <w:pPr>
                        <w:rPr>
                          <w:rFonts w:ascii="Cambria" w:hAnsi="Cambria"/>
                          <w:b/>
                          <w:color w:val="000000"/>
                          <w:sz w:val="28"/>
                          <w:szCs w:val="28"/>
                          <w:lang w:val="en-US"/>
                        </w:rPr>
                      </w:pPr>
                      <w:r w:rsidRPr="00983FFD">
                        <w:rPr>
                          <w:rFonts w:ascii="Cambria" w:hAnsi="Cambria"/>
                          <w:b/>
                          <w:color w:val="000000"/>
                          <w:sz w:val="28"/>
                          <w:szCs w:val="28"/>
                          <w:lang w:val="en-US"/>
                        </w:rPr>
                        <w:t>NEET (UG) Previous Years’ Questions</w:t>
                      </w:r>
                    </w:p>
                  </w:txbxContent>
                </v:textbox>
              </v:shape>
            </v:group>
            <w10:wrap anchorx="margin"/>
            <w10:anchorlock/>
          </v:group>
        </w:pict>
      </w:r>
    </w:p>
    <w:p w14:paraId="3CF6E044" w14:textId="77777777" w:rsidR="003F6B48" w:rsidRPr="00F4232D" w:rsidRDefault="003F6B48" w:rsidP="004907D9">
      <w:pPr>
        <w:pStyle w:val="SPACE"/>
        <w:suppressAutoHyphens/>
      </w:pPr>
    </w:p>
    <w:p w14:paraId="66066AD7" w14:textId="13DCF75A" w:rsidR="003F6B48" w:rsidRPr="00F4232D" w:rsidRDefault="003F6B48" w:rsidP="004907D9">
      <w:pPr>
        <w:pStyle w:val="SPACE"/>
        <w:suppressAutoHyphens/>
        <w:rPr>
          <w:sz w:val="21"/>
          <w:szCs w:val="21"/>
        </w:rPr>
        <w:sectPr w:rsidR="003F6B48" w:rsidRPr="00F4232D" w:rsidSect="00264C20">
          <w:headerReference w:type="first" r:id="rId39"/>
          <w:footerReference w:type="first" r:id="rId40"/>
          <w:type w:val="continuous"/>
          <w:pgSz w:w="11880" w:h="16200" w:code="40"/>
          <w:pgMar w:top="1195" w:right="1080" w:bottom="734" w:left="1080" w:header="720" w:footer="720" w:gutter="0"/>
          <w:pgNumType w:start="11"/>
          <w:cols w:space="720"/>
          <w:titlePg/>
          <w:docGrid w:linePitch="326"/>
        </w:sectPr>
      </w:pPr>
    </w:p>
    <w:p w14:paraId="1F3DA7A7" w14:textId="34EAB1E0" w:rsidR="003F6B48" w:rsidRPr="00F4232D" w:rsidRDefault="00E95AD8" w:rsidP="004907D9">
      <w:pPr>
        <w:pStyle w:val="ctrl-4"/>
        <w:tabs>
          <w:tab w:val="clear" w:pos="547"/>
          <w:tab w:val="clear" w:pos="1080"/>
          <w:tab w:val="left" w:pos="612"/>
          <w:tab w:val="left" w:pos="1125"/>
        </w:tabs>
        <w:suppressAutoHyphens/>
        <w:spacing w:line="220" w:lineRule="exact"/>
        <w:ind w:left="612" w:hanging="585"/>
        <w:jc w:val="both"/>
        <w:rPr>
          <w:color w:val="EC2791"/>
          <w:sz w:val="21"/>
          <w:szCs w:val="21"/>
        </w:rPr>
      </w:pPr>
      <w:r>
        <w:rPr>
          <w:b/>
          <w:color w:val="EC2791"/>
          <w:sz w:val="21"/>
          <w:szCs w:val="21"/>
          <w:lang w:val="en-GB"/>
        </w:rPr>
        <w:t>7</w:t>
      </w:r>
      <w:r w:rsidR="00035C58">
        <w:rPr>
          <w:b/>
          <w:color w:val="EC2791"/>
          <w:sz w:val="21"/>
          <w:szCs w:val="21"/>
          <w:lang w:val="en-GB"/>
        </w:rPr>
        <w:t>1</w:t>
      </w:r>
      <w:r w:rsidR="003F6B48" w:rsidRPr="00F4232D">
        <w:rPr>
          <w:b/>
          <w:color w:val="EC2791"/>
          <w:sz w:val="21"/>
          <w:szCs w:val="21"/>
        </w:rPr>
        <w:t>.</w:t>
      </w:r>
      <w:r w:rsidR="003F6B48" w:rsidRPr="00F4232D">
        <w:rPr>
          <w:b/>
          <w:color w:val="EC2791"/>
          <w:sz w:val="21"/>
          <w:szCs w:val="21"/>
        </w:rPr>
        <w:tab/>
      </w:r>
      <w:r w:rsidR="003F6B48" w:rsidRPr="00F4232D">
        <w:rPr>
          <w:sz w:val="21"/>
          <w:szCs w:val="21"/>
        </w:rPr>
        <w:t>Nomenclature is governed by certain universal rules. Which one of the following is contrary to the rules of nomenclature?</w:t>
      </w:r>
    </w:p>
    <w:p w14:paraId="1B557A93" w14:textId="77777777" w:rsidR="003F6B48" w:rsidRPr="00F4232D" w:rsidRDefault="003F6B48" w:rsidP="004907D9">
      <w:pPr>
        <w:pStyle w:val="ctrl-4"/>
        <w:tabs>
          <w:tab w:val="clear" w:pos="547"/>
          <w:tab w:val="clear" w:pos="1080"/>
          <w:tab w:val="left" w:pos="612"/>
          <w:tab w:val="left" w:pos="1125"/>
        </w:tabs>
        <w:suppressAutoHyphens/>
        <w:spacing w:line="220" w:lineRule="exact"/>
        <w:ind w:left="1125" w:hanging="1098"/>
        <w:jc w:val="both"/>
        <w:rPr>
          <w:sz w:val="21"/>
          <w:szCs w:val="21"/>
        </w:rPr>
      </w:pPr>
      <w:r w:rsidRPr="00F4232D">
        <w:rPr>
          <w:sz w:val="21"/>
          <w:szCs w:val="21"/>
        </w:rPr>
        <w:tab/>
      </w:r>
      <w:r w:rsidRPr="00F4232D">
        <w:rPr>
          <w:color w:val="000000"/>
          <w:sz w:val="21"/>
          <w:szCs w:val="21"/>
        </w:rPr>
        <w:t>(A)</w:t>
      </w:r>
      <w:r w:rsidRPr="00F4232D">
        <w:rPr>
          <w:sz w:val="21"/>
          <w:szCs w:val="21"/>
        </w:rPr>
        <w:t xml:space="preserve"> </w:t>
      </w:r>
      <w:r w:rsidRPr="00F4232D">
        <w:rPr>
          <w:sz w:val="21"/>
          <w:szCs w:val="21"/>
        </w:rPr>
        <w:tab/>
        <w:t>The names are written in Latin and are italicized.</w:t>
      </w:r>
    </w:p>
    <w:p w14:paraId="394C2920" w14:textId="77777777" w:rsidR="003F6B48" w:rsidRPr="00F4232D" w:rsidRDefault="003F6B48" w:rsidP="004907D9">
      <w:pPr>
        <w:pStyle w:val="ctrl-4"/>
        <w:tabs>
          <w:tab w:val="clear" w:pos="547"/>
          <w:tab w:val="clear" w:pos="1080"/>
          <w:tab w:val="left" w:pos="612"/>
          <w:tab w:val="left" w:pos="1125"/>
        </w:tabs>
        <w:suppressAutoHyphens/>
        <w:spacing w:line="220" w:lineRule="exact"/>
        <w:ind w:left="1125" w:hanging="1098"/>
        <w:jc w:val="both"/>
        <w:rPr>
          <w:sz w:val="21"/>
          <w:szCs w:val="21"/>
        </w:rPr>
      </w:pPr>
      <w:r w:rsidRPr="00F4232D">
        <w:rPr>
          <w:sz w:val="21"/>
          <w:szCs w:val="21"/>
        </w:rPr>
        <w:tab/>
      </w:r>
      <w:r w:rsidRPr="00F4232D">
        <w:rPr>
          <w:color w:val="000000"/>
          <w:sz w:val="21"/>
          <w:szCs w:val="21"/>
        </w:rPr>
        <w:t>(B)</w:t>
      </w:r>
      <w:r w:rsidRPr="00F4232D">
        <w:rPr>
          <w:sz w:val="21"/>
          <w:szCs w:val="21"/>
        </w:rPr>
        <w:t xml:space="preserve"> </w:t>
      </w:r>
      <w:r w:rsidRPr="00F4232D">
        <w:rPr>
          <w:sz w:val="21"/>
          <w:szCs w:val="21"/>
        </w:rPr>
        <w:tab/>
        <w:t>When written by hand, the names are to be underlined.</w:t>
      </w:r>
    </w:p>
    <w:p w14:paraId="39D294A8" w14:textId="77777777" w:rsidR="003F6B48" w:rsidRPr="00F4232D" w:rsidRDefault="003F6B48" w:rsidP="004907D9">
      <w:pPr>
        <w:pStyle w:val="ctrl-4"/>
        <w:widowControl w:val="0"/>
        <w:tabs>
          <w:tab w:val="clear" w:pos="547"/>
          <w:tab w:val="clear" w:pos="1080"/>
          <w:tab w:val="left" w:pos="612"/>
          <w:tab w:val="left" w:pos="1125"/>
        </w:tabs>
        <w:suppressAutoHyphens/>
        <w:spacing w:line="220" w:lineRule="exact"/>
        <w:ind w:left="1123" w:hanging="1094"/>
        <w:jc w:val="both"/>
        <w:rPr>
          <w:sz w:val="21"/>
          <w:szCs w:val="21"/>
        </w:rPr>
      </w:pPr>
      <w:r w:rsidRPr="00F4232D">
        <w:rPr>
          <w:sz w:val="21"/>
          <w:szCs w:val="21"/>
        </w:rPr>
        <w:tab/>
      </w:r>
      <w:r w:rsidRPr="00F4232D">
        <w:rPr>
          <w:color w:val="000000"/>
          <w:sz w:val="21"/>
          <w:szCs w:val="21"/>
        </w:rPr>
        <w:t>(C)</w:t>
      </w:r>
      <w:r w:rsidRPr="00F4232D">
        <w:rPr>
          <w:sz w:val="21"/>
          <w:szCs w:val="21"/>
        </w:rPr>
        <w:t xml:space="preserve"> </w:t>
      </w:r>
      <w:r w:rsidRPr="00F4232D">
        <w:rPr>
          <w:sz w:val="21"/>
          <w:szCs w:val="21"/>
        </w:rPr>
        <w:tab/>
        <w:t>Biological names can be written in any language.</w:t>
      </w:r>
    </w:p>
    <w:p w14:paraId="5E9DB750" w14:textId="77777777" w:rsidR="003F6B48" w:rsidRDefault="003F6B48" w:rsidP="004907D9">
      <w:pPr>
        <w:pStyle w:val="ctrl-4"/>
        <w:widowControl w:val="0"/>
        <w:tabs>
          <w:tab w:val="clear" w:pos="547"/>
          <w:tab w:val="clear" w:pos="1080"/>
          <w:tab w:val="left" w:pos="612"/>
          <w:tab w:val="left" w:pos="1125"/>
        </w:tabs>
        <w:suppressAutoHyphens/>
        <w:spacing w:line="220" w:lineRule="exact"/>
        <w:ind w:left="1123" w:hanging="1094"/>
        <w:jc w:val="both"/>
        <w:rPr>
          <w:spacing w:val="2"/>
          <w:sz w:val="21"/>
          <w:szCs w:val="21"/>
        </w:rPr>
      </w:pPr>
      <w:r w:rsidRPr="00F4232D">
        <w:rPr>
          <w:sz w:val="21"/>
          <w:szCs w:val="21"/>
        </w:rPr>
        <w:tab/>
      </w:r>
      <w:r w:rsidRPr="00F4232D">
        <w:rPr>
          <w:color w:val="000000"/>
          <w:sz w:val="21"/>
          <w:szCs w:val="21"/>
        </w:rPr>
        <w:t>(D)</w:t>
      </w:r>
      <w:r w:rsidRPr="00F4232D">
        <w:rPr>
          <w:sz w:val="21"/>
          <w:szCs w:val="21"/>
        </w:rPr>
        <w:t xml:space="preserve"> </w:t>
      </w:r>
      <w:r w:rsidRPr="00F4232D">
        <w:rPr>
          <w:sz w:val="21"/>
          <w:szCs w:val="21"/>
        </w:rPr>
        <w:tab/>
        <w:t>The first word in a biological name, represents the genus name and the second is a sp</w:t>
      </w:r>
      <w:r w:rsidRPr="00F4232D">
        <w:rPr>
          <w:spacing w:val="2"/>
          <w:sz w:val="21"/>
          <w:szCs w:val="21"/>
        </w:rPr>
        <w:t>ecific epithet.</w:t>
      </w:r>
    </w:p>
    <w:p w14:paraId="7CCE8740" w14:textId="12A8DF98" w:rsidR="00BB3787" w:rsidRPr="006F24CD" w:rsidRDefault="00BB3787" w:rsidP="0001013D">
      <w:pPr>
        <w:pStyle w:val="ctrl-4"/>
        <w:widowControl w:val="0"/>
        <w:tabs>
          <w:tab w:val="clear" w:pos="547"/>
          <w:tab w:val="clear" w:pos="1080"/>
          <w:tab w:val="left" w:pos="612"/>
          <w:tab w:val="left" w:pos="1125"/>
        </w:tabs>
        <w:suppressAutoHyphens/>
        <w:spacing w:line="220" w:lineRule="exact"/>
        <w:ind w:left="612" w:hanging="583"/>
        <w:jc w:val="both"/>
        <w:rPr>
          <w:bCs/>
          <w:spacing w:val="2"/>
          <w:sz w:val="21"/>
          <w:szCs w:val="21"/>
        </w:rPr>
      </w:pPr>
      <w:r w:rsidRPr="006F24CD">
        <w:rPr>
          <w:bCs/>
          <w:spacing w:val="2"/>
          <w:sz w:val="21"/>
          <w:szCs w:val="21"/>
        </w:rPr>
        <w:tab/>
      </w:r>
      <w:r w:rsidRPr="006F24CD">
        <w:rPr>
          <w:bCs/>
          <w:color w:val="EC2791"/>
          <w:sz w:val="21"/>
          <w:szCs w:val="21"/>
        </w:rPr>
        <w:t>[</w:t>
      </w:r>
      <w:bookmarkStart w:id="5" w:name="_Hlk213437727"/>
      <w:r w:rsidR="006F24CD" w:rsidRPr="000B66A2">
        <w:rPr>
          <w:color w:val="ED2791"/>
          <w:sz w:val="21"/>
          <w:szCs w:val="21"/>
        </w:rPr>
        <w:t>NEET</w:t>
      </w:r>
      <w:r w:rsidR="006F24CD" w:rsidRPr="000B66A2">
        <w:rPr>
          <w:color w:val="ED2791"/>
          <w:spacing w:val="-4"/>
          <w:sz w:val="21"/>
          <w:szCs w:val="21"/>
          <w:lang w:val="en-IN"/>
        </w:rPr>
        <w:t xml:space="preserve"> – </w:t>
      </w:r>
      <w:bookmarkEnd w:id="5"/>
      <w:r w:rsidRPr="006F24CD">
        <w:rPr>
          <w:bCs/>
          <w:color w:val="EC2791"/>
          <w:sz w:val="21"/>
          <w:szCs w:val="21"/>
        </w:rPr>
        <w:t>Phase I 2016]</w:t>
      </w:r>
    </w:p>
    <w:p w14:paraId="35E295D5" w14:textId="77777777" w:rsidR="00BB3787" w:rsidRPr="00F4232D" w:rsidRDefault="00BB3787" w:rsidP="00BB3787">
      <w:pPr>
        <w:pStyle w:val="SPACE"/>
        <w:suppressAutoHyphens/>
      </w:pPr>
    </w:p>
    <w:p w14:paraId="638E6070" w14:textId="3F138429" w:rsidR="003F6B48" w:rsidRPr="00F4232D" w:rsidRDefault="00E95AD8" w:rsidP="004907D9">
      <w:pPr>
        <w:pStyle w:val="ctrl-4"/>
        <w:tabs>
          <w:tab w:val="clear" w:pos="547"/>
          <w:tab w:val="clear" w:pos="1080"/>
          <w:tab w:val="left" w:pos="612"/>
          <w:tab w:val="left" w:pos="1125"/>
        </w:tabs>
        <w:suppressAutoHyphens/>
        <w:spacing w:line="264" w:lineRule="auto"/>
        <w:ind w:left="619" w:hanging="590"/>
        <w:jc w:val="both"/>
        <w:rPr>
          <w:spacing w:val="2"/>
          <w:sz w:val="21"/>
          <w:szCs w:val="21"/>
        </w:rPr>
      </w:pPr>
      <w:r>
        <w:rPr>
          <w:b/>
          <w:color w:val="EC2791"/>
          <w:spacing w:val="2"/>
          <w:sz w:val="21"/>
          <w:szCs w:val="21"/>
          <w:lang w:val="en-GB"/>
        </w:rPr>
        <w:t>7</w:t>
      </w:r>
      <w:r w:rsidR="00035C58">
        <w:rPr>
          <w:b/>
          <w:color w:val="EC2791"/>
          <w:spacing w:val="2"/>
          <w:sz w:val="21"/>
          <w:szCs w:val="21"/>
          <w:lang w:val="en-GB"/>
        </w:rPr>
        <w:t>2</w:t>
      </w:r>
      <w:r w:rsidR="003F6B48" w:rsidRPr="00F4232D">
        <w:rPr>
          <w:b/>
          <w:color w:val="EC2791"/>
          <w:spacing w:val="2"/>
          <w:sz w:val="21"/>
          <w:szCs w:val="21"/>
        </w:rPr>
        <w:t>.</w:t>
      </w:r>
      <w:r w:rsidR="003F6B48" w:rsidRPr="00F4232D">
        <w:rPr>
          <w:b/>
          <w:color w:val="EC2791"/>
          <w:spacing w:val="2"/>
          <w:sz w:val="21"/>
          <w:szCs w:val="21"/>
        </w:rPr>
        <w:tab/>
      </w:r>
      <w:r w:rsidR="003F6B48" w:rsidRPr="00F4232D">
        <w:rPr>
          <w:spacing w:val="2"/>
          <w:sz w:val="21"/>
          <w:szCs w:val="21"/>
        </w:rPr>
        <w:t xml:space="preserve">Study the four statements (i - iv) given below and select the two correct ones out of them. </w:t>
      </w:r>
    </w:p>
    <w:p w14:paraId="68168380" w14:textId="77777777" w:rsidR="003F6B48" w:rsidRPr="00F4232D" w:rsidRDefault="003F6B48" w:rsidP="004907D9">
      <w:pPr>
        <w:pStyle w:val="ctrl-4"/>
        <w:tabs>
          <w:tab w:val="clear" w:pos="547"/>
          <w:tab w:val="clear" w:pos="1080"/>
          <w:tab w:val="left" w:pos="612"/>
          <w:tab w:val="left" w:pos="1125"/>
        </w:tabs>
        <w:suppressAutoHyphens/>
        <w:spacing w:line="264" w:lineRule="auto"/>
        <w:ind w:left="619" w:hanging="590"/>
        <w:jc w:val="both"/>
        <w:rPr>
          <w:spacing w:val="2"/>
          <w:sz w:val="21"/>
          <w:szCs w:val="21"/>
        </w:rPr>
      </w:pPr>
      <w:r w:rsidRPr="00F4232D">
        <w:rPr>
          <w:spacing w:val="2"/>
          <w:sz w:val="21"/>
          <w:szCs w:val="21"/>
        </w:rPr>
        <w:t xml:space="preserve">i. </w:t>
      </w:r>
      <w:r w:rsidRPr="00F4232D">
        <w:rPr>
          <w:spacing w:val="2"/>
          <w:sz w:val="21"/>
          <w:szCs w:val="21"/>
        </w:rPr>
        <w:tab/>
        <w:t xml:space="preserve">Definition of biological species was given by Ernst Mayr. </w:t>
      </w:r>
    </w:p>
    <w:p w14:paraId="42BFA509" w14:textId="77777777" w:rsidR="003F6B48" w:rsidRPr="00F4232D" w:rsidRDefault="003F6B48" w:rsidP="004907D9">
      <w:pPr>
        <w:pStyle w:val="ctrl-4"/>
        <w:tabs>
          <w:tab w:val="clear" w:pos="547"/>
          <w:tab w:val="clear" w:pos="1080"/>
          <w:tab w:val="left" w:pos="612"/>
          <w:tab w:val="left" w:pos="1125"/>
        </w:tabs>
        <w:suppressAutoHyphens/>
        <w:spacing w:line="264" w:lineRule="auto"/>
        <w:ind w:left="619" w:hanging="590"/>
        <w:jc w:val="both"/>
        <w:rPr>
          <w:spacing w:val="2"/>
          <w:sz w:val="21"/>
          <w:szCs w:val="21"/>
        </w:rPr>
      </w:pPr>
      <w:r w:rsidRPr="00F4232D">
        <w:rPr>
          <w:spacing w:val="2"/>
          <w:sz w:val="21"/>
          <w:szCs w:val="21"/>
        </w:rPr>
        <w:t xml:space="preserve">ii. </w:t>
      </w:r>
      <w:r w:rsidRPr="00F4232D">
        <w:rPr>
          <w:spacing w:val="2"/>
          <w:sz w:val="21"/>
          <w:szCs w:val="21"/>
        </w:rPr>
        <w:tab/>
        <w:t xml:space="preserve">Photoperiod does not affect reproduction in plants. </w:t>
      </w:r>
    </w:p>
    <w:p w14:paraId="4D2B1473" w14:textId="77777777" w:rsidR="003F6B48" w:rsidRPr="00F4232D" w:rsidRDefault="003F6B48" w:rsidP="004907D9">
      <w:pPr>
        <w:pStyle w:val="ctrl-4"/>
        <w:tabs>
          <w:tab w:val="clear" w:pos="547"/>
          <w:tab w:val="clear" w:pos="1080"/>
          <w:tab w:val="left" w:pos="612"/>
          <w:tab w:val="left" w:pos="1125"/>
        </w:tabs>
        <w:suppressAutoHyphens/>
        <w:spacing w:line="264" w:lineRule="auto"/>
        <w:ind w:left="619" w:hanging="590"/>
        <w:jc w:val="both"/>
        <w:rPr>
          <w:spacing w:val="2"/>
          <w:sz w:val="21"/>
          <w:szCs w:val="21"/>
        </w:rPr>
      </w:pPr>
      <w:r w:rsidRPr="00F4232D">
        <w:rPr>
          <w:spacing w:val="2"/>
          <w:sz w:val="21"/>
          <w:szCs w:val="21"/>
        </w:rPr>
        <w:t xml:space="preserve">iii. </w:t>
      </w:r>
      <w:r w:rsidRPr="00F4232D">
        <w:rPr>
          <w:spacing w:val="2"/>
          <w:sz w:val="21"/>
          <w:szCs w:val="21"/>
        </w:rPr>
        <w:tab/>
        <w:t xml:space="preserve">Binomial nomenclature system was given by R. H. Whittaker. </w:t>
      </w:r>
    </w:p>
    <w:p w14:paraId="08BC52E0" w14:textId="77777777" w:rsidR="003F6B48" w:rsidRPr="00F4232D" w:rsidRDefault="003F6B48" w:rsidP="004907D9">
      <w:pPr>
        <w:pStyle w:val="ctrl-4"/>
        <w:tabs>
          <w:tab w:val="clear" w:pos="547"/>
          <w:tab w:val="clear" w:pos="1080"/>
          <w:tab w:val="left" w:pos="612"/>
          <w:tab w:val="left" w:pos="1125"/>
        </w:tabs>
        <w:suppressAutoHyphens/>
        <w:spacing w:line="264" w:lineRule="auto"/>
        <w:ind w:left="619" w:hanging="590"/>
        <w:jc w:val="both"/>
        <w:rPr>
          <w:spacing w:val="2"/>
          <w:sz w:val="21"/>
          <w:szCs w:val="21"/>
        </w:rPr>
      </w:pPr>
      <w:r w:rsidRPr="00F4232D">
        <w:rPr>
          <w:spacing w:val="2"/>
          <w:sz w:val="21"/>
          <w:szCs w:val="21"/>
        </w:rPr>
        <w:t xml:space="preserve">iv. </w:t>
      </w:r>
      <w:r w:rsidRPr="00F4232D">
        <w:rPr>
          <w:spacing w:val="2"/>
          <w:sz w:val="21"/>
          <w:szCs w:val="21"/>
        </w:rPr>
        <w:tab/>
        <w:t xml:space="preserve">In unicellular organisms, reproduction is synonymous with growth. </w:t>
      </w:r>
    </w:p>
    <w:p w14:paraId="3BC41FB6" w14:textId="588F1399" w:rsidR="003F6B48" w:rsidRPr="00F4232D" w:rsidRDefault="003F6B48" w:rsidP="004907D9">
      <w:pPr>
        <w:pStyle w:val="ctrl-4"/>
        <w:tabs>
          <w:tab w:val="clear" w:pos="547"/>
          <w:tab w:val="clear" w:pos="1080"/>
          <w:tab w:val="left" w:pos="612"/>
          <w:tab w:val="left" w:pos="1125"/>
        </w:tabs>
        <w:suppressAutoHyphens/>
        <w:ind w:firstLine="27"/>
        <w:jc w:val="both"/>
        <w:rPr>
          <w:color w:val="EC2791"/>
          <w:sz w:val="21"/>
          <w:szCs w:val="21"/>
        </w:rPr>
      </w:pPr>
      <w:r w:rsidRPr="00F4232D">
        <w:rPr>
          <w:spacing w:val="2"/>
          <w:sz w:val="21"/>
          <w:szCs w:val="21"/>
        </w:rPr>
        <w:tab/>
      </w:r>
      <w:r w:rsidRPr="00F4232D">
        <w:rPr>
          <w:sz w:val="21"/>
          <w:szCs w:val="21"/>
        </w:rPr>
        <w:t xml:space="preserve">The two correct statements are </w:t>
      </w:r>
    </w:p>
    <w:p w14:paraId="6E0155C4" w14:textId="77777777" w:rsidR="003F6B48" w:rsidRPr="00F4232D" w:rsidRDefault="003F6B48" w:rsidP="004907D9">
      <w:pPr>
        <w:pStyle w:val="ctrl-4"/>
        <w:tabs>
          <w:tab w:val="clear" w:pos="547"/>
          <w:tab w:val="clear" w:pos="1080"/>
          <w:tab w:val="left" w:pos="612"/>
          <w:tab w:val="left" w:pos="1125"/>
        </w:tabs>
        <w:suppressAutoHyphens/>
        <w:spacing w:before="40"/>
        <w:ind w:firstLine="27"/>
        <w:jc w:val="both"/>
        <w:rPr>
          <w:spacing w:val="2"/>
          <w:sz w:val="21"/>
          <w:szCs w:val="21"/>
        </w:rPr>
      </w:pPr>
      <w:r w:rsidRPr="00F4232D">
        <w:rPr>
          <w:spacing w:val="2"/>
          <w:sz w:val="21"/>
          <w:szCs w:val="21"/>
        </w:rPr>
        <w:tab/>
      </w:r>
      <w:r w:rsidRPr="00F4232D">
        <w:rPr>
          <w:color w:val="000000"/>
          <w:spacing w:val="2"/>
          <w:sz w:val="21"/>
          <w:szCs w:val="21"/>
        </w:rPr>
        <w:t>(A)</w:t>
      </w:r>
      <w:r w:rsidRPr="00F4232D">
        <w:rPr>
          <w:spacing w:val="2"/>
          <w:sz w:val="21"/>
          <w:szCs w:val="21"/>
        </w:rPr>
        <w:t xml:space="preserve"> </w:t>
      </w:r>
      <w:r w:rsidRPr="00F4232D">
        <w:rPr>
          <w:spacing w:val="2"/>
          <w:sz w:val="21"/>
          <w:szCs w:val="21"/>
        </w:rPr>
        <w:tab/>
        <w:t xml:space="preserve">i and ii </w:t>
      </w:r>
      <w:r w:rsidRPr="00F4232D">
        <w:rPr>
          <w:spacing w:val="2"/>
          <w:sz w:val="21"/>
          <w:szCs w:val="21"/>
        </w:rPr>
        <w:tab/>
      </w:r>
      <w:r w:rsidRPr="00F4232D">
        <w:rPr>
          <w:color w:val="000000"/>
          <w:spacing w:val="2"/>
          <w:sz w:val="21"/>
          <w:szCs w:val="21"/>
        </w:rPr>
        <w:t>(B)</w:t>
      </w:r>
      <w:r w:rsidRPr="00F4232D">
        <w:rPr>
          <w:spacing w:val="2"/>
          <w:sz w:val="21"/>
          <w:szCs w:val="21"/>
        </w:rPr>
        <w:t xml:space="preserve"> </w:t>
      </w:r>
      <w:r w:rsidRPr="00F4232D">
        <w:rPr>
          <w:spacing w:val="2"/>
          <w:sz w:val="21"/>
          <w:szCs w:val="21"/>
        </w:rPr>
        <w:tab/>
        <w:t xml:space="preserve">ii and iii </w:t>
      </w:r>
    </w:p>
    <w:p w14:paraId="44443970" w14:textId="77777777" w:rsidR="003F6B48" w:rsidRDefault="003F6B48" w:rsidP="004907D9">
      <w:pPr>
        <w:pStyle w:val="ctrl-4"/>
        <w:tabs>
          <w:tab w:val="clear" w:pos="547"/>
          <w:tab w:val="clear" w:pos="1080"/>
          <w:tab w:val="left" w:pos="612"/>
          <w:tab w:val="left" w:pos="1125"/>
        </w:tabs>
        <w:suppressAutoHyphens/>
        <w:spacing w:before="40"/>
        <w:ind w:firstLine="27"/>
        <w:jc w:val="both"/>
        <w:rPr>
          <w:spacing w:val="2"/>
          <w:sz w:val="21"/>
          <w:szCs w:val="21"/>
        </w:rPr>
      </w:pPr>
      <w:r w:rsidRPr="00F4232D">
        <w:rPr>
          <w:spacing w:val="2"/>
          <w:sz w:val="21"/>
          <w:szCs w:val="21"/>
        </w:rPr>
        <w:tab/>
      </w:r>
      <w:r w:rsidRPr="00F4232D">
        <w:rPr>
          <w:color w:val="000000"/>
          <w:spacing w:val="2"/>
          <w:sz w:val="21"/>
          <w:szCs w:val="21"/>
        </w:rPr>
        <w:t>(C)</w:t>
      </w:r>
      <w:r w:rsidRPr="00F4232D">
        <w:rPr>
          <w:spacing w:val="2"/>
          <w:sz w:val="21"/>
          <w:szCs w:val="21"/>
        </w:rPr>
        <w:t xml:space="preserve"> </w:t>
      </w:r>
      <w:r w:rsidRPr="00F4232D">
        <w:rPr>
          <w:spacing w:val="2"/>
          <w:sz w:val="21"/>
          <w:szCs w:val="21"/>
        </w:rPr>
        <w:tab/>
        <w:t xml:space="preserve">iii and iv </w:t>
      </w:r>
      <w:r w:rsidRPr="00F4232D">
        <w:rPr>
          <w:spacing w:val="2"/>
          <w:sz w:val="21"/>
          <w:szCs w:val="21"/>
        </w:rPr>
        <w:tab/>
      </w:r>
      <w:r w:rsidRPr="00F4232D">
        <w:rPr>
          <w:color w:val="000000"/>
          <w:spacing w:val="2"/>
          <w:sz w:val="21"/>
          <w:szCs w:val="21"/>
        </w:rPr>
        <w:t>(D)</w:t>
      </w:r>
      <w:r w:rsidRPr="00F4232D">
        <w:rPr>
          <w:spacing w:val="2"/>
          <w:sz w:val="21"/>
          <w:szCs w:val="21"/>
        </w:rPr>
        <w:t xml:space="preserve"> </w:t>
      </w:r>
      <w:r w:rsidRPr="00F4232D">
        <w:rPr>
          <w:spacing w:val="2"/>
          <w:sz w:val="21"/>
          <w:szCs w:val="21"/>
        </w:rPr>
        <w:tab/>
        <w:t>i and iv</w:t>
      </w:r>
    </w:p>
    <w:p w14:paraId="1D901092" w14:textId="166C323C" w:rsidR="0001013D" w:rsidRPr="006F24CD" w:rsidRDefault="0001013D" w:rsidP="004907D9">
      <w:pPr>
        <w:pStyle w:val="ctrl-4"/>
        <w:tabs>
          <w:tab w:val="clear" w:pos="547"/>
          <w:tab w:val="clear" w:pos="1080"/>
          <w:tab w:val="left" w:pos="612"/>
          <w:tab w:val="left" w:pos="1125"/>
        </w:tabs>
        <w:suppressAutoHyphens/>
        <w:spacing w:before="40"/>
        <w:ind w:firstLine="27"/>
        <w:jc w:val="both"/>
        <w:rPr>
          <w:bCs/>
          <w:spacing w:val="2"/>
          <w:sz w:val="21"/>
          <w:szCs w:val="21"/>
        </w:rPr>
      </w:pPr>
      <w:r w:rsidRPr="006F24CD">
        <w:rPr>
          <w:bCs/>
          <w:spacing w:val="2"/>
          <w:sz w:val="21"/>
          <w:szCs w:val="21"/>
        </w:rPr>
        <w:tab/>
      </w:r>
      <w:r w:rsidRPr="006F24CD">
        <w:rPr>
          <w:bCs/>
          <w:color w:val="EC2791"/>
          <w:sz w:val="21"/>
          <w:szCs w:val="21"/>
        </w:rPr>
        <w:t>[</w:t>
      </w:r>
      <w:r w:rsidR="006F24CD" w:rsidRPr="000B66A2">
        <w:rPr>
          <w:color w:val="ED2791"/>
          <w:sz w:val="21"/>
          <w:szCs w:val="21"/>
        </w:rPr>
        <w:t>NEET</w:t>
      </w:r>
      <w:r w:rsidR="006F24CD" w:rsidRPr="000B66A2">
        <w:rPr>
          <w:color w:val="ED2791"/>
          <w:spacing w:val="-4"/>
          <w:sz w:val="21"/>
          <w:szCs w:val="21"/>
          <w:lang w:val="en-IN"/>
        </w:rPr>
        <w:t xml:space="preserve"> – </w:t>
      </w:r>
      <w:r w:rsidRPr="006F24CD">
        <w:rPr>
          <w:bCs/>
          <w:color w:val="EC2791"/>
          <w:sz w:val="21"/>
          <w:szCs w:val="21"/>
        </w:rPr>
        <w:t>Phase II 2016]</w:t>
      </w:r>
    </w:p>
    <w:p w14:paraId="085C53A2" w14:textId="77777777" w:rsidR="003F6B48" w:rsidRPr="00F4232D" w:rsidRDefault="003F6B48" w:rsidP="004907D9">
      <w:pPr>
        <w:pStyle w:val="SPACE"/>
        <w:suppressAutoHyphens/>
        <w:spacing w:before="40"/>
      </w:pPr>
    </w:p>
    <w:p w14:paraId="59012E70" w14:textId="2E0B4227" w:rsidR="003F6B48" w:rsidRPr="00F4232D" w:rsidRDefault="00E95AD8" w:rsidP="004907D9">
      <w:pPr>
        <w:tabs>
          <w:tab w:val="left" w:pos="612"/>
          <w:tab w:val="left" w:pos="1125"/>
        </w:tabs>
        <w:spacing w:before="40"/>
        <w:ind w:left="612" w:hanging="585"/>
        <w:jc w:val="both"/>
        <w:rPr>
          <w:rFonts w:eastAsia="TimesNewRoman" w:cs="Times New Roman"/>
          <w:spacing w:val="2"/>
          <w:sz w:val="21"/>
          <w:szCs w:val="21"/>
          <w:lang w:val="en-IN"/>
        </w:rPr>
      </w:pPr>
      <w:r>
        <w:rPr>
          <w:rFonts w:cs="Times New Roman"/>
          <w:b/>
          <w:color w:val="EC2791"/>
          <w:spacing w:val="2"/>
          <w:sz w:val="21"/>
          <w:szCs w:val="21"/>
          <w:lang w:val="en-IN"/>
        </w:rPr>
        <w:t>7</w:t>
      </w:r>
      <w:r w:rsidR="00035C58">
        <w:rPr>
          <w:rFonts w:cs="Times New Roman"/>
          <w:b/>
          <w:color w:val="EC2791"/>
          <w:spacing w:val="2"/>
          <w:sz w:val="21"/>
          <w:szCs w:val="21"/>
          <w:lang w:val="en-IN"/>
        </w:rPr>
        <w:t>3</w:t>
      </w:r>
      <w:r w:rsidR="003F6B48" w:rsidRPr="00F4232D">
        <w:rPr>
          <w:rFonts w:cs="Times New Roman"/>
          <w:b/>
          <w:color w:val="EC2791"/>
          <w:spacing w:val="2"/>
          <w:sz w:val="21"/>
          <w:szCs w:val="21"/>
          <w:lang w:val="en-IN"/>
        </w:rPr>
        <w:t>.</w:t>
      </w:r>
      <w:r w:rsidR="003F6B48" w:rsidRPr="00F4232D">
        <w:rPr>
          <w:rFonts w:cs="Times New Roman"/>
          <w:b/>
          <w:color w:val="EC2791"/>
          <w:spacing w:val="2"/>
          <w:sz w:val="21"/>
          <w:szCs w:val="21"/>
          <w:lang w:val="en-IN"/>
        </w:rPr>
        <w:tab/>
      </w:r>
      <w:r w:rsidR="003F6B48" w:rsidRPr="00F4232D">
        <w:rPr>
          <w:rFonts w:eastAsia="TimesNewRoman" w:cs="Times New Roman"/>
          <w:spacing w:val="2"/>
          <w:sz w:val="21"/>
          <w:szCs w:val="21"/>
          <w:lang w:val="en-IN"/>
        </w:rPr>
        <w:t>Match the Column-I with Column-II for housefly classification and select the correct option using the codes given below:</w:t>
      </w:r>
    </w:p>
    <w:p w14:paraId="1D5F6E8F" w14:textId="77777777" w:rsidR="003F6B48" w:rsidRPr="00F4232D" w:rsidRDefault="003F6B48" w:rsidP="004907D9">
      <w:pPr>
        <w:pStyle w:val="SPACE"/>
        <w:suppressAutoHyphens/>
        <w:spacing w:before="40"/>
      </w:pPr>
      <w:r w:rsidRPr="00F4232D">
        <w:tab/>
      </w:r>
    </w:p>
    <w:tbl>
      <w:tblPr>
        <w:tblW w:w="3960" w:type="dxa"/>
        <w:tblInd w:w="73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ayout w:type="fixed"/>
        <w:tblLook w:val="04A0" w:firstRow="1" w:lastRow="0" w:firstColumn="1" w:lastColumn="0" w:noHBand="0" w:noVBand="1"/>
      </w:tblPr>
      <w:tblGrid>
        <w:gridCol w:w="540"/>
        <w:gridCol w:w="1350"/>
        <w:gridCol w:w="523"/>
        <w:gridCol w:w="1547"/>
      </w:tblGrid>
      <w:tr w:rsidR="003F6B48" w:rsidRPr="00F4232D" w14:paraId="7B1C89EC" w14:textId="77777777" w:rsidTr="00BB4269">
        <w:trPr>
          <w:trHeight w:val="20"/>
        </w:trPr>
        <w:tc>
          <w:tcPr>
            <w:tcW w:w="1890" w:type="dxa"/>
            <w:gridSpan w:val="2"/>
            <w:shd w:val="clear" w:color="auto" w:fill="FEF3F7"/>
          </w:tcPr>
          <w:p w14:paraId="71211EB1"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b/>
                <w:spacing w:val="2"/>
                <w:sz w:val="21"/>
                <w:szCs w:val="21"/>
              </w:rPr>
            </w:pPr>
            <w:r w:rsidRPr="00F4232D">
              <w:rPr>
                <w:b/>
                <w:spacing w:val="2"/>
                <w:sz w:val="21"/>
                <w:szCs w:val="21"/>
              </w:rPr>
              <w:t>Column I</w:t>
            </w:r>
          </w:p>
        </w:tc>
        <w:tc>
          <w:tcPr>
            <w:tcW w:w="2070" w:type="dxa"/>
            <w:gridSpan w:val="2"/>
            <w:shd w:val="clear" w:color="auto" w:fill="FEF3F7"/>
          </w:tcPr>
          <w:p w14:paraId="1EA355BA"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b/>
                <w:spacing w:val="2"/>
                <w:sz w:val="21"/>
                <w:szCs w:val="21"/>
              </w:rPr>
            </w:pPr>
            <w:r w:rsidRPr="00F4232D">
              <w:rPr>
                <w:b/>
                <w:spacing w:val="2"/>
                <w:sz w:val="21"/>
                <w:szCs w:val="21"/>
              </w:rPr>
              <w:t>Column II</w:t>
            </w:r>
          </w:p>
        </w:tc>
      </w:tr>
      <w:tr w:rsidR="003F6B48" w:rsidRPr="00F4232D" w14:paraId="43512546" w14:textId="77777777" w:rsidTr="00BB4269">
        <w:trPr>
          <w:trHeight w:val="20"/>
        </w:trPr>
        <w:tc>
          <w:tcPr>
            <w:tcW w:w="540" w:type="dxa"/>
            <w:hideMark/>
          </w:tcPr>
          <w:p w14:paraId="10E41C45"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spacing w:val="2"/>
                <w:sz w:val="21"/>
                <w:szCs w:val="21"/>
              </w:rPr>
            </w:pPr>
            <w:r w:rsidRPr="00F4232D">
              <w:rPr>
                <w:spacing w:val="2"/>
                <w:sz w:val="21"/>
                <w:szCs w:val="21"/>
              </w:rPr>
              <w:t>i.</w:t>
            </w:r>
          </w:p>
        </w:tc>
        <w:tc>
          <w:tcPr>
            <w:tcW w:w="1350" w:type="dxa"/>
            <w:hideMark/>
          </w:tcPr>
          <w:p w14:paraId="1A1D4E86"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both"/>
              <w:rPr>
                <w:spacing w:val="2"/>
                <w:sz w:val="21"/>
                <w:szCs w:val="21"/>
              </w:rPr>
            </w:pPr>
            <w:r w:rsidRPr="00F4232D">
              <w:rPr>
                <w:rFonts w:eastAsia="TimesNewRoman"/>
                <w:spacing w:val="2"/>
                <w:sz w:val="21"/>
                <w:szCs w:val="21"/>
              </w:rPr>
              <w:t>Family</w:t>
            </w:r>
          </w:p>
        </w:tc>
        <w:tc>
          <w:tcPr>
            <w:tcW w:w="523" w:type="dxa"/>
            <w:hideMark/>
          </w:tcPr>
          <w:p w14:paraId="715A1AC8"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spacing w:val="2"/>
                <w:sz w:val="21"/>
                <w:szCs w:val="21"/>
              </w:rPr>
            </w:pPr>
            <w:r w:rsidRPr="00F4232D">
              <w:rPr>
                <w:color w:val="000000"/>
                <w:spacing w:val="2"/>
                <w:sz w:val="21"/>
                <w:szCs w:val="21"/>
                <w:lang w:val="en-GB"/>
              </w:rPr>
              <w:t>a.</w:t>
            </w:r>
          </w:p>
        </w:tc>
        <w:tc>
          <w:tcPr>
            <w:tcW w:w="1547" w:type="dxa"/>
            <w:hideMark/>
          </w:tcPr>
          <w:p w14:paraId="28C25C06"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both"/>
              <w:rPr>
                <w:spacing w:val="2"/>
                <w:sz w:val="21"/>
                <w:szCs w:val="21"/>
              </w:rPr>
            </w:pPr>
            <w:r w:rsidRPr="00F4232D">
              <w:rPr>
                <w:rFonts w:eastAsia="TimesNewRoman"/>
                <w:spacing w:val="2"/>
                <w:sz w:val="21"/>
                <w:szCs w:val="21"/>
              </w:rPr>
              <w:t>Diptera</w:t>
            </w:r>
          </w:p>
        </w:tc>
      </w:tr>
      <w:tr w:rsidR="003F6B48" w:rsidRPr="00F4232D" w14:paraId="0847DC22" w14:textId="77777777" w:rsidTr="00BB4269">
        <w:trPr>
          <w:trHeight w:val="20"/>
        </w:trPr>
        <w:tc>
          <w:tcPr>
            <w:tcW w:w="540" w:type="dxa"/>
            <w:hideMark/>
          </w:tcPr>
          <w:p w14:paraId="1B0FD921"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spacing w:val="2"/>
                <w:sz w:val="21"/>
                <w:szCs w:val="21"/>
              </w:rPr>
            </w:pPr>
            <w:r w:rsidRPr="00F4232D">
              <w:rPr>
                <w:spacing w:val="2"/>
                <w:sz w:val="21"/>
                <w:szCs w:val="21"/>
              </w:rPr>
              <w:t>ii.</w:t>
            </w:r>
          </w:p>
        </w:tc>
        <w:tc>
          <w:tcPr>
            <w:tcW w:w="1350" w:type="dxa"/>
            <w:hideMark/>
          </w:tcPr>
          <w:p w14:paraId="4A0993A4"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both"/>
              <w:rPr>
                <w:spacing w:val="2"/>
                <w:sz w:val="21"/>
                <w:szCs w:val="21"/>
              </w:rPr>
            </w:pPr>
            <w:r w:rsidRPr="00F4232D">
              <w:rPr>
                <w:rFonts w:eastAsia="TimesNewRoman"/>
                <w:spacing w:val="2"/>
                <w:sz w:val="21"/>
                <w:szCs w:val="21"/>
              </w:rPr>
              <w:t>Order</w:t>
            </w:r>
          </w:p>
        </w:tc>
        <w:tc>
          <w:tcPr>
            <w:tcW w:w="523" w:type="dxa"/>
            <w:hideMark/>
          </w:tcPr>
          <w:p w14:paraId="6C71CD72"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spacing w:val="2"/>
                <w:sz w:val="21"/>
                <w:szCs w:val="21"/>
              </w:rPr>
            </w:pPr>
            <w:r w:rsidRPr="00F4232D">
              <w:rPr>
                <w:color w:val="000000"/>
                <w:spacing w:val="2"/>
                <w:sz w:val="21"/>
                <w:szCs w:val="21"/>
                <w:lang w:val="en-GB"/>
              </w:rPr>
              <w:t>b.</w:t>
            </w:r>
          </w:p>
        </w:tc>
        <w:tc>
          <w:tcPr>
            <w:tcW w:w="1547" w:type="dxa"/>
            <w:hideMark/>
          </w:tcPr>
          <w:p w14:paraId="64E38A91"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both"/>
              <w:rPr>
                <w:spacing w:val="2"/>
                <w:sz w:val="21"/>
                <w:szCs w:val="21"/>
              </w:rPr>
            </w:pPr>
            <w:r w:rsidRPr="00F4232D">
              <w:rPr>
                <w:rFonts w:eastAsia="TimesNewRoman"/>
                <w:spacing w:val="2"/>
                <w:sz w:val="21"/>
                <w:szCs w:val="21"/>
              </w:rPr>
              <w:t>Arthropoda</w:t>
            </w:r>
          </w:p>
        </w:tc>
      </w:tr>
      <w:tr w:rsidR="003F6B48" w:rsidRPr="00F4232D" w14:paraId="3C08103E" w14:textId="77777777" w:rsidTr="00BB4269">
        <w:trPr>
          <w:trHeight w:val="20"/>
        </w:trPr>
        <w:tc>
          <w:tcPr>
            <w:tcW w:w="540" w:type="dxa"/>
            <w:hideMark/>
          </w:tcPr>
          <w:p w14:paraId="47D4B6B4"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spacing w:val="2"/>
                <w:sz w:val="21"/>
                <w:szCs w:val="21"/>
              </w:rPr>
            </w:pPr>
            <w:r w:rsidRPr="00F4232D">
              <w:rPr>
                <w:spacing w:val="2"/>
                <w:sz w:val="21"/>
                <w:szCs w:val="21"/>
              </w:rPr>
              <w:t>iii.</w:t>
            </w:r>
          </w:p>
        </w:tc>
        <w:tc>
          <w:tcPr>
            <w:tcW w:w="1350" w:type="dxa"/>
            <w:hideMark/>
          </w:tcPr>
          <w:p w14:paraId="4671F3A1"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both"/>
              <w:rPr>
                <w:spacing w:val="2"/>
                <w:sz w:val="21"/>
                <w:szCs w:val="21"/>
              </w:rPr>
            </w:pPr>
            <w:r w:rsidRPr="00F4232D">
              <w:rPr>
                <w:rFonts w:eastAsia="TimesNewRoman"/>
                <w:spacing w:val="2"/>
                <w:sz w:val="21"/>
                <w:szCs w:val="21"/>
              </w:rPr>
              <w:t>Class</w:t>
            </w:r>
          </w:p>
        </w:tc>
        <w:tc>
          <w:tcPr>
            <w:tcW w:w="523" w:type="dxa"/>
            <w:hideMark/>
          </w:tcPr>
          <w:p w14:paraId="1C9C31F8"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spacing w:val="2"/>
                <w:sz w:val="21"/>
                <w:szCs w:val="21"/>
              </w:rPr>
            </w:pPr>
            <w:r w:rsidRPr="00F4232D">
              <w:rPr>
                <w:color w:val="000000"/>
                <w:spacing w:val="2"/>
                <w:sz w:val="21"/>
                <w:szCs w:val="21"/>
                <w:lang w:val="en-GB"/>
              </w:rPr>
              <w:t>c.</w:t>
            </w:r>
          </w:p>
        </w:tc>
        <w:tc>
          <w:tcPr>
            <w:tcW w:w="1547" w:type="dxa"/>
            <w:hideMark/>
          </w:tcPr>
          <w:p w14:paraId="2F35BFB3"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both"/>
              <w:rPr>
                <w:spacing w:val="2"/>
                <w:sz w:val="21"/>
                <w:szCs w:val="21"/>
              </w:rPr>
            </w:pPr>
            <w:r w:rsidRPr="00F4232D">
              <w:rPr>
                <w:rFonts w:eastAsia="TimesNewRoman"/>
                <w:spacing w:val="2"/>
                <w:sz w:val="21"/>
                <w:szCs w:val="21"/>
              </w:rPr>
              <w:t>Muscidae</w:t>
            </w:r>
          </w:p>
        </w:tc>
      </w:tr>
      <w:tr w:rsidR="003F6B48" w:rsidRPr="00F4232D" w14:paraId="6D5CFC0F" w14:textId="77777777" w:rsidTr="00BB4269">
        <w:trPr>
          <w:trHeight w:val="20"/>
        </w:trPr>
        <w:tc>
          <w:tcPr>
            <w:tcW w:w="540" w:type="dxa"/>
            <w:hideMark/>
          </w:tcPr>
          <w:p w14:paraId="1C63E8AD"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spacing w:val="2"/>
                <w:sz w:val="21"/>
                <w:szCs w:val="21"/>
              </w:rPr>
            </w:pPr>
            <w:r w:rsidRPr="00F4232D">
              <w:rPr>
                <w:spacing w:val="2"/>
                <w:sz w:val="21"/>
                <w:szCs w:val="21"/>
              </w:rPr>
              <w:t>iv.</w:t>
            </w:r>
          </w:p>
        </w:tc>
        <w:tc>
          <w:tcPr>
            <w:tcW w:w="1350" w:type="dxa"/>
            <w:hideMark/>
          </w:tcPr>
          <w:p w14:paraId="3FE1F9A2"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both"/>
              <w:rPr>
                <w:spacing w:val="2"/>
                <w:sz w:val="21"/>
                <w:szCs w:val="21"/>
              </w:rPr>
            </w:pPr>
            <w:r w:rsidRPr="00F4232D">
              <w:rPr>
                <w:rFonts w:eastAsia="TimesNewRoman"/>
                <w:spacing w:val="2"/>
                <w:sz w:val="21"/>
                <w:szCs w:val="21"/>
              </w:rPr>
              <w:t>Phylum</w:t>
            </w:r>
          </w:p>
        </w:tc>
        <w:tc>
          <w:tcPr>
            <w:tcW w:w="523" w:type="dxa"/>
            <w:hideMark/>
          </w:tcPr>
          <w:p w14:paraId="5B328BF3"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center"/>
              <w:rPr>
                <w:spacing w:val="2"/>
                <w:sz w:val="21"/>
                <w:szCs w:val="21"/>
              </w:rPr>
            </w:pPr>
            <w:r w:rsidRPr="00F4232D">
              <w:rPr>
                <w:color w:val="000000"/>
                <w:spacing w:val="2"/>
                <w:sz w:val="21"/>
                <w:szCs w:val="21"/>
                <w:lang w:val="en-GB"/>
              </w:rPr>
              <w:t>d.</w:t>
            </w:r>
          </w:p>
        </w:tc>
        <w:tc>
          <w:tcPr>
            <w:tcW w:w="1547" w:type="dxa"/>
            <w:hideMark/>
          </w:tcPr>
          <w:p w14:paraId="3D2FC9C9" w14:textId="77777777" w:rsidR="003F6B48" w:rsidRPr="00F4232D" w:rsidRDefault="003F6B48" w:rsidP="004907D9">
            <w:pPr>
              <w:pStyle w:val="ctrl-4"/>
              <w:tabs>
                <w:tab w:val="clear" w:pos="547"/>
                <w:tab w:val="clear" w:pos="1080"/>
                <w:tab w:val="left" w:pos="612"/>
                <w:tab w:val="left" w:pos="1125"/>
              </w:tabs>
              <w:suppressAutoHyphens/>
              <w:spacing w:before="40"/>
              <w:ind w:firstLine="29"/>
              <w:jc w:val="both"/>
              <w:rPr>
                <w:spacing w:val="2"/>
                <w:sz w:val="21"/>
                <w:szCs w:val="21"/>
              </w:rPr>
            </w:pPr>
            <w:r w:rsidRPr="00F4232D">
              <w:rPr>
                <w:rFonts w:eastAsia="TimesNewRoman"/>
                <w:spacing w:val="2"/>
                <w:sz w:val="21"/>
                <w:szCs w:val="21"/>
              </w:rPr>
              <w:t>Insecta</w:t>
            </w:r>
          </w:p>
        </w:tc>
      </w:tr>
    </w:tbl>
    <w:p w14:paraId="233EB5B3" w14:textId="77777777" w:rsidR="003F6B48" w:rsidRPr="00F4232D" w:rsidRDefault="003F6B48" w:rsidP="004907D9">
      <w:pPr>
        <w:pStyle w:val="SPACE"/>
        <w:suppressAutoHyphens/>
        <w:spacing w:before="40"/>
      </w:pPr>
    </w:p>
    <w:p w14:paraId="5C844BC5" w14:textId="77777777" w:rsidR="003F6B48" w:rsidRPr="00F4232D" w:rsidRDefault="003F6B48" w:rsidP="004907D9">
      <w:pPr>
        <w:tabs>
          <w:tab w:val="left" w:pos="612"/>
          <w:tab w:val="left" w:pos="1125"/>
        </w:tabs>
        <w:autoSpaceDE w:val="0"/>
        <w:adjustRightInd w:val="0"/>
        <w:spacing w:before="40"/>
        <w:ind w:firstLine="27"/>
        <w:jc w:val="both"/>
        <w:rPr>
          <w:rFonts w:eastAsia="TimesNewRoman" w:cs="Times New Roman"/>
          <w:spacing w:val="2"/>
          <w:sz w:val="21"/>
          <w:szCs w:val="21"/>
          <w:lang w:val="en-IN"/>
        </w:rPr>
      </w:pPr>
      <w:r w:rsidRPr="00F4232D">
        <w:rPr>
          <w:rFonts w:eastAsia="TimesNewRoman" w:cs="Times New Roman"/>
          <w:spacing w:val="2"/>
          <w:sz w:val="21"/>
          <w:szCs w:val="21"/>
          <w:lang w:val="en-IN"/>
        </w:rPr>
        <w:tab/>
      </w:r>
      <w:r w:rsidRPr="00F4232D">
        <w:rPr>
          <w:rFonts w:eastAsia="TimesNewRoman" w:cs="Times New Roman"/>
          <w:color w:val="000000"/>
          <w:spacing w:val="2"/>
          <w:sz w:val="21"/>
          <w:szCs w:val="21"/>
          <w:lang w:val="en-IN"/>
        </w:rPr>
        <w:t>(A)</w:t>
      </w:r>
      <w:r w:rsidRPr="00F4232D">
        <w:rPr>
          <w:rFonts w:eastAsia="TimesNewRoman" w:cs="Times New Roman"/>
          <w:spacing w:val="2"/>
          <w:sz w:val="21"/>
          <w:szCs w:val="21"/>
          <w:lang w:val="en-IN"/>
        </w:rPr>
        <w:t xml:space="preserve"> </w:t>
      </w:r>
      <w:r w:rsidRPr="00F4232D">
        <w:rPr>
          <w:rFonts w:eastAsia="TimesNewRoman" w:cs="Times New Roman"/>
          <w:spacing w:val="2"/>
          <w:sz w:val="21"/>
          <w:szCs w:val="21"/>
          <w:lang w:val="en-IN"/>
        </w:rPr>
        <w:tab/>
      </w:r>
      <w:proofErr w:type="spellStart"/>
      <w:r w:rsidRPr="00F4232D">
        <w:rPr>
          <w:rFonts w:eastAsia="TimesNewRoman" w:cs="Times New Roman"/>
          <w:spacing w:val="2"/>
          <w:sz w:val="21"/>
          <w:szCs w:val="21"/>
          <w:lang w:val="en-IN"/>
        </w:rPr>
        <w:t>i</w:t>
      </w:r>
      <w:proofErr w:type="spellEnd"/>
      <w:r w:rsidRPr="00F4232D">
        <w:rPr>
          <w:rFonts w:eastAsia="TimesNewRoman" w:cs="Times New Roman"/>
          <w:spacing w:val="2"/>
          <w:sz w:val="21"/>
          <w:szCs w:val="21"/>
          <w:lang w:val="en-IN"/>
        </w:rPr>
        <w:t xml:space="preserve"> – d, ii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b, iii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a, iv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c</w:t>
      </w:r>
    </w:p>
    <w:p w14:paraId="5A5BB63B" w14:textId="77777777" w:rsidR="003F6B48" w:rsidRPr="00F4232D" w:rsidRDefault="003F6B48" w:rsidP="004907D9">
      <w:pPr>
        <w:tabs>
          <w:tab w:val="left" w:pos="612"/>
          <w:tab w:val="left" w:pos="1125"/>
        </w:tabs>
        <w:autoSpaceDE w:val="0"/>
        <w:adjustRightInd w:val="0"/>
        <w:spacing w:before="40"/>
        <w:ind w:firstLine="27"/>
        <w:jc w:val="both"/>
        <w:rPr>
          <w:rFonts w:eastAsia="TimesNewRoman" w:cs="Times New Roman"/>
          <w:spacing w:val="2"/>
          <w:sz w:val="21"/>
          <w:szCs w:val="21"/>
          <w:lang w:val="en-IN"/>
        </w:rPr>
      </w:pPr>
      <w:r w:rsidRPr="00F4232D">
        <w:rPr>
          <w:rFonts w:eastAsia="TimesNewRoman" w:cs="Times New Roman"/>
          <w:spacing w:val="2"/>
          <w:sz w:val="21"/>
          <w:szCs w:val="21"/>
          <w:lang w:val="en-IN"/>
        </w:rPr>
        <w:tab/>
      </w:r>
      <w:r w:rsidRPr="00F4232D">
        <w:rPr>
          <w:rFonts w:eastAsia="TimesNewRoman" w:cs="Times New Roman"/>
          <w:color w:val="000000"/>
          <w:spacing w:val="2"/>
          <w:sz w:val="21"/>
          <w:szCs w:val="21"/>
          <w:lang w:val="en-IN"/>
        </w:rPr>
        <w:t>(B)</w:t>
      </w:r>
      <w:r w:rsidRPr="00F4232D">
        <w:rPr>
          <w:rFonts w:eastAsia="TimesNewRoman" w:cs="Times New Roman"/>
          <w:spacing w:val="2"/>
          <w:sz w:val="21"/>
          <w:szCs w:val="21"/>
          <w:lang w:val="en-IN"/>
        </w:rPr>
        <w:t xml:space="preserve"> </w:t>
      </w:r>
      <w:r w:rsidRPr="00F4232D">
        <w:rPr>
          <w:rFonts w:eastAsia="TimesNewRoman" w:cs="Times New Roman"/>
          <w:spacing w:val="2"/>
          <w:sz w:val="21"/>
          <w:szCs w:val="21"/>
          <w:lang w:val="en-IN"/>
        </w:rPr>
        <w:tab/>
      </w:r>
      <w:proofErr w:type="spellStart"/>
      <w:r w:rsidRPr="00F4232D">
        <w:rPr>
          <w:rFonts w:eastAsia="TimesNewRoman" w:cs="Times New Roman"/>
          <w:spacing w:val="2"/>
          <w:sz w:val="21"/>
          <w:szCs w:val="21"/>
          <w:lang w:val="en-IN"/>
        </w:rPr>
        <w:t>i</w:t>
      </w:r>
      <w:proofErr w:type="spellEnd"/>
      <w:r w:rsidRPr="00F4232D">
        <w:rPr>
          <w:rFonts w:eastAsia="TimesNewRoman" w:cs="Times New Roman"/>
          <w:spacing w:val="2"/>
          <w:sz w:val="21"/>
          <w:szCs w:val="21"/>
          <w:lang w:val="en-IN"/>
        </w:rPr>
        <w:t xml:space="preserve"> – c, ii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a, iii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d, iv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b</w:t>
      </w:r>
    </w:p>
    <w:p w14:paraId="0B6AE455" w14:textId="77777777" w:rsidR="003F6B48" w:rsidRPr="00F4232D" w:rsidRDefault="003F6B48" w:rsidP="004907D9">
      <w:pPr>
        <w:tabs>
          <w:tab w:val="left" w:pos="612"/>
          <w:tab w:val="left" w:pos="1125"/>
        </w:tabs>
        <w:autoSpaceDE w:val="0"/>
        <w:adjustRightInd w:val="0"/>
        <w:spacing w:before="40"/>
        <w:ind w:firstLine="27"/>
        <w:jc w:val="both"/>
        <w:rPr>
          <w:rFonts w:eastAsia="TimesNewRoman" w:cs="Times New Roman"/>
          <w:spacing w:val="2"/>
          <w:sz w:val="21"/>
          <w:szCs w:val="21"/>
          <w:lang w:val="en-IN"/>
        </w:rPr>
      </w:pPr>
      <w:r w:rsidRPr="00F4232D">
        <w:rPr>
          <w:rFonts w:eastAsia="TimesNewRoman" w:cs="Times New Roman"/>
          <w:spacing w:val="2"/>
          <w:sz w:val="21"/>
          <w:szCs w:val="21"/>
          <w:lang w:val="en-IN"/>
        </w:rPr>
        <w:tab/>
      </w:r>
      <w:r w:rsidRPr="00F4232D">
        <w:rPr>
          <w:rFonts w:eastAsia="TimesNewRoman" w:cs="Times New Roman"/>
          <w:color w:val="000000"/>
          <w:spacing w:val="2"/>
          <w:sz w:val="21"/>
          <w:szCs w:val="21"/>
          <w:lang w:val="en-IN"/>
        </w:rPr>
        <w:t>(C)</w:t>
      </w:r>
      <w:r w:rsidRPr="00F4232D">
        <w:rPr>
          <w:rFonts w:eastAsia="TimesNewRoman" w:cs="Times New Roman"/>
          <w:spacing w:val="2"/>
          <w:sz w:val="21"/>
          <w:szCs w:val="21"/>
          <w:lang w:val="en-IN"/>
        </w:rPr>
        <w:t xml:space="preserve"> </w:t>
      </w:r>
      <w:r w:rsidRPr="00F4232D">
        <w:rPr>
          <w:rFonts w:eastAsia="TimesNewRoman" w:cs="Times New Roman"/>
          <w:spacing w:val="2"/>
          <w:sz w:val="21"/>
          <w:szCs w:val="21"/>
          <w:lang w:val="en-IN"/>
        </w:rPr>
        <w:tab/>
      </w:r>
      <w:proofErr w:type="spellStart"/>
      <w:r w:rsidRPr="00F4232D">
        <w:rPr>
          <w:rFonts w:eastAsia="TimesNewRoman" w:cs="Times New Roman"/>
          <w:spacing w:val="2"/>
          <w:sz w:val="21"/>
          <w:szCs w:val="21"/>
          <w:lang w:val="en-IN"/>
        </w:rPr>
        <w:t>i</w:t>
      </w:r>
      <w:proofErr w:type="spellEnd"/>
      <w:r w:rsidRPr="00F4232D">
        <w:rPr>
          <w:rFonts w:eastAsia="TimesNewRoman" w:cs="Times New Roman"/>
          <w:spacing w:val="2"/>
          <w:sz w:val="21"/>
          <w:szCs w:val="21"/>
          <w:lang w:val="en-IN"/>
        </w:rPr>
        <w:t xml:space="preserve"> – c, ii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b, iii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d, iv </w:t>
      </w:r>
      <w:r w:rsidRPr="00F4232D">
        <w:rPr>
          <w:rFonts w:eastAsia="TimesNewRoman" w:cs="Times New Roman"/>
          <w:spacing w:val="2"/>
          <w:sz w:val="21"/>
          <w:szCs w:val="21"/>
        </w:rPr>
        <w:sym w:font="Symbol" w:char="F02D"/>
      </w:r>
      <w:r w:rsidRPr="00F4232D">
        <w:rPr>
          <w:rFonts w:eastAsia="TimesNewRoman" w:cs="Times New Roman"/>
          <w:spacing w:val="2"/>
          <w:sz w:val="21"/>
          <w:szCs w:val="21"/>
          <w:lang w:val="en-IN"/>
        </w:rPr>
        <w:t xml:space="preserve"> a</w:t>
      </w:r>
    </w:p>
    <w:p w14:paraId="1EC63DC3" w14:textId="77777777" w:rsidR="003F6B48" w:rsidRDefault="003F6B48" w:rsidP="004907D9">
      <w:pPr>
        <w:pStyle w:val="ctrl-4"/>
        <w:tabs>
          <w:tab w:val="clear" w:pos="547"/>
          <w:tab w:val="clear" w:pos="1080"/>
          <w:tab w:val="left" w:pos="612"/>
          <w:tab w:val="left" w:pos="1125"/>
        </w:tabs>
        <w:suppressAutoHyphens/>
        <w:spacing w:before="40"/>
        <w:ind w:firstLine="27"/>
        <w:jc w:val="both"/>
        <w:rPr>
          <w:rFonts w:eastAsia="TimesNewRoman"/>
          <w:spacing w:val="2"/>
          <w:sz w:val="21"/>
          <w:szCs w:val="21"/>
        </w:rPr>
      </w:pPr>
      <w:r w:rsidRPr="00F4232D">
        <w:rPr>
          <w:rFonts w:eastAsia="TimesNewRoman"/>
          <w:spacing w:val="2"/>
          <w:sz w:val="21"/>
          <w:szCs w:val="21"/>
        </w:rPr>
        <w:tab/>
      </w:r>
      <w:r w:rsidRPr="00F4232D">
        <w:rPr>
          <w:rFonts w:eastAsia="TimesNewRoman"/>
          <w:color w:val="000000"/>
          <w:spacing w:val="2"/>
          <w:sz w:val="21"/>
          <w:szCs w:val="21"/>
        </w:rPr>
        <w:t>(D)</w:t>
      </w:r>
      <w:r w:rsidRPr="00F4232D">
        <w:rPr>
          <w:rFonts w:eastAsia="TimesNewRoman"/>
          <w:spacing w:val="2"/>
          <w:sz w:val="21"/>
          <w:szCs w:val="21"/>
        </w:rPr>
        <w:t xml:space="preserve"> </w:t>
      </w:r>
      <w:r w:rsidRPr="00F4232D">
        <w:rPr>
          <w:rFonts w:eastAsia="TimesNewRoman"/>
          <w:spacing w:val="2"/>
          <w:sz w:val="21"/>
          <w:szCs w:val="21"/>
        </w:rPr>
        <w:tab/>
        <w:t xml:space="preserve">i </w:t>
      </w:r>
      <w:r w:rsidRPr="00F4232D">
        <w:rPr>
          <w:rFonts w:eastAsia="TimesNewRoman"/>
          <w:spacing w:val="2"/>
          <w:sz w:val="21"/>
          <w:szCs w:val="21"/>
        </w:rPr>
        <w:sym w:font="Symbol" w:char="F02D"/>
      </w:r>
      <w:r w:rsidRPr="00F4232D">
        <w:rPr>
          <w:rFonts w:eastAsia="TimesNewRoman"/>
          <w:spacing w:val="2"/>
          <w:sz w:val="21"/>
          <w:szCs w:val="21"/>
        </w:rPr>
        <w:t xml:space="preserve"> d, ii </w:t>
      </w:r>
      <w:r w:rsidRPr="00F4232D">
        <w:rPr>
          <w:rFonts w:eastAsia="TimesNewRoman"/>
          <w:spacing w:val="2"/>
          <w:sz w:val="21"/>
          <w:szCs w:val="21"/>
        </w:rPr>
        <w:sym w:font="Symbol" w:char="F02D"/>
      </w:r>
      <w:r w:rsidRPr="00F4232D">
        <w:rPr>
          <w:rFonts w:eastAsia="TimesNewRoman"/>
          <w:spacing w:val="2"/>
          <w:sz w:val="21"/>
          <w:szCs w:val="21"/>
        </w:rPr>
        <w:t xml:space="preserve"> c, iii </w:t>
      </w:r>
      <w:r w:rsidRPr="00F4232D">
        <w:rPr>
          <w:rFonts w:eastAsia="TimesNewRoman"/>
          <w:spacing w:val="2"/>
          <w:sz w:val="21"/>
          <w:szCs w:val="21"/>
        </w:rPr>
        <w:sym w:font="Symbol" w:char="F02D"/>
      </w:r>
      <w:r w:rsidRPr="00F4232D">
        <w:rPr>
          <w:rFonts w:eastAsia="TimesNewRoman"/>
          <w:spacing w:val="2"/>
          <w:sz w:val="21"/>
          <w:szCs w:val="21"/>
        </w:rPr>
        <w:t xml:space="preserve"> b, iv </w:t>
      </w:r>
      <w:r w:rsidRPr="00F4232D">
        <w:rPr>
          <w:rFonts w:eastAsia="TimesNewRoman"/>
          <w:spacing w:val="2"/>
          <w:sz w:val="21"/>
          <w:szCs w:val="21"/>
        </w:rPr>
        <w:sym w:font="Symbol" w:char="F02D"/>
      </w:r>
      <w:r w:rsidRPr="00F4232D">
        <w:rPr>
          <w:rFonts w:eastAsia="TimesNewRoman"/>
          <w:spacing w:val="2"/>
          <w:sz w:val="21"/>
          <w:szCs w:val="21"/>
        </w:rPr>
        <w:t xml:space="preserve"> a</w:t>
      </w:r>
    </w:p>
    <w:p w14:paraId="0F4787D7" w14:textId="7E80F543" w:rsidR="0001013D" w:rsidRPr="006F24CD" w:rsidRDefault="0001013D" w:rsidP="004907D9">
      <w:pPr>
        <w:pStyle w:val="ctrl-4"/>
        <w:tabs>
          <w:tab w:val="clear" w:pos="547"/>
          <w:tab w:val="clear" w:pos="1080"/>
          <w:tab w:val="left" w:pos="612"/>
          <w:tab w:val="left" w:pos="1125"/>
        </w:tabs>
        <w:suppressAutoHyphens/>
        <w:spacing w:before="40"/>
        <w:ind w:firstLine="27"/>
        <w:jc w:val="both"/>
        <w:rPr>
          <w:rFonts w:eastAsia="TimesNewRoman"/>
          <w:bCs/>
          <w:spacing w:val="2"/>
          <w:sz w:val="21"/>
          <w:szCs w:val="21"/>
        </w:rPr>
      </w:pPr>
      <w:r w:rsidRPr="006F24CD">
        <w:rPr>
          <w:rFonts w:eastAsia="TimesNewRoman"/>
          <w:bCs/>
          <w:spacing w:val="2"/>
          <w:sz w:val="21"/>
          <w:szCs w:val="21"/>
        </w:rPr>
        <w:tab/>
      </w:r>
      <w:r w:rsidRPr="006F24CD">
        <w:rPr>
          <w:rFonts w:eastAsia="TimesNewRoman"/>
          <w:bCs/>
          <w:color w:val="EC2791"/>
          <w:spacing w:val="2"/>
          <w:sz w:val="21"/>
          <w:szCs w:val="21"/>
        </w:rPr>
        <w:t>[</w:t>
      </w:r>
      <w:r w:rsidR="006F24CD" w:rsidRPr="000B66A2">
        <w:rPr>
          <w:color w:val="ED2791"/>
          <w:sz w:val="21"/>
          <w:szCs w:val="21"/>
        </w:rPr>
        <w:t>NEET</w:t>
      </w:r>
      <w:r w:rsidR="006F24CD" w:rsidRPr="000B66A2">
        <w:rPr>
          <w:color w:val="ED2791"/>
          <w:spacing w:val="-4"/>
          <w:sz w:val="21"/>
          <w:szCs w:val="21"/>
          <w:lang w:val="en-IN"/>
        </w:rPr>
        <w:t xml:space="preserve"> – </w:t>
      </w:r>
      <w:r w:rsidRPr="006F24CD">
        <w:rPr>
          <w:rFonts w:eastAsia="TimesNewRoman"/>
          <w:bCs/>
          <w:color w:val="EC2791"/>
          <w:spacing w:val="2"/>
          <w:sz w:val="21"/>
          <w:szCs w:val="21"/>
        </w:rPr>
        <w:t>Phase II 2016]</w:t>
      </w:r>
    </w:p>
    <w:p w14:paraId="363C341D" w14:textId="77777777" w:rsidR="003F6B48" w:rsidRPr="00F4232D" w:rsidRDefault="003F6B48" w:rsidP="004907D9">
      <w:pPr>
        <w:pStyle w:val="SPACE"/>
        <w:suppressAutoHyphens/>
        <w:spacing w:before="40"/>
      </w:pPr>
    </w:p>
    <w:p w14:paraId="3EA800F2" w14:textId="66F7F265" w:rsidR="003F6B48" w:rsidRPr="00F4232D" w:rsidRDefault="00E95AD8" w:rsidP="004907D9">
      <w:pPr>
        <w:tabs>
          <w:tab w:val="left" w:pos="612"/>
          <w:tab w:val="left" w:pos="1125"/>
          <w:tab w:val="left" w:pos="1620"/>
          <w:tab w:val="right" w:pos="4644"/>
        </w:tabs>
        <w:spacing w:before="40"/>
        <w:ind w:left="612" w:hanging="585"/>
        <w:jc w:val="both"/>
        <w:rPr>
          <w:rFonts w:cs="Times New Roman"/>
          <w:spacing w:val="2"/>
          <w:sz w:val="21"/>
          <w:szCs w:val="21"/>
          <w:lang w:val="en-IN"/>
        </w:rPr>
      </w:pPr>
      <w:r>
        <w:rPr>
          <w:rFonts w:cs="Times New Roman"/>
          <w:b/>
          <w:color w:val="EC2791"/>
          <w:spacing w:val="2"/>
          <w:sz w:val="21"/>
          <w:szCs w:val="21"/>
          <w:lang w:val="en-IN"/>
        </w:rPr>
        <w:t>7</w:t>
      </w:r>
      <w:r w:rsidR="00035C58">
        <w:rPr>
          <w:rFonts w:cs="Times New Roman"/>
          <w:b/>
          <w:color w:val="EC2791"/>
          <w:spacing w:val="2"/>
          <w:sz w:val="21"/>
          <w:szCs w:val="21"/>
          <w:lang w:val="en-IN"/>
        </w:rPr>
        <w:t>4</w:t>
      </w:r>
      <w:r w:rsidR="003F6B48" w:rsidRPr="00F4232D">
        <w:rPr>
          <w:rFonts w:cs="Times New Roman"/>
          <w:b/>
          <w:color w:val="EC2791"/>
          <w:spacing w:val="2"/>
          <w:sz w:val="21"/>
          <w:szCs w:val="21"/>
          <w:lang w:val="en-IN"/>
        </w:rPr>
        <w:t>.</w:t>
      </w:r>
      <w:r w:rsidR="003F6B48" w:rsidRPr="00F4232D">
        <w:rPr>
          <w:rFonts w:cs="Times New Roman"/>
          <w:b/>
          <w:color w:val="EC2791"/>
          <w:spacing w:val="2"/>
          <w:sz w:val="21"/>
          <w:szCs w:val="21"/>
          <w:lang w:val="en-IN"/>
        </w:rPr>
        <w:tab/>
      </w:r>
      <w:r w:rsidR="003F6B48" w:rsidRPr="00F4232D">
        <w:rPr>
          <w:rFonts w:cs="Times New Roman"/>
          <w:spacing w:val="2"/>
          <w:sz w:val="21"/>
          <w:szCs w:val="21"/>
          <w:lang w:val="en-IN"/>
        </w:rPr>
        <w:t>Select the correctly written scientific name of Mango which was first described by Carolus Linnaeus:</w:t>
      </w:r>
    </w:p>
    <w:p w14:paraId="4E391789" w14:textId="77777777" w:rsidR="003F6B48" w:rsidRPr="00F4232D" w:rsidRDefault="003F6B48" w:rsidP="004907D9">
      <w:pPr>
        <w:tabs>
          <w:tab w:val="left" w:pos="612"/>
          <w:tab w:val="left" w:pos="1125"/>
          <w:tab w:val="left" w:pos="1620"/>
        </w:tabs>
        <w:spacing w:before="40"/>
        <w:ind w:firstLine="27"/>
        <w:jc w:val="both"/>
        <w:rPr>
          <w:rFonts w:cs="Times New Roman"/>
          <w:spacing w:val="2"/>
          <w:sz w:val="21"/>
          <w:szCs w:val="21"/>
          <w:lang w:val="en-IN"/>
        </w:rPr>
      </w:pPr>
      <w:r w:rsidRPr="00F4232D">
        <w:rPr>
          <w:rFonts w:cs="Times New Roman"/>
          <w:color w:val="000000"/>
          <w:spacing w:val="2"/>
          <w:sz w:val="21"/>
          <w:szCs w:val="21"/>
          <w:lang w:val="en-IN"/>
        </w:rPr>
        <w:tab/>
        <w:t>(A)</w:t>
      </w:r>
      <w:r w:rsidRPr="00F4232D">
        <w:rPr>
          <w:rFonts w:cs="Times New Roman"/>
          <w:color w:val="000000"/>
          <w:spacing w:val="2"/>
          <w:sz w:val="21"/>
          <w:szCs w:val="21"/>
          <w:lang w:val="en-IN"/>
        </w:rPr>
        <w:tab/>
      </w:r>
      <w:r w:rsidRPr="00F4232D">
        <w:rPr>
          <w:rFonts w:cs="Times New Roman"/>
          <w:i/>
          <w:spacing w:val="2"/>
          <w:sz w:val="21"/>
          <w:szCs w:val="21"/>
          <w:lang w:val="en-IN"/>
        </w:rPr>
        <w:t>Mangifera indica</w:t>
      </w:r>
      <w:r w:rsidRPr="00F4232D">
        <w:rPr>
          <w:rFonts w:cs="Times New Roman"/>
          <w:spacing w:val="2"/>
          <w:sz w:val="21"/>
          <w:szCs w:val="21"/>
          <w:lang w:val="en-IN"/>
        </w:rPr>
        <w:tab/>
      </w:r>
    </w:p>
    <w:p w14:paraId="7F48B184" w14:textId="77777777" w:rsidR="003F6B48" w:rsidRPr="00F4232D" w:rsidRDefault="003F6B48" w:rsidP="004907D9">
      <w:pPr>
        <w:tabs>
          <w:tab w:val="left" w:pos="612"/>
          <w:tab w:val="left" w:pos="1125"/>
          <w:tab w:val="left" w:pos="1620"/>
        </w:tabs>
        <w:spacing w:before="40"/>
        <w:ind w:firstLine="27"/>
        <w:jc w:val="both"/>
        <w:rPr>
          <w:rFonts w:cs="Times New Roman"/>
          <w:spacing w:val="2"/>
          <w:sz w:val="21"/>
          <w:szCs w:val="21"/>
          <w:lang w:val="en-IN"/>
        </w:rPr>
      </w:pPr>
      <w:r w:rsidRPr="00F4232D">
        <w:rPr>
          <w:rFonts w:cs="Times New Roman"/>
          <w:spacing w:val="2"/>
          <w:sz w:val="21"/>
          <w:szCs w:val="21"/>
          <w:lang w:val="en-IN"/>
        </w:rPr>
        <w:tab/>
      </w:r>
      <w:r w:rsidRPr="00F4232D">
        <w:rPr>
          <w:rFonts w:cs="Times New Roman"/>
          <w:color w:val="000000"/>
          <w:spacing w:val="2"/>
          <w:sz w:val="21"/>
          <w:szCs w:val="21"/>
          <w:lang w:val="en-IN"/>
        </w:rPr>
        <w:t>(B)</w:t>
      </w:r>
      <w:r w:rsidRPr="00F4232D">
        <w:rPr>
          <w:rFonts w:cs="Times New Roman"/>
          <w:spacing w:val="2"/>
          <w:sz w:val="21"/>
          <w:szCs w:val="21"/>
          <w:lang w:val="en-IN"/>
        </w:rPr>
        <w:tab/>
      </w:r>
      <w:r w:rsidRPr="00F4232D">
        <w:rPr>
          <w:rFonts w:cs="Times New Roman"/>
          <w:i/>
          <w:spacing w:val="2"/>
          <w:sz w:val="21"/>
          <w:szCs w:val="21"/>
          <w:lang w:val="en-IN"/>
        </w:rPr>
        <w:t>Mangifera Indica</w:t>
      </w:r>
    </w:p>
    <w:p w14:paraId="22CF117C" w14:textId="77777777" w:rsidR="003F6B48" w:rsidRPr="00F4232D" w:rsidRDefault="003F6B48" w:rsidP="004907D9">
      <w:pPr>
        <w:tabs>
          <w:tab w:val="left" w:pos="612"/>
          <w:tab w:val="left" w:pos="1125"/>
          <w:tab w:val="left" w:pos="1620"/>
        </w:tabs>
        <w:spacing w:before="40"/>
        <w:ind w:firstLine="27"/>
        <w:jc w:val="both"/>
        <w:rPr>
          <w:rFonts w:cs="Times New Roman"/>
          <w:spacing w:val="2"/>
          <w:sz w:val="21"/>
          <w:szCs w:val="21"/>
          <w:lang w:val="en-IN"/>
        </w:rPr>
      </w:pPr>
      <w:r w:rsidRPr="00F4232D">
        <w:rPr>
          <w:rFonts w:cs="Times New Roman"/>
          <w:spacing w:val="2"/>
          <w:sz w:val="21"/>
          <w:szCs w:val="21"/>
          <w:lang w:val="en-IN"/>
        </w:rPr>
        <w:tab/>
      </w:r>
      <w:r w:rsidRPr="00F4232D">
        <w:rPr>
          <w:rFonts w:cs="Times New Roman"/>
          <w:color w:val="000000"/>
          <w:spacing w:val="2"/>
          <w:sz w:val="21"/>
          <w:szCs w:val="21"/>
          <w:lang w:val="en-IN"/>
        </w:rPr>
        <w:t>(C)</w:t>
      </w:r>
      <w:r w:rsidRPr="00F4232D">
        <w:rPr>
          <w:rFonts w:cs="Times New Roman"/>
          <w:spacing w:val="2"/>
          <w:sz w:val="21"/>
          <w:szCs w:val="21"/>
          <w:lang w:val="en-IN"/>
        </w:rPr>
        <w:tab/>
      </w:r>
      <w:r w:rsidRPr="00F4232D">
        <w:rPr>
          <w:rFonts w:cs="Times New Roman"/>
          <w:i/>
          <w:spacing w:val="2"/>
          <w:sz w:val="21"/>
          <w:szCs w:val="21"/>
          <w:lang w:val="en-IN"/>
        </w:rPr>
        <w:t>Mangifera indica</w:t>
      </w:r>
      <w:r w:rsidRPr="00F4232D">
        <w:rPr>
          <w:rFonts w:cs="Times New Roman"/>
          <w:spacing w:val="2"/>
          <w:sz w:val="21"/>
          <w:szCs w:val="21"/>
          <w:lang w:val="en-IN"/>
        </w:rPr>
        <w:t xml:space="preserve"> Car. Linn.</w:t>
      </w:r>
    </w:p>
    <w:p w14:paraId="7CDE97B0" w14:textId="77777777" w:rsidR="003F6B48" w:rsidRDefault="003F6B48" w:rsidP="004907D9">
      <w:pPr>
        <w:tabs>
          <w:tab w:val="left" w:pos="612"/>
          <w:tab w:val="left" w:pos="1125"/>
          <w:tab w:val="left" w:pos="1620"/>
        </w:tabs>
        <w:spacing w:before="40"/>
        <w:ind w:firstLine="27"/>
        <w:jc w:val="both"/>
        <w:rPr>
          <w:rFonts w:cs="Times New Roman"/>
          <w:spacing w:val="2"/>
          <w:sz w:val="21"/>
          <w:szCs w:val="21"/>
          <w:lang w:val="en-IN"/>
        </w:rPr>
      </w:pPr>
      <w:r w:rsidRPr="00F4232D">
        <w:rPr>
          <w:rFonts w:cs="Times New Roman"/>
          <w:spacing w:val="2"/>
          <w:sz w:val="21"/>
          <w:szCs w:val="21"/>
          <w:lang w:val="en-IN"/>
        </w:rPr>
        <w:tab/>
      </w:r>
      <w:r w:rsidRPr="00F4232D">
        <w:rPr>
          <w:rFonts w:cs="Times New Roman"/>
          <w:color w:val="000000"/>
          <w:spacing w:val="2"/>
          <w:sz w:val="21"/>
          <w:szCs w:val="21"/>
          <w:lang w:val="en-IN"/>
        </w:rPr>
        <w:t>(D)</w:t>
      </w:r>
      <w:r w:rsidRPr="00F4232D">
        <w:rPr>
          <w:rFonts w:cs="Times New Roman"/>
          <w:spacing w:val="2"/>
          <w:sz w:val="21"/>
          <w:szCs w:val="21"/>
          <w:lang w:val="en-IN"/>
        </w:rPr>
        <w:tab/>
      </w:r>
      <w:r w:rsidRPr="00F4232D">
        <w:rPr>
          <w:rFonts w:cs="Times New Roman"/>
          <w:i/>
          <w:spacing w:val="2"/>
          <w:sz w:val="21"/>
          <w:szCs w:val="21"/>
          <w:lang w:val="en-IN"/>
        </w:rPr>
        <w:t>Mangifera indica</w:t>
      </w:r>
      <w:r w:rsidRPr="00F4232D">
        <w:rPr>
          <w:rFonts w:cs="Times New Roman"/>
          <w:spacing w:val="2"/>
          <w:sz w:val="21"/>
          <w:szCs w:val="21"/>
          <w:lang w:val="en-IN"/>
        </w:rPr>
        <w:t xml:space="preserve"> Linn</w:t>
      </w:r>
    </w:p>
    <w:p w14:paraId="220A7888" w14:textId="239D47AE" w:rsidR="0001013D" w:rsidRPr="006F24CD" w:rsidRDefault="0001013D" w:rsidP="004907D9">
      <w:pPr>
        <w:tabs>
          <w:tab w:val="left" w:pos="612"/>
          <w:tab w:val="left" w:pos="1125"/>
          <w:tab w:val="left" w:pos="1620"/>
        </w:tabs>
        <w:spacing w:before="40"/>
        <w:ind w:firstLine="27"/>
        <w:jc w:val="both"/>
        <w:rPr>
          <w:rFonts w:cs="Times New Roman"/>
          <w:bCs/>
          <w:spacing w:val="2"/>
          <w:sz w:val="21"/>
          <w:szCs w:val="21"/>
          <w:lang w:val="en-IN"/>
        </w:rPr>
      </w:pPr>
      <w:r w:rsidRPr="006F24CD">
        <w:rPr>
          <w:rFonts w:cs="Times New Roman"/>
          <w:bCs/>
          <w:spacing w:val="2"/>
          <w:sz w:val="21"/>
          <w:szCs w:val="21"/>
          <w:lang w:val="en-IN"/>
        </w:rPr>
        <w:tab/>
      </w:r>
      <w:r w:rsidRPr="006F24CD">
        <w:rPr>
          <w:rFonts w:cs="Times New Roman"/>
          <w:bCs/>
          <w:color w:val="EC2791"/>
          <w:spacing w:val="2"/>
          <w:sz w:val="21"/>
          <w:szCs w:val="21"/>
          <w:lang w:val="en-IN"/>
        </w:rPr>
        <w:t>[</w:t>
      </w:r>
      <w:r w:rsidR="006F24CD" w:rsidRPr="000B66A2">
        <w:rPr>
          <w:color w:val="ED2791"/>
          <w:sz w:val="21"/>
          <w:szCs w:val="21"/>
        </w:rPr>
        <w:t>NEET</w:t>
      </w:r>
      <w:r w:rsidR="006F24CD" w:rsidRPr="000B66A2">
        <w:rPr>
          <w:color w:val="ED2791"/>
          <w:spacing w:val="-4"/>
          <w:sz w:val="21"/>
          <w:szCs w:val="21"/>
          <w:lang w:val="en-IN"/>
        </w:rPr>
        <w:t xml:space="preserve"> – </w:t>
      </w:r>
      <w:r w:rsidRPr="006F24CD">
        <w:rPr>
          <w:rFonts w:cs="Times New Roman"/>
          <w:bCs/>
          <w:color w:val="EC2791"/>
          <w:spacing w:val="2"/>
          <w:sz w:val="21"/>
          <w:szCs w:val="21"/>
          <w:lang w:val="en-IN"/>
        </w:rPr>
        <w:t>2019]</w:t>
      </w:r>
    </w:p>
    <w:p w14:paraId="026E2C62" w14:textId="77777777" w:rsidR="003F6B48" w:rsidRPr="00F4232D" w:rsidRDefault="003F6B48" w:rsidP="004907D9">
      <w:pPr>
        <w:pStyle w:val="SPACE"/>
        <w:suppressAutoHyphens/>
        <w:spacing w:before="40"/>
      </w:pPr>
    </w:p>
    <w:p w14:paraId="57A95F60" w14:textId="12ED8B4F" w:rsidR="003F6B48" w:rsidRPr="00F4232D" w:rsidRDefault="00E95AD8" w:rsidP="004907D9">
      <w:pPr>
        <w:pStyle w:val="ctrl-4"/>
        <w:tabs>
          <w:tab w:val="clear" w:pos="547"/>
          <w:tab w:val="clear" w:pos="1080"/>
          <w:tab w:val="left" w:pos="612"/>
          <w:tab w:val="left" w:pos="1125"/>
          <w:tab w:val="left" w:pos="4500"/>
        </w:tabs>
        <w:suppressAutoHyphens/>
        <w:spacing w:before="40"/>
        <w:ind w:left="612" w:hanging="585"/>
        <w:jc w:val="both"/>
        <w:rPr>
          <w:b/>
          <w:i/>
          <w:iCs/>
          <w:color w:val="EC2791"/>
          <w:sz w:val="21"/>
          <w:szCs w:val="21"/>
          <w:shd w:val="clear" w:color="auto" w:fill="FEF3F7"/>
        </w:rPr>
      </w:pPr>
      <w:r>
        <w:rPr>
          <w:b/>
          <w:color w:val="EC2791"/>
          <w:sz w:val="21"/>
          <w:szCs w:val="21"/>
          <w:lang w:val="en-GB"/>
        </w:rPr>
        <w:t>7</w:t>
      </w:r>
      <w:r w:rsidR="00035C58">
        <w:rPr>
          <w:b/>
          <w:color w:val="EC2791"/>
          <w:sz w:val="21"/>
          <w:szCs w:val="21"/>
          <w:lang w:val="en-GB"/>
        </w:rPr>
        <w:t>5</w:t>
      </w:r>
      <w:r w:rsidR="003F6B48" w:rsidRPr="00F4232D">
        <w:rPr>
          <w:b/>
          <w:color w:val="EC2791"/>
          <w:sz w:val="21"/>
          <w:szCs w:val="21"/>
        </w:rPr>
        <w:t>.</w:t>
      </w:r>
      <w:r w:rsidR="003F6B48" w:rsidRPr="00F4232D">
        <w:rPr>
          <w:b/>
          <w:color w:val="EC2791"/>
          <w:sz w:val="21"/>
          <w:szCs w:val="21"/>
        </w:rPr>
        <w:tab/>
      </w:r>
      <w:r w:rsidR="003F6B48" w:rsidRPr="00F4232D">
        <w:rPr>
          <w:sz w:val="21"/>
          <w:szCs w:val="21"/>
        </w:rPr>
        <w:t>Which of the following is against the rules of ICBN?</w:t>
      </w:r>
    </w:p>
    <w:p w14:paraId="17BCD36D" w14:textId="77777777" w:rsidR="003F6B48" w:rsidRPr="00F4232D" w:rsidRDefault="003F6B48" w:rsidP="004907D9">
      <w:pPr>
        <w:pStyle w:val="ctrl-4"/>
        <w:tabs>
          <w:tab w:val="clear" w:pos="547"/>
          <w:tab w:val="clear" w:pos="1080"/>
          <w:tab w:val="left" w:pos="612"/>
          <w:tab w:val="left" w:pos="1125"/>
          <w:tab w:val="left" w:pos="4500"/>
        </w:tabs>
        <w:suppressAutoHyphens/>
        <w:spacing w:before="40"/>
        <w:ind w:left="1125" w:hanging="1098"/>
        <w:jc w:val="both"/>
        <w:rPr>
          <w:sz w:val="21"/>
          <w:szCs w:val="21"/>
        </w:rPr>
      </w:pPr>
      <w:r w:rsidRPr="00F4232D">
        <w:rPr>
          <w:color w:val="000000"/>
          <w:sz w:val="21"/>
          <w:szCs w:val="21"/>
        </w:rPr>
        <w:lastRenderedPageBreak/>
        <w:tab/>
        <w:t>(A)</w:t>
      </w:r>
      <w:r w:rsidRPr="00F4232D">
        <w:rPr>
          <w:color w:val="000000"/>
          <w:sz w:val="21"/>
          <w:szCs w:val="21"/>
        </w:rPr>
        <w:tab/>
      </w:r>
      <w:r w:rsidRPr="00F4232D">
        <w:rPr>
          <w:sz w:val="21"/>
          <w:szCs w:val="21"/>
        </w:rPr>
        <w:t>Generic and specific names should be written starting with small letters.</w:t>
      </w:r>
    </w:p>
    <w:p w14:paraId="4207B625" w14:textId="77777777" w:rsidR="003F6B48" w:rsidRPr="00F4232D" w:rsidRDefault="003F6B48" w:rsidP="004907D9">
      <w:pPr>
        <w:pStyle w:val="ctrl-4"/>
        <w:tabs>
          <w:tab w:val="clear" w:pos="547"/>
          <w:tab w:val="clear" w:pos="1080"/>
          <w:tab w:val="left" w:pos="612"/>
          <w:tab w:val="left" w:pos="1125"/>
          <w:tab w:val="left" w:pos="4500"/>
        </w:tabs>
        <w:suppressAutoHyphens/>
        <w:spacing w:before="40"/>
        <w:ind w:left="1125" w:hanging="1098"/>
        <w:jc w:val="both"/>
        <w:rPr>
          <w:sz w:val="21"/>
          <w:szCs w:val="21"/>
        </w:rPr>
      </w:pPr>
      <w:r w:rsidRPr="00F4232D">
        <w:rPr>
          <w:sz w:val="21"/>
          <w:szCs w:val="21"/>
        </w:rPr>
        <w:tab/>
      </w:r>
      <w:r w:rsidRPr="00F4232D">
        <w:rPr>
          <w:color w:val="000000"/>
          <w:sz w:val="21"/>
          <w:szCs w:val="21"/>
        </w:rPr>
        <w:t>(B)</w:t>
      </w:r>
      <w:r w:rsidRPr="00F4232D">
        <w:rPr>
          <w:sz w:val="21"/>
          <w:szCs w:val="21"/>
        </w:rPr>
        <w:tab/>
        <w:t>Hand written scientific names should be underlined.</w:t>
      </w:r>
    </w:p>
    <w:p w14:paraId="3CE37019" w14:textId="77777777" w:rsidR="003F6B48" w:rsidRPr="00F4232D" w:rsidRDefault="003F6B48" w:rsidP="004907D9">
      <w:pPr>
        <w:pStyle w:val="ctrl-4"/>
        <w:tabs>
          <w:tab w:val="clear" w:pos="547"/>
          <w:tab w:val="clear" w:pos="1080"/>
          <w:tab w:val="left" w:pos="612"/>
          <w:tab w:val="left" w:pos="1125"/>
          <w:tab w:val="left" w:pos="4500"/>
        </w:tabs>
        <w:suppressAutoHyphens/>
        <w:ind w:left="1125" w:hanging="1098"/>
        <w:jc w:val="both"/>
        <w:rPr>
          <w:sz w:val="21"/>
          <w:szCs w:val="21"/>
        </w:rPr>
      </w:pPr>
      <w:r w:rsidRPr="00F4232D">
        <w:rPr>
          <w:sz w:val="21"/>
          <w:szCs w:val="21"/>
        </w:rPr>
        <w:tab/>
      </w:r>
      <w:r w:rsidRPr="00F4232D">
        <w:rPr>
          <w:color w:val="000000"/>
          <w:sz w:val="21"/>
          <w:szCs w:val="21"/>
        </w:rPr>
        <w:t>(C)</w:t>
      </w:r>
      <w:r w:rsidRPr="00F4232D">
        <w:rPr>
          <w:sz w:val="21"/>
          <w:szCs w:val="21"/>
        </w:rPr>
        <w:tab/>
        <w:t>Every species should have a generic name and a specific epithet.</w:t>
      </w:r>
    </w:p>
    <w:p w14:paraId="7C5053EF" w14:textId="77777777" w:rsidR="003F6B48" w:rsidRDefault="003F6B48" w:rsidP="004907D9">
      <w:pPr>
        <w:pStyle w:val="ctrl-4"/>
        <w:tabs>
          <w:tab w:val="clear" w:pos="547"/>
          <w:tab w:val="clear" w:pos="1080"/>
          <w:tab w:val="left" w:pos="612"/>
          <w:tab w:val="left" w:pos="1125"/>
          <w:tab w:val="left" w:pos="4500"/>
        </w:tabs>
        <w:suppressAutoHyphens/>
        <w:ind w:left="1125" w:hanging="1098"/>
        <w:jc w:val="both"/>
        <w:rPr>
          <w:sz w:val="21"/>
          <w:szCs w:val="21"/>
        </w:rPr>
      </w:pPr>
      <w:r w:rsidRPr="00F4232D">
        <w:rPr>
          <w:sz w:val="21"/>
          <w:szCs w:val="21"/>
        </w:rPr>
        <w:tab/>
      </w:r>
      <w:r w:rsidRPr="00F4232D">
        <w:rPr>
          <w:color w:val="000000"/>
          <w:sz w:val="21"/>
          <w:szCs w:val="21"/>
        </w:rPr>
        <w:t>(D)</w:t>
      </w:r>
      <w:r w:rsidRPr="00F4232D">
        <w:rPr>
          <w:sz w:val="21"/>
          <w:szCs w:val="21"/>
        </w:rPr>
        <w:tab/>
        <w:t>Scientific names are in Latin and should be italicized.</w:t>
      </w:r>
    </w:p>
    <w:p w14:paraId="614A948B" w14:textId="07A7F423" w:rsidR="0001013D" w:rsidRPr="006F24CD" w:rsidRDefault="0001013D" w:rsidP="004907D9">
      <w:pPr>
        <w:pStyle w:val="ctrl-4"/>
        <w:tabs>
          <w:tab w:val="clear" w:pos="547"/>
          <w:tab w:val="clear" w:pos="1080"/>
          <w:tab w:val="left" w:pos="612"/>
          <w:tab w:val="left" w:pos="1125"/>
          <w:tab w:val="left" w:pos="4500"/>
        </w:tabs>
        <w:suppressAutoHyphens/>
        <w:ind w:left="1125" w:hanging="1098"/>
        <w:jc w:val="both"/>
        <w:rPr>
          <w:bCs/>
          <w:sz w:val="21"/>
          <w:szCs w:val="21"/>
        </w:rPr>
      </w:pPr>
      <w:r w:rsidRPr="006F24CD">
        <w:rPr>
          <w:bCs/>
          <w:sz w:val="21"/>
          <w:szCs w:val="21"/>
        </w:rPr>
        <w:tab/>
      </w:r>
      <w:r w:rsidRPr="006F24CD">
        <w:rPr>
          <w:bCs/>
          <w:color w:val="EC2791"/>
          <w:sz w:val="21"/>
          <w:szCs w:val="21"/>
        </w:rPr>
        <w:t>[</w:t>
      </w:r>
      <w:r w:rsidR="006F24CD" w:rsidRPr="000B66A2">
        <w:rPr>
          <w:color w:val="ED2791"/>
          <w:sz w:val="21"/>
          <w:szCs w:val="21"/>
        </w:rPr>
        <w:t>NEET</w:t>
      </w:r>
      <w:r w:rsidR="006F24CD" w:rsidRPr="000B66A2">
        <w:rPr>
          <w:color w:val="ED2791"/>
          <w:spacing w:val="-4"/>
          <w:sz w:val="21"/>
          <w:szCs w:val="21"/>
          <w:lang w:val="en-IN"/>
        </w:rPr>
        <w:t xml:space="preserve"> – </w:t>
      </w:r>
      <w:r w:rsidRPr="006F24CD">
        <w:rPr>
          <w:bCs/>
          <w:color w:val="EC2791"/>
          <w:sz w:val="21"/>
          <w:szCs w:val="21"/>
        </w:rPr>
        <w:t>Odisha 2019]</w:t>
      </w:r>
    </w:p>
    <w:p w14:paraId="30B0E466" w14:textId="77777777" w:rsidR="003F6B48" w:rsidRPr="00F4232D" w:rsidRDefault="003F6B48" w:rsidP="004907D9">
      <w:pPr>
        <w:pStyle w:val="SPACE"/>
        <w:suppressAutoHyphens/>
      </w:pPr>
    </w:p>
    <w:p w14:paraId="0D36D82D" w14:textId="11C92353" w:rsidR="003F6B48" w:rsidRPr="00F4232D" w:rsidRDefault="00035C58" w:rsidP="004907D9">
      <w:pPr>
        <w:pStyle w:val="ctrl-4"/>
        <w:tabs>
          <w:tab w:val="clear" w:pos="547"/>
          <w:tab w:val="clear" w:pos="1080"/>
          <w:tab w:val="left" w:pos="612"/>
          <w:tab w:val="left" w:pos="1125"/>
        </w:tabs>
        <w:suppressAutoHyphens/>
        <w:ind w:left="612" w:hanging="585"/>
        <w:jc w:val="both"/>
        <w:rPr>
          <w:sz w:val="21"/>
          <w:szCs w:val="21"/>
          <w:lang w:val="en-GB"/>
        </w:rPr>
      </w:pPr>
      <w:r>
        <w:rPr>
          <w:b/>
          <w:color w:val="EC2791"/>
          <w:sz w:val="21"/>
          <w:szCs w:val="21"/>
          <w:lang w:val="en-GB"/>
        </w:rPr>
        <w:t>76</w:t>
      </w:r>
      <w:r w:rsidR="003F6B48" w:rsidRPr="00F4232D">
        <w:rPr>
          <w:b/>
          <w:color w:val="EC2791"/>
          <w:sz w:val="21"/>
          <w:szCs w:val="21"/>
          <w:lang w:val="en-GB"/>
        </w:rPr>
        <w:t>.</w:t>
      </w:r>
      <w:r w:rsidR="003F6B48" w:rsidRPr="00F4232D">
        <w:rPr>
          <w:b/>
          <w:color w:val="EC2791"/>
          <w:sz w:val="21"/>
          <w:szCs w:val="21"/>
          <w:lang w:val="en-GB"/>
        </w:rPr>
        <w:tab/>
      </w:r>
      <w:r w:rsidR="003F6B48" w:rsidRPr="00F4232D">
        <w:rPr>
          <w:sz w:val="21"/>
          <w:szCs w:val="21"/>
          <w:lang w:val="en-GB"/>
        </w:rPr>
        <w:t>Which one of the following belongs to the family Muscidae?</w:t>
      </w:r>
    </w:p>
    <w:p w14:paraId="0C0FF5E4" w14:textId="77777777" w:rsidR="003F6B48" w:rsidRPr="00F4232D" w:rsidRDefault="003F6B48" w:rsidP="004907D9">
      <w:pPr>
        <w:pStyle w:val="ctrl-4"/>
        <w:tabs>
          <w:tab w:val="clear" w:pos="547"/>
          <w:tab w:val="clear" w:pos="1080"/>
          <w:tab w:val="left" w:pos="612"/>
          <w:tab w:val="left" w:pos="1125"/>
        </w:tabs>
        <w:suppressAutoHyphens/>
        <w:ind w:firstLine="27"/>
        <w:jc w:val="both"/>
        <w:rPr>
          <w:sz w:val="21"/>
          <w:szCs w:val="21"/>
          <w:lang w:val="en-GB"/>
        </w:rPr>
      </w:pPr>
      <w:r w:rsidRPr="00F4232D">
        <w:rPr>
          <w:sz w:val="21"/>
          <w:szCs w:val="21"/>
          <w:lang w:val="en-GB"/>
        </w:rPr>
        <w:tab/>
      </w:r>
      <w:r w:rsidRPr="00F4232D">
        <w:rPr>
          <w:color w:val="000000"/>
          <w:sz w:val="21"/>
          <w:szCs w:val="21"/>
          <w:lang w:val="en-GB"/>
        </w:rPr>
        <w:t>(A)</w:t>
      </w:r>
      <w:r w:rsidRPr="00F4232D">
        <w:rPr>
          <w:sz w:val="21"/>
          <w:szCs w:val="21"/>
          <w:lang w:val="en-GB"/>
        </w:rPr>
        <w:t xml:space="preserve"> </w:t>
      </w:r>
      <w:r w:rsidRPr="00F4232D">
        <w:rPr>
          <w:sz w:val="21"/>
          <w:szCs w:val="21"/>
          <w:lang w:val="en-GB"/>
        </w:rPr>
        <w:tab/>
        <w:t xml:space="preserve">House fly </w:t>
      </w:r>
      <w:r w:rsidRPr="00F4232D">
        <w:rPr>
          <w:sz w:val="21"/>
          <w:szCs w:val="21"/>
          <w:lang w:val="en-GB"/>
        </w:rPr>
        <w:tab/>
      </w:r>
      <w:r w:rsidRPr="00F4232D">
        <w:rPr>
          <w:color w:val="000000"/>
          <w:sz w:val="21"/>
          <w:szCs w:val="21"/>
          <w:lang w:val="en-GB"/>
        </w:rPr>
        <w:t>(B)</w:t>
      </w:r>
      <w:r w:rsidRPr="00F4232D">
        <w:rPr>
          <w:sz w:val="21"/>
          <w:szCs w:val="21"/>
          <w:lang w:val="en-GB"/>
        </w:rPr>
        <w:t xml:space="preserve"> </w:t>
      </w:r>
      <w:r w:rsidRPr="00F4232D">
        <w:rPr>
          <w:sz w:val="21"/>
          <w:szCs w:val="21"/>
          <w:lang w:val="en-GB"/>
        </w:rPr>
        <w:tab/>
        <w:t>Fire fly</w:t>
      </w:r>
    </w:p>
    <w:p w14:paraId="5B58E080" w14:textId="77777777" w:rsidR="003F6B48" w:rsidRDefault="003F6B48" w:rsidP="004907D9">
      <w:pPr>
        <w:pStyle w:val="ctrl-4"/>
        <w:tabs>
          <w:tab w:val="clear" w:pos="547"/>
          <w:tab w:val="clear" w:pos="1080"/>
          <w:tab w:val="left" w:pos="612"/>
          <w:tab w:val="left" w:pos="1125"/>
        </w:tabs>
        <w:suppressAutoHyphens/>
        <w:ind w:firstLine="27"/>
        <w:jc w:val="both"/>
        <w:rPr>
          <w:sz w:val="21"/>
          <w:szCs w:val="21"/>
          <w:lang w:val="en-GB"/>
        </w:rPr>
      </w:pPr>
      <w:r w:rsidRPr="00F4232D">
        <w:rPr>
          <w:sz w:val="21"/>
          <w:szCs w:val="21"/>
          <w:lang w:val="en-GB"/>
        </w:rPr>
        <w:tab/>
      </w:r>
      <w:r w:rsidRPr="00F4232D">
        <w:rPr>
          <w:color w:val="000000"/>
          <w:sz w:val="21"/>
          <w:szCs w:val="21"/>
          <w:lang w:val="en-GB"/>
        </w:rPr>
        <w:t>(C)</w:t>
      </w:r>
      <w:r w:rsidRPr="00F4232D">
        <w:rPr>
          <w:sz w:val="21"/>
          <w:szCs w:val="21"/>
          <w:lang w:val="en-GB"/>
        </w:rPr>
        <w:t xml:space="preserve"> </w:t>
      </w:r>
      <w:r w:rsidRPr="00F4232D">
        <w:rPr>
          <w:sz w:val="21"/>
          <w:szCs w:val="21"/>
          <w:lang w:val="en-GB"/>
        </w:rPr>
        <w:tab/>
        <w:t xml:space="preserve">Grasshopper </w:t>
      </w:r>
      <w:r w:rsidRPr="00F4232D">
        <w:rPr>
          <w:sz w:val="21"/>
          <w:szCs w:val="21"/>
          <w:lang w:val="en-GB"/>
        </w:rPr>
        <w:tab/>
      </w:r>
      <w:r w:rsidRPr="00F4232D">
        <w:rPr>
          <w:color w:val="000000"/>
          <w:sz w:val="21"/>
          <w:szCs w:val="21"/>
          <w:lang w:val="en-GB"/>
        </w:rPr>
        <w:t>(D)</w:t>
      </w:r>
      <w:r w:rsidRPr="00F4232D">
        <w:rPr>
          <w:sz w:val="21"/>
          <w:szCs w:val="21"/>
          <w:lang w:val="en-GB"/>
        </w:rPr>
        <w:t xml:space="preserve"> </w:t>
      </w:r>
      <w:r w:rsidRPr="00F4232D">
        <w:rPr>
          <w:sz w:val="21"/>
          <w:szCs w:val="21"/>
          <w:lang w:val="en-GB"/>
        </w:rPr>
        <w:tab/>
        <w:t>Cockroach</w:t>
      </w:r>
    </w:p>
    <w:p w14:paraId="575F9640" w14:textId="07BB3F6D" w:rsidR="0001013D" w:rsidRPr="006F24CD" w:rsidRDefault="0001013D" w:rsidP="004907D9">
      <w:pPr>
        <w:pStyle w:val="ctrl-4"/>
        <w:tabs>
          <w:tab w:val="clear" w:pos="547"/>
          <w:tab w:val="clear" w:pos="1080"/>
          <w:tab w:val="left" w:pos="612"/>
          <w:tab w:val="left" w:pos="1125"/>
        </w:tabs>
        <w:suppressAutoHyphens/>
        <w:ind w:firstLine="27"/>
        <w:jc w:val="both"/>
        <w:rPr>
          <w:bCs/>
          <w:sz w:val="21"/>
          <w:szCs w:val="21"/>
          <w:lang w:val="en-GB"/>
        </w:rPr>
      </w:pPr>
      <w:r w:rsidRPr="006F24CD">
        <w:rPr>
          <w:bCs/>
          <w:sz w:val="21"/>
          <w:szCs w:val="21"/>
          <w:lang w:val="en-GB"/>
        </w:rPr>
        <w:tab/>
      </w:r>
      <w:r w:rsidRPr="006F24CD">
        <w:rPr>
          <w:bCs/>
          <w:color w:val="EC2791"/>
          <w:sz w:val="21"/>
          <w:szCs w:val="21"/>
        </w:rPr>
        <w:t>[</w:t>
      </w:r>
      <w:r w:rsidR="006F24CD" w:rsidRPr="000B66A2">
        <w:rPr>
          <w:color w:val="ED2791"/>
          <w:sz w:val="21"/>
          <w:szCs w:val="21"/>
        </w:rPr>
        <w:t>NEET</w:t>
      </w:r>
      <w:r w:rsidR="006F24CD" w:rsidRPr="000B66A2">
        <w:rPr>
          <w:color w:val="ED2791"/>
          <w:spacing w:val="-4"/>
          <w:sz w:val="21"/>
          <w:szCs w:val="21"/>
          <w:lang w:val="en-IN"/>
        </w:rPr>
        <w:t xml:space="preserve"> – </w:t>
      </w:r>
      <w:r w:rsidRPr="006F24CD">
        <w:rPr>
          <w:bCs/>
          <w:color w:val="EC2791"/>
          <w:sz w:val="21"/>
          <w:szCs w:val="21"/>
        </w:rPr>
        <w:t>2021]</w:t>
      </w:r>
    </w:p>
    <w:p w14:paraId="7BA982EF" w14:textId="77777777" w:rsidR="003F6B48" w:rsidRPr="00F4232D" w:rsidRDefault="003F6B48" w:rsidP="004907D9">
      <w:pPr>
        <w:pStyle w:val="SPACE"/>
        <w:suppressAutoHyphens/>
      </w:pPr>
    </w:p>
    <w:p w14:paraId="3111155E" w14:textId="662D0212" w:rsidR="003F6B48" w:rsidRPr="00F4232D" w:rsidRDefault="00035C58" w:rsidP="004907D9">
      <w:pPr>
        <w:tabs>
          <w:tab w:val="left" w:pos="612"/>
          <w:tab w:val="left" w:pos="1125"/>
          <w:tab w:val="left" w:pos="2700"/>
          <w:tab w:val="left" w:pos="3240"/>
        </w:tabs>
        <w:autoSpaceDE w:val="0"/>
        <w:adjustRightInd w:val="0"/>
        <w:ind w:left="612" w:hanging="585"/>
        <w:jc w:val="both"/>
        <w:rPr>
          <w:rFonts w:cs="Times New Roman"/>
          <w:sz w:val="21"/>
          <w:szCs w:val="21"/>
          <w:lang w:val="en-GB"/>
        </w:rPr>
      </w:pPr>
      <w:r>
        <w:rPr>
          <w:rFonts w:cs="Times New Roman"/>
          <w:b/>
          <w:color w:val="EC2791"/>
          <w:sz w:val="21"/>
          <w:szCs w:val="21"/>
          <w:lang w:val="en-GB"/>
        </w:rPr>
        <w:t>77</w:t>
      </w:r>
      <w:r w:rsidR="003F6B48" w:rsidRPr="00F4232D">
        <w:rPr>
          <w:rFonts w:cs="Times New Roman"/>
          <w:b/>
          <w:color w:val="EC2791"/>
          <w:sz w:val="21"/>
          <w:szCs w:val="21"/>
          <w:lang w:val="en-GB"/>
        </w:rPr>
        <w:t>.</w:t>
      </w:r>
      <w:r w:rsidR="003F6B48" w:rsidRPr="00F4232D">
        <w:rPr>
          <w:rFonts w:cs="Times New Roman"/>
          <w:b/>
          <w:color w:val="EC2791"/>
          <w:sz w:val="21"/>
          <w:szCs w:val="21"/>
          <w:lang w:val="en-GB"/>
        </w:rPr>
        <w:tab/>
      </w:r>
      <w:r w:rsidR="003F6B48" w:rsidRPr="00F4232D">
        <w:rPr>
          <w:rFonts w:cs="Times New Roman"/>
          <w:sz w:val="21"/>
          <w:szCs w:val="21"/>
          <w:lang w:val="en-GB"/>
        </w:rPr>
        <w:t xml:space="preserve">In the taxonomic categories </w:t>
      </w:r>
      <w:bookmarkStart w:id="6" w:name="_Hlk207277121"/>
      <w:r w:rsidR="003F6B48" w:rsidRPr="00F4232D">
        <w:rPr>
          <w:rFonts w:cs="Times New Roman"/>
          <w:sz w:val="21"/>
          <w:szCs w:val="21"/>
          <w:lang w:val="en-GB"/>
        </w:rPr>
        <w:t>which hierarchical arrangement in ascending order is correct in case of animals</w:t>
      </w:r>
      <w:bookmarkEnd w:id="6"/>
      <w:r w:rsidR="003F6B48" w:rsidRPr="00F4232D">
        <w:rPr>
          <w:rFonts w:cs="Times New Roman"/>
          <w:sz w:val="21"/>
          <w:szCs w:val="21"/>
          <w:lang w:val="en-GB"/>
        </w:rPr>
        <w:t>?</w:t>
      </w:r>
      <w:r w:rsidR="003F6B48" w:rsidRPr="00F4232D">
        <w:rPr>
          <w:rFonts w:cs="Times New Roman"/>
          <w:sz w:val="21"/>
          <w:szCs w:val="21"/>
          <w:lang w:val="en-GB"/>
        </w:rPr>
        <w:tab/>
      </w:r>
      <w:r w:rsidR="003F6B48" w:rsidRPr="00F4232D">
        <w:rPr>
          <w:rFonts w:cs="Times New Roman"/>
          <w:color w:val="EC2791"/>
          <w:sz w:val="21"/>
          <w:szCs w:val="21"/>
          <w:lang w:val="en-GB"/>
        </w:rPr>
        <w:t xml:space="preserve">                          </w:t>
      </w:r>
    </w:p>
    <w:p w14:paraId="776D8B71" w14:textId="77777777" w:rsidR="003F6B48" w:rsidRPr="00F4232D" w:rsidRDefault="003F6B48" w:rsidP="004907D9">
      <w:pPr>
        <w:tabs>
          <w:tab w:val="left" w:pos="612"/>
          <w:tab w:val="left" w:pos="1125"/>
          <w:tab w:val="left" w:pos="2700"/>
          <w:tab w:val="left" w:pos="3240"/>
        </w:tabs>
        <w:autoSpaceDE w:val="0"/>
        <w:adjustRightInd w:val="0"/>
        <w:ind w:left="1123" w:hanging="1094"/>
        <w:jc w:val="both"/>
        <w:rPr>
          <w:rFonts w:cs="Times New Roman"/>
          <w:sz w:val="21"/>
          <w:szCs w:val="21"/>
          <w:lang w:val="en-GB"/>
        </w:rPr>
      </w:pPr>
      <w:r w:rsidRPr="00F4232D">
        <w:rPr>
          <w:rFonts w:cs="Times New Roman"/>
          <w:color w:val="000000"/>
          <w:sz w:val="21"/>
          <w:szCs w:val="21"/>
          <w:lang w:val="en-GB"/>
        </w:rPr>
        <w:tab/>
        <w:t>(A)</w:t>
      </w:r>
      <w:r w:rsidRPr="00F4232D">
        <w:rPr>
          <w:rFonts w:cs="Times New Roman"/>
          <w:color w:val="000000"/>
          <w:sz w:val="21"/>
          <w:szCs w:val="21"/>
          <w:lang w:val="en-GB"/>
        </w:rPr>
        <w:tab/>
      </w:r>
      <w:r w:rsidRPr="00F4232D">
        <w:rPr>
          <w:rFonts w:cs="Times New Roman"/>
          <w:sz w:val="21"/>
          <w:szCs w:val="21"/>
          <w:lang w:val="en-GB"/>
        </w:rPr>
        <w:t>Kingdom, Order, Class, Phylum, Family, Genus, Species</w:t>
      </w:r>
    </w:p>
    <w:p w14:paraId="408B5527" w14:textId="77777777" w:rsidR="003F6B48" w:rsidRPr="00F4232D" w:rsidRDefault="003F6B48" w:rsidP="004907D9">
      <w:pPr>
        <w:tabs>
          <w:tab w:val="left" w:pos="612"/>
          <w:tab w:val="left" w:pos="1125"/>
          <w:tab w:val="left" w:pos="2700"/>
          <w:tab w:val="left" w:pos="3240"/>
        </w:tabs>
        <w:autoSpaceDE w:val="0"/>
        <w:adjustRightInd w:val="0"/>
        <w:ind w:left="1123" w:hanging="1094"/>
        <w:jc w:val="both"/>
        <w:rPr>
          <w:rFonts w:cs="Times New Roman"/>
          <w:sz w:val="21"/>
          <w:szCs w:val="21"/>
          <w:lang w:val="en-GB"/>
        </w:rPr>
      </w:pPr>
      <w:r w:rsidRPr="00F4232D">
        <w:rPr>
          <w:rFonts w:cs="Times New Roman"/>
          <w:sz w:val="21"/>
          <w:szCs w:val="21"/>
          <w:lang w:val="en-GB"/>
        </w:rPr>
        <w:tab/>
      </w:r>
      <w:r w:rsidRPr="00F4232D">
        <w:rPr>
          <w:rFonts w:cs="Times New Roman"/>
          <w:color w:val="000000"/>
          <w:sz w:val="21"/>
          <w:szCs w:val="21"/>
          <w:lang w:val="en-GB"/>
        </w:rPr>
        <w:t>(B)</w:t>
      </w:r>
      <w:r w:rsidRPr="00F4232D">
        <w:rPr>
          <w:rFonts w:cs="Times New Roman"/>
          <w:sz w:val="21"/>
          <w:szCs w:val="21"/>
          <w:lang w:val="en-GB"/>
        </w:rPr>
        <w:tab/>
        <w:t>Kingdom, Order, Phylum, Class, Family, Genus, Species</w:t>
      </w:r>
    </w:p>
    <w:p w14:paraId="3C4E909C" w14:textId="77777777" w:rsidR="003F6B48" w:rsidRPr="00F4232D" w:rsidRDefault="003F6B48" w:rsidP="004907D9">
      <w:pPr>
        <w:tabs>
          <w:tab w:val="left" w:pos="612"/>
          <w:tab w:val="left" w:pos="1125"/>
          <w:tab w:val="left" w:pos="2700"/>
          <w:tab w:val="left" w:pos="3240"/>
        </w:tabs>
        <w:autoSpaceDE w:val="0"/>
        <w:adjustRightInd w:val="0"/>
        <w:ind w:left="1123" w:hanging="1094"/>
        <w:jc w:val="both"/>
        <w:rPr>
          <w:rFonts w:cs="Times New Roman"/>
          <w:sz w:val="21"/>
          <w:szCs w:val="21"/>
          <w:lang w:val="en-GB"/>
        </w:rPr>
      </w:pPr>
      <w:r w:rsidRPr="00F4232D">
        <w:rPr>
          <w:rFonts w:cs="Times New Roman"/>
          <w:sz w:val="21"/>
          <w:szCs w:val="21"/>
          <w:lang w:val="en-GB"/>
        </w:rPr>
        <w:tab/>
      </w:r>
      <w:r w:rsidRPr="00F4232D">
        <w:rPr>
          <w:rFonts w:cs="Times New Roman"/>
          <w:color w:val="000000"/>
          <w:sz w:val="21"/>
          <w:szCs w:val="21"/>
          <w:lang w:val="en-GB"/>
        </w:rPr>
        <w:t>(C)</w:t>
      </w:r>
      <w:r w:rsidRPr="00F4232D">
        <w:rPr>
          <w:rFonts w:cs="Times New Roman"/>
          <w:sz w:val="21"/>
          <w:szCs w:val="21"/>
          <w:lang w:val="en-GB"/>
        </w:rPr>
        <w:tab/>
        <w:t>Kingdom, Phylum, Class, Order, Family, Genus, Species</w:t>
      </w:r>
    </w:p>
    <w:p w14:paraId="2D0E898A" w14:textId="77777777" w:rsidR="003F6B48" w:rsidRDefault="003F6B48" w:rsidP="004907D9">
      <w:pPr>
        <w:pStyle w:val="ctrl-4"/>
        <w:tabs>
          <w:tab w:val="clear" w:pos="547"/>
          <w:tab w:val="clear" w:pos="1080"/>
          <w:tab w:val="left" w:pos="612"/>
          <w:tab w:val="left" w:pos="1125"/>
        </w:tabs>
        <w:suppressAutoHyphens/>
        <w:ind w:left="1123" w:hanging="1094"/>
        <w:jc w:val="both"/>
        <w:rPr>
          <w:sz w:val="21"/>
          <w:szCs w:val="21"/>
          <w:lang w:val="en-GB"/>
        </w:rPr>
      </w:pPr>
      <w:r w:rsidRPr="00F4232D">
        <w:rPr>
          <w:sz w:val="21"/>
          <w:szCs w:val="21"/>
          <w:lang w:val="en-GB"/>
        </w:rPr>
        <w:tab/>
      </w:r>
      <w:r w:rsidRPr="00F4232D">
        <w:rPr>
          <w:color w:val="000000"/>
          <w:sz w:val="21"/>
          <w:szCs w:val="21"/>
          <w:lang w:val="en-GB"/>
        </w:rPr>
        <w:t>(D)</w:t>
      </w:r>
      <w:r w:rsidRPr="00F4232D">
        <w:rPr>
          <w:sz w:val="21"/>
          <w:szCs w:val="21"/>
          <w:lang w:val="en-GB"/>
        </w:rPr>
        <w:tab/>
        <w:t>Kingdom, Class, Phylum, Family, Order, Genus, Species</w:t>
      </w:r>
    </w:p>
    <w:p w14:paraId="4B90CC82" w14:textId="017775CE" w:rsidR="0001013D" w:rsidRPr="006F24CD" w:rsidRDefault="0001013D" w:rsidP="004907D9">
      <w:pPr>
        <w:pStyle w:val="ctrl-4"/>
        <w:tabs>
          <w:tab w:val="clear" w:pos="547"/>
          <w:tab w:val="clear" w:pos="1080"/>
          <w:tab w:val="left" w:pos="612"/>
          <w:tab w:val="left" w:pos="1125"/>
        </w:tabs>
        <w:suppressAutoHyphens/>
        <w:ind w:left="1123" w:hanging="1094"/>
        <w:jc w:val="both"/>
        <w:rPr>
          <w:bCs/>
          <w:sz w:val="21"/>
          <w:szCs w:val="21"/>
          <w:lang w:val="en-GB"/>
        </w:rPr>
      </w:pPr>
      <w:r w:rsidRPr="006F24CD">
        <w:rPr>
          <w:bCs/>
          <w:sz w:val="21"/>
          <w:szCs w:val="21"/>
          <w:lang w:val="en-GB"/>
        </w:rPr>
        <w:tab/>
      </w:r>
      <w:r w:rsidRPr="006F24CD">
        <w:rPr>
          <w:bCs/>
          <w:color w:val="EC2791"/>
          <w:sz w:val="21"/>
          <w:szCs w:val="21"/>
          <w:lang w:val="en-GB"/>
        </w:rPr>
        <w:t>[</w:t>
      </w:r>
      <w:r w:rsidR="006F24CD" w:rsidRPr="000B66A2">
        <w:rPr>
          <w:color w:val="ED2791"/>
          <w:sz w:val="21"/>
          <w:szCs w:val="21"/>
        </w:rPr>
        <w:t>NEET</w:t>
      </w:r>
      <w:r w:rsidR="006F24CD" w:rsidRPr="000B66A2">
        <w:rPr>
          <w:color w:val="ED2791"/>
          <w:spacing w:val="-4"/>
          <w:sz w:val="21"/>
          <w:szCs w:val="21"/>
          <w:lang w:val="en-IN"/>
        </w:rPr>
        <w:t xml:space="preserve"> – </w:t>
      </w:r>
      <w:r w:rsidRPr="006F24CD">
        <w:rPr>
          <w:bCs/>
          <w:color w:val="EC2791"/>
          <w:sz w:val="21"/>
          <w:szCs w:val="21"/>
          <w:lang w:val="en-GB"/>
        </w:rPr>
        <w:t>2022]</w:t>
      </w:r>
    </w:p>
    <w:p w14:paraId="21BF36F2" w14:textId="77777777" w:rsidR="003F6B48" w:rsidRPr="00F4232D" w:rsidRDefault="003F6B48" w:rsidP="004907D9">
      <w:pPr>
        <w:pStyle w:val="SPACE"/>
        <w:suppressAutoHyphens/>
      </w:pPr>
    </w:p>
    <w:p w14:paraId="3FABA427" w14:textId="54B62796" w:rsidR="003F6B48" w:rsidRPr="00F4232D" w:rsidRDefault="00035C58" w:rsidP="004907D9">
      <w:pPr>
        <w:pStyle w:val="ctrl-4"/>
        <w:tabs>
          <w:tab w:val="clear" w:pos="547"/>
          <w:tab w:val="clear" w:pos="1080"/>
          <w:tab w:val="left" w:pos="612"/>
          <w:tab w:val="left" w:pos="1125"/>
        </w:tabs>
        <w:suppressAutoHyphens/>
        <w:ind w:left="612" w:hanging="585"/>
        <w:jc w:val="both"/>
        <w:rPr>
          <w:sz w:val="21"/>
          <w:szCs w:val="21"/>
          <w:lang w:val="en-GB" w:eastAsia="en-IN"/>
        </w:rPr>
      </w:pPr>
      <w:r>
        <w:rPr>
          <w:b/>
          <w:color w:val="EC2791"/>
          <w:sz w:val="21"/>
          <w:szCs w:val="21"/>
          <w:lang w:val="en-IN" w:eastAsia="en-IN"/>
        </w:rPr>
        <w:t>78</w:t>
      </w:r>
      <w:r w:rsidR="003F6B48" w:rsidRPr="00F4232D">
        <w:rPr>
          <w:b/>
          <w:color w:val="EC2791"/>
          <w:sz w:val="21"/>
          <w:szCs w:val="21"/>
          <w:lang w:val="en-IN" w:eastAsia="en-IN"/>
        </w:rPr>
        <w:t>.</w:t>
      </w:r>
      <w:r w:rsidR="003F6B48" w:rsidRPr="00F4232D">
        <w:rPr>
          <w:b/>
          <w:color w:val="EC2791"/>
          <w:sz w:val="21"/>
          <w:szCs w:val="21"/>
          <w:lang w:val="en-IN" w:eastAsia="en-IN"/>
        </w:rPr>
        <w:tab/>
      </w:r>
      <w:r w:rsidR="003F6B48" w:rsidRPr="00F4232D">
        <w:rPr>
          <w:sz w:val="21"/>
          <w:szCs w:val="21"/>
          <w:lang w:val="en-IN" w:eastAsia="en-IN"/>
        </w:rPr>
        <w:t xml:space="preserve">‘X’ and ‘Y’ are the components of Binomial nomenclature. This naming system was proposed by ‘Z’:          </w:t>
      </w:r>
    </w:p>
    <w:p w14:paraId="36C53586" w14:textId="7F113394" w:rsidR="003F6B48" w:rsidRPr="00F4232D" w:rsidRDefault="003F6B48" w:rsidP="004907D9">
      <w:pPr>
        <w:pStyle w:val="ctrl-4"/>
        <w:tabs>
          <w:tab w:val="clear" w:pos="547"/>
          <w:tab w:val="clear" w:pos="1080"/>
          <w:tab w:val="left" w:pos="612"/>
          <w:tab w:val="left" w:pos="1125"/>
        </w:tabs>
        <w:suppressAutoHyphens/>
        <w:ind w:left="1123" w:hanging="1094"/>
        <w:jc w:val="both"/>
        <w:rPr>
          <w:sz w:val="21"/>
          <w:szCs w:val="21"/>
          <w:lang w:val="en-IN" w:eastAsia="en-IN"/>
        </w:rPr>
      </w:pPr>
      <w:r w:rsidRPr="00F4232D">
        <w:rPr>
          <w:sz w:val="21"/>
          <w:szCs w:val="21"/>
          <w:lang w:val="en-IN" w:eastAsia="en-IN"/>
        </w:rPr>
        <w:tab/>
      </w:r>
      <w:r w:rsidRPr="00F4232D">
        <w:rPr>
          <w:color w:val="000000"/>
          <w:sz w:val="21"/>
          <w:szCs w:val="21"/>
          <w:lang w:val="en-IN" w:eastAsia="en-IN"/>
        </w:rPr>
        <w:t>(A)</w:t>
      </w:r>
      <w:r w:rsidRPr="00F4232D">
        <w:rPr>
          <w:sz w:val="21"/>
          <w:szCs w:val="21"/>
          <w:lang w:val="en-IN" w:eastAsia="en-IN"/>
        </w:rPr>
        <w:t xml:space="preserve"> </w:t>
      </w:r>
      <w:r w:rsidRPr="00F4232D">
        <w:rPr>
          <w:sz w:val="21"/>
          <w:szCs w:val="21"/>
          <w:lang w:val="en-IN" w:eastAsia="en-IN"/>
        </w:rPr>
        <w:tab/>
        <w:t>X – Specific epithet, Y – Generic name, Z – Carolus Linnaeus</w:t>
      </w:r>
    </w:p>
    <w:p w14:paraId="46A328DA" w14:textId="51F4AEC0" w:rsidR="003F6B48" w:rsidRPr="00F4232D" w:rsidRDefault="003F6B48" w:rsidP="004907D9">
      <w:pPr>
        <w:pStyle w:val="ctrl-4"/>
        <w:tabs>
          <w:tab w:val="clear" w:pos="547"/>
          <w:tab w:val="clear" w:pos="1080"/>
          <w:tab w:val="left" w:pos="612"/>
          <w:tab w:val="left" w:pos="1125"/>
        </w:tabs>
        <w:suppressAutoHyphens/>
        <w:ind w:left="1123" w:hanging="1094"/>
        <w:jc w:val="both"/>
        <w:rPr>
          <w:sz w:val="21"/>
          <w:szCs w:val="21"/>
          <w:lang w:val="en-IN" w:eastAsia="en-IN"/>
        </w:rPr>
      </w:pPr>
      <w:r w:rsidRPr="00F4232D">
        <w:rPr>
          <w:sz w:val="21"/>
          <w:szCs w:val="21"/>
          <w:lang w:val="en-IN" w:eastAsia="en-IN"/>
        </w:rPr>
        <w:tab/>
      </w:r>
      <w:r w:rsidRPr="00F4232D">
        <w:rPr>
          <w:color w:val="000000"/>
          <w:sz w:val="21"/>
          <w:szCs w:val="21"/>
          <w:lang w:val="en-IN" w:eastAsia="en-IN"/>
        </w:rPr>
        <w:t>(B)</w:t>
      </w:r>
      <w:r w:rsidRPr="00F4232D">
        <w:rPr>
          <w:sz w:val="21"/>
          <w:szCs w:val="21"/>
          <w:lang w:val="en-IN" w:eastAsia="en-IN"/>
        </w:rPr>
        <w:t xml:space="preserve"> </w:t>
      </w:r>
      <w:r w:rsidRPr="00F4232D">
        <w:rPr>
          <w:sz w:val="21"/>
          <w:szCs w:val="21"/>
          <w:lang w:val="en-IN" w:eastAsia="en-IN"/>
        </w:rPr>
        <w:tab/>
        <w:t>X – Generic name, Y – Specific epithet, Z – R.H. Whittaker</w:t>
      </w:r>
    </w:p>
    <w:p w14:paraId="7C62FE7F" w14:textId="32E0CA80" w:rsidR="003F6B48" w:rsidRPr="00F4232D" w:rsidRDefault="003F6B48" w:rsidP="004907D9">
      <w:pPr>
        <w:pStyle w:val="ctrl-4"/>
        <w:tabs>
          <w:tab w:val="clear" w:pos="547"/>
          <w:tab w:val="clear" w:pos="1080"/>
          <w:tab w:val="left" w:pos="612"/>
          <w:tab w:val="left" w:pos="1125"/>
        </w:tabs>
        <w:suppressAutoHyphens/>
        <w:ind w:left="1123" w:hanging="1094"/>
        <w:jc w:val="both"/>
        <w:rPr>
          <w:sz w:val="21"/>
          <w:szCs w:val="21"/>
          <w:lang w:val="en-IN" w:eastAsia="en-IN"/>
        </w:rPr>
      </w:pPr>
      <w:r w:rsidRPr="00F4232D">
        <w:rPr>
          <w:sz w:val="21"/>
          <w:szCs w:val="21"/>
          <w:lang w:val="en-IN" w:eastAsia="en-IN"/>
        </w:rPr>
        <w:tab/>
      </w:r>
      <w:r w:rsidRPr="00F4232D">
        <w:rPr>
          <w:color w:val="000000"/>
          <w:sz w:val="21"/>
          <w:szCs w:val="21"/>
          <w:lang w:val="en-IN" w:eastAsia="en-IN"/>
        </w:rPr>
        <w:t>(C)</w:t>
      </w:r>
      <w:r w:rsidRPr="00F4232D">
        <w:rPr>
          <w:sz w:val="21"/>
          <w:szCs w:val="21"/>
          <w:lang w:val="en-IN" w:eastAsia="en-IN"/>
        </w:rPr>
        <w:t xml:space="preserve"> </w:t>
      </w:r>
      <w:r w:rsidRPr="00F4232D">
        <w:rPr>
          <w:sz w:val="21"/>
          <w:szCs w:val="21"/>
          <w:lang w:val="en-IN" w:eastAsia="en-IN"/>
        </w:rPr>
        <w:tab/>
        <w:t>X – Generic name, Y – Specific epithet, Z – Carolus Linnaeus</w:t>
      </w:r>
    </w:p>
    <w:p w14:paraId="7CCA3D07" w14:textId="74C566AA" w:rsidR="003F6B48" w:rsidRDefault="003F6B48" w:rsidP="004907D9">
      <w:pPr>
        <w:pStyle w:val="ctrl-4"/>
        <w:tabs>
          <w:tab w:val="clear" w:pos="547"/>
          <w:tab w:val="clear" w:pos="1080"/>
          <w:tab w:val="left" w:pos="612"/>
          <w:tab w:val="left" w:pos="1125"/>
        </w:tabs>
        <w:suppressAutoHyphens/>
        <w:ind w:left="1123" w:hanging="1094"/>
        <w:jc w:val="both"/>
        <w:rPr>
          <w:sz w:val="21"/>
          <w:szCs w:val="21"/>
          <w:lang w:val="en-IN" w:eastAsia="en-IN"/>
        </w:rPr>
      </w:pPr>
      <w:r w:rsidRPr="00F4232D">
        <w:rPr>
          <w:sz w:val="21"/>
          <w:szCs w:val="21"/>
          <w:lang w:val="en-IN" w:eastAsia="en-IN"/>
        </w:rPr>
        <w:tab/>
      </w:r>
      <w:r w:rsidRPr="00F4232D">
        <w:rPr>
          <w:color w:val="000000"/>
          <w:sz w:val="21"/>
          <w:szCs w:val="21"/>
          <w:lang w:val="en-IN" w:eastAsia="en-IN"/>
        </w:rPr>
        <w:t>(D)</w:t>
      </w:r>
      <w:r w:rsidRPr="00F4232D">
        <w:rPr>
          <w:sz w:val="21"/>
          <w:szCs w:val="21"/>
          <w:lang w:val="en-IN" w:eastAsia="en-IN"/>
        </w:rPr>
        <w:t xml:space="preserve"> </w:t>
      </w:r>
      <w:r w:rsidRPr="00F4232D">
        <w:rPr>
          <w:sz w:val="21"/>
          <w:szCs w:val="21"/>
          <w:lang w:val="en-IN" w:eastAsia="en-IN"/>
        </w:rPr>
        <w:tab/>
        <w:t>X – Specific epithet, Y – Generic name, Z – R.H. Whittaker</w:t>
      </w:r>
    </w:p>
    <w:p w14:paraId="49D7635B" w14:textId="306294FE" w:rsidR="0001013D" w:rsidRPr="006F24CD" w:rsidRDefault="0001013D" w:rsidP="004907D9">
      <w:pPr>
        <w:pStyle w:val="ctrl-4"/>
        <w:tabs>
          <w:tab w:val="clear" w:pos="547"/>
          <w:tab w:val="clear" w:pos="1080"/>
          <w:tab w:val="left" w:pos="612"/>
          <w:tab w:val="left" w:pos="1125"/>
        </w:tabs>
        <w:suppressAutoHyphens/>
        <w:ind w:left="1123" w:hanging="1094"/>
        <w:jc w:val="both"/>
        <w:rPr>
          <w:bCs/>
          <w:sz w:val="21"/>
          <w:szCs w:val="21"/>
        </w:rPr>
      </w:pPr>
      <w:r w:rsidRPr="006F24CD">
        <w:rPr>
          <w:bCs/>
          <w:sz w:val="21"/>
          <w:szCs w:val="21"/>
          <w:lang w:val="en-IN" w:eastAsia="en-IN"/>
        </w:rPr>
        <w:tab/>
      </w:r>
      <w:r w:rsidRPr="006F24CD">
        <w:rPr>
          <w:bCs/>
          <w:color w:val="EC2791"/>
          <w:sz w:val="21"/>
          <w:szCs w:val="21"/>
        </w:rPr>
        <w:t>[</w:t>
      </w:r>
      <w:r w:rsidR="006F24CD" w:rsidRPr="000B66A2">
        <w:rPr>
          <w:color w:val="ED2791"/>
          <w:sz w:val="21"/>
          <w:szCs w:val="21"/>
        </w:rPr>
        <w:t>NEET</w:t>
      </w:r>
      <w:r w:rsidR="006F24CD" w:rsidRPr="000B66A2">
        <w:rPr>
          <w:color w:val="ED2791"/>
          <w:spacing w:val="-4"/>
          <w:sz w:val="21"/>
          <w:szCs w:val="21"/>
          <w:lang w:val="en-IN"/>
        </w:rPr>
        <w:t xml:space="preserve"> – </w:t>
      </w:r>
      <w:r w:rsidRPr="006F24CD">
        <w:rPr>
          <w:bCs/>
          <w:color w:val="EC2791"/>
          <w:sz w:val="21"/>
          <w:szCs w:val="21"/>
        </w:rPr>
        <w:t>Manipur 2023]</w:t>
      </w:r>
    </w:p>
    <w:p w14:paraId="75942F26" w14:textId="77777777" w:rsidR="003F6B48" w:rsidRPr="00F4232D" w:rsidRDefault="003F6B48" w:rsidP="004907D9">
      <w:pPr>
        <w:pStyle w:val="SPACE"/>
        <w:suppressAutoHyphens/>
      </w:pPr>
    </w:p>
    <w:p w14:paraId="50E1BD83" w14:textId="36ED1EAD" w:rsidR="003F6B48" w:rsidRPr="00F4232D" w:rsidRDefault="00035C58" w:rsidP="004907D9">
      <w:pPr>
        <w:pStyle w:val="ctrl-4"/>
        <w:tabs>
          <w:tab w:val="clear" w:pos="547"/>
          <w:tab w:val="clear" w:pos="1080"/>
          <w:tab w:val="left" w:pos="612"/>
          <w:tab w:val="left" w:pos="1125"/>
        </w:tabs>
        <w:suppressAutoHyphens/>
        <w:ind w:firstLine="27"/>
        <w:jc w:val="both"/>
        <w:rPr>
          <w:sz w:val="21"/>
          <w:szCs w:val="21"/>
          <w:lang w:val="en-IN" w:eastAsia="en-IN"/>
        </w:rPr>
      </w:pPr>
      <w:r>
        <w:rPr>
          <w:b/>
          <w:color w:val="EC2791"/>
          <w:sz w:val="21"/>
          <w:szCs w:val="21"/>
          <w:lang w:val="en-IN" w:eastAsia="en-IN"/>
        </w:rPr>
        <w:t>79</w:t>
      </w:r>
      <w:r w:rsidR="003F6B48" w:rsidRPr="00F4232D">
        <w:rPr>
          <w:b/>
          <w:color w:val="EC2791"/>
          <w:sz w:val="21"/>
          <w:szCs w:val="21"/>
          <w:lang w:val="en-IN" w:eastAsia="en-IN"/>
        </w:rPr>
        <w:t>.</w:t>
      </w:r>
      <w:r w:rsidR="003F6B48" w:rsidRPr="00F4232D">
        <w:rPr>
          <w:b/>
          <w:color w:val="EC2791"/>
          <w:sz w:val="21"/>
          <w:szCs w:val="21"/>
          <w:lang w:val="en-IN" w:eastAsia="en-IN"/>
        </w:rPr>
        <w:tab/>
      </w:r>
      <w:r w:rsidR="003F6B48" w:rsidRPr="00F4232D">
        <w:rPr>
          <w:sz w:val="21"/>
          <w:szCs w:val="21"/>
          <w:lang w:val="en-IN" w:eastAsia="en-IN"/>
        </w:rPr>
        <w:t xml:space="preserve">House fly belongs to ________ family. </w:t>
      </w:r>
    </w:p>
    <w:p w14:paraId="788A383F" w14:textId="77777777" w:rsidR="003F6B48" w:rsidRPr="00F4232D" w:rsidRDefault="003F6B48" w:rsidP="004907D9">
      <w:pPr>
        <w:pStyle w:val="ctrl-4"/>
        <w:tabs>
          <w:tab w:val="clear" w:pos="547"/>
          <w:tab w:val="clear" w:pos="1080"/>
          <w:tab w:val="left" w:pos="612"/>
          <w:tab w:val="left" w:pos="1125"/>
        </w:tabs>
        <w:suppressAutoHyphens/>
        <w:ind w:firstLine="27"/>
        <w:jc w:val="both"/>
        <w:rPr>
          <w:sz w:val="21"/>
          <w:szCs w:val="21"/>
          <w:lang w:val="en-IN" w:eastAsia="en-IN"/>
        </w:rPr>
      </w:pPr>
      <w:r w:rsidRPr="00F4232D">
        <w:rPr>
          <w:sz w:val="21"/>
          <w:szCs w:val="21"/>
          <w:lang w:val="en-IN" w:eastAsia="en-IN"/>
        </w:rPr>
        <w:tab/>
      </w:r>
      <w:r w:rsidRPr="00F4232D">
        <w:rPr>
          <w:color w:val="000000"/>
          <w:sz w:val="21"/>
          <w:szCs w:val="21"/>
          <w:lang w:val="en-IN" w:eastAsia="en-IN"/>
        </w:rPr>
        <w:t>(A)</w:t>
      </w:r>
      <w:r w:rsidRPr="00F4232D">
        <w:rPr>
          <w:sz w:val="21"/>
          <w:szCs w:val="21"/>
          <w:lang w:val="en-IN" w:eastAsia="en-IN"/>
        </w:rPr>
        <w:t xml:space="preserve"> </w:t>
      </w:r>
      <w:r w:rsidRPr="00F4232D">
        <w:rPr>
          <w:sz w:val="21"/>
          <w:szCs w:val="21"/>
          <w:lang w:val="en-IN" w:eastAsia="en-IN"/>
        </w:rPr>
        <w:tab/>
        <w:t>Calliphoridae</w:t>
      </w:r>
      <w:r w:rsidRPr="00F4232D">
        <w:rPr>
          <w:sz w:val="21"/>
          <w:szCs w:val="21"/>
          <w:lang w:val="en-IN" w:eastAsia="en-IN"/>
        </w:rPr>
        <w:tab/>
      </w:r>
      <w:r w:rsidRPr="00F4232D">
        <w:rPr>
          <w:color w:val="000000"/>
          <w:sz w:val="21"/>
          <w:szCs w:val="21"/>
          <w:lang w:val="en-IN" w:eastAsia="en-IN"/>
        </w:rPr>
        <w:t>(B)</w:t>
      </w:r>
      <w:r w:rsidRPr="00F4232D">
        <w:rPr>
          <w:sz w:val="21"/>
          <w:szCs w:val="21"/>
          <w:lang w:val="en-IN" w:eastAsia="en-IN"/>
        </w:rPr>
        <w:t xml:space="preserve"> </w:t>
      </w:r>
      <w:r w:rsidRPr="00F4232D">
        <w:rPr>
          <w:sz w:val="21"/>
          <w:szCs w:val="21"/>
          <w:lang w:val="en-IN" w:eastAsia="en-IN"/>
        </w:rPr>
        <w:tab/>
        <w:t>Muscidae</w:t>
      </w:r>
    </w:p>
    <w:p w14:paraId="3319B8BB" w14:textId="77777777" w:rsidR="003F6B48" w:rsidRDefault="003F6B48" w:rsidP="003F5027">
      <w:pPr>
        <w:pStyle w:val="ctrl-4"/>
        <w:tabs>
          <w:tab w:val="clear" w:pos="547"/>
          <w:tab w:val="clear" w:pos="1080"/>
          <w:tab w:val="left" w:pos="612"/>
          <w:tab w:val="left" w:pos="1125"/>
        </w:tabs>
        <w:suppressAutoHyphens/>
        <w:ind w:firstLine="27"/>
        <w:jc w:val="both"/>
        <w:rPr>
          <w:sz w:val="21"/>
          <w:szCs w:val="21"/>
          <w:lang w:val="en-IN" w:eastAsia="en-IN"/>
        </w:rPr>
      </w:pPr>
      <w:r w:rsidRPr="00F4232D">
        <w:rPr>
          <w:sz w:val="21"/>
          <w:szCs w:val="21"/>
          <w:lang w:val="en-IN" w:eastAsia="en-IN"/>
        </w:rPr>
        <w:tab/>
      </w:r>
      <w:r w:rsidRPr="00F4232D">
        <w:rPr>
          <w:color w:val="000000"/>
          <w:sz w:val="21"/>
          <w:szCs w:val="21"/>
          <w:lang w:val="en-IN" w:eastAsia="en-IN"/>
        </w:rPr>
        <w:t>(C)</w:t>
      </w:r>
      <w:r w:rsidRPr="00F4232D">
        <w:rPr>
          <w:sz w:val="21"/>
          <w:szCs w:val="21"/>
          <w:lang w:val="en-IN" w:eastAsia="en-IN"/>
        </w:rPr>
        <w:t xml:space="preserve"> </w:t>
      </w:r>
      <w:r w:rsidRPr="00F4232D">
        <w:rPr>
          <w:sz w:val="21"/>
          <w:szCs w:val="21"/>
          <w:lang w:val="en-IN" w:eastAsia="en-IN"/>
        </w:rPr>
        <w:tab/>
        <w:t>Cyprinidae</w:t>
      </w:r>
      <w:r w:rsidRPr="00F4232D">
        <w:rPr>
          <w:sz w:val="21"/>
          <w:szCs w:val="21"/>
          <w:lang w:val="en-IN" w:eastAsia="en-IN"/>
        </w:rPr>
        <w:tab/>
      </w:r>
      <w:r w:rsidRPr="00F4232D">
        <w:rPr>
          <w:color w:val="000000"/>
          <w:sz w:val="21"/>
          <w:szCs w:val="21"/>
          <w:lang w:val="en-IN" w:eastAsia="en-IN"/>
        </w:rPr>
        <w:t>(D)</w:t>
      </w:r>
      <w:r w:rsidRPr="00F4232D">
        <w:rPr>
          <w:sz w:val="21"/>
          <w:szCs w:val="21"/>
          <w:lang w:val="en-IN" w:eastAsia="en-IN"/>
        </w:rPr>
        <w:t xml:space="preserve"> </w:t>
      </w:r>
      <w:r w:rsidRPr="00F4232D">
        <w:rPr>
          <w:sz w:val="21"/>
          <w:szCs w:val="21"/>
          <w:lang w:val="en-IN" w:eastAsia="en-IN"/>
        </w:rPr>
        <w:tab/>
        <w:t>Hominidae</w:t>
      </w:r>
    </w:p>
    <w:p w14:paraId="6B0ABC6C" w14:textId="2DD18E91" w:rsidR="0001013D" w:rsidRPr="006F24CD" w:rsidRDefault="0001013D" w:rsidP="003F5027">
      <w:pPr>
        <w:pStyle w:val="ctrl-4"/>
        <w:tabs>
          <w:tab w:val="clear" w:pos="547"/>
          <w:tab w:val="clear" w:pos="1080"/>
          <w:tab w:val="left" w:pos="612"/>
          <w:tab w:val="left" w:pos="1125"/>
        </w:tabs>
        <w:suppressAutoHyphens/>
        <w:ind w:firstLine="27"/>
        <w:jc w:val="both"/>
        <w:rPr>
          <w:bCs/>
          <w:color w:val="EC2791"/>
          <w:sz w:val="21"/>
          <w:szCs w:val="21"/>
        </w:rPr>
      </w:pPr>
      <w:r w:rsidRPr="006F24CD">
        <w:rPr>
          <w:bCs/>
          <w:sz w:val="21"/>
          <w:szCs w:val="21"/>
          <w:lang w:val="en-IN" w:eastAsia="en-IN"/>
        </w:rPr>
        <w:tab/>
      </w:r>
      <w:r w:rsidRPr="006F24CD">
        <w:rPr>
          <w:bCs/>
          <w:color w:val="EC2791"/>
          <w:sz w:val="21"/>
          <w:szCs w:val="21"/>
        </w:rPr>
        <w:t>[</w:t>
      </w:r>
      <w:r w:rsidR="006F24CD" w:rsidRPr="000B66A2">
        <w:rPr>
          <w:color w:val="ED2791"/>
          <w:sz w:val="21"/>
          <w:szCs w:val="21"/>
        </w:rPr>
        <w:t>NEET</w:t>
      </w:r>
      <w:r w:rsidR="006F24CD" w:rsidRPr="000B66A2">
        <w:rPr>
          <w:color w:val="ED2791"/>
          <w:spacing w:val="-4"/>
          <w:sz w:val="21"/>
          <w:szCs w:val="21"/>
          <w:lang w:val="en-IN"/>
        </w:rPr>
        <w:t xml:space="preserve"> – </w:t>
      </w:r>
      <w:r w:rsidRPr="006F24CD">
        <w:rPr>
          <w:bCs/>
          <w:color w:val="EC2791"/>
          <w:sz w:val="21"/>
          <w:szCs w:val="21"/>
        </w:rPr>
        <w:t>Manipur 2023]</w:t>
      </w:r>
    </w:p>
    <w:p w14:paraId="744912F7" w14:textId="77777777" w:rsidR="004D0A3F" w:rsidRPr="0001013D" w:rsidRDefault="004D0A3F" w:rsidP="003F5027">
      <w:pPr>
        <w:pStyle w:val="ctrl-4"/>
        <w:tabs>
          <w:tab w:val="clear" w:pos="547"/>
          <w:tab w:val="clear" w:pos="1080"/>
          <w:tab w:val="left" w:pos="612"/>
          <w:tab w:val="left" w:pos="1125"/>
        </w:tabs>
        <w:suppressAutoHyphens/>
        <w:ind w:firstLine="27"/>
        <w:jc w:val="both"/>
        <w:rPr>
          <w:sz w:val="21"/>
          <w:szCs w:val="21"/>
          <w:lang w:val="en-IN" w:eastAsia="en-IN"/>
        </w:rPr>
      </w:pPr>
    </w:p>
    <w:p w14:paraId="0FA7383D" w14:textId="422F94F9" w:rsidR="003F6B48" w:rsidRPr="00F4232D" w:rsidRDefault="00980398" w:rsidP="004D0A3F">
      <w:pPr>
        <w:pStyle w:val="ctrl-4"/>
        <w:tabs>
          <w:tab w:val="clear" w:pos="547"/>
          <w:tab w:val="clear" w:pos="1080"/>
          <w:tab w:val="left" w:pos="90"/>
          <w:tab w:val="left" w:pos="423"/>
          <w:tab w:val="left" w:pos="963"/>
        </w:tabs>
        <w:suppressAutoHyphens/>
        <w:jc w:val="center"/>
        <w:rPr>
          <w:rFonts w:ascii="Cambria" w:hAnsi="Cambria"/>
          <w:b/>
          <w:bCs/>
          <w:sz w:val="21"/>
          <w:szCs w:val="21"/>
        </w:rPr>
      </w:pPr>
      <w:r>
        <w:rPr>
          <w:rFonts w:ascii="Cambria" w:hAnsi="Cambria"/>
          <w:b/>
          <w:bCs/>
          <w:sz w:val="21"/>
          <w:szCs w:val="21"/>
        </w:rPr>
      </w:r>
      <w:r>
        <w:rPr>
          <w:rFonts w:ascii="Cambria" w:hAnsi="Cambria"/>
          <w:b/>
          <w:bCs/>
          <w:sz w:val="21"/>
          <w:szCs w:val="21"/>
        </w:rPr>
        <w:pict w14:anchorId="224FAFC3">
          <v:group id="_x0000_s7269" style="width:129.6pt;height:21.7pt;mso-position-horizontal-relative:char;mso-position-vertical-relative:line" coordorigin="4559,11061" coordsize="2592,434">
            <v:shape id="_x0000_s7265" type="#_x0000_t32" style="position:absolute;left:4559;top:11278;width:2592;height:0" o:connectortype="straight" strokecolor="#f49ac1"/>
            <v:shape id="Graphic 24" o:spid="_x0000_s7267" style="position:absolute;left:5147;top:11061;width:1417;height:434;visibility:visible;mso-wrap-style:square;mso-wrap-distance-left:9pt;mso-wrap-distance-top:0;mso-wrap-distance-right:9pt;mso-wrap-distance-bottom:0;mso-position-horizontal-relative:text;mso-position-vertical-relative:text;v-text-anchor:top" coordsize="899794,275590" path="m762114,l137655,,94146,7018,56359,26560,26560,56359,7018,94146,,137655r7018,43507l26560,218947r29799,29795l94146,268281r43509,7016l762114,275297r43508,-7016l843410,248742r29799,-29795l892751,181162r7018,-43507l892751,94146,873209,56359,843410,26560,805622,7018,762114,xe" fillcolor="#fcdfeb" strokecolor="#f49ac1" strokeweight="1pt">
              <v:path arrowok="t"/>
            </v:shape>
            <v:roundrect id="_x0000_s7268" style="position:absolute;left:5340;top:11108;width:1141;height:311;visibility:visible;mso-wrap-style:none;mso-position-horizontal-relative:margin" arcsize="10923f" filled="f" stroked="f" strokecolor="#7f7f7f" strokeweight="1.15pt">
              <v:textbox style="mso-next-textbox:#_x0000_s7268;mso-fit-shape-to-text:t" inset="0,0,0,0">
                <w:txbxContent>
                  <w:p w14:paraId="74335B3E" w14:textId="77777777" w:rsidR="004658F2" w:rsidRPr="002729FF" w:rsidRDefault="004658F2" w:rsidP="004658F2">
                    <w:pPr>
                      <w:jc w:val="center"/>
                      <w:rPr>
                        <w:rFonts w:ascii="Cambria" w:hAnsi="Cambria"/>
                      </w:rPr>
                    </w:pPr>
                    <w:r w:rsidRPr="004658F2">
                      <w:rPr>
                        <w:rFonts w:ascii="Cambria" w:hAnsi="Cambria"/>
                        <w:b/>
                        <w:lang w:val="en-GB"/>
                      </w:rPr>
                      <w:t>Topic Test</w:t>
                    </w:r>
                  </w:p>
                </w:txbxContent>
              </v:textbox>
            </v:roundrect>
            <w10:wrap anchorx="margin"/>
            <w10:anchorlock/>
          </v:group>
        </w:pict>
      </w:r>
    </w:p>
    <w:p w14:paraId="34C4275B" w14:textId="77777777" w:rsidR="003F6B48" w:rsidRPr="00F4232D" w:rsidRDefault="003F6B48" w:rsidP="004907D9">
      <w:pPr>
        <w:pStyle w:val="SPACE"/>
        <w:suppressAutoHyphens/>
      </w:pPr>
    </w:p>
    <w:p w14:paraId="236F2085" w14:textId="4A2A76A9" w:rsidR="003F6B48" w:rsidRPr="00F4232D" w:rsidRDefault="00E95AD8" w:rsidP="004907D9">
      <w:pPr>
        <w:pStyle w:val="ctrl-4"/>
        <w:tabs>
          <w:tab w:val="clear" w:pos="547"/>
          <w:tab w:val="left" w:pos="567"/>
          <w:tab w:val="left" w:pos="4651"/>
        </w:tabs>
        <w:suppressAutoHyphens/>
        <w:spacing w:before="46"/>
        <w:jc w:val="both"/>
        <w:rPr>
          <w:b/>
          <w:bCs/>
          <w:spacing w:val="4"/>
          <w:sz w:val="21"/>
          <w:szCs w:val="21"/>
          <w:lang w:val="en-IN"/>
        </w:rPr>
      </w:pPr>
      <w:r>
        <w:rPr>
          <w:rFonts w:ascii="Times New Roman Bold" w:hAnsi="Times New Roman Bold"/>
          <w:b/>
          <w:color w:val="EC2791"/>
          <w:spacing w:val="4"/>
          <w:sz w:val="21"/>
          <w:szCs w:val="21"/>
        </w:rPr>
        <w:t>8</w:t>
      </w:r>
      <w:r w:rsidR="00035C58">
        <w:rPr>
          <w:rFonts w:ascii="Times New Roman Bold" w:hAnsi="Times New Roman Bold"/>
          <w:b/>
          <w:color w:val="EC2791"/>
          <w:spacing w:val="4"/>
          <w:sz w:val="21"/>
          <w:szCs w:val="21"/>
        </w:rPr>
        <w:t>0</w:t>
      </w:r>
      <w:r w:rsidR="003F6B48" w:rsidRPr="00F4232D">
        <w:rPr>
          <w:rFonts w:ascii="Times New Roman Bold" w:hAnsi="Times New Roman Bold"/>
          <w:b/>
          <w:color w:val="EC2791"/>
          <w:spacing w:val="4"/>
          <w:sz w:val="21"/>
          <w:szCs w:val="21"/>
        </w:rPr>
        <w:t>.</w:t>
      </w:r>
      <w:r w:rsidR="003F6B48" w:rsidRPr="00F4232D">
        <w:rPr>
          <w:rFonts w:ascii="Times New Roman Bold" w:hAnsi="Times New Roman Bold"/>
          <w:b/>
          <w:color w:val="EC2791"/>
          <w:spacing w:val="4"/>
          <w:sz w:val="21"/>
          <w:szCs w:val="21"/>
        </w:rPr>
        <w:tab/>
      </w:r>
      <w:r w:rsidR="003F6B48" w:rsidRPr="00F4232D">
        <w:rPr>
          <w:spacing w:val="4"/>
          <w:sz w:val="21"/>
          <w:szCs w:val="21"/>
        </w:rPr>
        <w:t>ICBN stands for</w:t>
      </w:r>
      <w:r w:rsidR="003F6B48" w:rsidRPr="00F4232D">
        <w:rPr>
          <w:spacing w:val="4"/>
          <w:sz w:val="21"/>
          <w:szCs w:val="21"/>
        </w:rPr>
        <w:tab/>
      </w:r>
      <w:r w:rsidR="003F6B48" w:rsidRPr="00F4232D">
        <w:rPr>
          <w:spacing w:val="4"/>
          <w:sz w:val="21"/>
          <w:szCs w:val="21"/>
        </w:rPr>
        <w:tab/>
      </w:r>
    </w:p>
    <w:p w14:paraId="793F606F" w14:textId="77777777" w:rsidR="003F6B48" w:rsidRPr="00F4232D" w:rsidRDefault="003F6B48" w:rsidP="004907D9">
      <w:pPr>
        <w:pStyle w:val="ctrl-4"/>
        <w:tabs>
          <w:tab w:val="clear" w:pos="547"/>
          <w:tab w:val="left" w:pos="567"/>
        </w:tabs>
        <w:suppressAutoHyphens/>
        <w:spacing w:before="46"/>
        <w:ind w:left="1080" w:hanging="1080"/>
        <w:jc w:val="both"/>
        <w:rPr>
          <w:spacing w:val="4"/>
          <w:sz w:val="21"/>
          <w:szCs w:val="21"/>
        </w:rPr>
      </w:pPr>
      <w:r w:rsidRPr="00F4232D">
        <w:rPr>
          <w:color w:val="000000"/>
          <w:spacing w:val="4"/>
          <w:sz w:val="21"/>
          <w:szCs w:val="21"/>
        </w:rPr>
        <w:tab/>
        <w:t>(A)</w:t>
      </w:r>
      <w:r w:rsidRPr="00F4232D">
        <w:rPr>
          <w:color w:val="000000"/>
          <w:spacing w:val="4"/>
          <w:sz w:val="21"/>
          <w:szCs w:val="21"/>
        </w:rPr>
        <w:tab/>
      </w:r>
      <w:r w:rsidRPr="00F4232D">
        <w:rPr>
          <w:spacing w:val="4"/>
          <w:sz w:val="21"/>
          <w:szCs w:val="21"/>
        </w:rPr>
        <w:t>International Code of Botanical Nomenclature</w:t>
      </w:r>
    </w:p>
    <w:p w14:paraId="0F638587" w14:textId="77777777" w:rsidR="003F6B48" w:rsidRPr="00F4232D" w:rsidRDefault="003F6B48" w:rsidP="004907D9">
      <w:pPr>
        <w:pStyle w:val="ctrl-4"/>
        <w:tabs>
          <w:tab w:val="clear" w:pos="547"/>
          <w:tab w:val="left" w:pos="567"/>
        </w:tabs>
        <w:suppressAutoHyphens/>
        <w:spacing w:before="46"/>
        <w:ind w:left="1080" w:hanging="1080"/>
        <w:jc w:val="both"/>
        <w:rPr>
          <w:spacing w:val="4"/>
          <w:sz w:val="21"/>
          <w:szCs w:val="21"/>
        </w:rPr>
      </w:pPr>
      <w:r w:rsidRPr="00F4232D">
        <w:rPr>
          <w:spacing w:val="4"/>
          <w:sz w:val="21"/>
          <w:szCs w:val="21"/>
        </w:rPr>
        <w:tab/>
      </w:r>
      <w:r w:rsidRPr="00F4232D">
        <w:rPr>
          <w:color w:val="000000"/>
          <w:spacing w:val="4"/>
          <w:sz w:val="21"/>
          <w:szCs w:val="21"/>
        </w:rPr>
        <w:t>(B)</w:t>
      </w:r>
      <w:r w:rsidRPr="00F4232D">
        <w:rPr>
          <w:spacing w:val="4"/>
          <w:sz w:val="21"/>
          <w:szCs w:val="21"/>
        </w:rPr>
        <w:tab/>
        <w:t>International</w:t>
      </w:r>
      <w:r w:rsidRPr="00F4232D">
        <w:rPr>
          <w:spacing w:val="4"/>
          <w:sz w:val="21"/>
          <w:szCs w:val="21"/>
          <w:vertAlign w:val="superscript"/>
        </w:rPr>
        <w:t xml:space="preserve"> </w:t>
      </w:r>
      <w:r w:rsidRPr="00F4232D">
        <w:rPr>
          <w:spacing w:val="4"/>
          <w:sz w:val="21"/>
          <w:szCs w:val="21"/>
        </w:rPr>
        <w:t>Congress</w:t>
      </w:r>
      <w:r w:rsidRPr="00F4232D">
        <w:rPr>
          <w:spacing w:val="4"/>
          <w:sz w:val="21"/>
          <w:szCs w:val="21"/>
          <w:vertAlign w:val="superscript"/>
        </w:rPr>
        <w:t xml:space="preserve"> </w:t>
      </w:r>
      <w:r w:rsidRPr="00F4232D">
        <w:rPr>
          <w:spacing w:val="4"/>
          <w:sz w:val="21"/>
          <w:szCs w:val="21"/>
        </w:rPr>
        <w:t>of</w:t>
      </w:r>
      <w:r w:rsidRPr="00F4232D">
        <w:rPr>
          <w:spacing w:val="4"/>
          <w:sz w:val="21"/>
          <w:szCs w:val="21"/>
          <w:vertAlign w:val="superscript"/>
        </w:rPr>
        <w:t xml:space="preserve"> </w:t>
      </w:r>
      <w:r w:rsidRPr="00F4232D">
        <w:rPr>
          <w:spacing w:val="4"/>
          <w:sz w:val="21"/>
          <w:szCs w:val="21"/>
        </w:rPr>
        <w:t>Biological Names</w:t>
      </w:r>
    </w:p>
    <w:p w14:paraId="7806419D" w14:textId="77777777" w:rsidR="003F6B48" w:rsidRPr="00F4232D" w:rsidRDefault="003F6B48" w:rsidP="004907D9">
      <w:pPr>
        <w:pStyle w:val="ctrl-4"/>
        <w:tabs>
          <w:tab w:val="clear" w:pos="547"/>
          <w:tab w:val="left" w:pos="567"/>
        </w:tabs>
        <w:suppressAutoHyphens/>
        <w:spacing w:before="46"/>
        <w:ind w:left="1080" w:hanging="1080"/>
        <w:jc w:val="both"/>
        <w:rPr>
          <w:spacing w:val="4"/>
          <w:sz w:val="21"/>
          <w:szCs w:val="21"/>
        </w:rPr>
      </w:pPr>
      <w:r w:rsidRPr="00F4232D">
        <w:rPr>
          <w:spacing w:val="4"/>
          <w:sz w:val="21"/>
          <w:szCs w:val="21"/>
        </w:rPr>
        <w:tab/>
      </w:r>
      <w:r w:rsidRPr="00F4232D">
        <w:rPr>
          <w:color w:val="000000"/>
          <w:spacing w:val="4"/>
          <w:sz w:val="21"/>
          <w:szCs w:val="21"/>
        </w:rPr>
        <w:t>(C)</w:t>
      </w:r>
      <w:r w:rsidRPr="00F4232D">
        <w:rPr>
          <w:spacing w:val="4"/>
          <w:sz w:val="21"/>
          <w:szCs w:val="21"/>
        </w:rPr>
        <w:tab/>
        <w:t>Indian Code of Botanical Nomenclature</w:t>
      </w:r>
    </w:p>
    <w:p w14:paraId="23101F5F" w14:textId="77777777" w:rsidR="003F6B48" w:rsidRPr="00F4232D" w:rsidRDefault="003F6B48" w:rsidP="004907D9">
      <w:pPr>
        <w:pStyle w:val="ctrl-4"/>
        <w:tabs>
          <w:tab w:val="clear" w:pos="547"/>
          <w:tab w:val="left" w:pos="567"/>
        </w:tabs>
        <w:suppressAutoHyphens/>
        <w:spacing w:before="46"/>
        <w:ind w:left="567" w:hanging="567"/>
        <w:jc w:val="both"/>
        <w:rPr>
          <w:spacing w:val="4"/>
          <w:sz w:val="21"/>
          <w:szCs w:val="21"/>
        </w:rPr>
      </w:pPr>
      <w:r w:rsidRPr="00F4232D">
        <w:rPr>
          <w:spacing w:val="4"/>
          <w:sz w:val="21"/>
          <w:szCs w:val="21"/>
        </w:rPr>
        <w:tab/>
      </w:r>
      <w:r w:rsidRPr="00F4232D">
        <w:rPr>
          <w:color w:val="000000"/>
          <w:spacing w:val="4"/>
          <w:sz w:val="21"/>
          <w:szCs w:val="21"/>
        </w:rPr>
        <w:t>(D)</w:t>
      </w:r>
      <w:r w:rsidRPr="00F4232D">
        <w:rPr>
          <w:spacing w:val="4"/>
          <w:sz w:val="21"/>
          <w:szCs w:val="21"/>
        </w:rPr>
        <w:tab/>
        <w:t>Indian Congress of Biological Names</w:t>
      </w:r>
    </w:p>
    <w:p w14:paraId="3C903263" w14:textId="77777777" w:rsidR="003F6B48" w:rsidRPr="00F4232D" w:rsidRDefault="003F6B48" w:rsidP="004907D9">
      <w:pPr>
        <w:pStyle w:val="SPACE"/>
        <w:suppressAutoHyphens/>
        <w:spacing w:before="46"/>
      </w:pPr>
    </w:p>
    <w:p w14:paraId="02E9E69F" w14:textId="44022CD8" w:rsidR="003F6B48" w:rsidRPr="00F4232D" w:rsidRDefault="00E95AD8" w:rsidP="004907D9">
      <w:pPr>
        <w:pStyle w:val="ctrl-4"/>
        <w:tabs>
          <w:tab w:val="clear" w:pos="547"/>
          <w:tab w:val="left" w:pos="567"/>
        </w:tabs>
        <w:suppressAutoHyphens/>
        <w:spacing w:before="46"/>
        <w:ind w:left="567" w:hanging="567"/>
        <w:jc w:val="both"/>
        <w:rPr>
          <w:spacing w:val="4"/>
          <w:sz w:val="21"/>
          <w:szCs w:val="21"/>
          <w:lang w:val="en-IN"/>
        </w:rPr>
      </w:pPr>
      <w:r>
        <w:rPr>
          <w:rFonts w:ascii="Times New Roman Bold" w:hAnsi="Times New Roman Bold"/>
          <w:b/>
          <w:color w:val="EC2791"/>
          <w:spacing w:val="4"/>
          <w:sz w:val="21"/>
          <w:szCs w:val="21"/>
        </w:rPr>
        <w:t>8</w:t>
      </w:r>
      <w:r w:rsidR="00035C58">
        <w:rPr>
          <w:rFonts w:ascii="Times New Roman Bold" w:hAnsi="Times New Roman Bold"/>
          <w:b/>
          <w:color w:val="EC2791"/>
          <w:spacing w:val="4"/>
          <w:sz w:val="21"/>
          <w:szCs w:val="21"/>
        </w:rPr>
        <w:t>1</w:t>
      </w:r>
      <w:r w:rsidR="003F6B48" w:rsidRPr="00F4232D">
        <w:rPr>
          <w:rFonts w:ascii="Times New Roman Bold" w:hAnsi="Times New Roman Bold"/>
          <w:b/>
          <w:color w:val="EC2791"/>
          <w:spacing w:val="4"/>
          <w:sz w:val="21"/>
          <w:szCs w:val="21"/>
        </w:rPr>
        <w:t>.</w:t>
      </w:r>
      <w:r w:rsidR="003F6B48" w:rsidRPr="00F4232D">
        <w:rPr>
          <w:rFonts w:ascii="Times New Roman Bold" w:hAnsi="Times New Roman Bold"/>
          <w:b/>
          <w:color w:val="EC2791"/>
          <w:spacing w:val="4"/>
          <w:sz w:val="21"/>
          <w:szCs w:val="21"/>
        </w:rPr>
        <w:tab/>
      </w:r>
      <w:r w:rsidR="003F6B48" w:rsidRPr="00F4232D">
        <w:rPr>
          <w:spacing w:val="4"/>
          <w:sz w:val="21"/>
          <w:szCs w:val="21"/>
          <w:lang w:val="en-IN"/>
        </w:rPr>
        <w:t>Which of the following is a characteristic unique to living organisms?</w:t>
      </w:r>
    </w:p>
    <w:p w14:paraId="62410F64" w14:textId="77777777" w:rsidR="003F6B48" w:rsidRPr="00F4232D" w:rsidRDefault="003F6B48" w:rsidP="004907D9">
      <w:pPr>
        <w:pStyle w:val="ctrl-4"/>
        <w:tabs>
          <w:tab w:val="clear" w:pos="547"/>
          <w:tab w:val="left" w:pos="567"/>
        </w:tabs>
        <w:suppressAutoHyphens/>
        <w:spacing w:before="46"/>
        <w:ind w:left="567" w:hanging="567"/>
        <w:jc w:val="both"/>
        <w:rPr>
          <w:spacing w:val="4"/>
          <w:sz w:val="21"/>
          <w:szCs w:val="21"/>
          <w:lang w:val="en-IN"/>
        </w:rPr>
      </w:pPr>
      <w:r w:rsidRPr="00F4232D">
        <w:rPr>
          <w:color w:val="000000"/>
          <w:spacing w:val="4"/>
          <w:sz w:val="21"/>
          <w:szCs w:val="21"/>
        </w:rPr>
        <w:tab/>
        <w:t>(A)</w:t>
      </w:r>
      <w:r w:rsidRPr="00F4232D">
        <w:rPr>
          <w:color w:val="000000"/>
          <w:spacing w:val="4"/>
          <w:sz w:val="21"/>
          <w:szCs w:val="21"/>
        </w:rPr>
        <w:tab/>
      </w:r>
      <w:r w:rsidRPr="00F4232D">
        <w:rPr>
          <w:spacing w:val="4"/>
          <w:sz w:val="21"/>
          <w:szCs w:val="21"/>
          <w:lang w:val="en-IN"/>
        </w:rPr>
        <w:t>Metabolic reactions occurring in vitro.</w:t>
      </w:r>
    </w:p>
    <w:p w14:paraId="74F860EB" w14:textId="77777777" w:rsidR="003F6B48" w:rsidRPr="00F4232D" w:rsidRDefault="003F6B48" w:rsidP="004907D9">
      <w:pPr>
        <w:pStyle w:val="ctrl-4"/>
        <w:tabs>
          <w:tab w:val="clear" w:pos="547"/>
          <w:tab w:val="left" w:pos="567"/>
        </w:tabs>
        <w:suppressAutoHyphens/>
        <w:spacing w:before="46"/>
        <w:ind w:left="1080" w:hanging="1080"/>
        <w:jc w:val="both"/>
        <w:rPr>
          <w:spacing w:val="4"/>
          <w:sz w:val="21"/>
          <w:szCs w:val="21"/>
          <w:lang w:val="en-IN"/>
        </w:rPr>
      </w:pPr>
      <w:r w:rsidRPr="00F4232D">
        <w:rPr>
          <w:spacing w:val="4"/>
          <w:sz w:val="21"/>
          <w:szCs w:val="21"/>
        </w:rPr>
        <w:tab/>
      </w:r>
      <w:r w:rsidRPr="00F4232D">
        <w:rPr>
          <w:color w:val="000000"/>
          <w:spacing w:val="4"/>
          <w:sz w:val="21"/>
          <w:szCs w:val="21"/>
        </w:rPr>
        <w:t>(B)</w:t>
      </w:r>
      <w:r w:rsidRPr="00F4232D">
        <w:rPr>
          <w:spacing w:val="4"/>
          <w:sz w:val="21"/>
          <w:szCs w:val="21"/>
        </w:rPr>
        <w:tab/>
      </w:r>
      <w:r w:rsidRPr="00F4232D">
        <w:rPr>
          <w:spacing w:val="4"/>
          <w:sz w:val="21"/>
          <w:szCs w:val="21"/>
          <w:lang w:val="en-IN"/>
        </w:rPr>
        <w:t>Formation of complex structures through chemical bonding.</w:t>
      </w:r>
    </w:p>
    <w:p w14:paraId="77AB164C" w14:textId="77777777" w:rsidR="003F6B48" w:rsidRPr="00F4232D" w:rsidRDefault="003F6B48" w:rsidP="004907D9">
      <w:pPr>
        <w:pStyle w:val="ctrl-4"/>
        <w:tabs>
          <w:tab w:val="clear" w:pos="547"/>
          <w:tab w:val="left" w:pos="567"/>
        </w:tabs>
        <w:suppressAutoHyphens/>
        <w:spacing w:before="46"/>
        <w:ind w:left="1080" w:hanging="1080"/>
        <w:jc w:val="both"/>
        <w:rPr>
          <w:spacing w:val="4"/>
          <w:sz w:val="21"/>
          <w:szCs w:val="21"/>
          <w:lang w:val="en-IN"/>
        </w:rPr>
      </w:pPr>
      <w:r w:rsidRPr="00F4232D">
        <w:rPr>
          <w:spacing w:val="4"/>
          <w:sz w:val="21"/>
          <w:szCs w:val="21"/>
        </w:rPr>
        <w:tab/>
      </w:r>
      <w:r w:rsidRPr="00F4232D">
        <w:rPr>
          <w:color w:val="000000"/>
          <w:spacing w:val="4"/>
          <w:sz w:val="21"/>
          <w:szCs w:val="21"/>
        </w:rPr>
        <w:t>(C)</w:t>
      </w:r>
      <w:r w:rsidRPr="00F4232D">
        <w:rPr>
          <w:spacing w:val="4"/>
          <w:sz w:val="21"/>
          <w:szCs w:val="21"/>
        </w:rPr>
        <w:tab/>
      </w:r>
      <w:r w:rsidRPr="00F4232D">
        <w:rPr>
          <w:spacing w:val="4"/>
          <w:sz w:val="21"/>
          <w:szCs w:val="21"/>
          <w:lang w:val="en-IN"/>
        </w:rPr>
        <w:t>Ability to sense and remember events in the environment.</w:t>
      </w:r>
    </w:p>
    <w:p w14:paraId="7983566B" w14:textId="77777777" w:rsidR="003F6B48" w:rsidRPr="00F4232D" w:rsidRDefault="003F6B48" w:rsidP="004907D9">
      <w:pPr>
        <w:pStyle w:val="ctrl-4"/>
        <w:tabs>
          <w:tab w:val="clear" w:pos="547"/>
          <w:tab w:val="left" w:pos="567"/>
        </w:tabs>
        <w:suppressAutoHyphens/>
        <w:spacing w:before="46"/>
        <w:ind w:left="1080" w:hanging="1080"/>
        <w:jc w:val="both"/>
        <w:rPr>
          <w:spacing w:val="4"/>
          <w:sz w:val="21"/>
          <w:szCs w:val="21"/>
        </w:rPr>
      </w:pPr>
      <w:r w:rsidRPr="00F4232D">
        <w:rPr>
          <w:spacing w:val="4"/>
          <w:sz w:val="21"/>
          <w:szCs w:val="21"/>
        </w:rPr>
        <w:tab/>
      </w:r>
      <w:r w:rsidRPr="00F4232D">
        <w:rPr>
          <w:color w:val="000000"/>
          <w:spacing w:val="4"/>
          <w:sz w:val="21"/>
          <w:szCs w:val="21"/>
        </w:rPr>
        <w:t>(D)</w:t>
      </w:r>
      <w:r w:rsidRPr="00F4232D">
        <w:rPr>
          <w:spacing w:val="4"/>
          <w:sz w:val="21"/>
          <w:szCs w:val="21"/>
        </w:rPr>
        <w:tab/>
        <w:t>Increase in mass by accumulation of material.</w:t>
      </w:r>
    </w:p>
    <w:p w14:paraId="7138CD3B" w14:textId="77777777" w:rsidR="0001013D" w:rsidRPr="00F4232D" w:rsidRDefault="0001013D" w:rsidP="0001013D">
      <w:pPr>
        <w:pStyle w:val="SPACE"/>
        <w:suppressAutoHyphens/>
      </w:pPr>
    </w:p>
    <w:p w14:paraId="3E974DF8" w14:textId="055CC87F" w:rsidR="003F6B48" w:rsidRPr="00F4232D" w:rsidRDefault="00E95AD8" w:rsidP="004907D9">
      <w:pPr>
        <w:pStyle w:val="ctrl-4"/>
        <w:tabs>
          <w:tab w:val="clear" w:pos="547"/>
          <w:tab w:val="left" w:pos="567"/>
        </w:tabs>
        <w:suppressAutoHyphens/>
        <w:spacing w:before="12"/>
        <w:ind w:left="562" w:hanging="562"/>
        <w:jc w:val="both"/>
        <w:rPr>
          <w:b/>
          <w:bCs/>
          <w:sz w:val="21"/>
          <w:szCs w:val="21"/>
        </w:rPr>
      </w:pPr>
      <w:r>
        <w:rPr>
          <w:b/>
          <w:color w:val="EC2791"/>
          <w:sz w:val="21"/>
          <w:szCs w:val="21"/>
          <w:lang w:val="en-GB"/>
        </w:rPr>
        <w:t>8</w:t>
      </w:r>
      <w:r w:rsidR="00035C58">
        <w:rPr>
          <w:b/>
          <w:color w:val="EC2791"/>
          <w:sz w:val="21"/>
          <w:szCs w:val="21"/>
          <w:lang w:val="en-GB"/>
        </w:rPr>
        <w:t>2</w:t>
      </w:r>
      <w:r w:rsidR="003F6B48" w:rsidRPr="00F4232D">
        <w:rPr>
          <w:b/>
          <w:color w:val="EC2791"/>
          <w:sz w:val="21"/>
          <w:szCs w:val="21"/>
        </w:rPr>
        <w:t>.</w:t>
      </w:r>
      <w:r w:rsidR="003F6B48" w:rsidRPr="00F4232D">
        <w:rPr>
          <w:b/>
          <w:color w:val="EC2791"/>
          <w:sz w:val="21"/>
          <w:szCs w:val="21"/>
        </w:rPr>
        <w:tab/>
      </w:r>
      <w:r w:rsidR="003F6B48" w:rsidRPr="00F4232D">
        <w:rPr>
          <w:sz w:val="21"/>
          <w:szCs w:val="21"/>
        </w:rPr>
        <w:t>Biosystematics aims at</w:t>
      </w:r>
      <w:r w:rsidR="003F6B48" w:rsidRPr="00F4232D">
        <w:rPr>
          <w:sz w:val="21"/>
          <w:szCs w:val="21"/>
        </w:rPr>
        <w:tab/>
      </w:r>
    </w:p>
    <w:p w14:paraId="4D96E9C0" w14:textId="77777777" w:rsidR="003F6B48" w:rsidRPr="00F4232D" w:rsidRDefault="003F6B48" w:rsidP="004907D9">
      <w:pPr>
        <w:pStyle w:val="ctrl-4"/>
        <w:tabs>
          <w:tab w:val="clear" w:pos="547"/>
          <w:tab w:val="left" w:pos="567"/>
        </w:tabs>
        <w:suppressAutoHyphens/>
        <w:spacing w:before="12"/>
        <w:ind w:left="1080" w:hanging="1080"/>
        <w:jc w:val="both"/>
        <w:rPr>
          <w:sz w:val="21"/>
          <w:szCs w:val="21"/>
        </w:rPr>
      </w:pPr>
      <w:r w:rsidRPr="00F4232D">
        <w:rPr>
          <w:sz w:val="21"/>
          <w:szCs w:val="21"/>
        </w:rPr>
        <w:tab/>
      </w:r>
      <w:r w:rsidRPr="00F4232D">
        <w:rPr>
          <w:color w:val="000000"/>
          <w:sz w:val="21"/>
          <w:szCs w:val="21"/>
        </w:rPr>
        <w:t>(A)</w:t>
      </w:r>
      <w:r w:rsidRPr="00F4232D">
        <w:rPr>
          <w:sz w:val="21"/>
          <w:szCs w:val="21"/>
        </w:rPr>
        <w:t xml:space="preserve"> </w:t>
      </w:r>
      <w:r w:rsidRPr="00F4232D">
        <w:rPr>
          <w:sz w:val="21"/>
          <w:szCs w:val="21"/>
        </w:rPr>
        <w:tab/>
        <w:t>identification and arrangement of organisms on</w:t>
      </w:r>
      <w:r w:rsidRPr="00F4232D">
        <w:rPr>
          <w:sz w:val="21"/>
          <w:szCs w:val="21"/>
          <w:vertAlign w:val="subscript"/>
        </w:rPr>
        <w:t xml:space="preserve"> </w:t>
      </w:r>
      <w:r w:rsidRPr="00F4232D">
        <w:rPr>
          <w:sz w:val="21"/>
          <w:szCs w:val="21"/>
        </w:rPr>
        <w:t>the</w:t>
      </w:r>
      <w:r w:rsidRPr="00F4232D">
        <w:rPr>
          <w:sz w:val="21"/>
          <w:szCs w:val="21"/>
          <w:vertAlign w:val="subscript"/>
        </w:rPr>
        <w:t xml:space="preserve"> </w:t>
      </w:r>
      <w:r w:rsidRPr="00F4232D">
        <w:rPr>
          <w:sz w:val="21"/>
          <w:szCs w:val="21"/>
        </w:rPr>
        <w:t>basis</w:t>
      </w:r>
      <w:r w:rsidRPr="00F4232D">
        <w:rPr>
          <w:sz w:val="21"/>
          <w:szCs w:val="21"/>
          <w:vertAlign w:val="subscript"/>
        </w:rPr>
        <w:t xml:space="preserve"> </w:t>
      </w:r>
      <w:r w:rsidRPr="00F4232D">
        <w:rPr>
          <w:sz w:val="21"/>
          <w:szCs w:val="21"/>
        </w:rPr>
        <w:t>of</w:t>
      </w:r>
      <w:r w:rsidRPr="00F4232D">
        <w:rPr>
          <w:sz w:val="21"/>
          <w:szCs w:val="21"/>
          <w:vertAlign w:val="subscript"/>
        </w:rPr>
        <w:t xml:space="preserve"> </w:t>
      </w:r>
      <w:r w:rsidRPr="00F4232D">
        <w:rPr>
          <w:sz w:val="21"/>
          <w:szCs w:val="21"/>
        </w:rPr>
        <w:t>their</w:t>
      </w:r>
      <w:r w:rsidRPr="00F4232D">
        <w:rPr>
          <w:sz w:val="21"/>
          <w:szCs w:val="21"/>
          <w:vertAlign w:val="subscript"/>
        </w:rPr>
        <w:t xml:space="preserve"> </w:t>
      </w:r>
      <w:r w:rsidRPr="00F4232D">
        <w:rPr>
          <w:sz w:val="21"/>
          <w:szCs w:val="21"/>
        </w:rPr>
        <w:t>cytological characteristics.</w:t>
      </w:r>
    </w:p>
    <w:p w14:paraId="31924F9B" w14:textId="77777777" w:rsidR="003F6B48" w:rsidRPr="00F4232D" w:rsidRDefault="003F6B48" w:rsidP="004907D9">
      <w:pPr>
        <w:pStyle w:val="ctrl-4"/>
        <w:tabs>
          <w:tab w:val="clear" w:pos="547"/>
          <w:tab w:val="left" w:pos="567"/>
        </w:tabs>
        <w:suppressAutoHyphens/>
        <w:spacing w:before="12"/>
        <w:ind w:left="1080" w:hanging="1080"/>
        <w:jc w:val="both"/>
        <w:rPr>
          <w:sz w:val="21"/>
          <w:szCs w:val="21"/>
        </w:rPr>
      </w:pPr>
      <w:r w:rsidRPr="00F4232D">
        <w:rPr>
          <w:sz w:val="21"/>
          <w:szCs w:val="21"/>
        </w:rPr>
        <w:tab/>
      </w:r>
      <w:r w:rsidRPr="00F4232D">
        <w:rPr>
          <w:color w:val="000000"/>
          <w:sz w:val="21"/>
          <w:szCs w:val="21"/>
        </w:rPr>
        <w:t>(B)</w:t>
      </w:r>
      <w:r w:rsidRPr="00F4232D">
        <w:rPr>
          <w:sz w:val="21"/>
          <w:szCs w:val="21"/>
        </w:rPr>
        <w:t xml:space="preserve"> </w:t>
      </w:r>
      <w:r w:rsidRPr="00F4232D">
        <w:rPr>
          <w:sz w:val="21"/>
          <w:szCs w:val="21"/>
        </w:rPr>
        <w:tab/>
        <w:t>the classification of organisms based on broad morphological characters.</w:t>
      </w:r>
    </w:p>
    <w:p w14:paraId="5504B384" w14:textId="77777777" w:rsidR="003F6B48" w:rsidRPr="00F4232D" w:rsidRDefault="003F6B48" w:rsidP="004907D9">
      <w:pPr>
        <w:pStyle w:val="ctrl-4"/>
        <w:tabs>
          <w:tab w:val="clear" w:pos="547"/>
          <w:tab w:val="left" w:pos="567"/>
        </w:tabs>
        <w:suppressAutoHyphens/>
        <w:spacing w:before="12"/>
        <w:ind w:left="1080" w:hanging="1080"/>
        <w:jc w:val="both"/>
        <w:rPr>
          <w:sz w:val="21"/>
          <w:szCs w:val="21"/>
        </w:rPr>
      </w:pPr>
      <w:r w:rsidRPr="00F4232D">
        <w:rPr>
          <w:sz w:val="21"/>
          <w:szCs w:val="21"/>
        </w:rPr>
        <w:tab/>
      </w:r>
      <w:r w:rsidRPr="00F4232D">
        <w:rPr>
          <w:color w:val="000000"/>
          <w:sz w:val="21"/>
          <w:szCs w:val="21"/>
        </w:rPr>
        <w:t>(C)</w:t>
      </w:r>
      <w:r w:rsidRPr="00F4232D">
        <w:rPr>
          <w:sz w:val="21"/>
          <w:szCs w:val="21"/>
        </w:rPr>
        <w:t xml:space="preserve"> </w:t>
      </w:r>
      <w:r w:rsidRPr="00F4232D">
        <w:rPr>
          <w:sz w:val="21"/>
          <w:szCs w:val="21"/>
        </w:rPr>
        <w:tab/>
        <w:t>delimiting various taxa of organisms and establishing their relationships.</w:t>
      </w:r>
    </w:p>
    <w:p w14:paraId="3067B05C" w14:textId="77777777" w:rsidR="003F6B48" w:rsidRPr="00F4232D" w:rsidRDefault="003F6B48" w:rsidP="004907D9">
      <w:pPr>
        <w:pStyle w:val="ctrl-4"/>
        <w:widowControl w:val="0"/>
        <w:tabs>
          <w:tab w:val="clear" w:pos="547"/>
          <w:tab w:val="left" w:pos="567"/>
        </w:tabs>
        <w:suppressAutoHyphens/>
        <w:spacing w:before="12"/>
        <w:ind w:left="1080" w:hanging="1080"/>
        <w:jc w:val="both"/>
        <w:rPr>
          <w:sz w:val="21"/>
          <w:szCs w:val="21"/>
        </w:rPr>
      </w:pPr>
      <w:r w:rsidRPr="00F4232D">
        <w:rPr>
          <w:sz w:val="21"/>
          <w:szCs w:val="21"/>
        </w:rPr>
        <w:tab/>
      </w:r>
      <w:r w:rsidRPr="00F4232D">
        <w:rPr>
          <w:color w:val="000000"/>
          <w:sz w:val="21"/>
          <w:szCs w:val="21"/>
        </w:rPr>
        <w:t>(D)</w:t>
      </w:r>
      <w:r w:rsidRPr="00F4232D">
        <w:rPr>
          <w:sz w:val="21"/>
          <w:szCs w:val="21"/>
        </w:rPr>
        <w:t xml:space="preserve"> </w:t>
      </w:r>
      <w:r w:rsidRPr="00F4232D">
        <w:rPr>
          <w:sz w:val="21"/>
          <w:szCs w:val="21"/>
        </w:rPr>
        <w:tab/>
        <w:t>the classification of organisms based on their evolutionary history and establishing their phylogeny on the totality of various parameters from all fields of study.</w:t>
      </w:r>
    </w:p>
    <w:p w14:paraId="14E5985C" w14:textId="77777777" w:rsidR="003F6B48" w:rsidRPr="00F4232D" w:rsidRDefault="003F6B48" w:rsidP="004907D9">
      <w:pPr>
        <w:pStyle w:val="SPACE"/>
        <w:suppressAutoHyphens/>
        <w:spacing w:before="12" w:line="80" w:lineRule="exact"/>
      </w:pPr>
    </w:p>
    <w:p w14:paraId="4712BA38" w14:textId="17955F3B" w:rsidR="003F6B48" w:rsidRPr="00F4232D" w:rsidRDefault="00E95AD8" w:rsidP="004907D9">
      <w:pPr>
        <w:pStyle w:val="ctrl-4"/>
        <w:tabs>
          <w:tab w:val="clear" w:pos="547"/>
          <w:tab w:val="left" w:pos="567"/>
        </w:tabs>
        <w:suppressAutoHyphens/>
        <w:spacing w:before="12"/>
        <w:ind w:left="567" w:hanging="567"/>
        <w:jc w:val="both"/>
        <w:rPr>
          <w:iCs/>
          <w:color w:val="000000"/>
          <w:sz w:val="21"/>
          <w:szCs w:val="21"/>
          <w:lang w:val="en-GB"/>
        </w:rPr>
      </w:pPr>
      <w:r>
        <w:rPr>
          <w:b/>
          <w:iCs/>
          <w:color w:val="EC2791"/>
          <w:sz w:val="21"/>
          <w:szCs w:val="21"/>
          <w:lang w:val="en-GB"/>
        </w:rPr>
        <w:t>8</w:t>
      </w:r>
      <w:r w:rsidR="00035C58">
        <w:rPr>
          <w:b/>
          <w:iCs/>
          <w:color w:val="EC2791"/>
          <w:sz w:val="21"/>
          <w:szCs w:val="21"/>
          <w:lang w:val="en-GB"/>
        </w:rPr>
        <w:t>3</w:t>
      </w:r>
      <w:r w:rsidR="003F6B48" w:rsidRPr="00F4232D">
        <w:rPr>
          <w:b/>
          <w:iCs/>
          <w:color w:val="EC2791"/>
          <w:sz w:val="21"/>
          <w:szCs w:val="21"/>
          <w:lang w:val="en-GB"/>
        </w:rPr>
        <w:t>.</w:t>
      </w:r>
      <w:r w:rsidR="003F6B48" w:rsidRPr="00F4232D">
        <w:rPr>
          <w:b/>
          <w:iCs/>
          <w:color w:val="EC2791"/>
          <w:sz w:val="21"/>
          <w:szCs w:val="21"/>
          <w:lang w:val="en-GB"/>
        </w:rPr>
        <w:tab/>
      </w:r>
      <w:r w:rsidR="003F6B48" w:rsidRPr="00F4232D">
        <w:rPr>
          <w:iCs/>
          <w:color w:val="000000"/>
          <w:spacing w:val="-4"/>
          <w:sz w:val="21"/>
          <w:szCs w:val="21"/>
          <w:lang w:val="en-GB"/>
        </w:rPr>
        <w:t>Which of the following statement/s is / are TRUE?</w:t>
      </w:r>
    </w:p>
    <w:p w14:paraId="347EC40C" w14:textId="77777777" w:rsidR="003F6B48" w:rsidRPr="00F4232D" w:rsidRDefault="003F6B48" w:rsidP="004907D9">
      <w:pPr>
        <w:pStyle w:val="ctrl-4"/>
        <w:tabs>
          <w:tab w:val="clear" w:pos="547"/>
          <w:tab w:val="left" w:pos="567"/>
        </w:tabs>
        <w:suppressAutoHyphens/>
        <w:spacing w:before="12"/>
        <w:ind w:left="562" w:hanging="562"/>
        <w:jc w:val="both"/>
        <w:rPr>
          <w:iCs/>
          <w:color w:val="000000"/>
          <w:sz w:val="21"/>
          <w:szCs w:val="21"/>
          <w:lang w:val="en-GB"/>
        </w:rPr>
      </w:pPr>
      <w:r w:rsidRPr="00F4232D">
        <w:rPr>
          <w:iCs/>
          <w:color w:val="000000"/>
          <w:sz w:val="21"/>
          <w:szCs w:val="21"/>
          <w:lang w:val="en-GB"/>
        </w:rPr>
        <w:t>i.</w:t>
      </w:r>
      <w:r w:rsidRPr="00F4232D">
        <w:rPr>
          <w:iCs/>
          <w:color w:val="000000"/>
          <w:sz w:val="21"/>
          <w:szCs w:val="21"/>
          <w:lang w:val="en-GB"/>
        </w:rPr>
        <w:tab/>
        <w:t>Growth cannot be taken as a defining property of living organisms.</w:t>
      </w:r>
    </w:p>
    <w:p w14:paraId="7E33C1B2" w14:textId="77777777" w:rsidR="003F6B48" w:rsidRPr="00F4232D" w:rsidRDefault="003F6B48" w:rsidP="004907D9">
      <w:pPr>
        <w:pStyle w:val="ctrl-4"/>
        <w:tabs>
          <w:tab w:val="clear" w:pos="547"/>
          <w:tab w:val="left" w:pos="567"/>
        </w:tabs>
        <w:suppressAutoHyphens/>
        <w:spacing w:before="12" w:line="220" w:lineRule="exact"/>
        <w:ind w:left="562" w:hanging="562"/>
        <w:jc w:val="both"/>
        <w:rPr>
          <w:iCs/>
          <w:color w:val="000000"/>
          <w:sz w:val="21"/>
          <w:szCs w:val="21"/>
          <w:lang w:val="en-IN"/>
        </w:rPr>
      </w:pPr>
      <w:r w:rsidRPr="00F4232D">
        <w:rPr>
          <w:iCs/>
          <w:color w:val="000000"/>
          <w:sz w:val="21"/>
          <w:szCs w:val="21"/>
          <w:lang w:val="en-GB"/>
        </w:rPr>
        <w:t>ii.</w:t>
      </w:r>
      <w:r w:rsidRPr="00F4232D">
        <w:rPr>
          <w:iCs/>
          <w:color w:val="000000"/>
          <w:sz w:val="21"/>
          <w:szCs w:val="21"/>
          <w:lang w:val="en-GB"/>
        </w:rPr>
        <w:tab/>
      </w:r>
      <w:r w:rsidRPr="00F4232D">
        <w:rPr>
          <w:i/>
          <w:iCs/>
          <w:color w:val="000000"/>
          <w:sz w:val="21"/>
          <w:szCs w:val="21"/>
          <w:lang w:val="en-GB"/>
        </w:rPr>
        <w:t>Panthera pardus</w:t>
      </w:r>
      <w:r w:rsidRPr="00F4232D">
        <w:rPr>
          <w:iCs/>
          <w:color w:val="000000"/>
          <w:sz w:val="21"/>
          <w:szCs w:val="21"/>
          <w:lang w:val="en-GB"/>
        </w:rPr>
        <w:t xml:space="preserve"> </w:t>
      </w:r>
      <w:r w:rsidRPr="00F4232D">
        <w:rPr>
          <w:iCs/>
          <w:color w:val="000000"/>
          <w:sz w:val="21"/>
          <w:szCs w:val="21"/>
          <w:lang w:val="en-IN"/>
        </w:rPr>
        <w:t xml:space="preserve">represents the scientific </w:t>
      </w:r>
      <w:r w:rsidRPr="00F4232D">
        <w:rPr>
          <w:iCs/>
          <w:color w:val="000000"/>
          <w:sz w:val="21"/>
          <w:szCs w:val="21"/>
          <w:lang w:val="en-GB"/>
        </w:rPr>
        <w:t xml:space="preserve">name of Leopard in which </w:t>
      </w:r>
      <w:r w:rsidRPr="00F4232D">
        <w:rPr>
          <w:i/>
          <w:iCs/>
          <w:color w:val="000000"/>
          <w:sz w:val="21"/>
          <w:szCs w:val="21"/>
          <w:lang w:val="en-GB"/>
        </w:rPr>
        <w:t>Panthera</w:t>
      </w:r>
      <w:r w:rsidRPr="00F4232D">
        <w:rPr>
          <w:iCs/>
          <w:color w:val="000000"/>
          <w:sz w:val="21"/>
          <w:szCs w:val="21"/>
          <w:lang w:val="en-GB"/>
        </w:rPr>
        <w:t xml:space="preserve"> represents specific epithet.</w:t>
      </w:r>
    </w:p>
    <w:p w14:paraId="229AB27E"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iii.</w:t>
      </w:r>
      <w:r w:rsidRPr="00F4232D">
        <w:rPr>
          <w:iCs/>
          <w:color w:val="000000"/>
          <w:sz w:val="21"/>
          <w:szCs w:val="21"/>
          <w:lang w:val="en-GB"/>
        </w:rPr>
        <w:tab/>
        <w:t>In binomial nomenclature, biological names are derived from Latin irrespective of their origin.</w:t>
      </w:r>
    </w:p>
    <w:p w14:paraId="23BE43BF"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iv.</w:t>
      </w:r>
      <w:r w:rsidRPr="00F4232D">
        <w:rPr>
          <w:iCs/>
          <w:color w:val="000000"/>
          <w:sz w:val="21"/>
          <w:szCs w:val="21"/>
          <w:lang w:val="en-GB"/>
        </w:rPr>
        <w:tab/>
        <w:t>In plants, Orders with few similar characters are assigned to Division.</w:t>
      </w:r>
    </w:p>
    <w:p w14:paraId="5539C429"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ab/>
        <w:t>(A)</w:t>
      </w:r>
      <w:r w:rsidRPr="00F4232D">
        <w:rPr>
          <w:iCs/>
          <w:color w:val="000000"/>
          <w:sz w:val="21"/>
          <w:szCs w:val="21"/>
          <w:lang w:val="en-GB"/>
        </w:rPr>
        <w:tab/>
        <w:t>All are true</w:t>
      </w:r>
      <w:r w:rsidRPr="00F4232D">
        <w:rPr>
          <w:iCs/>
          <w:color w:val="000000"/>
          <w:sz w:val="21"/>
          <w:szCs w:val="21"/>
          <w:lang w:val="en-GB"/>
        </w:rPr>
        <w:tab/>
      </w:r>
    </w:p>
    <w:p w14:paraId="24274791"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lastRenderedPageBreak/>
        <w:tab/>
        <w:t>(B)</w:t>
      </w:r>
      <w:r w:rsidRPr="00F4232D">
        <w:rPr>
          <w:iCs/>
          <w:color w:val="000000"/>
          <w:sz w:val="21"/>
          <w:szCs w:val="21"/>
          <w:lang w:val="en-GB"/>
        </w:rPr>
        <w:tab/>
        <w:t xml:space="preserve">Only i and iii are true  </w:t>
      </w:r>
    </w:p>
    <w:p w14:paraId="11F14405"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ab/>
        <w:t>(C)</w:t>
      </w:r>
      <w:r w:rsidRPr="00F4232D">
        <w:rPr>
          <w:iCs/>
          <w:color w:val="000000"/>
          <w:sz w:val="21"/>
          <w:szCs w:val="21"/>
          <w:lang w:val="en-GB"/>
        </w:rPr>
        <w:tab/>
        <w:t>Only i and iv are true</w:t>
      </w:r>
    </w:p>
    <w:p w14:paraId="6FCB2C16"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ab/>
        <w:t>(D)</w:t>
      </w:r>
      <w:r w:rsidRPr="00F4232D">
        <w:rPr>
          <w:iCs/>
          <w:color w:val="000000"/>
          <w:sz w:val="21"/>
          <w:szCs w:val="21"/>
          <w:lang w:val="en-GB"/>
        </w:rPr>
        <w:tab/>
        <w:t>Only ii and iii are true</w:t>
      </w:r>
    </w:p>
    <w:p w14:paraId="606731A4" w14:textId="77777777" w:rsidR="003F6B48" w:rsidRPr="00F4232D" w:rsidRDefault="003F6B48" w:rsidP="004907D9">
      <w:pPr>
        <w:pStyle w:val="SPACE"/>
        <w:suppressAutoHyphens/>
      </w:pPr>
    </w:p>
    <w:p w14:paraId="71E83EE9" w14:textId="50373D55" w:rsidR="003F6B48" w:rsidRPr="00F4232D" w:rsidRDefault="00E95AD8" w:rsidP="004907D9">
      <w:pPr>
        <w:pStyle w:val="ctrl-4"/>
        <w:tabs>
          <w:tab w:val="clear" w:pos="547"/>
          <w:tab w:val="left" w:pos="567"/>
        </w:tabs>
        <w:suppressAutoHyphens/>
        <w:ind w:left="567" w:hanging="567"/>
        <w:jc w:val="both"/>
        <w:rPr>
          <w:iCs/>
          <w:color w:val="000000"/>
          <w:sz w:val="21"/>
          <w:szCs w:val="21"/>
          <w:lang w:val="en-GB"/>
        </w:rPr>
      </w:pPr>
      <w:r>
        <w:rPr>
          <w:rFonts w:ascii="Times New Roman Bold" w:hAnsi="Times New Roman Bold"/>
          <w:b/>
          <w:iCs/>
          <w:color w:val="EC2791"/>
          <w:sz w:val="21"/>
          <w:szCs w:val="21"/>
          <w:lang w:val="en-GB"/>
        </w:rPr>
        <w:t>8</w:t>
      </w:r>
      <w:r w:rsidR="00035C58">
        <w:rPr>
          <w:rFonts w:ascii="Times New Roman Bold" w:hAnsi="Times New Roman Bold"/>
          <w:b/>
          <w:iCs/>
          <w:color w:val="EC2791"/>
          <w:sz w:val="21"/>
          <w:szCs w:val="21"/>
          <w:lang w:val="en-GB"/>
        </w:rPr>
        <w:t>4</w:t>
      </w:r>
      <w:r w:rsidR="003F6B48" w:rsidRPr="00F4232D">
        <w:rPr>
          <w:rFonts w:ascii="Times New Roman Bold" w:hAnsi="Times New Roman Bold"/>
          <w:b/>
          <w:iCs/>
          <w:color w:val="EC2791"/>
          <w:sz w:val="21"/>
          <w:szCs w:val="21"/>
          <w:lang w:val="en-GB"/>
        </w:rPr>
        <w:t>.</w:t>
      </w:r>
      <w:r w:rsidR="003F6B48" w:rsidRPr="00F4232D">
        <w:rPr>
          <w:rFonts w:ascii="Times New Roman Bold" w:hAnsi="Times New Roman Bold"/>
          <w:b/>
          <w:iCs/>
          <w:color w:val="EC2791"/>
          <w:sz w:val="21"/>
          <w:szCs w:val="21"/>
          <w:lang w:val="en-GB"/>
        </w:rPr>
        <w:tab/>
      </w:r>
      <w:r w:rsidR="003F6B48" w:rsidRPr="00F4232D">
        <w:rPr>
          <w:iCs/>
          <w:color w:val="000000"/>
          <w:spacing w:val="-4"/>
          <w:sz w:val="21"/>
          <w:szCs w:val="21"/>
          <w:lang w:val="en-GB"/>
        </w:rPr>
        <w:t>Match the columns and select the correct option:</w:t>
      </w:r>
    </w:p>
    <w:p w14:paraId="75C264C8" w14:textId="77777777" w:rsidR="003F6B48" w:rsidRPr="00F4232D" w:rsidRDefault="003F6B48" w:rsidP="004907D9">
      <w:pPr>
        <w:pStyle w:val="SPACE"/>
        <w:suppressAutoHyphens/>
      </w:pPr>
    </w:p>
    <w:tbl>
      <w:tblPr>
        <w:tblW w:w="4590" w:type="dxa"/>
        <w:tblInd w:w="10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ook w:val="04A0" w:firstRow="1" w:lastRow="0" w:firstColumn="1" w:lastColumn="0" w:noHBand="0" w:noVBand="1"/>
      </w:tblPr>
      <w:tblGrid>
        <w:gridCol w:w="444"/>
        <w:gridCol w:w="1915"/>
        <w:gridCol w:w="441"/>
        <w:gridCol w:w="1790"/>
      </w:tblGrid>
      <w:tr w:rsidR="003F6B48" w:rsidRPr="00F4232D" w14:paraId="01FF74A6" w14:textId="77777777" w:rsidTr="00BB4269">
        <w:trPr>
          <w:trHeight w:val="20"/>
        </w:trPr>
        <w:tc>
          <w:tcPr>
            <w:tcW w:w="444" w:type="dxa"/>
            <w:shd w:val="clear" w:color="auto" w:fill="FEF3F7"/>
            <w:vAlign w:val="center"/>
          </w:tcPr>
          <w:p w14:paraId="3DA13B7A"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p>
        </w:tc>
        <w:tc>
          <w:tcPr>
            <w:tcW w:w="1915" w:type="dxa"/>
            <w:shd w:val="clear" w:color="auto" w:fill="FEF3F7"/>
            <w:vAlign w:val="center"/>
          </w:tcPr>
          <w:p w14:paraId="6D7383AB" w14:textId="77777777" w:rsidR="003F6B48" w:rsidRPr="00F4232D" w:rsidRDefault="003F6B48" w:rsidP="004907D9">
            <w:pPr>
              <w:pStyle w:val="ctrl-4"/>
              <w:tabs>
                <w:tab w:val="clear" w:pos="547"/>
                <w:tab w:val="left" w:pos="567"/>
              </w:tabs>
              <w:suppressAutoHyphens/>
              <w:ind w:left="567" w:hanging="567"/>
              <w:jc w:val="center"/>
              <w:rPr>
                <w:b/>
                <w:iCs/>
                <w:color w:val="000000"/>
                <w:sz w:val="21"/>
                <w:szCs w:val="21"/>
                <w:lang w:val="en-GB"/>
              </w:rPr>
            </w:pPr>
            <w:r w:rsidRPr="00F4232D">
              <w:rPr>
                <w:b/>
                <w:iCs/>
                <w:color w:val="000000"/>
                <w:sz w:val="21"/>
                <w:szCs w:val="21"/>
                <w:lang w:val="en-GB"/>
              </w:rPr>
              <w:t>Column I</w:t>
            </w:r>
          </w:p>
        </w:tc>
        <w:tc>
          <w:tcPr>
            <w:tcW w:w="441" w:type="dxa"/>
            <w:shd w:val="clear" w:color="auto" w:fill="FEF3F7"/>
            <w:vAlign w:val="center"/>
          </w:tcPr>
          <w:p w14:paraId="038F3AD9" w14:textId="77777777" w:rsidR="003F6B48" w:rsidRPr="00F4232D" w:rsidRDefault="003F6B48" w:rsidP="004907D9">
            <w:pPr>
              <w:pStyle w:val="ctrl-4"/>
              <w:tabs>
                <w:tab w:val="clear" w:pos="547"/>
                <w:tab w:val="left" w:pos="567"/>
              </w:tabs>
              <w:suppressAutoHyphens/>
              <w:ind w:left="567" w:hanging="567"/>
              <w:jc w:val="center"/>
              <w:rPr>
                <w:b/>
                <w:iCs/>
                <w:color w:val="000000"/>
                <w:sz w:val="21"/>
                <w:szCs w:val="21"/>
                <w:lang w:val="en-GB"/>
              </w:rPr>
            </w:pPr>
          </w:p>
        </w:tc>
        <w:tc>
          <w:tcPr>
            <w:tcW w:w="1790" w:type="dxa"/>
            <w:shd w:val="clear" w:color="auto" w:fill="FEF3F7"/>
            <w:vAlign w:val="center"/>
          </w:tcPr>
          <w:p w14:paraId="28D156E6" w14:textId="77777777" w:rsidR="003F6B48" w:rsidRPr="00F4232D" w:rsidRDefault="003F6B48" w:rsidP="004907D9">
            <w:pPr>
              <w:pStyle w:val="ctrl-4"/>
              <w:tabs>
                <w:tab w:val="clear" w:pos="547"/>
                <w:tab w:val="left" w:pos="567"/>
              </w:tabs>
              <w:suppressAutoHyphens/>
              <w:ind w:left="567" w:hanging="567"/>
              <w:jc w:val="center"/>
              <w:rPr>
                <w:b/>
                <w:iCs/>
                <w:color w:val="000000"/>
                <w:sz w:val="21"/>
                <w:szCs w:val="21"/>
                <w:lang w:val="en-GB"/>
              </w:rPr>
            </w:pPr>
            <w:r w:rsidRPr="00F4232D">
              <w:rPr>
                <w:b/>
                <w:iCs/>
                <w:color w:val="000000"/>
                <w:sz w:val="21"/>
                <w:szCs w:val="21"/>
                <w:lang w:val="en-GB"/>
              </w:rPr>
              <w:t>Column II</w:t>
            </w:r>
          </w:p>
        </w:tc>
      </w:tr>
      <w:tr w:rsidR="003F6B48" w:rsidRPr="00F4232D" w14:paraId="47BD9058" w14:textId="77777777" w:rsidTr="00BB4269">
        <w:trPr>
          <w:trHeight w:val="20"/>
        </w:trPr>
        <w:tc>
          <w:tcPr>
            <w:tcW w:w="444" w:type="dxa"/>
          </w:tcPr>
          <w:p w14:paraId="402AB588"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i.</w:t>
            </w:r>
          </w:p>
        </w:tc>
        <w:tc>
          <w:tcPr>
            <w:tcW w:w="1915" w:type="dxa"/>
          </w:tcPr>
          <w:p w14:paraId="41830936"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Carolus Linnaeus</w:t>
            </w:r>
          </w:p>
        </w:tc>
        <w:tc>
          <w:tcPr>
            <w:tcW w:w="441" w:type="dxa"/>
          </w:tcPr>
          <w:p w14:paraId="5B052F30"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a.</w:t>
            </w:r>
          </w:p>
        </w:tc>
        <w:tc>
          <w:tcPr>
            <w:tcW w:w="1790" w:type="dxa"/>
          </w:tcPr>
          <w:p w14:paraId="70F024B8"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Kingdom Plantae</w:t>
            </w:r>
          </w:p>
        </w:tc>
      </w:tr>
      <w:tr w:rsidR="003F6B48" w:rsidRPr="00F4232D" w14:paraId="73BB3A76" w14:textId="77777777" w:rsidTr="00BB4269">
        <w:trPr>
          <w:trHeight w:val="20"/>
        </w:trPr>
        <w:tc>
          <w:tcPr>
            <w:tcW w:w="444" w:type="dxa"/>
          </w:tcPr>
          <w:p w14:paraId="4E575037"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ii.</w:t>
            </w:r>
          </w:p>
        </w:tc>
        <w:tc>
          <w:tcPr>
            <w:tcW w:w="1915" w:type="dxa"/>
          </w:tcPr>
          <w:p w14:paraId="06AD3C6E" w14:textId="77777777" w:rsidR="003F6B48" w:rsidRPr="00F4232D" w:rsidRDefault="003F6B48" w:rsidP="004907D9">
            <w:pPr>
              <w:pStyle w:val="ctrl-4"/>
              <w:tabs>
                <w:tab w:val="clear" w:pos="547"/>
                <w:tab w:val="left" w:pos="567"/>
              </w:tabs>
              <w:suppressAutoHyphens/>
              <w:ind w:left="567" w:hanging="567"/>
              <w:jc w:val="both"/>
              <w:rPr>
                <w:i/>
                <w:iCs/>
                <w:color w:val="000000"/>
                <w:sz w:val="21"/>
                <w:szCs w:val="21"/>
                <w:lang w:val="en-GB"/>
              </w:rPr>
            </w:pPr>
            <w:r w:rsidRPr="00F4232D">
              <w:rPr>
                <w:i/>
                <w:iCs/>
                <w:color w:val="000000"/>
                <w:sz w:val="21"/>
                <w:szCs w:val="21"/>
                <w:lang w:val="en-GB"/>
              </w:rPr>
              <w:t>Solanum tuberosum</w:t>
            </w:r>
          </w:p>
        </w:tc>
        <w:tc>
          <w:tcPr>
            <w:tcW w:w="441" w:type="dxa"/>
          </w:tcPr>
          <w:p w14:paraId="3EF3F166"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b.</w:t>
            </w:r>
          </w:p>
        </w:tc>
        <w:tc>
          <w:tcPr>
            <w:tcW w:w="1790" w:type="dxa"/>
          </w:tcPr>
          <w:p w14:paraId="2F809AB1"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Identification</w:t>
            </w:r>
          </w:p>
        </w:tc>
      </w:tr>
      <w:tr w:rsidR="003F6B48" w:rsidRPr="00F4232D" w14:paraId="2135E432" w14:textId="77777777" w:rsidTr="00BB4269">
        <w:trPr>
          <w:trHeight w:val="20"/>
        </w:trPr>
        <w:tc>
          <w:tcPr>
            <w:tcW w:w="444" w:type="dxa"/>
          </w:tcPr>
          <w:p w14:paraId="70BEA99D"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iii.</w:t>
            </w:r>
          </w:p>
        </w:tc>
        <w:tc>
          <w:tcPr>
            <w:tcW w:w="1915" w:type="dxa"/>
          </w:tcPr>
          <w:p w14:paraId="5D7DE9D7"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Fragmentation</w:t>
            </w:r>
          </w:p>
        </w:tc>
        <w:tc>
          <w:tcPr>
            <w:tcW w:w="441" w:type="dxa"/>
          </w:tcPr>
          <w:p w14:paraId="4280B60C"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c.</w:t>
            </w:r>
          </w:p>
        </w:tc>
        <w:tc>
          <w:tcPr>
            <w:tcW w:w="1790" w:type="dxa"/>
          </w:tcPr>
          <w:p w14:paraId="5ED4B523" w14:textId="77777777" w:rsidR="003F6B48" w:rsidRPr="00F4232D" w:rsidRDefault="003F6B48" w:rsidP="004907D9">
            <w:pPr>
              <w:pStyle w:val="ctrl-4"/>
              <w:tabs>
                <w:tab w:val="clear" w:pos="547"/>
                <w:tab w:val="left" w:pos="567"/>
              </w:tabs>
              <w:suppressAutoHyphens/>
              <w:ind w:left="567" w:hanging="567"/>
              <w:jc w:val="both"/>
              <w:rPr>
                <w:i/>
                <w:iCs/>
                <w:color w:val="000000"/>
                <w:sz w:val="21"/>
                <w:szCs w:val="21"/>
                <w:lang w:val="en-GB"/>
              </w:rPr>
            </w:pPr>
            <w:r w:rsidRPr="00F4232D">
              <w:rPr>
                <w:i/>
                <w:iCs/>
                <w:color w:val="000000"/>
                <w:sz w:val="21"/>
                <w:szCs w:val="21"/>
                <w:lang w:val="en-GB"/>
              </w:rPr>
              <w:t>Planaria</w:t>
            </w:r>
          </w:p>
        </w:tc>
      </w:tr>
      <w:tr w:rsidR="003F6B48" w:rsidRPr="00F4232D" w14:paraId="3D3D81EC" w14:textId="77777777" w:rsidTr="00BB4269">
        <w:trPr>
          <w:trHeight w:val="20"/>
        </w:trPr>
        <w:tc>
          <w:tcPr>
            <w:tcW w:w="444" w:type="dxa"/>
          </w:tcPr>
          <w:p w14:paraId="2B801BE5"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iv.</w:t>
            </w:r>
          </w:p>
        </w:tc>
        <w:tc>
          <w:tcPr>
            <w:tcW w:w="1915" w:type="dxa"/>
          </w:tcPr>
          <w:p w14:paraId="6CBAEFD6"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Regeneration</w:t>
            </w:r>
          </w:p>
        </w:tc>
        <w:tc>
          <w:tcPr>
            <w:tcW w:w="441" w:type="dxa"/>
          </w:tcPr>
          <w:p w14:paraId="5A8FE82A"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d.</w:t>
            </w:r>
          </w:p>
        </w:tc>
        <w:tc>
          <w:tcPr>
            <w:tcW w:w="1790" w:type="dxa"/>
          </w:tcPr>
          <w:p w14:paraId="5DCA842C" w14:textId="77777777" w:rsidR="003F6B48" w:rsidRPr="00F4232D" w:rsidRDefault="003F6B48" w:rsidP="004907D9">
            <w:pPr>
              <w:pStyle w:val="ctrl-4"/>
              <w:tabs>
                <w:tab w:val="clear" w:pos="547"/>
                <w:tab w:val="left" w:pos="567"/>
              </w:tabs>
              <w:suppressAutoHyphens/>
              <w:ind w:left="567" w:hanging="567"/>
              <w:jc w:val="both"/>
              <w:rPr>
                <w:color w:val="000000"/>
                <w:sz w:val="21"/>
                <w:szCs w:val="21"/>
                <w:lang w:val="en-GB"/>
              </w:rPr>
            </w:pPr>
            <w:r w:rsidRPr="00F4232D">
              <w:rPr>
                <w:color w:val="000000"/>
                <w:sz w:val="21"/>
                <w:szCs w:val="21"/>
                <w:lang w:val="en-GB"/>
              </w:rPr>
              <w:t>Moss</w:t>
            </w:r>
          </w:p>
        </w:tc>
      </w:tr>
      <w:tr w:rsidR="003F6B48" w:rsidRPr="00F4232D" w14:paraId="7C302F42" w14:textId="77777777" w:rsidTr="00BB4269">
        <w:trPr>
          <w:trHeight w:val="20"/>
        </w:trPr>
        <w:tc>
          <w:tcPr>
            <w:tcW w:w="444" w:type="dxa"/>
          </w:tcPr>
          <w:p w14:paraId="7BAE10D3"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p>
        </w:tc>
        <w:tc>
          <w:tcPr>
            <w:tcW w:w="1915" w:type="dxa"/>
          </w:tcPr>
          <w:p w14:paraId="5FC8638A"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p>
        </w:tc>
        <w:tc>
          <w:tcPr>
            <w:tcW w:w="441" w:type="dxa"/>
          </w:tcPr>
          <w:p w14:paraId="259F8CC3" w14:textId="77777777" w:rsidR="003F6B48" w:rsidRPr="00F4232D" w:rsidRDefault="003F6B48" w:rsidP="004907D9">
            <w:pPr>
              <w:pStyle w:val="ctrl-4"/>
              <w:tabs>
                <w:tab w:val="clear" w:pos="547"/>
                <w:tab w:val="left" w:pos="567"/>
              </w:tabs>
              <w:suppressAutoHyphens/>
              <w:ind w:left="567" w:hanging="567"/>
              <w:jc w:val="center"/>
              <w:rPr>
                <w:iCs/>
                <w:color w:val="000000"/>
                <w:sz w:val="21"/>
                <w:szCs w:val="21"/>
                <w:lang w:val="en-GB"/>
              </w:rPr>
            </w:pPr>
            <w:r w:rsidRPr="00F4232D">
              <w:rPr>
                <w:iCs/>
                <w:color w:val="000000"/>
                <w:sz w:val="21"/>
                <w:szCs w:val="21"/>
                <w:lang w:val="en-GB"/>
              </w:rPr>
              <w:t>e.</w:t>
            </w:r>
          </w:p>
        </w:tc>
        <w:tc>
          <w:tcPr>
            <w:tcW w:w="1790" w:type="dxa"/>
          </w:tcPr>
          <w:p w14:paraId="74E7D054"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Systema Naturae</w:t>
            </w:r>
          </w:p>
        </w:tc>
      </w:tr>
    </w:tbl>
    <w:p w14:paraId="5F91E3D9" w14:textId="5CC8EF0C"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ab/>
        <w:t>(A)</w:t>
      </w:r>
      <w:r w:rsidRPr="00F4232D">
        <w:rPr>
          <w:iCs/>
          <w:color w:val="000000"/>
          <w:sz w:val="21"/>
          <w:szCs w:val="21"/>
          <w:lang w:val="en-GB"/>
        </w:rPr>
        <w:tab/>
        <w:t>i - b, ii - e, iii - a, iv - d</w:t>
      </w:r>
    </w:p>
    <w:p w14:paraId="7ADED2D2"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ab/>
        <w:t>(B)</w:t>
      </w:r>
      <w:r w:rsidRPr="00F4232D">
        <w:rPr>
          <w:iCs/>
          <w:color w:val="000000"/>
          <w:sz w:val="21"/>
          <w:szCs w:val="21"/>
          <w:lang w:val="en-GB"/>
        </w:rPr>
        <w:tab/>
        <w:t>i - e, ii - d, iii - b, iv - c</w:t>
      </w:r>
    </w:p>
    <w:p w14:paraId="514ABE12"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ab/>
        <w:t>(C)</w:t>
      </w:r>
      <w:r w:rsidRPr="00F4232D">
        <w:rPr>
          <w:iCs/>
          <w:color w:val="000000"/>
          <w:sz w:val="21"/>
          <w:szCs w:val="21"/>
          <w:lang w:val="en-GB"/>
        </w:rPr>
        <w:tab/>
        <w:t xml:space="preserve">i - b, ii - c, iii - a, iv - d </w:t>
      </w:r>
    </w:p>
    <w:p w14:paraId="3B6A9513" w14:textId="77777777" w:rsidR="003F6B48" w:rsidRPr="00F4232D" w:rsidRDefault="003F6B48" w:rsidP="004907D9">
      <w:pPr>
        <w:pStyle w:val="ctrl-4"/>
        <w:tabs>
          <w:tab w:val="clear" w:pos="547"/>
          <w:tab w:val="left" w:pos="567"/>
        </w:tabs>
        <w:suppressAutoHyphens/>
        <w:ind w:left="567" w:hanging="567"/>
        <w:jc w:val="both"/>
        <w:rPr>
          <w:iCs/>
          <w:color w:val="000000"/>
          <w:sz w:val="21"/>
          <w:szCs w:val="21"/>
          <w:lang w:val="en-GB"/>
        </w:rPr>
      </w:pPr>
      <w:r w:rsidRPr="00F4232D">
        <w:rPr>
          <w:iCs/>
          <w:color w:val="000000"/>
          <w:sz w:val="21"/>
          <w:szCs w:val="21"/>
          <w:lang w:val="en-GB"/>
        </w:rPr>
        <w:tab/>
        <w:t>(D)</w:t>
      </w:r>
      <w:r w:rsidRPr="00F4232D">
        <w:rPr>
          <w:iCs/>
          <w:color w:val="000000"/>
          <w:sz w:val="21"/>
          <w:szCs w:val="21"/>
          <w:lang w:val="en-GB"/>
        </w:rPr>
        <w:tab/>
        <w:t>i - e, ii - a, iii - d, iv - c</w:t>
      </w:r>
    </w:p>
    <w:p w14:paraId="02E5E042" w14:textId="77777777" w:rsidR="003F6B48" w:rsidRPr="00F4232D" w:rsidRDefault="003F6B48" w:rsidP="004907D9">
      <w:pPr>
        <w:pStyle w:val="SPACE"/>
        <w:suppressAutoHyphens/>
      </w:pPr>
      <w:r w:rsidRPr="00F4232D">
        <w:tab/>
      </w:r>
    </w:p>
    <w:p w14:paraId="47D8FC19" w14:textId="09DA1C95" w:rsidR="003F6B48" w:rsidRPr="00F4232D" w:rsidRDefault="00E95AD8" w:rsidP="004907D9">
      <w:pPr>
        <w:pStyle w:val="ctrl-4"/>
        <w:tabs>
          <w:tab w:val="clear" w:pos="547"/>
          <w:tab w:val="left" w:pos="567"/>
        </w:tabs>
        <w:suppressAutoHyphens/>
        <w:ind w:left="567" w:hanging="567"/>
        <w:jc w:val="both"/>
        <w:rPr>
          <w:sz w:val="21"/>
          <w:szCs w:val="21"/>
          <w:lang w:val="en-IN"/>
        </w:rPr>
      </w:pPr>
      <w:r>
        <w:rPr>
          <w:rFonts w:ascii="Times New Roman Bold" w:hAnsi="Times New Roman Bold"/>
          <w:b/>
          <w:color w:val="EC2791"/>
          <w:sz w:val="21"/>
          <w:szCs w:val="21"/>
          <w:lang w:val="en-IN"/>
        </w:rPr>
        <w:t>8</w:t>
      </w:r>
      <w:r w:rsidR="00035C58">
        <w:rPr>
          <w:rFonts w:ascii="Times New Roman Bold" w:hAnsi="Times New Roman Bold"/>
          <w:b/>
          <w:color w:val="EC2791"/>
          <w:sz w:val="21"/>
          <w:szCs w:val="21"/>
          <w:lang w:val="en-IN"/>
        </w:rPr>
        <w:t>5</w:t>
      </w:r>
      <w:r w:rsidR="003F6B48" w:rsidRPr="00F4232D">
        <w:rPr>
          <w:rFonts w:ascii="Times New Roman Bold" w:hAnsi="Times New Roman Bold"/>
          <w:b/>
          <w:color w:val="EC2791"/>
          <w:sz w:val="21"/>
          <w:szCs w:val="21"/>
          <w:lang w:val="en-IN"/>
        </w:rPr>
        <w:t>.</w:t>
      </w:r>
      <w:r w:rsidR="003F6B48" w:rsidRPr="00F4232D">
        <w:rPr>
          <w:rFonts w:ascii="Times New Roman Bold" w:hAnsi="Times New Roman Bold"/>
          <w:b/>
          <w:color w:val="EC2791"/>
          <w:sz w:val="21"/>
          <w:szCs w:val="21"/>
          <w:lang w:val="en-IN"/>
        </w:rPr>
        <w:tab/>
      </w:r>
      <w:r w:rsidR="003F6B48" w:rsidRPr="00F4232D">
        <w:rPr>
          <w:sz w:val="21"/>
          <w:szCs w:val="21"/>
          <w:lang w:val="en-IN"/>
        </w:rPr>
        <w:t xml:space="preserve">Gorilla, Chimpanzee, Monkeys and Humans belongs to the same                                   </w:t>
      </w:r>
    </w:p>
    <w:p w14:paraId="6A4C26CB" w14:textId="77777777" w:rsidR="003F6B48" w:rsidRPr="00F4232D" w:rsidRDefault="003F6B48" w:rsidP="004907D9">
      <w:pPr>
        <w:pStyle w:val="ctrl-4"/>
        <w:tabs>
          <w:tab w:val="clear" w:pos="547"/>
          <w:tab w:val="left" w:pos="567"/>
        </w:tabs>
        <w:suppressAutoHyphens/>
        <w:ind w:left="567" w:hanging="567"/>
        <w:jc w:val="both"/>
        <w:rPr>
          <w:sz w:val="21"/>
          <w:szCs w:val="21"/>
          <w:lang w:val="en-IN"/>
        </w:rPr>
      </w:pPr>
      <w:r w:rsidRPr="00F4232D">
        <w:rPr>
          <w:color w:val="000000"/>
          <w:sz w:val="21"/>
          <w:szCs w:val="21"/>
          <w:lang w:val="en-IN"/>
        </w:rPr>
        <w:tab/>
        <w:t>(A)</w:t>
      </w:r>
      <w:r w:rsidRPr="00F4232D">
        <w:rPr>
          <w:color w:val="000000"/>
          <w:sz w:val="21"/>
          <w:szCs w:val="21"/>
          <w:lang w:val="en-IN"/>
        </w:rPr>
        <w:tab/>
      </w:r>
      <w:r w:rsidRPr="00F4232D">
        <w:rPr>
          <w:sz w:val="21"/>
          <w:szCs w:val="21"/>
          <w:lang w:val="en-IN"/>
        </w:rPr>
        <w:t>species</w:t>
      </w:r>
      <w:r w:rsidRPr="00F4232D">
        <w:rPr>
          <w:sz w:val="21"/>
          <w:szCs w:val="21"/>
          <w:lang w:val="en-IN"/>
        </w:rPr>
        <w:tab/>
      </w:r>
      <w:r w:rsidRPr="00F4232D">
        <w:rPr>
          <w:color w:val="000000"/>
          <w:sz w:val="21"/>
          <w:szCs w:val="21"/>
          <w:lang w:val="en-IN"/>
        </w:rPr>
        <w:t>(B)</w:t>
      </w:r>
      <w:r w:rsidRPr="00F4232D">
        <w:rPr>
          <w:sz w:val="21"/>
          <w:szCs w:val="21"/>
          <w:lang w:val="en-IN"/>
        </w:rPr>
        <w:tab/>
        <w:t>genus</w:t>
      </w:r>
    </w:p>
    <w:p w14:paraId="0679372E" w14:textId="77777777" w:rsidR="003F6B48" w:rsidRPr="00F4232D" w:rsidRDefault="003F6B48" w:rsidP="004907D9">
      <w:pPr>
        <w:pStyle w:val="ctrl-4"/>
        <w:tabs>
          <w:tab w:val="clear" w:pos="547"/>
          <w:tab w:val="left" w:pos="567"/>
        </w:tabs>
        <w:suppressAutoHyphens/>
        <w:ind w:left="567" w:hanging="567"/>
        <w:jc w:val="both"/>
        <w:rPr>
          <w:sz w:val="21"/>
          <w:szCs w:val="21"/>
          <w:lang w:val="en-IN"/>
        </w:rPr>
      </w:pPr>
      <w:r w:rsidRPr="00F4232D">
        <w:rPr>
          <w:sz w:val="21"/>
          <w:szCs w:val="21"/>
          <w:lang w:val="en-IN"/>
        </w:rPr>
        <w:tab/>
      </w:r>
      <w:r w:rsidRPr="00F4232D">
        <w:rPr>
          <w:color w:val="000000"/>
          <w:sz w:val="21"/>
          <w:szCs w:val="21"/>
          <w:lang w:val="en-IN"/>
        </w:rPr>
        <w:t>(C)</w:t>
      </w:r>
      <w:r w:rsidRPr="00F4232D">
        <w:rPr>
          <w:sz w:val="21"/>
          <w:szCs w:val="21"/>
          <w:lang w:val="en-IN"/>
        </w:rPr>
        <w:tab/>
        <w:t>family</w:t>
      </w:r>
      <w:r w:rsidRPr="00F4232D">
        <w:rPr>
          <w:sz w:val="21"/>
          <w:szCs w:val="21"/>
          <w:lang w:val="en-IN"/>
        </w:rPr>
        <w:tab/>
      </w:r>
      <w:r w:rsidRPr="00F4232D">
        <w:rPr>
          <w:color w:val="000000"/>
          <w:sz w:val="21"/>
          <w:szCs w:val="21"/>
          <w:lang w:val="en-IN"/>
        </w:rPr>
        <w:t>(D)</w:t>
      </w:r>
      <w:r w:rsidRPr="00F4232D">
        <w:rPr>
          <w:sz w:val="21"/>
          <w:szCs w:val="21"/>
          <w:lang w:val="en-IN"/>
        </w:rPr>
        <w:tab/>
        <w:t>order</w:t>
      </w:r>
    </w:p>
    <w:p w14:paraId="23888996" w14:textId="77777777" w:rsidR="003F6B48" w:rsidRPr="00F4232D" w:rsidRDefault="003F6B48" w:rsidP="004907D9">
      <w:pPr>
        <w:pStyle w:val="SPACE"/>
        <w:tabs>
          <w:tab w:val="clear" w:pos="547"/>
          <w:tab w:val="left" w:pos="423"/>
          <w:tab w:val="left" w:pos="963"/>
        </w:tabs>
        <w:suppressAutoHyphens/>
        <w:ind w:left="0" w:firstLine="0"/>
      </w:pPr>
    </w:p>
    <w:p w14:paraId="481304CD" w14:textId="3AF7F7B1" w:rsidR="003F6B48" w:rsidRPr="00F4232D" w:rsidRDefault="00035C58" w:rsidP="004907D9">
      <w:pPr>
        <w:pStyle w:val="ctrl-4"/>
        <w:tabs>
          <w:tab w:val="clear" w:pos="547"/>
          <w:tab w:val="clear" w:pos="1080"/>
          <w:tab w:val="left" w:pos="585"/>
          <w:tab w:val="left" w:pos="1125"/>
        </w:tabs>
        <w:suppressAutoHyphens/>
        <w:jc w:val="both"/>
        <w:rPr>
          <w:iCs/>
          <w:color w:val="000000"/>
          <w:sz w:val="21"/>
          <w:szCs w:val="21"/>
          <w:lang w:val="en-GB"/>
        </w:rPr>
      </w:pPr>
      <w:r>
        <w:rPr>
          <w:rFonts w:ascii="Times New Roman Bold" w:hAnsi="Times New Roman Bold"/>
          <w:b/>
          <w:iCs/>
          <w:color w:val="EC2791"/>
          <w:sz w:val="21"/>
          <w:szCs w:val="21"/>
          <w:lang w:val="en-GB"/>
        </w:rPr>
        <w:t>86</w:t>
      </w:r>
      <w:r w:rsidR="003F6B48" w:rsidRPr="00F4232D">
        <w:rPr>
          <w:rFonts w:ascii="Times New Roman Bold" w:hAnsi="Times New Roman Bold"/>
          <w:b/>
          <w:iCs/>
          <w:color w:val="EC2791"/>
          <w:sz w:val="21"/>
          <w:szCs w:val="21"/>
          <w:lang w:val="en-GB"/>
        </w:rPr>
        <w:t>.</w:t>
      </w:r>
      <w:r w:rsidR="003F6B48" w:rsidRPr="00F4232D">
        <w:rPr>
          <w:rFonts w:ascii="Times New Roman Bold" w:hAnsi="Times New Roman Bold"/>
          <w:b/>
          <w:iCs/>
          <w:color w:val="EC2791"/>
          <w:sz w:val="21"/>
          <w:szCs w:val="21"/>
          <w:lang w:val="en-GB"/>
        </w:rPr>
        <w:tab/>
      </w:r>
      <w:r w:rsidR="003F6B48" w:rsidRPr="00F4232D">
        <w:rPr>
          <w:iCs/>
          <w:color w:val="000000"/>
          <w:sz w:val="21"/>
          <w:szCs w:val="21"/>
          <w:lang w:val="en-GB"/>
        </w:rPr>
        <w:t>Which of the following number represents INCORRECT classification of organism?</w:t>
      </w:r>
    </w:p>
    <w:p w14:paraId="1CAC06FD" w14:textId="77777777" w:rsidR="003F6B48" w:rsidRPr="00E95AD8" w:rsidRDefault="003F6B48" w:rsidP="004907D9">
      <w:pPr>
        <w:pStyle w:val="SPACE"/>
        <w:suppressAutoHyphens/>
        <w:rPr>
          <w:lang w:val="en-GB"/>
        </w:rPr>
      </w:pPr>
    </w:p>
    <w:tbl>
      <w:tblPr>
        <w:tblW w:w="8640" w:type="dxa"/>
        <w:tblInd w:w="738" w:type="dxa"/>
        <w:tblBorders>
          <w:top w:val="single" w:sz="4" w:space="0" w:color="F2ACCA"/>
          <w:left w:val="single" w:sz="4" w:space="0" w:color="F2ACCA"/>
          <w:bottom w:val="single" w:sz="4" w:space="0" w:color="F2ACCA"/>
          <w:right w:val="single" w:sz="4" w:space="0" w:color="F2ACCA"/>
          <w:insideH w:val="single" w:sz="4" w:space="0" w:color="F2ACCA"/>
          <w:insideV w:val="single" w:sz="4" w:space="0" w:color="F2ACCA"/>
        </w:tblBorders>
        <w:tblLayout w:type="fixed"/>
        <w:tblLook w:val="04A0" w:firstRow="1" w:lastRow="0" w:firstColumn="1" w:lastColumn="0" w:noHBand="0" w:noVBand="1"/>
      </w:tblPr>
      <w:tblGrid>
        <w:gridCol w:w="631"/>
        <w:gridCol w:w="1637"/>
        <w:gridCol w:w="2070"/>
        <w:gridCol w:w="1684"/>
        <w:gridCol w:w="1358"/>
        <w:gridCol w:w="1260"/>
      </w:tblGrid>
      <w:tr w:rsidR="003F6B48" w:rsidRPr="00F4232D" w14:paraId="68D8C67A" w14:textId="77777777" w:rsidTr="00BB4269">
        <w:tc>
          <w:tcPr>
            <w:tcW w:w="631" w:type="dxa"/>
            <w:shd w:val="clear" w:color="auto" w:fill="FEF3F7"/>
          </w:tcPr>
          <w:p w14:paraId="0E94DB93" w14:textId="77777777" w:rsidR="003F6B48" w:rsidRPr="00F4232D" w:rsidRDefault="003F6B48" w:rsidP="004907D9">
            <w:pPr>
              <w:pStyle w:val="ctrl-4"/>
              <w:tabs>
                <w:tab w:val="clear" w:pos="547"/>
                <w:tab w:val="clear" w:pos="1080"/>
                <w:tab w:val="left" w:pos="423"/>
                <w:tab w:val="left" w:pos="963"/>
              </w:tabs>
              <w:suppressAutoHyphens/>
              <w:jc w:val="center"/>
              <w:rPr>
                <w:b/>
                <w:iCs/>
                <w:color w:val="000000"/>
                <w:sz w:val="21"/>
                <w:szCs w:val="21"/>
                <w:lang w:val="en-GB"/>
              </w:rPr>
            </w:pPr>
            <w:r w:rsidRPr="00F4232D">
              <w:rPr>
                <w:b/>
                <w:iCs/>
                <w:color w:val="000000"/>
                <w:sz w:val="21"/>
                <w:szCs w:val="21"/>
                <w:lang w:val="en-GB"/>
              </w:rPr>
              <w:t>No.</w:t>
            </w:r>
          </w:p>
        </w:tc>
        <w:tc>
          <w:tcPr>
            <w:tcW w:w="1637" w:type="dxa"/>
            <w:shd w:val="clear" w:color="auto" w:fill="FEF3F7"/>
          </w:tcPr>
          <w:p w14:paraId="7FB84AB3" w14:textId="77777777" w:rsidR="003F6B48" w:rsidRPr="00F4232D" w:rsidRDefault="003F6B48" w:rsidP="004907D9">
            <w:pPr>
              <w:pStyle w:val="ctrl-4"/>
              <w:tabs>
                <w:tab w:val="clear" w:pos="547"/>
                <w:tab w:val="clear" w:pos="1080"/>
                <w:tab w:val="left" w:pos="423"/>
                <w:tab w:val="left" w:pos="963"/>
              </w:tabs>
              <w:suppressAutoHyphens/>
              <w:jc w:val="center"/>
              <w:rPr>
                <w:b/>
                <w:iCs/>
                <w:color w:val="000000"/>
                <w:sz w:val="21"/>
                <w:szCs w:val="21"/>
                <w:lang w:val="en-GB"/>
              </w:rPr>
            </w:pPr>
            <w:r w:rsidRPr="00F4232D">
              <w:rPr>
                <w:b/>
                <w:iCs/>
                <w:color w:val="000000"/>
                <w:sz w:val="21"/>
                <w:szCs w:val="21"/>
                <w:lang w:val="en-GB"/>
              </w:rPr>
              <w:t>Common name</w:t>
            </w:r>
          </w:p>
        </w:tc>
        <w:tc>
          <w:tcPr>
            <w:tcW w:w="2070" w:type="dxa"/>
            <w:shd w:val="clear" w:color="auto" w:fill="FEF3F7"/>
          </w:tcPr>
          <w:p w14:paraId="5C16ACFC" w14:textId="77777777" w:rsidR="003F6B48" w:rsidRPr="00F4232D" w:rsidRDefault="003F6B48" w:rsidP="004907D9">
            <w:pPr>
              <w:pStyle w:val="ctrl-4"/>
              <w:tabs>
                <w:tab w:val="clear" w:pos="547"/>
                <w:tab w:val="clear" w:pos="1080"/>
                <w:tab w:val="left" w:pos="423"/>
                <w:tab w:val="left" w:pos="963"/>
              </w:tabs>
              <w:suppressAutoHyphens/>
              <w:jc w:val="center"/>
              <w:rPr>
                <w:b/>
                <w:iCs/>
                <w:color w:val="000000"/>
                <w:sz w:val="21"/>
                <w:szCs w:val="21"/>
                <w:lang w:val="en-GB"/>
              </w:rPr>
            </w:pPr>
            <w:r w:rsidRPr="00F4232D">
              <w:rPr>
                <w:b/>
                <w:iCs/>
                <w:color w:val="000000"/>
                <w:sz w:val="21"/>
                <w:szCs w:val="21"/>
                <w:lang w:val="en-GB"/>
              </w:rPr>
              <w:t>Phylum / Division</w:t>
            </w:r>
          </w:p>
        </w:tc>
        <w:tc>
          <w:tcPr>
            <w:tcW w:w="1684" w:type="dxa"/>
            <w:shd w:val="clear" w:color="auto" w:fill="FEF3F7"/>
          </w:tcPr>
          <w:p w14:paraId="6CF73867" w14:textId="77777777" w:rsidR="003F6B48" w:rsidRPr="00F4232D" w:rsidRDefault="003F6B48" w:rsidP="004907D9">
            <w:pPr>
              <w:pStyle w:val="ctrl-4"/>
              <w:tabs>
                <w:tab w:val="clear" w:pos="547"/>
                <w:tab w:val="clear" w:pos="1080"/>
                <w:tab w:val="left" w:pos="423"/>
                <w:tab w:val="left" w:pos="963"/>
              </w:tabs>
              <w:suppressAutoHyphens/>
              <w:jc w:val="center"/>
              <w:rPr>
                <w:b/>
                <w:iCs/>
                <w:color w:val="000000"/>
                <w:sz w:val="21"/>
                <w:szCs w:val="21"/>
                <w:lang w:val="en-GB"/>
              </w:rPr>
            </w:pPr>
            <w:r w:rsidRPr="00F4232D">
              <w:rPr>
                <w:b/>
                <w:iCs/>
                <w:color w:val="000000"/>
                <w:sz w:val="21"/>
                <w:szCs w:val="21"/>
                <w:lang w:val="en-GB"/>
              </w:rPr>
              <w:t>Class</w:t>
            </w:r>
          </w:p>
        </w:tc>
        <w:tc>
          <w:tcPr>
            <w:tcW w:w="1358" w:type="dxa"/>
            <w:shd w:val="clear" w:color="auto" w:fill="FEF3F7"/>
          </w:tcPr>
          <w:p w14:paraId="633BC718" w14:textId="77777777" w:rsidR="003F6B48" w:rsidRPr="00F4232D" w:rsidRDefault="003F6B48" w:rsidP="004907D9">
            <w:pPr>
              <w:pStyle w:val="ctrl-4"/>
              <w:tabs>
                <w:tab w:val="clear" w:pos="547"/>
                <w:tab w:val="clear" w:pos="1080"/>
                <w:tab w:val="left" w:pos="423"/>
                <w:tab w:val="left" w:pos="963"/>
              </w:tabs>
              <w:suppressAutoHyphens/>
              <w:jc w:val="center"/>
              <w:rPr>
                <w:b/>
                <w:iCs/>
                <w:color w:val="000000"/>
                <w:sz w:val="21"/>
                <w:szCs w:val="21"/>
                <w:lang w:val="en-GB"/>
              </w:rPr>
            </w:pPr>
            <w:r w:rsidRPr="00F4232D">
              <w:rPr>
                <w:b/>
                <w:iCs/>
                <w:color w:val="000000"/>
                <w:sz w:val="21"/>
                <w:szCs w:val="21"/>
                <w:lang w:val="en-GB"/>
              </w:rPr>
              <w:t>Genus</w:t>
            </w:r>
          </w:p>
        </w:tc>
        <w:tc>
          <w:tcPr>
            <w:tcW w:w="1260" w:type="dxa"/>
            <w:shd w:val="clear" w:color="auto" w:fill="FEF3F7"/>
          </w:tcPr>
          <w:p w14:paraId="0751D158" w14:textId="77777777" w:rsidR="003F6B48" w:rsidRPr="00F4232D" w:rsidRDefault="003F6B48" w:rsidP="004907D9">
            <w:pPr>
              <w:pStyle w:val="ctrl-4"/>
              <w:tabs>
                <w:tab w:val="clear" w:pos="547"/>
                <w:tab w:val="clear" w:pos="1080"/>
                <w:tab w:val="left" w:pos="423"/>
                <w:tab w:val="left" w:pos="963"/>
              </w:tabs>
              <w:suppressAutoHyphens/>
              <w:jc w:val="center"/>
              <w:rPr>
                <w:b/>
                <w:iCs/>
                <w:color w:val="000000"/>
                <w:sz w:val="21"/>
                <w:szCs w:val="21"/>
                <w:lang w:val="en-GB"/>
              </w:rPr>
            </w:pPr>
            <w:r w:rsidRPr="00F4232D">
              <w:rPr>
                <w:b/>
                <w:iCs/>
                <w:color w:val="000000"/>
                <w:sz w:val="21"/>
                <w:szCs w:val="21"/>
                <w:lang w:val="en-GB"/>
              </w:rPr>
              <w:t>Species</w:t>
            </w:r>
          </w:p>
        </w:tc>
      </w:tr>
      <w:tr w:rsidR="003F6B48" w:rsidRPr="00F4232D" w14:paraId="57EA7DDB" w14:textId="77777777" w:rsidTr="00BB4269">
        <w:tc>
          <w:tcPr>
            <w:tcW w:w="631" w:type="dxa"/>
          </w:tcPr>
          <w:p w14:paraId="5F432849" w14:textId="77777777" w:rsidR="003F6B48" w:rsidRPr="00F4232D" w:rsidRDefault="003F6B48" w:rsidP="004907D9">
            <w:pPr>
              <w:pStyle w:val="ctrl-4"/>
              <w:tabs>
                <w:tab w:val="clear" w:pos="547"/>
                <w:tab w:val="clear" w:pos="1080"/>
                <w:tab w:val="left" w:pos="423"/>
                <w:tab w:val="left" w:pos="963"/>
              </w:tabs>
              <w:suppressAutoHyphens/>
              <w:jc w:val="center"/>
              <w:rPr>
                <w:iCs/>
                <w:color w:val="000000"/>
                <w:sz w:val="21"/>
                <w:szCs w:val="21"/>
                <w:lang w:val="en-GB"/>
              </w:rPr>
            </w:pPr>
            <w:r w:rsidRPr="00F4232D">
              <w:rPr>
                <w:iCs/>
                <w:color w:val="000000"/>
                <w:sz w:val="21"/>
                <w:szCs w:val="21"/>
                <w:lang w:val="en-GB"/>
              </w:rPr>
              <w:t>i.</w:t>
            </w:r>
          </w:p>
        </w:tc>
        <w:tc>
          <w:tcPr>
            <w:tcW w:w="1637" w:type="dxa"/>
          </w:tcPr>
          <w:p w14:paraId="2E6D5CED"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Mango</w:t>
            </w:r>
          </w:p>
        </w:tc>
        <w:tc>
          <w:tcPr>
            <w:tcW w:w="2070" w:type="dxa"/>
          </w:tcPr>
          <w:p w14:paraId="3492B2DC"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Angiospermae</w:t>
            </w:r>
          </w:p>
        </w:tc>
        <w:tc>
          <w:tcPr>
            <w:tcW w:w="1684" w:type="dxa"/>
          </w:tcPr>
          <w:p w14:paraId="7AE475B0"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Dicotyledonae</w:t>
            </w:r>
          </w:p>
        </w:tc>
        <w:tc>
          <w:tcPr>
            <w:tcW w:w="1358" w:type="dxa"/>
          </w:tcPr>
          <w:p w14:paraId="2983E3FD" w14:textId="77777777" w:rsidR="003F6B48" w:rsidRPr="00F4232D" w:rsidRDefault="003F6B48" w:rsidP="004907D9">
            <w:pPr>
              <w:pStyle w:val="ctrl-4"/>
              <w:tabs>
                <w:tab w:val="clear" w:pos="547"/>
                <w:tab w:val="clear" w:pos="1080"/>
                <w:tab w:val="left" w:pos="423"/>
                <w:tab w:val="left" w:pos="963"/>
              </w:tabs>
              <w:suppressAutoHyphens/>
              <w:jc w:val="both"/>
              <w:rPr>
                <w:i/>
                <w:iCs/>
                <w:color w:val="000000"/>
                <w:sz w:val="21"/>
                <w:szCs w:val="21"/>
                <w:lang w:val="en-GB"/>
              </w:rPr>
            </w:pPr>
            <w:r w:rsidRPr="00F4232D">
              <w:rPr>
                <w:i/>
                <w:iCs/>
                <w:color w:val="000000"/>
                <w:sz w:val="21"/>
                <w:szCs w:val="21"/>
                <w:lang w:val="en-GB"/>
              </w:rPr>
              <w:t>Mangifera</w:t>
            </w:r>
          </w:p>
        </w:tc>
        <w:tc>
          <w:tcPr>
            <w:tcW w:w="1260" w:type="dxa"/>
          </w:tcPr>
          <w:p w14:paraId="43CE2EE9" w14:textId="77777777" w:rsidR="003F6B48" w:rsidRPr="00F4232D" w:rsidRDefault="003F6B48" w:rsidP="004907D9">
            <w:pPr>
              <w:pStyle w:val="ctrl-4"/>
              <w:tabs>
                <w:tab w:val="clear" w:pos="547"/>
                <w:tab w:val="clear" w:pos="1080"/>
                <w:tab w:val="left" w:pos="423"/>
                <w:tab w:val="left" w:pos="963"/>
              </w:tabs>
              <w:suppressAutoHyphens/>
              <w:jc w:val="both"/>
              <w:rPr>
                <w:i/>
                <w:iCs/>
                <w:color w:val="000000"/>
                <w:sz w:val="21"/>
                <w:szCs w:val="21"/>
                <w:lang w:val="en-GB"/>
              </w:rPr>
            </w:pPr>
            <w:r w:rsidRPr="00F4232D">
              <w:rPr>
                <w:i/>
                <w:iCs/>
                <w:color w:val="000000"/>
                <w:sz w:val="21"/>
                <w:szCs w:val="21"/>
                <w:lang w:val="en-GB"/>
              </w:rPr>
              <w:t>indicus</w:t>
            </w:r>
          </w:p>
        </w:tc>
      </w:tr>
      <w:tr w:rsidR="003F6B48" w:rsidRPr="00F4232D" w14:paraId="37B9E31E" w14:textId="77777777" w:rsidTr="00BB4269">
        <w:tc>
          <w:tcPr>
            <w:tcW w:w="631" w:type="dxa"/>
          </w:tcPr>
          <w:p w14:paraId="59EB12E6" w14:textId="77777777" w:rsidR="003F6B48" w:rsidRPr="00F4232D" w:rsidRDefault="003F6B48" w:rsidP="004907D9">
            <w:pPr>
              <w:pStyle w:val="ctrl-4"/>
              <w:tabs>
                <w:tab w:val="clear" w:pos="547"/>
                <w:tab w:val="clear" w:pos="1080"/>
                <w:tab w:val="left" w:pos="423"/>
                <w:tab w:val="left" w:pos="963"/>
              </w:tabs>
              <w:suppressAutoHyphens/>
              <w:jc w:val="center"/>
              <w:rPr>
                <w:iCs/>
                <w:color w:val="000000"/>
                <w:sz w:val="21"/>
                <w:szCs w:val="21"/>
                <w:lang w:val="en-GB"/>
              </w:rPr>
            </w:pPr>
            <w:r w:rsidRPr="00F4232D">
              <w:rPr>
                <w:iCs/>
                <w:color w:val="000000"/>
                <w:sz w:val="21"/>
                <w:szCs w:val="21"/>
                <w:lang w:val="en-GB"/>
              </w:rPr>
              <w:t>ii.</w:t>
            </w:r>
          </w:p>
        </w:tc>
        <w:tc>
          <w:tcPr>
            <w:tcW w:w="1637" w:type="dxa"/>
          </w:tcPr>
          <w:p w14:paraId="2A40E151"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Man</w:t>
            </w:r>
          </w:p>
        </w:tc>
        <w:tc>
          <w:tcPr>
            <w:tcW w:w="2070" w:type="dxa"/>
          </w:tcPr>
          <w:p w14:paraId="16109926"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Chordata</w:t>
            </w:r>
          </w:p>
        </w:tc>
        <w:tc>
          <w:tcPr>
            <w:tcW w:w="1684" w:type="dxa"/>
          </w:tcPr>
          <w:p w14:paraId="15D00D8A"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Mammalia</w:t>
            </w:r>
          </w:p>
        </w:tc>
        <w:tc>
          <w:tcPr>
            <w:tcW w:w="1358" w:type="dxa"/>
          </w:tcPr>
          <w:p w14:paraId="69A42C97" w14:textId="77777777" w:rsidR="003F6B48" w:rsidRPr="00F4232D" w:rsidRDefault="003F6B48" w:rsidP="004907D9">
            <w:pPr>
              <w:pStyle w:val="ctrl-4"/>
              <w:tabs>
                <w:tab w:val="clear" w:pos="547"/>
                <w:tab w:val="clear" w:pos="1080"/>
                <w:tab w:val="left" w:pos="423"/>
                <w:tab w:val="left" w:pos="963"/>
              </w:tabs>
              <w:suppressAutoHyphens/>
              <w:jc w:val="both"/>
              <w:rPr>
                <w:i/>
                <w:iCs/>
                <w:color w:val="000000"/>
                <w:sz w:val="21"/>
                <w:szCs w:val="21"/>
                <w:lang w:val="en-GB"/>
              </w:rPr>
            </w:pPr>
            <w:r w:rsidRPr="00F4232D">
              <w:rPr>
                <w:i/>
                <w:iCs/>
                <w:color w:val="000000"/>
                <w:sz w:val="21"/>
                <w:szCs w:val="21"/>
                <w:lang w:val="en-GB"/>
              </w:rPr>
              <w:t>Homo</w:t>
            </w:r>
          </w:p>
        </w:tc>
        <w:tc>
          <w:tcPr>
            <w:tcW w:w="1260" w:type="dxa"/>
          </w:tcPr>
          <w:p w14:paraId="5A4F854E" w14:textId="77777777" w:rsidR="003F6B48" w:rsidRPr="00F4232D" w:rsidRDefault="003F6B48" w:rsidP="004907D9">
            <w:pPr>
              <w:pStyle w:val="ctrl-4"/>
              <w:tabs>
                <w:tab w:val="clear" w:pos="547"/>
                <w:tab w:val="clear" w:pos="1080"/>
                <w:tab w:val="left" w:pos="423"/>
                <w:tab w:val="left" w:pos="963"/>
              </w:tabs>
              <w:suppressAutoHyphens/>
              <w:jc w:val="both"/>
              <w:rPr>
                <w:i/>
                <w:iCs/>
                <w:color w:val="000000"/>
                <w:sz w:val="21"/>
                <w:szCs w:val="21"/>
                <w:lang w:val="en-GB"/>
              </w:rPr>
            </w:pPr>
            <w:r w:rsidRPr="00F4232D">
              <w:rPr>
                <w:i/>
                <w:iCs/>
                <w:color w:val="000000"/>
                <w:sz w:val="21"/>
                <w:szCs w:val="21"/>
                <w:lang w:val="en-GB"/>
              </w:rPr>
              <w:t>sapiens</w:t>
            </w:r>
          </w:p>
        </w:tc>
      </w:tr>
      <w:tr w:rsidR="003F6B48" w:rsidRPr="00F4232D" w14:paraId="2D707C51" w14:textId="77777777" w:rsidTr="00BB4269">
        <w:tc>
          <w:tcPr>
            <w:tcW w:w="631" w:type="dxa"/>
          </w:tcPr>
          <w:p w14:paraId="714AD14F" w14:textId="77777777" w:rsidR="003F6B48" w:rsidRPr="00F4232D" w:rsidRDefault="003F6B48" w:rsidP="004907D9">
            <w:pPr>
              <w:pStyle w:val="ctrl-4"/>
              <w:tabs>
                <w:tab w:val="clear" w:pos="547"/>
                <w:tab w:val="clear" w:pos="1080"/>
                <w:tab w:val="left" w:pos="423"/>
                <w:tab w:val="left" w:pos="963"/>
              </w:tabs>
              <w:suppressAutoHyphens/>
              <w:jc w:val="center"/>
              <w:rPr>
                <w:iCs/>
                <w:color w:val="000000"/>
                <w:sz w:val="21"/>
                <w:szCs w:val="21"/>
                <w:lang w:val="en-GB"/>
              </w:rPr>
            </w:pPr>
            <w:r w:rsidRPr="00F4232D">
              <w:rPr>
                <w:iCs/>
                <w:color w:val="000000"/>
                <w:sz w:val="21"/>
                <w:szCs w:val="21"/>
                <w:lang w:val="en-GB"/>
              </w:rPr>
              <w:t>iii.</w:t>
            </w:r>
          </w:p>
        </w:tc>
        <w:tc>
          <w:tcPr>
            <w:tcW w:w="1637" w:type="dxa"/>
          </w:tcPr>
          <w:p w14:paraId="5E4CB49D"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Wheat</w:t>
            </w:r>
          </w:p>
        </w:tc>
        <w:tc>
          <w:tcPr>
            <w:tcW w:w="2070" w:type="dxa"/>
          </w:tcPr>
          <w:p w14:paraId="3FB9E10C"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Angiospermae</w:t>
            </w:r>
          </w:p>
        </w:tc>
        <w:tc>
          <w:tcPr>
            <w:tcW w:w="1684" w:type="dxa"/>
          </w:tcPr>
          <w:p w14:paraId="58FB666B"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Poales</w:t>
            </w:r>
          </w:p>
        </w:tc>
        <w:tc>
          <w:tcPr>
            <w:tcW w:w="1358" w:type="dxa"/>
          </w:tcPr>
          <w:p w14:paraId="3F9507A3" w14:textId="77777777" w:rsidR="003F6B48" w:rsidRPr="00F4232D" w:rsidRDefault="003F6B48" w:rsidP="004907D9">
            <w:pPr>
              <w:pStyle w:val="ctrl-4"/>
              <w:tabs>
                <w:tab w:val="clear" w:pos="547"/>
                <w:tab w:val="clear" w:pos="1080"/>
                <w:tab w:val="left" w:pos="423"/>
                <w:tab w:val="left" w:pos="963"/>
              </w:tabs>
              <w:suppressAutoHyphens/>
              <w:jc w:val="both"/>
              <w:rPr>
                <w:i/>
                <w:iCs/>
                <w:color w:val="000000"/>
                <w:sz w:val="21"/>
                <w:szCs w:val="21"/>
                <w:lang w:val="en-GB"/>
              </w:rPr>
            </w:pPr>
            <w:r w:rsidRPr="00F4232D">
              <w:rPr>
                <w:i/>
                <w:iCs/>
                <w:color w:val="000000"/>
                <w:sz w:val="21"/>
                <w:szCs w:val="21"/>
                <w:lang w:val="en-GB"/>
              </w:rPr>
              <w:t>Triticum</w:t>
            </w:r>
          </w:p>
        </w:tc>
        <w:tc>
          <w:tcPr>
            <w:tcW w:w="1260" w:type="dxa"/>
          </w:tcPr>
          <w:p w14:paraId="5352E037" w14:textId="77777777" w:rsidR="003F6B48" w:rsidRPr="00F4232D" w:rsidRDefault="003F6B48" w:rsidP="004907D9">
            <w:pPr>
              <w:pStyle w:val="ctrl-4"/>
              <w:tabs>
                <w:tab w:val="clear" w:pos="547"/>
                <w:tab w:val="clear" w:pos="1080"/>
                <w:tab w:val="left" w:pos="423"/>
                <w:tab w:val="left" w:pos="963"/>
              </w:tabs>
              <w:suppressAutoHyphens/>
              <w:jc w:val="both"/>
              <w:rPr>
                <w:i/>
                <w:iCs/>
                <w:color w:val="000000"/>
                <w:sz w:val="21"/>
                <w:szCs w:val="21"/>
                <w:lang w:val="en-GB"/>
              </w:rPr>
            </w:pPr>
            <w:r w:rsidRPr="00F4232D">
              <w:rPr>
                <w:i/>
                <w:iCs/>
                <w:color w:val="000000"/>
                <w:sz w:val="21"/>
                <w:szCs w:val="21"/>
                <w:lang w:val="en-GB"/>
              </w:rPr>
              <w:t>aestivum</w:t>
            </w:r>
          </w:p>
        </w:tc>
      </w:tr>
      <w:tr w:rsidR="003F6B48" w:rsidRPr="00F4232D" w14:paraId="5A16C0E8" w14:textId="77777777" w:rsidTr="00BB4269">
        <w:tc>
          <w:tcPr>
            <w:tcW w:w="631" w:type="dxa"/>
          </w:tcPr>
          <w:p w14:paraId="4F5DFD33" w14:textId="77777777" w:rsidR="003F6B48" w:rsidRPr="00F4232D" w:rsidRDefault="003F6B48" w:rsidP="004907D9">
            <w:pPr>
              <w:pStyle w:val="ctrl-4"/>
              <w:tabs>
                <w:tab w:val="clear" w:pos="547"/>
                <w:tab w:val="clear" w:pos="1080"/>
                <w:tab w:val="left" w:pos="423"/>
                <w:tab w:val="left" w:pos="963"/>
              </w:tabs>
              <w:suppressAutoHyphens/>
              <w:jc w:val="center"/>
              <w:rPr>
                <w:iCs/>
                <w:color w:val="000000"/>
                <w:sz w:val="21"/>
                <w:szCs w:val="21"/>
                <w:lang w:val="en-GB"/>
              </w:rPr>
            </w:pPr>
            <w:r w:rsidRPr="00F4232D">
              <w:rPr>
                <w:iCs/>
                <w:color w:val="000000"/>
                <w:sz w:val="21"/>
                <w:szCs w:val="21"/>
                <w:lang w:val="en-GB"/>
              </w:rPr>
              <w:t>iv.</w:t>
            </w:r>
          </w:p>
        </w:tc>
        <w:tc>
          <w:tcPr>
            <w:tcW w:w="1637" w:type="dxa"/>
          </w:tcPr>
          <w:p w14:paraId="63C77C32"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Housefly</w:t>
            </w:r>
          </w:p>
        </w:tc>
        <w:tc>
          <w:tcPr>
            <w:tcW w:w="2070" w:type="dxa"/>
          </w:tcPr>
          <w:p w14:paraId="76F46EDD"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Arthropoda</w:t>
            </w:r>
          </w:p>
        </w:tc>
        <w:tc>
          <w:tcPr>
            <w:tcW w:w="1684" w:type="dxa"/>
          </w:tcPr>
          <w:p w14:paraId="1A4E1949" w14:textId="77777777" w:rsidR="003F6B48" w:rsidRPr="00F4232D" w:rsidRDefault="003F6B48" w:rsidP="004907D9">
            <w:pPr>
              <w:pStyle w:val="ctrl-4"/>
              <w:tabs>
                <w:tab w:val="clear" w:pos="547"/>
                <w:tab w:val="clear" w:pos="1080"/>
                <w:tab w:val="left" w:pos="423"/>
                <w:tab w:val="left" w:pos="963"/>
              </w:tabs>
              <w:suppressAutoHyphens/>
              <w:jc w:val="both"/>
              <w:rPr>
                <w:iCs/>
                <w:color w:val="000000"/>
                <w:sz w:val="21"/>
                <w:szCs w:val="21"/>
                <w:lang w:val="en-GB"/>
              </w:rPr>
            </w:pPr>
            <w:r w:rsidRPr="00F4232D">
              <w:rPr>
                <w:iCs/>
                <w:color w:val="000000"/>
                <w:sz w:val="21"/>
                <w:szCs w:val="21"/>
                <w:lang w:val="en-GB"/>
              </w:rPr>
              <w:t>Insecta</w:t>
            </w:r>
          </w:p>
        </w:tc>
        <w:tc>
          <w:tcPr>
            <w:tcW w:w="1358" w:type="dxa"/>
          </w:tcPr>
          <w:p w14:paraId="412CC8E1" w14:textId="77777777" w:rsidR="003F6B48" w:rsidRPr="00F4232D" w:rsidRDefault="003F6B48" w:rsidP="004907D9">
            <w:pPr>
              <w:pStyle w:val="ctrl-4"/>
              <w:tabs>
                <w:tab w:val="clear" w:pos="547"/>
                <w:tab w:val="clear" w:pos="1080"/>
                <w:tab w:val="left" w:pos="423"/>
                <w:tab w:val="left" w:pos="963"/>
              </w:tabs>
              <w:suppressAutoHyphens/>
              <w:jc w:val="both"/>
              <w:rPr>
                <w:i/>
                <w:iCs/>
                <w:color w:val="000000"/>
                <w:sz w:val="21"/>
                <w:szCs w:val="21"/>
                <w:lang w:val="en-GB"/>
              </w:rPr>
            </w:pPr>
            <w:r w:rsidRPr="00F4232D">
              <w:rPr>
                <w:i/>
                <w:iCs/>
                <w:color w:val="000000"/>
                <w:sz w:val="21"/>
                <w:szCs w:val="21"/>
                <w:lang w:val="en-GB"/>
              </w:rPr>
              <w:t>Musca</w:t>
            </w:r>
          </w:p>
        </w:tc>
        <w:tc>
          <w:tcPr>
            <w:tcW w:w="1260" w:type="dxa"/>
          </w:tcPr>
          <w:p w14:paraId="6E2344E4" w14:textId="77777777" w:rsidR="003F6B48" w:rsidRPr="00F4232D" w:rsidRDefault="003F6B48" w:rsidP="004907D9">
            <w:pPr>
              <w:pStyle w:val="ctrl-4"/>
              <w:tabs>
                <w:tab w:val="clear" w:pos="547"/>
                <w:tab w:val="clear" w:pos="1080"/>
                <w:tab w:val="left" w:pos="423"/>
                <w:tab w:val="left" w:pos="963"/>
              </w:tabs>
              <w:suppressAutoHyphens/>
              <w:jc w:val="both"/>
              <w:rPr>
                <w:i/>
                <w:iCs/>
                <w:color w:val="000000"/>
                <w:sz w:val="21"/>
                <w:szCs w:val="21"/>
                <w:lang w:val="en-GB"/>
              </w:rPr>
            </w:pPr>
            <w:r w:rsidRPr="00F4232D">
              <w:rPr>
                <w:i/>
                <w:iCs/>
                <w:color w:val="000000"/>
                <w:sz w:val="21"/>
                <w:szCs w:val="21"/>
                <w:lang w:val="en-GB"/>
              </w:rPr>
              <w:t>pardus</w:t>
            </w:r>
          </w:p>
        </w:tc>
      </w:tr>
    </w:tbl>
    <w:p w14:paraId="35F37BA5" w14:textId="77777777" w:rsidR="003F6B48" w:rsidRPr="00F4232D" w:rsidRDefault="003F6B48" w:rsidP="004907D9">
      <w:pPr>
        <w:pStyle w:val="SPACE"/>
        <w:suppressAutoHyphens/>
      </w:pPr>
    </w:p>
    <w:p w14:paraId="58DB29FA" w14:textId="77777777" w:rsidR="003F6B48" w:rsidRPr="00F4232D" w:rsidRDefault="003F6B48" w:rsidP="004907D9">
      <w:pPr>
        <w:pStyle w:val="ctrl-4"/>
        <w:tabs>
          <w:tab w:val="clear" w:pos="547"/>
          <w:tab w:val="clear" w:pos="1080"/>
          <w:tab w:val="left" w:pos="540"/>
          <w:tab w:val="left" w:pos="1107"/>
        </w:tabs>
        <w:suppressAutoHyphens/>
        <w:jc w:val="both"/>
        <w:rPr>
          <w:iCs/>
          <w:color w:val="000000"/>
          <w:sz w:val="21"/>
          <w:szCs w:val="21"/>
          <w:lang w:val="en-GB"/>
        </w:rPr>
      </w:pPr>
      <w:r w:rsidRPr="00F4232D">
        <w:rPr>
          <w:iCs/>
          <w:color w:val="000000"/>
          <w:sz w:val="21"/>
          <w:szCs w:val="21"/>
          <w:lang w:val="en-GB"/>
        </w:rPr>
        <w:tab/>
        <w:t>(A)</w:t>
      </w:r>
      <w:r w:rsidRPr="00F4232D">
        <w:rPr>
          <w:iCs/>
          <w:color w:val="000000"/>
          <w:sz w:val="21"/>
          <w:szCs w:val="21"/>
          <w:lang w:val="en-GB"/>
        </w:rPr>
        <w:tab/>
        <w:t>i, ii and iii</w:t>
      </w:r>
      <w:r w:rsidRPr="00F4232D">
        <w:rPr>
          <w:iCs/>
          <w:color w:val="000000"/>
          <w:sz w:val="21"/>
          <w:szCs w:val="21"/>
          <w:lang w:val="en-GB"/>
        </w:rPr>
        <w:tab/>
        <w:t>(B)</w:t>
      </w:r>
      <w:r w:rsidRPr="00F4232D">
        <w:rPr>
          <w:iCs/>
          <w:color w:val="000000"/>
          <w:sz w:val="21"/>
          <w:szCs w:val="21"/>
          <w:lang w:val="en-GB"/>
        </w:rPr>
        <w:tab/>
        <w:t>i and iv</w:t>
      </w:r>
      <w:r w:rsidRPr="00F4232D">
        <w:rPr>
          <w:iCs/>
          <w:color w:val="000000"/>
          <w:sz w:val="21"/>
          <w:szCs w:val="21"/>
          <w:lang w:val="en-GB"/>
        </w:rPr>
        <w:tab/>
        <w:t>(C)</w:t>
      </w:r>
      <w:r w:rsidRPr="00F4232D">
        <w:rPr>
          <w:iCs/>
          <w:color w:val="000000"/>
          <w:sz w:val="21"/>
          <w:szCs w:val="21"/>
          <w:lang w:val="en-GB"/>
        </w:rPr>
        <w:tab/>
        <w:t>i, iii and iv</w:t>
      </w:r>
      <w:r w:rsidRPr="00F4232D">
        <w:rPr>
          <w:iCs/>
          <w:color w:val="000000"/>
          <w:sz w:val="21"/>
          <w:szCs w:val="21"/>
          <w:lang w:val="en-GB"/>
        </w:rPr>
        <w:tab/>
        <w:t>(D)</w:t>
      </w:r>
      <w:r w:rsidRPr="00F4232D">
        <w:rPr>
          <w:iCs/>
          <w:color w:val="000000"/>
          <w:sz w:val="21"/>
          <w:szCs w:val="21"/>
          <w:lang w:val="en-GB"/>
        </w:rPr>
        <w:tab/>
        <w:t>only ii</w:t>
      </w:r>
    </w:p>
    <w:p w14:paraId="2076BA19" w14:textId="23633B9C" w:rsidR="003F6B48" w:rsidRPr="00F4232D" w:rsidRDefault="003F6B48" w:rsidP="004907D9">
      <w:pPr>
        <w:pStyle w:val="SPACE"/>
        <w:tabs>
          <w:tab w:val="clear" w:pos="547"/>
          <w:tab w:val="left" w:pos="423"/>
          <w:tab w:val="left" w:pos="963"/>
        </w:tabs>
        <w:suppressAutoHyphens/>
        <w:ind w:left="0" w:firstLine="0"/>
        <w:rPr>
          <w:sz w:val="21"/>
          <w:szCs w:val="21"/>
        </w:rPr>
      </w:pPr>
    </w:p>
    <w:p w14:paraId="05CE168B" w14:textId="77777777" w:rsidR="003F6B48" w:rsidRPr="00F4232D" w:rsidRDefault="003F6B48" w:rsidP="004907D9">
      <w:pPr>
        <w:pStyle w:val="ctrl-4"/>
        <w:tabs>
          <w:tab w:val="clear" w:pos="547"/>
          <w:tab w:val="clear" w:pos="1080"/>
          <w:tab w:val="left" w:pos="423"/>
          <w:tab w:val="left" w:pos="963"/>
        </w:tabs>
        <w:suppressAutoHyphens/>
        <w:spacing w:line="120" w:lineRule="exact"/>
        <w:jc w:val="both"/>
        <w:rPr>
          <w:iCs/>
          <w:color w:val="000000"/>
          <w:sz w:val="21"/>
          <w:szCs w:val="21"/>
          <w:lang w:val="en-GB"/>
        </w:rPr>
        <w:sectPr w:rsidR="003F6B48" w:rsidRPr="00F4232D" w:rsidSect="00264C20">
          <w:headerReference w:type="even" r:id="rId41"/>
          <w:headerReference w:type="default" r:id="rId42"/>
          <w:footerReference w:type="even" r:id="rId43"/>
          <w:footerReference w:type="default" r:id="rId44"/>
          <w:type w:val="continuous"/>
          <w:pgSz w:w="11880" w:h="16200" w:code="40"/>
          <w:pgMar w:top="1195" w:right="1080" w:bottom="734" w:left="1080" w:header="720" w:footer="720" w:gutter="0"/>
          <w:pgNumType w:start="55"/>
          <w:cols w:sep="1" w:space="432"/>
          <w:titlePg/>
          <w:docGrid w:linePitch="326"/>
        </w:sectPr>
      </w:pPr>
    </w:p>
    <w:p w14:paraId="4E439495" w14:textId="3BBDB947" w:rsidR="003F6B48" w:rsidRPr="00F4232D" w:rsidRDefault="00035C58" w:rsidP="004907D9">
      <w:pPr>
        <w:tabs>
          <w:tab w:val="left" w:pos="558"/>
          <w:tab w:val="left" w:pos="1143"/>
        </w:tabs>
        <w:ind w:left="558" w:hanging="558"/>
        <w:jc w:val="both"/>
        <w:rPr>
          <w:rFonts w:cs="Times New Roman"/>
          <w:sz w:val="21"/>
          <w:szCs w:val="21"/>
          <w:lang w:val="en-GB"/>
        </w:rPr>
      </w:pPr>
      <w:r>
        <w:rPr>
          <w:rFonts w:ascii="Times New Roman Bold" w:hAnsi="Times New Roman Bold" w:cs="Times New Roman"/>
          <w:b/>
          <w:color w:val="EC2791"/>
          <w:sz w:val="21"/>
          <w:szCs w:val="21"/>
          <w:lang w:val="en-GB"/>
        </w:rPr>
        <w:t>87</w:t>
      </w:r>
      <w:r w:rsidR="003F6B48" w:rsidRPr="00F4232D">
        <w:rPr>
          <w:rFonts w:ascii="Times New Roman Bold" w:hAnsi="Times New Roman Bold" w:cs="Times New Roman"/>
          <w:b/>
          <w:color w:val="EC2791"/>
          <w:sz w:val="21"/>
          <w:szCs w:val="21"/>
          <w:lang w:val="en-GB"/>
        </w:rPr>
        <w:t>.</w:t>
      </w:r>
      <w:r w:rsidR="003F6B48" w:rsidRPr="00F4232D">
        <w:rPr>
          <w:rFonts w:ascii="Times New Roman Bold" w:hAnsi="Times New Roman Bold" w:cs="Times New Roman"/>
          <w:b/>
          <w:color w:val="EC2791"/>
          <w:sz w:val="21"/>
          <w:szCs w:val="21"/>
          <w:lang w:val="en-GB"/>
        </w:rPr>
        <w:tab/>
      </w:r>
      <w:r w:rsidR="003F6B48" w:rsidRPr="00F4232D">
        <w:rPr>
          <w:rFonts w:cs="Times New Roman"/>
          <w:sz w:val="21"/>
          <w:szCs w:val="21"/>
          <w:lang w:val="en-GB"/>
        </w:rPr>
        <w:t>Identify the CORRECT representation of the scientific name of lion.</w:t>
      </w:r>
    </w:p>
    <w:p w14:paraId="11A7F9EA" w14:textId="77777777" w:rsidR="003F6B48" w:rsidRPr="00F4232D" w:rsidRDefault="003F6B48" w:rsidP="004907D9">
      <w:pPr>
        <w:tabs>
          <w:tab w:val="left" w:pos="558"/>
          <w:tab w:val="left" w:pos="1143"/>
          <w:tab w:val="left" w:pos="2700"/>
          <w:tab w:val="left" w:pos="3240"/>
        </w:tabs>
        <w:ind w:left="558" w:hanging="558"/>
        <w:jc w:val="both"/>
        <w:rPr>
          <w:rFonts w:cs="Times New Roman"/>
          <w:sz w:val="21"/>
          <w:szCs w:val="21"/>
          <w:lang w:val="en-GB"/>
        </w:rPr>
      </w:pPr>
      <w:r w:rsidRPr="00F4232D">
        <w:rPr>
          <w:rFonts w:cs="Times New Roman"/>
          <w:color w:val="000000"/>
          <w:sz w:val="21"/>
          <w:szCs w:val="21"/>
          <w:lang w:val="en-GB"/>
        </w:rPr>
        <w:tab/>
        <w:t>(A)</w:t>
      </w:r>
      <w:r w:rsidRPr="00F4232D">
        <w:rPr>
          <w:rFonts w:cs="Times New Roman"/>
          <w:color w:val="000000"/>
          <w:sz w:val="21"/>
          <w:szCs w:val="21"/>
          <w:lang w:val="en-GB"/>
        </w:rPr>
        <w:tab/>
      </w:r>
      <w:r w:rsidRPr="00F4232D">
        <w:rPr>
          <w:rFonts w:cs="Times New Roman"/>
          <w:i/>
          <w:sz w:val="21"/>
          <w:szCs w:val="21"/>
          <w:lang w:val="en-GB"/>
        </w:rPr>
        <w:t xml:space="preserve">Panthera </w:t>
      </w:r>
      <w:proofErr w:type="spellStart"/>
      <w:r w:rsidRPr="00F4232D">
        <w:rPr>
          <w:rFonts w:cs="Times New Roman"/>
          <w:i/>
          <w:sz w:val="21"/>
          <w:szCs w:val="21"/>
          <w:lang w:val="en-GB"/>
        </w:rPr>
        <w:t>leo</w:t>
      </w:r>
      <w:proofErr w:type="spellEnd"/>
      <w:r w:rsidRPr="00F4232D">
        <w:rPr>
          <w:rFonts w:cs="Times New Roman"/>
          <w:sz w:val="21"/>
          <w:szCs w:val="21"/>
          <w:lang w:val="en-GB"/>
        </w:rPr>
        <w:tab/>
      </w:r>
      <w:r w:rsidRPr="00F4232D">
        <w:rPr>
          <w:rFonts w:cs="Times New Roman"/>
          <w:color w:val="000000"/>
          <w:sz w:val="21"/>
          <w:szCs w:val="21"/>
          <w:lang w:val="en-GB"/>
        </w:rPr>
        <w:t>(B)</w:t>
      </w:r>
      <w:r w:rsidRPr="00F4232D">
        <w:rPr>
          <w:rFonts w:cs="Times New Roman"/>
          <w:sz w:val="21"/>
          <w:szCs w:val="21"/>
          <w:lang w:val="en-GB"/>
        </w:rPr>
        <w:tab/>
      </w:r>
      <w:proofErr w:type="spellStart"/>
      <w:r w:rsidRPr="00F4232D">
        <w:rPr>
          <w:rFonts w:cs="Times New Roman"/>
          <w:sz w:val="21"/>
          <w:szCs w:val="21"/>
          <w:lang w:val="en-GB"/>
        </w:rPr>
        <w:t>panthera</w:t>
      </w:r>
      <w:proofErr w:type="spellEnd"/>
      <w:r w:rsidRPr="00F4232D">
        <w:rPr>
          <w:rFonts w:cs="Times New Roman"/>
          <w:sz w:val="21"/>
          <w:szCs w:val="21"/>
          <w:lang w:val="en-GB"/>
        </w:rPr>
        <w:t xml:space="preserve"> </w:t>
      </w:r>
      <w:proofErr w:type="spellStart"/>
      <w:r w:rsidRPr="00F4232D">
        <w:rPr>
          <w:rFonts w:cs="Times New Roman"/>
          <w:sz w:val="21"/>
          <w:szCs w:val="21"/>
          <w:lang w:val="en-GB"/>
        </w:rPr>
        <w:t>leo</w:t>
      </w:r>
      <w:proofErr w:type="spellEnd"/>
    </w:p>
    <w:p w14:paraId="742B3B0E" w14:textId="77777777" w:rsidR="003F6B48" w:rsidRPr="00F4232D" w:rsidRDefault="003F6B48" w:rsidP="004907D9">
      <w:pPr>
        <w:tabs>
          <w:tab w:val="left" w:pos="558"/>
          <w:tab w:val="left" w:pos="1143"/>
          <w:tab w:val="left" w:pos="2700"/>
          <w:tab w:val="left" w:pos="3240"/>
        </w:tabs>
        <w:ind w:left="558" w:hanging="558"/>
        <w:jc w:val="both"/>
        <w:rPr>
          <w:rFonts w:cs="Times New Roman"/>
          <w:i/>
          <w:sz w:val="21"/>
          <w:szCs w:val="21"/>
          <w:lang w:val="en-GB"/>
        </w:rPr>
      </w:pPr>
      <w:r w:rsidRPr="00F4232D">
        <w:rPr>
          <w:rFonts w:cs="Times New Roman"/>
          <w:sz w:val="21"/>
          <w:szCs w:val="21"/>
          <w:lang w:val="en-GB"/>
        </w:rPr>
        <w:tab/>
      </w:r>
      <w:r w:rsidRPr="00F4232D">
        <w:rPr>
          <w:rFonts w:cs="Times New Roman"/>
          <w:color w:val="000000"/>
          <w:sz w:val="21"/>
          <w:szCs w:val="21"/>
          <w:lang w:val="en-GB"/>
        </w:rPr>
        <w:t>(C)</w:t>
      </w:r>
      <w:r w:rsidRPr="00F4232D">
        <w:rPr>
          <w:rFonts w:cs="Times New Roman"/>
          <w:sz w:val="21"/>
          <w:szCs w:val="21"/>
          <w:lang w:val="en-GB"/>
        </w:rPr>
        <w:tab/>
      </w:r>
      <w:r w:rsidRPr="00F4232D">
        <w:rPr>
          <w:rFonts w:cs="Times New Roman"/>
          <w:i/>
          <w:sz w:val="21"/>
          <w:szCs w:val="21"/>
          <w:lang w:val="en-GB"/>
        </w:rPr>
        <w:t>Panthera Leo</w:t>
      </w:r>
      <w:r w:rsidRPr="00F4232D">
        <w:rPr>
          <w:rFonts w:cs="Times New Roman"/>
          <w:i/>
          <w:sz w:val="21"/>
          <w:szCs w:val="21"/>
          <w:lang w:val="en-GB"/>
        </w:rPr>
        <w:tab/>
      </w:r>
      <w:r w:rsidRPr="00F4232D">
        <w:rPr>
          <w:rFonts w:cs="Times New Roman"/>
          <w:color w:val="000000"/>
          <w:sz w:val="21"/>
          <w:szCs w:val="21"/>
          <w:lang w:val="en-GB"/>
        </w:rPr>
        <w:t>(D)</w:t>
      </w:r>
      <w:r w:rsidRPr="00F4232D">
        <w:rPr>
          <w:rFonts w:cs="Times New Roman"/>
          <w:sz w:val="21"/>
          <w:szCs w:val="21"/>
          <w:lang w:val="en-GB"/>
        </w:rPr>
        <w:tab/>
        <w:t xml:space="preserve">Panthera </w:t>
      </w:r>
      <w:proofErr w:type="spellStart"/>
      <w:r w:rsidRPr="00F4232D">
        <w:rPr>
          <w:rFonts w:cs="Times New Roman"/>
          <w:i/>
          <w:sz w:val="21"/>
          <w:szCs w:val="21"/>
          <w:lang w:val="en-GB"/>
        </w:rPr>
        <w:t>leo</w:t>
      </w:r>
      <w:proofErr w:type="spellEnd"/>
    </w:p>
    <w:p w14:paraId="39857901" w14:textId="77777777" w:rsidR="003F6B48" w:rsidRPr="00F4232D" w:rsidRDefault="003F6B48" w:rsidP="004907D9">
      <w:pPr>
        <w:pStyle w:val="SPACE"/>
        <w:suppressAutoHyphens/>
      </w:pPr>
      <w:r w:rsidRPr="00F4232D">
        <w:tab/>
      </w:r>
    </w:p>
    <w:p w14:paraId="507FEB03" w14:textId="6F712E5E" w:rsidR="003F6B48" w:rsidRPr="00F4232D" w:rsidRDefault="00035C58" w:rsidP="004907D9">
      <w:pPr>
        <w:tabs>
          <w:tab w:val="left" w:pos="558"/>
          <w:tab w:val="left" w:pos="1143"/>
        </w:tabs>
        <w:ind w:left="558" w:hanging="558"/>
        <w:jc w:val="both"/>
        <w:rPr>
          <w:rFonts w:cs="Times New Roman"/>
          <w:sz w:val="21"/>
          <w:szCs w:val="21"/>
          <w:lang w:val="en-GB"/>
        </w:rPr>
      </w:pPr>
      <w:r>
        <w:rPr>
          <w:rFonts w:ascii="Times New Roman Bold" w:hAnsi="Times New Roman Bold" w:cs="Times New Roman"/>
          <w:b/>
          <w:color w:val="EC2791"/>
          <w:sz w:val="21"/>
          <w:szCs w:val="21"/>
          <w:lang w:val="en-GB"/>
        </w:rPr>
        <w:t>88</w:t>
      </w:r>
      <w:r w:rsidR="003F6B48" w:rsidRPr="00F4232D">
        <w:rPr>
          <w:rFonts w:ascii="Times New Roman Bold" w:hAnsi="Times New Roman Bold" w:cs="Times New Roman"/>
          <w:b/>
          <w:color w:val="EC2791"/>
          <w:sz w:val="21"/>
          <w:szCs w:val="21"/>
          <w:lang w:val="en-GB"/>
        </w:rPr>
        <w:t>.</w:t>
      </w:r>
      <w:r w:rsidR="003F6B48" w:rsidRPr="00F4232D">
        <w:rPr>
          <w:rFonts w:ascii="Times New Roman Bold" w:hAnsi="Times New Roman Bold" w:cs="Times New Roman"/>
          <w:b/>
          <w:color w:val="EC2791"/>
          <w:sz w:val="21"/>
          <w:szCs w:val="21"/>
          <w:lang w:val="en-GB"/>
        </w:rPr>
        <w:tab/>
      </w:r>
      <w:r w:rsidR="003F6B48" w:rsidRPr="00F4232D">
        <w:rPr>
          <w:rFonts w:cs="Times New Roman"/>
          <w:sz w:val="21"/>
          <w:szCs w:val="21"/>
          <w:lang w:val="en-GB"/>
        </w:rPr>
        <w:t>Which of the following statements is TRUE?</w:t>
      </w:r>
    </w:p>
    <w:p w14:paraId="5667AF26" w14:textId="77777777" w:rsidR="003F6B48" w:rsidRPr="00F4232D" w:rsidRDefault="003F6B48" w:rsidP="004907D9">
      <w:pPr>
        <w:tabs>
          <w:tab w:val="left" w:pos="558"/>
          <w:tab w:val="left" w:pos="1143"/>
        </w:tabs>
        <w:ind w:left="1143" w:hanging="1143"/>
        <w:jc w:val="both"/>
        <w:rPr>
          <w:rFonts w:cs="Times New Roman"/>
          <w:sz w:val="21"/>
          <w:szCs w:val="21"/>
          <w:lang w:val="en-GB"/>
        </w:rPr>
      </w:pPr>
      <w:r w:rsidRPr="00F4232D">
        <w:rPr>
          <w:rFonts w:cs="Times New Roman"/>
          <w:color w:val="000000"/>
          <w:sz w:val="21"/>
          <w:szCs w:val="21"/>
          <w:lang w:val="en-GB"/>
        </w:rPr>
        <w:tab/>
        <w:t>(A)</w:t>
      </w:r>
      <w:r w:rsidRPr="00F4232D">
        <w:rPr>
          <w:rFonts w:cs="Times New Roman"/>
          <w:color w:val="000000"/>
          <w:sz w:val="21"/>
          <w:szCs w:val="21"/>
          <w:lang w:val="en-GB"/>
        </w:rPr>
        <w:tab/>
      </w:r>
      <w:r w:rsidRPr="00F4232D">
        <w:rPr>
          <w:rFonts w:cs="Times New Roman"/>
          <w:sz w:val="21"/>
          <w:szCs w:val="21"/>
          <w:lang w:val="en-GB"/>
        </w:rPr>
        <w:t>Animals classified in the same Order belong to the same Class.</w:t>
      </w:r>
    </w:p>
    <w:p w14:paraId="62B73592" w14:textId="77777777" w:rsidR="003F6B48" w:rsidRPr="00F4232D" w:rsidRDefault="003F6B48" w:rsidP="004907D9">
      <w:pPr>
        <w:tabs>
          <w:tab w:val="left" w:pos="558"/>
          <w:tab w:val="left" w:pos="1143"/>
        </w:tabs>
        <w:ind w:left="1143" w:hanging="1143"/>
        <w:jc w:val="both"/>
        <w:rPr>
          <w:rFonts w:cs="Times New Roman"/>
          <w:sz w:val="21"/>
          <w:szCs w:val="21"/>
          <w:lang w:val="en-GB"/>
        </w:rPr>
      </w:pPr>
      <w:r w:rsidRPr="00F4232D">
        <w:rPr>
          <w:rFonts w:cs="Times New Roman"/>
          <w:sz w:val="21"/>
          <w:szCs w:val="21"/>
          <w:lang w:val="en-GB"/>
        </w:rPr>
        <w:tab/>
      </w:r>
      <w:r w:rsidRPr="00F4232D">
        <w:rPr>
          <w:rFonts w:cs="Times New Roman"/>
          <w:color w:val="000000"/>
          <w:sz w:val="21"/>
          <w:szCs w:val="21"/>
          <w:lang w:val="en-GB"/>
        </w:rPr>
        <w:t>(B)</w:t>
      </w:r>
      <w:r w:rsidRPr="00F4232D">
        <w:rPr>
          <w:rFonts w:cs="Times New Roman"/>
          <w:sz w:val="21"/>
          <w:szCs w:val="21"/>
          <w:lang w:val="en-GB"/>
        </w:rPr>
        <w:tab/>
        <w:t>Animals classified in the same Class belong to the same Family.</w:t>
      </w:r>
    </w:p>
    <w:p w14:paraId="298F0A0B" w14:textId="77777777" w:rsidR="003F6B48" w:rsidRPr="00F4232D" w:rsidRDefault="003F6B48" w:rsidP="004907D9">
      <w:pPr>
        <w:tabs>
          <w:tab w:val="left" w:pos="558"/>
          <w:tab w:val="left" w:pos="1143"/>
        </w:tabs>
        <w:ind w:left="1143" w:hanging="1143"/>
        <w:jc w:val="both"/>
        <w:rPr>
          <w:rFonts w:cs="Times New Roman"/>
          <w:sz w:val="21"/>
          <w:szCs w:val="21"/>
          <w:lang w:val="en-GB"/>
        </w:rPr>
      </w:pPr>
      <w:r w:rsidRPr="00F4232D">
        <w:rPr>
          <w:rFonts w:cs="Times New Roman"/>
          <w:sz w:val="21"/>
          <w:szCs w:val="21"/>
          <w:lang w:val="en-GB"/>
        </w:rPr>
        <w:tab/>
      </w:r>
      <w:r w:rsidRPr="00F4232D">
        <w:rPr>
          <w:rFonts w:cs="Times New Roman"/>
          <w:color w:val="000000"/>
          <w:sz w:val="21"/>
          <w:szCs w:val="21"/>
          <w:lang w:val="en-GB"/>
        </w:rPr>
        <w:t>(C)</w:t>
      </w:r>
      <w:r w:rsidRPr="00F4232D">
        <w:rPr>
          <w:rFonts w:cs="Times New Roman"/>
          <w:sz w:val="21"/>
          <w:szCs w:val="21"/>
          <w:lang w:val="en-GB"/>
        </w:rPr>
        <w:tab/>
        <w:t>Animals classified in the same Family belong to the same Species.</w:t>
      </w:r>
    </w:p>
    <w:p w14:paraId="6F80FFF7" w14:textId="77777777" w:rsidR="003F6B48" w:rsidRPr="00F4232D" w:rsidRDefault="003F6B48" w:rsidP="004907D9">
      <w:pPr>
        <w:tabs>
          <w:tab w:val="left" w:pos="558"/>
          <w:tab w:val="left" w:pos="1143"/>
        </w:tabs>
        <w:ind w:left="1143" w:hanging="1143"/>
        <w:jc w:val="both"/>
        <w:rPr>
          <w:rFonts w:cs="Times New Roman"/>
          <w:sz w:val="21"/>
          <w:szCs w:val="21"/>
          <w:lang w:val="en-GB"/>
        </w:rPr>
      </w:pPr>
      <w:r w:rsidRPr="00F4232D">
        <w:rPr>
          <w:rFonts w:cs="Times New Roman"/>
          <w:sz w:val="21"/>
          <w:szCs w:val="21"/>
          <w:lang w:val="en-GB"/>
        </w:rPr>
        <w:tab/>
      </w:r>
      <w:r w:rsidRPr="00F4232D">
        <w:rPr>
          <w:rFonts w:cs="Times New Roman"/>
          <w:color w:val="000000"/>
          <w:sz w:val="21"/>
          <w:szCs w:val="21"/>
          <w:lang w:val="en-GB"/>
        </w:rPr>
        <w:t>(D)</w:t>
      </w:r>
      <w:r w:rsidRPr="00F4232D">
        <w:rPr>
          <w:rFonts w:cs="Times New Roman"/>
          <w:sz w:val="21"/>
          <w:szCs w:val="21"/>
          <w:lang w:val="en-GB"/>
        </w:rPr>
        <w:tab/>
        <w:t>Animals belonging to the same Phylum belong to the same Order.</w:t>
      </w:r>
    </w:p>
    <w:p w14:paraId="42E89ADF" w14:textId="77777777" w:rsidR="003F6B48" w:rsidRPr="00F4232D" w:rsidRDefault="003F6B48" w:rsidP="004907D9">
      <w:pPr>
        <w:pStyle w:val="SPACE"/>
        <w:suppressAutoHyphens/>
      </w:pPr>
    </w:p>
    <w:p w14:paraId="708A2577" w14:textId="44804DAC" w:rsidR="003F6B48" w:rsidRPr="00F4232D" w:rsidRDefault="00035C58" w:rsidP="004907D9">
      <w:pPr>
        <w:tabs>
          <w:tab w:val="left" w:pos="558"/>
          <w:tab w:val="left" w:pos="1143"/>
        </w:tabs>
        <w:ind w:left="558" w:hanging="558"/>
        <w:jc w:val="both"/>
        <w:rPr>
          <w:rFonts w:cs="Times New Roman"/>
          <w:sz w:val="21"/>
          <w:szCs w:val="21"/>
          <w:lang w:val="en-GB"/>
        </w:rPr>
      </w:pPr>
      <w:r>
        <w:rPr>
          <w:rFonts w:ascii="Times New Roman Bold" w:hAnsi="Times New Roman Bold" w:cs="Times New Roman"/>
          <w:b/>
          <w:color w:val="EC2791"/>
          <w:sz w:val="21"/>
          <w:szCs w:val="21"/>
          <w:lang w:val="en-GB"/>
        </w:rPr>
        <w:t>89</w:t>
      </w:r>
      <w:r w:rsidR="003F6B48" w:rsidRPr="00F4232D">
        <w:rPr>
          <w:rFonts w:ascii="Times New Roman Bold" w:hAnsi="Times New Roman Bold" w:cs="Times New Roman"/>
          <w:b/>
          <w:color w:val="EC2791"/>
          <w:sz w:val="21"/>
          <w:szCs w:val="21"/>
          <w:lang w:val="en-GB"/>
        </w:rPr>
        <w:t>.</w:t>
      </w:r>
      <w:r w:rsidR="003F6B48" w:rsidRPr="00F4232D">
        <w:rPr>
          <w:rFonts w:ascii="Times New Roman Bold" w:hAnsi="Times New Roman Bold" w:cs="Times New Roman"/>
          <w:b/>
          <w:color w:val="EC2791"/>
          <w:sz w:val="21"/>
          <w:szCs w:val="21"/>
          <w:lang w:val="en-GB"/>
        </w:rPr>
        <w:tab/>
      </w:r>
      <w:r w:rsidR="003F6B48" w:rsidRPr="00F4232D">
        <w:rPr>
          <w:rFonts w:cs="Times New Roman"/>
          <w:sz w:val="21"/>
          <w:szCs w:val="21"/>
          <w:lang w:val="en-GB"/>
        </w:rPr>
        <w:t>Which is the CORRECT ‘Order’ of Mango?</w:t>
      </w:r>
    </w:p>
    <w:p w14:paraId="7ECC38DE" w14:textId="77777777" w:rsidR="003F6B48" w:rsidRPr="00F4232D" w:rsidRDefault="003F6B48" w:rsidP="004907D9">
      <w:pPr>
        <w:tabs>
          <w:tab w:val="left" w:pos="558"/>
          <w:tab w:val="left" w:pos="1143"/>
          <w:tab w:val="left" w:pos="2700"/>
          <w:tab w:val="left" w:pos="3240"/>
        </w:tabs>
        <w:ind w:left="558" w:hanging="558"/>
        <w:jc w:val="both"/>
        <w:rPr>
          <w:rFonts w:cs="Times New Roman"/>
          <w:sz w:val="21"/>
          <w:szCs w:val="21"/>
          <w:lang w:val="en-GB"/>
        </w:rPr>
      </w:pPr>
      <w:r w:rsidRPr="00F4232D">
        <w:rPr>
          <w:rFonts w:cs="Times New Roman"/>
          <w:color w:val="000000"/>
          <w:sz w:val="21"/>
          <w:szCs w:val="21"/>
          <w:lang w:val="en-GB"/>
        </w:rPr>
        <w:tab/>
        <w:t>(A)</w:t>
      </w:r>
      <w:r w:rsidRPr="00F4232D">
        <w:rPr>
          <w:rFonts w:cs="Times New Roman"/>
          <w:color w:val="000000"/>
          <w:sz w:val="21"/>
          <w:szCs w:val="21"/>
          <w:lang w:val="en-GB"/>
        </w:rPr>
        <w:tab/>
      </w:r>
      <w:r w:rsidRPr="00F4232D">
        <w:rPr>
          <w:rFonts w:cs="Times New Roman"/>
          <w:sz w:val="21"/>
          <w:szCs w:val="21"/>
          <w:lang w:val="en-GB"/>
        </w:rPr>
        <w:t>Angiospermae</w:t>
      </w:r>
    </w:p>
    <w:p w14:paraId="7BAE998D" w14:textId="77777777" w:rsidR="003F6B48" w:rsidRPr="00F4232D" w:rsidRDefault="003F6B48" w:rsidP="004907D9">
      <w:pPr>
        <w:tabs>
          <w:tab w:val="left" w:pos="558"/>
          <w:tab w:val="left" w:pos="1143"/>
          <w:tab w:val="left" w:pos="2700"/>
          <w:tab w:val="left" w:pos="3240"/>
        </w:tabs>
        <w:ind w:left="558" w:hanging="558"/>
        <w:jc w:val="both"/>
        <w:rPr>
          <w:rFonts w:cs="Times New Roman"/>
          <w:sz w:val="21"/>
          <w:szCs w:val="21"/>
          <w:lang w:val="en-GB"/>
        </w:rPr>
      </w:pPr>
      <w:r w:rsidRPr="00F4232D">
        <w:rPr>
          <w:rFonts w:cs="Times New Roman"/>
          <w:sz w:val="21"/>
          <w:szCs w:val="21"/>
          <w:lang w:val="en-GB"/>
        </w:rPr>
        <w:tab/>
      </w:r>
      <w:r w:rsidRPr="00F4232D">
        <w:rPr>
          <w:rFonts w:cs="Times New Roman"/>
          <w:color w:val="000000"/>
          <w:sz w:val="21"/>
          <w:szCs w:val="21"/>
          <w:lang w:val="en-GB"/>
        </w:rPr>
        <w:t>(B)</w:t>
      </w:r>
      <w:r w:rsidRPr="00F4232D">
        <w:rPr>
          <w:rFonts w:cs="Times New Roman"/>
          <w:sz w:val="21"/>
          <w:szCs w:val="21"/>
          <w:lang w:val="en-GB"/>
        </w:rPr>
        <w:tab/>
        <w:t>Sapindales</w:t>
      </w:r>
    </w:p>
    <w:p w14:paraId="7445AEA1" w14:textId="77777777" w:rsidR="003F6B48" w:rsidRPr="00F4232D" w:rsidRDefault="003F6B48" w:rsidP="004907D9">
      <w:pPr>
        <w:pStyle w:val="ctrl-4"/>
        <w:tabs>
          <w:tab w:val="clear" w:pos="547"/>
          <w:tab w:val="clear" w:pos="1080"/>
          <w:tab w:val="left" w:pos="558"/>
          <w:tab w:val="left" w:pos="1143"/>
        </w:tabs>
        <w:suppressAutoHyphens/>
        <w:ind w:left="558" w:hanging="558"/>
        <w:jc w:val="both"/>
        <w:rPr>
          <w:sz w:val="21"/>
          <w:szCs w:val="21"/>
          <w:lang w:val="en-GB"/>
        </w:rPr>
      </w:pPr>
      <w:r w:rsidRPr="00F4232D">
        <w:rPr>
          <w:sz w:val="21"/>
          <w:szCs w:val="21"/>
          <w:lang w:val="en-GB"/>
        </w:rPr>
        <w:tab/>
      </w:r>
      <w:r w:rsidRPr="00F4232D">
        <w:rPr>
          <w:color w:val="000000"/>
          <w:sz w:val="21"/>
          <w:szCs w:val="21"/>
          <w:lang w:val="en-GB"/>
        </w:rPr>
        <w:t>(C)</w:t>
      </w:r>
      <w:r w:rsidRPr="00F4232D">
        <w:rPr>
          <w:sz w:val="21"/>
          <w:szCs w:val="21"/>
          <w:lang w:val="en-GB"/>
        </w:rPr>
        <w:tab/>
        <w:t>Dicotyledonae</w:t>
      </w:r>
    </w:p>
    <w:p w14:paraId="304952CC" w14:textId="77777777" w:rsidR="003F6B48" w:rsidRPr="00F4232D" w:rsidRDefault="003F6B48" w:rsidP="004907D9">
      <w:pPr>
        <w:pStyle w:val="ctrl-4"/>
        <w:tabs>
          <w:tab w:val="clear" w:pos="547"/>
          <w:tab w:val="clear" w:pos="1080"/>
          <w:tab w:val="left" w:pos="558"/>
          <w:tab w:val="left" w:pos="1143"/>
        </w:tabs>
        <w:suppressAutoHyphens/>
        <w:ind w:left="558" w:hanging="558"/>
        <w:jc w:val="both"/>
        <w:rPr>
          <w:sz w:val="21"/>
          <w:szCs w:val="21"/>
          <w:lang w:val="en-GB"/>
        </w:rPr>
      </w:pPr>
      <w:r w:rsidRPr="00F4232D">
        <w:rPr>
          <w:sz w:val="21"/>
          <w:szCs w:val="21"/>
          <w:lang w:val="en-GB"/>
        </w:rPr>
        <w:tab/>
      </w:r>
      <w:r w:rsidRPr="00F4232D">
        <w:rPr>
          <w:color w:val="000000"/>
          <w:sz w:val="21"/>
          <w:szCs w:val="21"/>
          <w:lang w:val="en-GB"/>
        </w:rPr>
        <w:t>(D)</w:t>
      </w:r>
      <w:r w:rsidRPr="00F4232D">
        <w:rPr>
          <w:sz w:val="21"/>
          <w:szCs w:val="21"/>
          <w:lang w:val="en-GB"/>
        </w:rPr>
        <w:tab/>
        <w:t>Anacardiaceae</w:t>
      </w:r>
    </w:p>
    <w:p w14:paraId="07FA1CC7" w14:textId="77777777" w:rsidR="003F6B48" w:rsidRPr="00F4232D" w:rsidRDefault="003F6B48" w:rsidP="004907D9">
      <w:pPr>
        <w:pStyle w:val="ctrl-4"/>
        <w:suppressAutoHyphens/>
        <w:jc w:val="both"/>
        <w:rPr>
          <w:sz w:val="21"/>
          <w:szCs w:val="21"/>
          <w:lang w:val="en-GB"/>
        </w:rPr>
        <w:sectPr w:rsidR="003F6B48" w:rsidRPr="00F4232D" w:rsidSect="00264C20">
          <w:type w:val="continuous"/>
          <w:pgSz w:w="11880" w:h="16200" w:code="40"/>
          <w:pgMar w:top="1195" w:right="1080" w:bottom="734" w:left="1080" w:header="720" w:footer="720" w:gutter="0"/>
          <w:pgNumType w:start="55"/>
          <w:cols w:space="432"/>
          <w:titlePg/>
          <w:docGrid w:linePitch="326"/>
        </w:sectPr>
      </w:pPr>
    </w:p>
    <w:p w14:paraId="17412436" w14:textId="77777777" w:rsidR="00035C58" w:rsidRDefault="00035C58" w:rsidP="00035C58">
      <w:pPr>
        <w:pStyle w:val="SPACE"/>
        <w:suppressAutoHyphens/>
        <w:spacing w:line="240" w:lineRule="auto"/>
        <w:rPr>
          <w:sz w:val="21"/>
          <w:szCs w:val="21"/>
        </w:rPr>
      </w:pPr>
    </w:p>
    <w:p w14:paraId="3916EC35" w14:textId="77777777" w:rsidR="00035C58" w:rsidRDefault="00980398" w:rsidP="00035C58">
      <w:pPr>
        <w:pStyle w:val="SPACE"/>
        <w:suppressAutoHyphens/>
        <w:spacing w:line="240" w:lineRule="auto"/>
        <w:jc w:val="center"/>
        <w:rPr>
          <w:sz w:val="21"/>
          <w:szCs w:val="21"/>
        </w:rPr>
      </w:pPr>
      <w:r>
        <w:rPr>
          <w:rFonts w:ascii="Cambria" w:hAnsi="Cambria"/>
          <w:b/>
          <w:bCs/>
          <w:sz w:val="21"/>
          <w:szCs w:val="21"/>
        </w:rPr>
      </w:r>
      <w:r>
        <w:rPr>
          <w:rFonts w:ascii="Cambria" w:hAnsi="Cambria"/>
          <w:b/>
          <w:bCs/>
          <w:sz w:val="21"/>
          <w:szCs w:val="21"/>
        </w:rPr>
        <w:pict w14:anchorId="69CC3D96">
          <v:group id="_x0000_s7560" style="width:2in;height:23pt;mso-position-horizontal-relative:char;mso-position-vertical-relative:line" coordorigin="1965,6230" coordsize="2880,460">
            <v:shape id="_x0000_s7561" type="#_x0000_t32" style="position:absolute;left:1965;top:6459;width:2880;height:0;flip:y" o:connectortype="straight" strokecolor="#f49ac1"/>
            <v:shape id="Graphic 24" o:spid="_x0000_s7562" style="position:absolute;left:2484;top:6230;width:1822;height:434;visibility:visible;mso-wrap-style:square;mso-wrap-distance-left:9pt;mso-wrap-distance-top:0;mso-wrap-distance-right:9pt;mso-wrap-distance-bottom:0;mso-position-horizontal-relative:text;mso-position-vertical-relative:text;v-text-anchor:top" coordsize="899794,275590" path="m762114,l137655,,94146,7018,56359,26560,26560,56359,7018,94146,,137655r7018,43507l26560,218947r29799,29795l94146,268281r43509,7016l762114,275297r43508,-7016l843410,248742r29799,-29795l892751,181162r7018,-43507l892751,94146,873209,56359,843410,26560,805622,7018,762114,xe" fillcolor="#fcdfeb" strokecolor="#f49ac1" strokeweight="1pt">
              <v:path arrowok="t"/>
            </v:shape>
            <v:shape id="_x0000_s7563" type="#_x0000_t202" style="position:absolute;left:2745;top:6270;width:1370;height:420" filled="f" stroked="f">
              <v:textbox style="mso-next-textbox:#_x0000_s7563" inset="0,0,0,0">
                <w:txbxContent>
                  <w:p w14:paraId="5B639B14" w14:textId="77777777" w:rsidR="00035C58" w:rsidRDefault="00035C58" w:rsidP="00035C58">
                    <w:r w:rsidRPr="0081697B">
                      <w:rPr>
                        <w:rFonts w:ascii="Cambria" w:hAnsi="Cambria"/>
                        <w:b/>
                        <w:bCs/>
                        <w:sz w:val="28"/>
                        <w:szCs w:val="28"/>
                      </w:rPr>
                      <w:t>Your Turn</w:t>
                    </w:r>
                  </w:p>
                </w:txbxContent>
              </v:textbox>
            </v:shape>
            <w10:anchorlock/>
          </v:group>
        </w:pict>
      </w:r>
    </w:p>
    <w:p w14:paraId="3F7076C2" w14:textId="77777777" w:rsidR="00035C58" w:rsidRDefault="00035C58" w:rsidP="00035C58">
      <w:pPr>
        <w:pStyle w:val="SPACE"/>
        <w:suppressAutoHyphens/>
        <w:spacing w:line="240" w:lineRule="auto"/>
        <w:rPr>
          <w:sz w:val="21"/>
          <w:szCs w:val="21"/>
        </w:rPr>
      </w:pPr>
    </w:p>
    <w:p w14:paraId="5888D195" w14:textId="64F668CA" w:rsidR="00035C58" w:rsidRPr="00B3065F" w:rsidRDefault="00035C58" w:rsidP="00035C58">
      <w:pPr>
        <w:pStyle w:val="ctrl-4"/>
        <w:tabs>
          <w:tab w:val="left" w:pos="90"/>
        </w:tabs>
        <w:spacing w:line="264" w:lineRule="auto"/>
        <w:ind w:right="147"/>
        <w:jc w:val="both"/>
        <w:rPr>
          <w:spacing w:val="-2"/>
          <w:sz w:val="21"/>
          <w:szCs w:val="21"/>
          <w:lang w:val="en-IN" w:bidi="fa-IR"/>
        </w:rPr>
      </w:pPr>
      <w:r>
        <w:rPr>
          <w:rFonts w:ascii="Times New Roman Bold" w:hAnsi="Times New Roman Bold"/>
          <w:b/>
          <w:color w:val="EC2791"/>
          <w:szCs w:val="21"/>
        </w:rPr>
        <w:t>90</w:t>
      </w:r>
      <w:r w:rsidRPr="00F4232D">
        <w:rPr>
          <w:rFonts w:ascii="Times New Roman Bold" w:hAnsi="Times New Roman Bold"/>
          <w:b/>
          <w:color w:val="EC2791"/>
          <w:szCs w:val="21"/>
        </w:rPr>
        <w:t>.</w:t>
      </w:r>
      <w:r w:rsidRPr="00F4232D">
        <w:rPr>
          <w:rFonts w:ascii="Times New Roman Bold" w:hAnsi="Times New Roman Bold"/>
          <w:b/>
          <w:color w:val="EC2791"/>
          <w:szCs w:val="21"/>
        </w:rPr>
        <w:tab/>
      </w:r>
      <w:r w:rsidRPr="00B3065F">
        <w:rPr>
          <w:spacing w:val="-2"/>
          <w:sz w:val="21"/>
          <w:szCs w:val="21"/>
          <w:lang w:val="en-IN" w:bidi="fa-IR"/>
        </w:rPr>
        <w:t>Which of the following statements best differentiates living organisms from non-living objects?</w:t>
      </w:r>
    </w:p>
    <w:p w14:paraId="13DD2A8E" w14:textId="77777777" w:rsidR="00035C58" w:rsidRDefault="00035C58" w:rsidP="00035C58">
      <w:pPr>
        <w:pStyle w:val="2abcd"/>
        <w:tabs>
          <w:tab w:val="clear" w:pos="547"/>
          <w:tab w:val="left" w:pos="585"/>
        </w:tabs>
        <w:ind w:left="1098" w:hanging="1098"/>
        <w:rPr>
          <w:spacing w:val="-2"/>
          <w:szCs w:val="21"/>
          <w:lang w:bidi="fa-IR"/>
        </w:rPr>
      </w:pPr>
      <w:r w:rsidRPr="00DF22CA">
        <w:rPr>
          <w:spacing w:val="-2"/>
          <w:szCs w:val="21"/>
          <w:lang w:bidi="fa-IR"/>
        </w:rPr>
        <w:tab/>
      </w:r>
      <w:r w:rsidRPr="00DF22CA">
        <w:rPr>
          <w:color w:val="000000"/>
          <w:spacing w:val="-2"/>
          <w:szCs w:val="21"/>
          <w:lang w:bidi="fa-IR"/>
        </w:rPr>
        <w:t>(A)</w:t>
      </w:r>
      <w:r w:rsidRPr="00DF22CA">
        <w:rPr>
          <w:color w:val="000000"/>
          <w:spacing w:val="-2"/>
          <w:szCs w:val="21"/>
          <w:lang w:bidi="fa-IR"/>
        </w:rPr>
        <w:tab/>
      </w:r>
      <w:r w:rsidRPr="00DF22CA">
        <w:rPr>
          <w:spacing w:val="-2"/>
          <w:szCs w:val="21"/>
          <w:lang w:bidi="fa-IR"/>
        </w:rPr>
        <w:t>Living organisms exhibit metabolism, but non-living objects do not.</w:t>
      </w:r>
    </w:p>
    <w:p w14:paraId="26B652DE" w14:textId="77777777" w:rsidR="00035C58" w:rsidRDefault="00035C58" w:rsidP="00035C58">
      <w:pPr>
        <w:pStyle w:val="2abcd"/>
        <w:tabs>
          <w:tab w:val="clear" w:pos="547"/>
          <w:tab w:val="left" w:pos="585"/>
        </w:tabs>
        <w:ind w:left="1098" w:hanging="1098"/>
        <w:rPr>
          <w:spacing w:val="-2"/>
          <w:szCs w:val="21"/>
          <w:lang w:bidi="fa-IR"/>
        </w:rPr>
      </w:pPr>
      <w:r>
        <w:rPr>
          <w:spacing w:val="-2"/>
          <w:szCs w:val="21"/>
          <w:lang w:bidi="fa-IR"/>
        </w:rPr>
        <w:tab/>
      </w:r>
      <w:r w:rsidRPr="00DF22CA">
        <w:rPr>
          <w:color w:val="000000"/>
          <w:spacing w:val="-2"/>
          <w:szCs w:val="21"/>
          <w:lang w:bidi="fa-IR"/>
        </w:rPr>
        <w:t>(B)</w:t>
      </w:r>
      <w:r w:rsidRPr="00DF22CA">
        <w:rPr>
          <w:spacing w:val="-2"/>
          <w:szCs w:val="21"/>
          <w:lang w:bidi="fa-IR"/>
        </w:rPr>
        <w:tab/>
        <w:t>Movement is the defining characteristic of living organisms.</w:t>
      </w:r>
    </w:p>
    <w:p w14:paraId="3B95DADA" w14:textId="77777777" w:rsidR="00035C58" w:rsidRDefault="00035C58" w:rsidP="00035C58">
      <w:pPr>
        <w:pStyle w:val="2abcd"/>
        <w:tabs>
          <w:tab w:val="clear" w:pos="547"/>
          <w:tab w:val="left" w:pos="585"/>
        </w:tabs>
        <w:ind w:left="1098" w:hanging="1098"/>
        <w:rPr>
          <w:spacing w:val="-2"/>
          <w:szCs w:val="21"/>
          <w:lang w:bidi="fa-IR"/>
        </w:rPr>
      </w:pPr>
      <w:r>
        <w:rPr>
          <w:spacing w:val="-2"/>
          <w:szCs w:val="21"/>
          <w:lang w:bidi="fa-IR"/>
        </w:rPr>
        <w:tab/>
      </w:r>
      <w:r w:rsidRPr="00DF22CA">
        <w:rPr>
          <w:color w:val="000000"/>
          <w:spacing w:val="-2"/>
          <w:szCs w:val="21"/>
          <w:lang w:bidi="fa-IR"/>
        </w:rPr>
        <w:t>(C)</w:t>
      </w:r>
      <w:r w:rsidRPr="00DF22CA">
        <w:rPr>
          <w:spacing w:val="-2"/>
          <w:szCs w:val="21"/>
          <w:lang w:bidi="fa-IR"/>
        </w:rPr>
        <w:tab/>
        <w:t>All living organisms possess a well-defined shape and structure.</w:t>
      </w:r>
    </w:p>
    <w:p w14:paraId="7EF9AC9E" w14:textId="77777777" w:rsidR="00035C58" w:rsidRDefault="00035C58" w:rsidP="00035C58">
      <w:pPr>
        <w:pStyle w:val="2abcd"/>
        <w:tabs>
          <w:tab w:val="clear" w:pos="547"/>
          <w:tab w:val="left" w:pos="585"/>
        </w:tabs>
        <w:ind w:left="1098" w:hanging="1098"/>
        <w:rPr>
          <w:szCs w:val="21"/>
        </w:rPr>
      </w:pPr>
      <w:r>
        <w:rPr>
          <w:spacing w:val="-2"/>
          <w:szCs w:val="21"/>
          <w:lang w:bidi="fa-IR"/>
        </w:rPr>
        <w:tab/>
      </w:r>
      <w:r w:rsidRPr="00DF22CA">
        <w:rPr>
          <w:color w:val="000000"/>
          <w:spacing w:val="-2"/>
          <w:szCs w:val="21"/>
          <w:lang w:bidi="fa-IR"/>
        </w:rPr>
        <w:t>(D)</w:t>
      </w:r>
      <w:r w:rsidRPr="00DF22CA">
        <w:rPr>
          <w:spacing w:val="-2"/>
          <w:szCs w:val="21"/>
          <w:lang w:bidi="fa-IR"/>
        </w:rPr>
        <w:tab/>
        <w:t>Growth in living organisms is always from the inside, whereas non-living objects cannot grow.</w:t>
      </w:r>
    </w:p>
    <w:p w14:paraId="4B6017EB" w14:textId="77777777" w:rsidR="00035C58" w:rsidRDefault="00035C58" w:rsidP="00035C58">
      <w:pPr>
        <w:pStyle w:val="SPACE"/>
        <w:suppressAutoHyphens/>
        <w:spacing w:line="240" w:lineRule="auto"/>
        <w:rPr>
          <w:sz w:val="21"/>
          <w:szCs w:val="21"/>
        </w:rPr>
      </w:pPr>
    </w:p>
    <w:p w14:paraId="40826937" w14:textId="522999CE" w:rsidR="00035C58" w:rsidRPr="00B3065F" w:rsidRDefault="00035C58" w:rsidP="00035C58">
      <w:pPr>
        <w:pStyle w:val="ctrl-4"/>
        <w:tabs>
          <w:tab w:val="left" w:pos="90"/>
        </w:tabs>
        <w:spacing w:line="276" w:lineRule="auto"/>
        <w:ind w:right="147"/>
        <w:jc w:val="both"/>
        <w:rPr>
          <w:sz w:val="21"/>
          <w:szCs w:val="21"/>
          <w:lang w:val="en-IN" w:bidi="fa-IR"/>
        </w:rPr>
      </w:pPr>
      <w:r>
        <w:rPr>
          <w:rFonts w:ascii="Times New Roman Bold" w:hAnsi="Times New Roman Bold"/>
          <w:b/>
          <w:color w:val="EC2791"/>
          <w:sz w:val="21"/>
          <w:szCs w:val="21"/>
          <w:lang w:val="en-GB"/>
        </w:rPr>
        <w:t>91</w:t>
      </w:r>
      <w:r w:rsidRPr="00F4232D">
        <w:rPr>
          <w:rFonts w:ascii="Times New Roman Bold" w:hAnsi="Times New Roman Bold"/>
          <w:b/>
          <w:color w:val="EC2791"/>
          <w:sz w:val="21"/>
          <w:szCs w:val="21"/>
          <w:lang w:val="en-GB"/>
        </w:rPr>
        <w:t>.</w:t>
      </w:r>
      <w:r w:rsidRPr="00F4232D">
        <w:rPr>
          <w:rFonts w:ascii="Times New Roman Bold" w:hAnsi="Times New Roman Bold"/>
          <w:b/>
          <w:color w:val="EC2791"/>
          <w:sz w:val="21"/>
          <w:szCs w:val="21"/>
          <w:lang w:val="en-GB"/>
        </w:rPr>
        <w:tab/>
      </w:r>
      <w:r w:rsidRPr="00B3065F">
        <w:rPr>
          <w:sz w:val="21"/>
          <w:szCs w:val="21"/>
          <w:lang w:val="en-IN" w:bidi="fa-IR"/>
        </w:rPr>
        <w:t>Why are brain-dead patients considered important for organ transplantation programs?</w:t>
      </w:r>
    </w:p>
    <w:p w14:paraId="660B2A76" w14:textId="77777777" w:rsidR="00035C58" w:rsidRDefault="00035C58" w:rsidP="00035C58">
      <w:pPr>
        <w:pStyle w:val="2abcd"/>
        <w:tabs>
          <w:tab w:val="clear" w:pos="547"/>
          <w:tab w:val="left" w:pos="585"/>
        </w:tabs>
        <w:ind w:left="1098" w:hanging="1098"/>
        <w:rPr>
          <w:szCs w:val="21"/>
          <w:lang w:bidi="fa-IR"/>
        </w:rPr>
      </w:pPr>
      <w:r w:rsidRPr="0018680A">
        <w:rPr>
          <w:szCs w:val="21"/>
          <w:lang w:bidi="fa-IR"/>
        </w:rPr>
        <w:tab/>
        <w:t>(A)</w:t>
      </w:r>
      <w:r w:rsidRPr="0018680A">
        <w:rPr>
          <w:szCs w:val="21"/>
          <w:lang w:bidi="fa-IR"/>
        </w:rPr>
        <w:tab/>
        <w:t>Because their brains can recover later if treated quickly</w:t>
      </w:r>
    </w:p>
    <w:p w14:paraId="5568D5A5" w14:textId="77777777" w:rsidR="00035C58" w:rsidRDefault="00035C58" w:rsidP="00035C58">
      <w:pPr>
        <w:pStyle w:val="2abcd"/>
        <w:tabs>
          <w:tab w:val="clear" w:pos="547"/>
          <w:tab w:val="left" w:pos="585"/>
        </w:tabs>
        <w:ind w:left="1098" w:hanging="1098"/>
        <w:rPr>
          <w:szCs w:val="21"/>
          <w:lang w:bidi="fa-IR"/>
        </w:rPr>
      </w:pPr>
      <w:r>
        <w:rPr>
          <w:szCs w:val="21"/>
          <w:lang w:bidi="fa-IR"/>
        </w:rPr>
        <w:tab/>
      </w:r>
      <w:r w:rsidRPr="0018680A">
        <w:rPr>
          <w:szCs w:val="21"/>
          <w:lang w:bidi="fa-IR"/>
        </w:rPr>
        <w:t xml:space="preserve">(B) </w:t>
      </w:r>
      <w:r w:rsidRPr="0018680A">
        <w:rPr>
          <w:szCs w:val="21"/>
          <w:lang w:bidi="fa-IR"/>
        </w:rPr>
        <w:tab/>
        <w:t>Because their heartbeat and circulation can be maintained artificially, keeping organs viable</w:t>
      </w:r>
    </w:p>
    <w:p w14:paraId="31D9008C" w14:textId="77777777" w:rsidR="00035C58" w:rsidRDefault="00035C58" w:rsidP="00035C58">
      <w:pPr>
        <w:pStyle w:val="2abcd"/>
        <w:tabs>
          <w:tab w:val="clear" w:pos="547"/>
          <w:tab w:val="left" w:pos="585"/>
        </w:tabs>
        <w:ind w:left="1098" w:hanging="1098"/>
        <w:rPr>
          <w:szCs w:val="21"/>
          <w:lang w:bidi="fa-IR"/>
        </w:rPr>
      </w:pPr>
      <w:r>
        <w:rPr>
          <w:szCs w:val="21"/>
          <w:lang w:bidi="fa-IR"/>
        </w:rPr>
        <w:tab/>
      </w:r>
      <w:r w:rsidRPr="0018680A">
        <w:rPr>
          <w:szCs w:val="21"/>
          <w:lang w:bidi="fa-IR"/>
        </w:rPr>
        <w:t xml:space="preserve">(C) </w:t>
      </w:r>
      <w:r w:rsidRPr="0018680A">
        <w:rPr>
          <w:szCs w:val="21"/>
          <w:lang w:bidi="fa-IR"/>
        </w:rPr>
        <w:tab/>
        <w:t>Because organ donation is possible only after natural cardiac death</w:t>
      </w:r>
    </w:p>
    <w:p w14:paraId="6CF6BA06" w14:textId="77777777" w:rsidR="00035C58" w:rsidRPr="00B3065F" w:rsidRDefault="00035C58" w:rsidP="00035C58">
      <w:pPr>
        <w:pStyle w:val="2abcd"/>
        <w:tabs>
          <w:tab w:val="clear" w:pos="547"/>
          <w:tab w:val="left" w:pos="585"/>
        </w:tabs>
        <w:ind w:left="1098" w:hanging="1098"/>
        <w:rPr>
          <w:szCs w:val="21"/>
          <w:lang w:bidi="fa-IR"/>
        </w:rPr>
      </w:pPr>
      <w:r>
        <w:rPr>
          <w:szCs w:val="21"/>
          <w:lang w:bidi="fa-IR"/>
        </w:rPr>
        <w:tab/>
      </w:r>
      <w:r w:rsidRPr="0018680A">
        <w:rPr>
          <w:szCs w:val="21"/>
          <w:lang w:bidi="fa-IR"/>
        </w:rPr>
        <w:t xml:space="preserve">(D) </w:t>
      </w:r>
      <w:r w:rsidRPr="0018680A">
        <w:rPr>
          <w:szCs w:val="21"/>
          <w:lang w:bidi="fa-IR"/>
        </w:rPr>
        <w:tab/>
        <w:t>Because brain death means the person is still partially alive</w:t>
      </w:r>
    </w:p>
    <w:p w14:paraId="504B56BD" w14:textId="77777777" w:rsidR="00035C58" w:rsidRDefault="00035C58" w:rsidP="00035C58">
      <w:pPr>
        <w:pStyle w:val="SPACE"/>
        <w:suppressAutoHyphens/>
        <w:spacing w:line="240" w:lineRule="auto"/>
        <w:rPr>
          <w:sz w:val="21"/>
          <w:szCs w:val="21"/>
        </w:rPr>
      </w:pPr>
    </w:p>
    <w:p w14:paraId="754B737D" w14:textId="12A07A87" w:rsidR="00035C58" w:rsidRDefault="00035C58" w:rsidP="00035C58">
      <w:pPr>
        <w:pStyle w:val="2abcd"/>
        <w:tabs>
          <w:tab w:val="clear" w:pos="547"/>
          <w:tab w:val="left" w:pos="585"/>
        </w:tabs>
        <w:ind w:left="1098" w:hanging="1098"/>
        <w:rPr>
          <w:rFonts w:eastAsia="Andale Sans UI"/>
          <w:kern w:val="3"/>
          <w:szCs w:val="21"/>
          <w:lang w:eastAsia="ja-JP" w:bidi="fa-IR"/>
        </w:rPr>
      </w:pPr>
      <w:r>
        <w:rPr>
          <w:rFonts w:ascii="Times New Roman Bold" w:hAnsi="Times New Roman Bold"/>
          <w:b/>
          <w:color w:val="EC2791"/>
          <w:szCs w:val="21"/>
          <w:lang w:val="en-GB"/>
        </w:rPr>
        <w:t>92</w:t>
      </w:r>
      <w:r w:rsidRPr="00F4232D">
        <w:rPr>
          <w:rFonts w:ascii="Times New Roman Bold" w:hAnsi="Times New Roman Bold"/>
          <w:b/>
          <w:color w:val="EC2791"/>
          <w:szCs w:val="21"/>
        </w:rPr>
        <w:t>.</w:t>
      </w:r>
      <w:r w:rsidRPr="00F4232D">
        <w:rPr>
          <w:rFonts w:ascii="Times New Roman Bold" w:hAnsi="Times New Roman Bold"/>
          <w:b/>
          <w:color w:val="EC2791"/>
          <w:szCs w:val="21"/>
        </w:rPr>
        <w:tab/>
      </w:r>
      <w:r w:rsidRPr="00B3065F">
        <w:rPr>
          <w:rFonts w:eastAsia="Andale Sans UI"/>
          <w:kern w:val="3"/>
          <w:szCs w:val="21"/>
          <w:lang w:eastAsia="ja-JP" w:bidi="fa-IR"/>
        </w:rPr>
        <w:t>Identify the correctly written scientific name from the following:</w:t>
      </w:r>
    </w:p>
    <w:p w14:paraId="6A9A72A7" w14:textId="77777777" w:rsidR="00035C58" w:rsidRDefault="00035C58" w:rsidP="00035C58">
      <w:pPr>
        <w:pStyle w:val="ctrl-4"/>
        <w:tabs>
          <w:tab w:val="clear" w:pos="547"/>
          <w:tab w:val="left" w:pos="585"/>
        </w:tabs>
        <w:suppressAutoHyphens/>
        <w:ind w:left="1098" w:hanging="1098"/>
        <w:jc w:val="both"/>
        <w:rPr>
          <w:rFonts w:eastAsia="Andale Sans UI"/>
          <w:i/>
          <w:iCs/>
          <w:kern w:val="3"/>
          <w:sz w:val="21"/>
          <w:szCs w:val="21"/>
          <w:lang w:val="en-IN" w:eastAsia="ja-JP" w:bidi="fa-IR"/>
        </w:rPr>
      </w:pPr>
      <w:r>
        <w:rPr>
          <w:rFonts w:eastAsia="Andale Sans UI"/>
          <w:kern w:val="3"/>
          <w:szCs w:val="21"/>
          <w:lang w:eastAsia="ja-JP" w:bidi="fa-IR"/>
        </w:rPr>
        <w:tab/>
      </w:r>
      <w:r w:rsidRPr="005E728C">
        <w:rPr>
          <w:rFonts w:eastAsia="Andale Sans UI"/>
          <w:color w:val="000000"/>
          <w:kern w:val="3"/>
          <w:sz w:val="21"/>
          <w:szCs w:val="21"/>
          <w:lang w:val="en-IN" w:eastAsia="ja-JP" w:bidi="fa-IR"/>
        </w:rPr>
        <w:t>(A)</w:t>
      </w:r>
      <w:r w:rsidRPr="00D866E7">
        <w:rPr>
          <w:rFonts w:eastAsia="Andale Sans UI"/>
          <w:kern w:val="3"/>
          <w:sz w:val="21"/>
          <w:szCs w:val="21"/>
          <w:lang w:val="en-IN" w:eastAsia="ja-JP" w:bidi="fa-IR"/>
        </w:rPr>
        <w:tab/>
      </w:r>
      <w:r w:rsidRPr="00D866E7">
        <w:rPr>
          <w:rFonts w:eastAsia="Andale Sans UI"/>
          <w:i/>
          <w:iCs/>
          <w:kern w:val="3"/>
          <w:sz w:val="21"/>
          <w:szCs w:val="21"/>
          <w:lang w:val="en-IN" w:eastAsia="ja-JP" w:bidi="fa-IR"/>
        </w:rPr>
        <w:t>homo Sapiens</w:t>
      </w:r>
      <w:r w:rsidRPr="00D866E7">
        <w:rPr>
          <w:rFonts w:eastAsia="Andale Sans UI"/>
          <w:i/>
          <w:iCs/>
          <w:kern w:val="3"/>
          <w:sz w:val="21"/>
          <w:szCs w:val="21"/>
          <w:lang w:val="en-IN" w:eastAsia="ja-JP" w:bidi="fa-IR"/>
        </w:rPr>
        <w:tab/>
      </w:r>
      <w:r w:rsidRPr="005E728C">
        <w:rPr>
          <w:rFonts w:eastAsia="Andale Sans UI"/>
          <w:color w:val="000000"/>
          <w:kern w:val="3"/>
          <w:sz w:val="21"/>
          <w:szCs w:val="21"/>
          <w:lang w:val="en-IN" w:eastAsia="ja-JP" w:bidi="fa-IR"/>
        </w:rPr>
        <w:t>(B)</w:t>
      </w:r>
      <w:r w:rsidRPr="00D866E7">
        <w:rPr>
          <w:rFonts w:eastAsia="Andale Sans UI"/>
          <w:kern w:val="3"/>
          <w:sz w:val="21"/>
          <w:szCs w:val="21"/>
          <w:lang w:val="en-IN" w:eastAsia="ja-JP" w:bidi="fa-IR"/>
        </w:rPr>
        <w:tab/>
      </w:r>
      <w:r w:rsidRPr="00D866E7">
        <w:rPr>
          <w:rFonts w:eastAsia="Andale Sans UI"/>
          <w:i/>
          <w:iCs/>
          <w:kern w:val="3"/>
          <w:sz w:val="21"/>
          <w:szCs w:val="21"/>
          <w:lang w:val="en-IN" w:eastAsia="ja-JP" w:bidi="fa-IR"/>
        </w:rPr>
        <w:t>Panthera leo</w:t>
      </w:r>
      <w:r w:rsidRPr="00D866E7">
        <w:rPr>
          <w:rFonts w:eastAsia="Andale Sans UI"/>
          <w:i/>
          <w:iCs/>
          <w:kern w:val="3"/>
          <w:sz w:val="21"/>
          <w:szCs w:val="21"/>
          <w:lang w:val="en-IN" w:eastAsia="ja-JP" w:bidi="fa-IR"/>
        </w:rPr>
        <w:tab/>
      </w:r>
      <w:r w:rsidRPr="005E728C">
        <w:rPr>
          <w:rFonts w:eastAsia="Andale Sans UI"/>
          <w:color w:val="000000"/>
          <w:kern w:val="3"/>
          <w:sz w:val="21"/>
          <w:szCs w:val="21"/>
          <w:lang w:val="en-IN" w:eastAsia="ja-JP" w:bidi="fa-IR"/>
        </w:rPr>
        <w:t>(C)</w:t>
      </w:r>
      <w:r w:rsidRPr="00D866E7">
        <w:rPr>
          <w:rFonts w:eastAsia="Andale Sans UI"/>
          <w:kern w:val="3"/>
          <w:sz w:val="21"/>
          <w:szCs w:val="21"/>
          <w:lang w:val="en-IN" w:eastAsia="ja-JP" w:bidi="fa-IR"/>
        </w:rPr>
        <w:tab/>
      </w:r>
      <w:r w:rsidRPr="00D866E7">
        <w:rPr>
          <w:rFonts w:eastAsia="Andale Sans UI"/>
          <w:i/>
          <w:iCs/>
          <w:kern w:val="3"/>
          <w:sz w:val="21"/>
          <w:szCs w:val="21"/>
          <w:lang w:val="en-IN" w:eastAsia="ja-JP" w:bidi="fa-IR"/>
        </w:rPr>
        <w:t>FELIS</w:t>
      </w:r>
      <w:r w:rsidRPr="00D866E7">
        <w:rPr>
          <w:rFonts w:eastAsia="Andale Sans UI"/>
          <w:kern w:val="3"/>
          <w:sz w:val="21"/>
          <w:szCs w:val="21"/>
          <w:lang w:val="en-IN" w:eastAsia="ja-JP" w:bidi="fa-IR"/>
        </w:rPr>
        <w:t xml:space="preserve"> catus</w:t>
      </w:r>
      <w:r w:rsidRPr="00D866E7">
        <w:rPr>
          <w:rFonts w:eastAsia="Andale Sans UI"/>
          <w:kern w:val="3"/>
          <w:sz w:val="21"/>
          <w:szCs w:val="21"/>
          <w:lang w:val="en-IN" w:eastAsia="ja-JP" w:bidi="fa-IR"/>
        </w:rPr>
        <w:tab/>
      </w:r>
      <w:r w:rsidRPr="005E728C">
        <w:rPr>
          <w:rFonts w:eastAsia="Andale Sans UI"/>
          <w:color w:val="000000"/>
          <w:kern w:val="3"/>
          <w:sz w:val="21"/>
          <w:szCs w:val="21"/>
          <w:lang w:val="en-IN" w:eastAsia="ja-JP" w:bidi="fa-IR"/>
        </w:rPr>
        <w:t>(D)</w:t>
      </w:r>
      <w:r w:rsidRPr="00D866E7">
        <w:rPr>
          <w:rFonts w:eastAsia="Andale Sans UI"/>
          <w:kern w:val="3"/>
          <w:sz w:val="21"/>
          <w:szCs w:val="21"/>
          <w:lang w:val="en-IN" w:eastAsia="ja-JP" w:bidi="fa-IR"/>
        </w:rPr>
        <w:tab/>
      </w:r>
      <w:r w:rsidRPr="00D866E7">
        <w:rPr>
          <w:rFonts w:eastAsia="Andale Sans UI"/>
          <w:i/>
          <w:iCs/>
          <w:kern w:val="3"/>
          <w:sz w:val="21"/>
          <w:szCs w:val="21"/>
          <w:lang w:val="en-IN" w:eastAsia="ja-JP" w:bidi="fa-IR"/>
        </w:rPr>
        <w:t>Mangifera Indica</w:t>
      </w:r>
    </w:p>
    <w:p w14:paraId="422D4E67" w14:textId="77777777" w:rsidR="00035C58" w:rsidRDefault="00035C58" w:rsidP="00035C58">
      <w:pPr>
        <w:pStyle w:val="SPACE"/>
        <w:suppressAutoHyphens/>
        <w:spacing w:line="240" w:lineRule="auto"/>
        <w:rPr>
          <w:sz w:val="21"/>
          <w:szCs w:val="21"/>
        </w:rPr>
      </w:pPr>
    </w:p>
    <w:p w14:paraId="5F25A82C" w14:textId="3D899852" w:rsidR="00035C58" w:rsidRPr="00B3065F" w:rsidRDefault="00035C58" w:rsidP="00035C58">
      <w:pPr>
        <w:pStyle w:val="ctrl-4"/>
        <w:tabs>
          <w:tab w:val="clear" w:pos="1080"/>
          <w:tab w:val="left" w:pos="90"/>
        </w:tabs>
        <w:spacing w:before="10" w:line="276" w:lineRule="auto"/>
        <w:ind w:left="540" w:hanging="540"/>
        <w:jc w:val="both"/>
        <w:rPr>
          <w:rFonts w:eastAsia="Andale Sans UI"/>
          <w:noProof w:val="0"/>
          <w:kern w:val="3"/>
          <w:sz w:val="21"/>
          <w:szCs w:val="21"/>
          <w:lang w:val="en-IN" w:eastAsia="ja-JP" w:bidi="fa-IR"/>
        </w:rPr>
      </w:pPr>
      <w:r>
        <w:rPr>
          <w:rFonts w:ascii="Times New Roman Bold" w:hAnsi="Times New Roman Bold"/>
          <w:b/>
          <w:color w:val="EC2791"/>
          <w:sz w:val="21"/>
          <w:szCs w:val="21"/>
          <w:lang w:val="en-GB"/>
        </w:rPr>
        <w:t>93</w:t>
      </w:r>
      <w:r w:rsidRPr="00F4232D">
        <w:rPr>
          <w:rFonts w:ascii="Times New Roman Bold" w:hAnsi="Times New Roman Bold"/>
          <w:b/>
          <w:color w:val="EC2791"/>
          <w:sz w:val="21"/>
          <w:szCs w:val="21"/>
          <w:lang w:val="en-GB"/>
        </w:rPr>
        <w:t>.</w:t>
      </w:r>
      <w:r w:rsidRPr="00F4232D">
        <w:rPr>
          <w:rFonts w:ascii="Times New Roman Bold" w:hAnsi="Times New Roman Bold"/>
          <w:b/>
          <w:color w:val="EC2791"/>
          <w:sz w:val="21"/>
          <w:szCs w:val="21"/>
          <w:lang w:val="en-GB"/>
        </w:rPr>
        <w:tab/>
      </w:r>
      <w:r w:rsidRPr="00B3065F">
        <w:rPr>
          <w:rFonts w:eastAsia="Andale Sans UI"/>
          <w:noProof w:val="0"/>
          <w:kern w:val="3"/>
          <w:sz w:val="21"/>
          <w:szCs w:val="21"/>
          <w:lang w:val="en-IN" w:eastAsia="ja-JP" w:bidi="fa-IR"/>
        </w:rPr>
        <w:t>Arrange the following taxa in ascending order (from lowest to highest rank):</w:t>
      </w:r>
      <w:r w:rsidRPr="00B3065F">
        <w:rPr>
          <w:rFonts w:eastAsia="Andale Sans UI"/>
          <w:noProof w:val="0"/>
          <w:kern w:val="3"/>
          <w:sz w:val="21"/>
          <w:szCs w:val="21"/>
          <w:lang w:val="en-IN" w:eastAsia="ja-JP" w:bidi="fa-IR"/>
        </w:rPr>
        <w:br/>
      </w:r>
      <w:r w:rsidRPr="00B3065F">
        <w:rPr>
          <w:rFonts w:eastAsia="Andale Sans UI"/>
          <w:i/>
          <w:iCs/>
          <w:noProof w:val="0"/>
          <w:kern w:val="3"/>
          <w:sz w:val="21"/>
          <w:szCs w:val="21"/>
          <w:lang w:val="en-IN" w:eastAsia="ja-JP" w:bidi="fa-IR"/>
        </w:rPr>
        <w:t>Homo sapiens</w:t>
      </w:r>
      <w:r w:rsidRPr="00B3065F">
        <w:rPr>
          <w:rFonts w:eastAsia="Andale Sans UI"/>
          <w:noProof w:val="0"/>
          <w:kern w:val="3"/>
          <w:sz w:val="21"/>
          <w:szCs w:val="21"/>
          <w:lang w:val="en-IN" w:eastAsia="ja-JP" w:bidi="fa-IR"/>
        </w:rPr>
        <w:t xml:space="preserve">, Mammalia, Primates, Hominidae, Chordata </w:t>
      </w:r>
    </w:p>
    <w:p w14:paraId="42B18942" w14:textId="77777777" w:rsidR="00035C58" w:rsidRDefault="00035C58" w:rsidP="00035C58">
      <w:pPr>
        <w:pStyle w:val="ctrl-4"/>
        <w:tabs>
          <w:tab w:val="clear" w:pos="547"/>
          <w:tab w:val="left" w:pos="585"/>
        </w:tabs>
        <w:suppressAutoHyphens/>
        <w:ind w:left="1098" w:hanging="1098"/>
        <w:jc w:val="both"/>
        <w:rPr>
          <w:rFonts w:eastAsia="Andale Sans UI"/>
          <w:noProof w:val="0"/>
          <w:color w:val="000000"/>
          <w:kern w:val="3"/>
          <w:sz w:val="21"/>
          <w:szCs w:val="21"/>
          <w:lang w:val="en-IN" w:eastAsia="ja-JP" w:bidi="fa-IR"/>
        </w:rPr>
      </w:pPr>
      <w:r w:rsidRPr="001C7A82">
        <w:rPr>
          <w:rFonts w:eastAsia="Andale Sans UI"/>
          <w:noProof w:val="0"/>
          <w:kern w:val="3"/>
          <w:sz w:val="21"/>
          <w:szCs w:val="21"/>
          <w:lang w:val="en-IN" w:eastAsia="ja-JP" w:bidi="fa-IR"/>
        </w:rPr>
        <w:tab/>
      </w:r>
      <w:r w:rsidRPr="005E728C">
        <w:rPr>
          <w:rFonts w:eastAsia="Andale Sans UI"/>
          <w:noProof w:val="0"/>
          <w:color w:val="000000"/>
          <w:kern w:val="3"/>
          <w:sz w:val="21"/>
          <w:szCs w:val="21"/>
          <w:lang w:val="en-IN" w:eastAsia="ja-JP" w:bidi="fa-IR"/>
        </w:rPr>
        <w:t>(A)</w:t>
      </w:r>
      <w:r w:rsidRPr="005E728C">
        <w:rPr>
          <w:rFonts w:eastAsia="Andale Sans UI"/>
          <w:noProof w:val="0"/>
          <w:color w:val="000000"/>
          <w:kern w:val="3"/>
          <w:sz w:val="21"/>
          <w:szCs w:val="21"/>
          <w:lang w:val="en-IN" w:eastAsia="ja-JP" w:bidi="fa-IR"/>
        </w:rPr>
        <w:tab/>
      </w:r>
      <w:r w:rsidRPr="00CE0D4F">
        <w:rPr>
          <w:rFonts w:eastAsia="Andale Sans UI"/>
          <w:i/>
          <w:iCs/>
          <w:noProof w:val="0"/>
          <w:kern w:val="3"/>
          <w:sz w:val="21"/>
          <w:szCs w:val="21"/>
          <w:lang w:val="en-IN" w:eastAsia="ja-JP" w:bidi="fa-IR"/>
        </w:rPr>
        <w:t>Homo sapiens</w:t>
      </w:r>
      <w:r w:rsidRPr="00D866E7">
        <w:rPr>
          <w:rFonts w:eastAsia="Andale Sans UI"/>
          <w:noProof w:val="0"/>
          <w:kern w:val="3"/>
          <w:sz w:val="21"/>
          <w:szCs w:val="21"/>
          <w:lang w:val="en-IN" w:eastAsia="ja-JP" w:bidi="fa-IR"/>
        </w:rPr>
        <w:t xml:space="preserve"> → Hominidae → Primates → Mammalia → Chordata</w:t>
      </w:r>
    </w:p>
    <w:p w14:paraId="2FEB8AAF" w14:textId="77777777" w:rsidR="00035C58" w:rsidRDefault="00035C58" w:rsidP="00035C58">
      <w:pPr>
        <w:pStyle w:val="ctrl-4"/>
        <w:tabs>
          <w:tab w:val="clear" w:pos="547"/>
          <w:tab w:val="left" w:pos="585"/>
        </w:tabs>
        <w:suppressAutoHyphens/>
        <w:ind w:left="1098" w:hanging="1098"/>
        <w:jc w:val="both"/>
        <w:rPr>
          <w:rFonts w:eastAsia="Andale Sans UI"/>
          <w:noProof w:val="0"/>
          <w:kern w:val="3"/>
          <w:sz w:val="21"/>
          <w:szCs w:val="21"/>
          <w:lang w:val="en-IN" w:eastAsia="ja-JP" w:bidi="fa-IR"/>
        </w:rPr>
      </w:pPr>
      <w:r>
        <w:rPr>
          <w:rFonts w:eastAsia="Andale Sans UI"/>
          <w:noProof w:val="0"/>
          <w:color w:val="000000"/>
          <w:kern w:val="3"/>
          <w:sz w:val="21"/>
          <w:szCs w:val="21"/>
          <w:lang w:val="en-IN" w:eastAsia="ja-JP" w:bidi="fa-IR"/>
        </w:rPr>
        <w:tab/>
      </w:r>
      <w:r w:rsidRPr="005E728C">
        <w:rPr>
          <w:rFonts w:eastAsia="Andale Sans UI"/>
          <w:noProof w:val="0"/>
          <w:color w:val="000000"/>
          <w:kern w:val="3"/>
          <w:sz w:val="21"/>
          <w:szCs w:val="21"/>
          <w:lang w:val="en-IN" w:eastAsia="ja-JP" w:bidi="fa-IR"/>
        </w:rPr>
        <w:t>(B)</w:t>
      </w:r>
      <w:r w:rsidRPr="00D866E7">
        <w:rPr>
          <w:rFonts w:eastAsia="Andale Sans UI"/>
          <w:noProof w:val="0"/>
          <w:kern w:val="3"/>
          <w:sz w:val="21"/>
          <w:szCs w:val="21"/>
          <w:lang w:val="en-IN" w:eastAsia="ja-JP" w:bidi="fa-IR"/>
        </w:rPr>
        <w:tab/>
      </w:r>
      <w:r w:rsidRPr="00CE0D4F">
        <w:rPr>
          <w:rFonts w:eastAsia="Andale Sans UI"/>
          <w:i/>
          <w:iCs/>
          <w:noProof w:val="0"/>
          <w:kern w:val="3"/>
          <w:sz w:val="21"/>
          <w:szCs w:val="21"/>
          <w:lang w:val="en-IN" w:eastAsia="ja-JP" w:bidi="fa-IR"/>
        </w:rPr>
        <w:t>Homo sapiens</w:t>
      </w:r>
      <w:r w:rsidRPr="00D866E7">
        <w:rPr>
          <w:rFonts w:eastAsia="Andale Sans UI"/>
          <w:noProof w:val="0"/>
          <w:kern w:val="3"/>
          <w:sz w:val="21"/>
          <w:szCs w:val="21"/>
          <w:lang w:val="en-IN" w:eastAsia="ja-JP" w:bidi="fa-IR"/>
        </w:rPr>
        <w:t xml:space="preserve"> → Primates → Hominidae → Mammalia → Chordata</w:t>
      </w:r>
    </w:p>
    <w:p w14:paraId="7A343004" w14:textId="77777777" w:rsidR="00035C58" w:rsidRDefault="00035C58" w:rsidP="00035C58">
      <w:pPr>
        <w:pStyle w:val="ctrl-4"/>
        <w:tabs>
          <w:tab w:val="clear" w:pos="547"/>
          <w:tab w:val="left" w:pos="585"/>
        </w:tabs>
        <w:suppressAutoHyphens/>
        <w:ind w:left="1098" w:hanging="1098"/>
        <w:jc w:val="both"/>
        <w:rPr>
          <w:rFonts w:eastAsia="Andale Sans UI"/>
          <w:noProof w:val="0"/>
          <w:kern w:val="3"/>
          <w:sz w:val="21"/>
          <w:szCs w:val="21"/>
          <w:lang w:val="en-IN" w:eastAsia="ja-JP" w:bidi="fa-IR"/>
        </w:rPr>
      </w:pPr>
      <w:r>
        <w:rPr>
          <w:rFonts w:eastAsia="Andale Sans UI"/>
          <w:noProof w:val="0"/>
          <w:color w:val="000000"/>
          <w:kern w:val="3"/>
          <w:sz w:val="21"/>
          <w:szCs w:val="21"/>
          <w:lang w:val="en-IN" w:eastAsia="ja-JP" w:bidi="fa-IR"/>
        </w:rPr>
        <w:tab/>
      </w:r>
      <w:r w:rsidRPr="005E728C">
        <w:rPr>
          <w:rFonts w:eastAsia="Andale Sans UI"/>
          <w:noProof w:val="0"/>
          <w:color w:val="000000"/>
          <w:kern w:val="3"/>
          <w:sz w:val="21"/>
          <w:szCs w:val="21"/>
          <w:lang w:val="en-IN" w:eastAsia="ja-JP" w:bidi="fa-IR"/>
        </w:rPr>
        <w:t>(C)</w:t>
      </w:r>
      <w:r w:rsidRPr="00D866E7">
        <w:rPr>
          <w:rFonts w:eastAsia="Andale Sans UI"/>
          <w:noProof w:val="0"/>
          <w:kern w:val="3"/>
          <w:sz w:val="21"/>
          <w:szCs w:val="21"/>
          <w:lang w:val="en-IN" w:eastAsia="ja-JP" w:bidi="fa-IR"/>
        </w:rPr>
        <w:tab/>
      </w:r>
      <w:r w:rsidRPr="00CE0D4F">
        <w:rPr>
          <w:rFonts w:eastAsia="Andale Sans UI"/>
          <w:i/>
          <w:iCs/>
          <w:noProof w:val="0"/>
          <w:kern w:val="3"/>
          <w:sz w:val="21"/>
          <w:szCs w:val="21"/>
          <w:lang w:val="en-IN" w:eastAsia="ja-JP" w:bidi="fa-IR"/>
        </w:rPr>
        <w:t>Homo sapiens</w:t>
      </w:r>
      <w:r w:rsidRPr="00D866E7">
        <w:rPr>
          <w:rFonts w:eastAsia="Andale Sans UI"/>
          <w:noProof w:val="0"/>
          <w:kern w:val="3"/>
          <w:sz w:val="21"/>
          <w:szCs w:val="21"/>
          <w:lang w:val="en-IN" w:eastAsia="ja-JP" w:bidi="fa-IR"/>
        </w:rPr>
        <w:t xml:space="preserve"> → Mammalia → Primates → Hominidae → Chordata</w:t>
      </w:r>
    </w:p>
    <w:p w14:paraId="3F22FE7E" w14:textId="77777777" w:rsidR="00035C58" w:rsidRDefault="00035C58" w:rsidP="00035C58">
      <w:pPr>
        <w:pStyle w:val="ctrl-4"/>
        <w:tabs>
          <w:tab w:val="clear" w:pos="547"/>
          <w:tab w:val="left" w:pos="585"/>
        </w:tabs>
        <w:suppressAutoHyphens/>
        <w:ind w:left="1098" w:hanging="1098"/>
        <w:jc w:val="both"/>
        <w:rPr>
          <w:rFonts w:eastAsia="Andale Sans UI"/>
          <w:noProof w:val="0"/>
          <w:kern w:val="3"/>
          <w:sz w:val="21"/>
          <w:szCs w:val="21"/>
          <w:lang w:val="en-IN" w:eastAsia="ja-JP" w:bidi="fa-IR"/>
        </w:rPr>
      </w:pPr>
      <w:r>
        <w:rPr>
          <w:rFonts w:eastAsia="Andale Sans UI"/>
          <w:noProof w:val="0"/>
          <w:color w:val="000000"/>
          <w:kern w:val="3"/>
          <w:sz w:val="21"/>
          <w:szCs w:val="21"/>
          <w:lang w:val="en-IN" w:eastAsia="ja-JP" w:bidi="fa-IR"/>
        </w:rPr>
        <w:tab/>
      </w:r>
      <w:r w:rsidRPr="005E728C">
        <w:rPr>
          <w:rFonts w:eastAsia="Andale Sans UI"/>
          <w:noProof w:val="0"/>
          <w:color w:val="000000"/>
          <w:kern w:val="3"/>
          <w:sz w:val="21"/>
          <w:szCs w:val="21"/>
          <w:lang w:val="en-IN" w:eastAsia="ja-JP" w:bidi="fa-IR"/>
        </w:rPr>
        <w:t>(D)</w:t>
      </w:r>
      <w:r w:rsidRPr="00D866E7">
        <w:rPr>
          <w:rFonts w:eastAsia="Andale Sans UI"/>
          <w:noProof w:val="0"/>
          <w:kern w:val="3"/>
          <w:sz w:val="21"/>
          <w:szCs w:val="21"/>
          <w:lang w:val="en-IN" w:eastAsia="ja-JP" w:bidi="fa-IR"/>
        </w:rPr>
        <w:tab/>
      </w:r>
      <w:r w:rsidRPr="00CE0D4F">
        <w:rPr>
          <w:rFonts w:eastAsia="Andale Sans UI"/>
          <w:i/>
          <w:iCs/>
          <w:noProof w:val="0"/>
          <w:kern w:val="3"/>
          <w:sz w:val="21"/>
          <w:szCs w:val="21"/>
          <w:lang w:val="en-IN" w:eastAsia="ja-JP" w:bidi="fa-IR"/>
        </w:rPr>
        <w:t>Homo sapiens</w:t>
      </w:r>
      <w:r w:rsidRPr="00D866E7">
        <w:rPr>
          <w:rFonts w:eastAsia="Andale Sans UI"/>
          <w:noProof w:val="0"/>
          <w:kern w:val="3"/>
          <w:sz w:val="21"/>
          <w:szCs w:val="21"/>
          <w:lang w:val="en-IN" w:eastAsia="ja-JP" w:bidi="fa-IR"/>
        </w:rPr>
        <w:t xml:space="preserve"> → Chordata → Hominidae → Primates → Mammalia</w:t>
      </w:r>
    </w:p>
    <w:p w14:paraId="6ACB759A" w14:textId="77777777" w:rsidR="003F6B48" w:rsidRDefault="003F6B48" w:rsidP="002D2B30">
      <w:pPr>
        <w:pStyle w:val="ctrl-4"/>
        <w:tabs>
          <w:tab w:val="left" w:pos="90"/>
        </w:tabs>
        <w:suppressAutoHyphens/>
        <w:ind w:left="540" w:hanging="540"/>
        <w:rPr>
          <w:sz w:val="21"/>
          <w:szCs w:val="21"/>
          <w:lang w:val="en-IN"/>
        </w:rPr>
      </w:pPr>
    </w:p>
    <w:bookmarkStart w:id="7" w:name="_Hlk215238857"/>
    <w:p w14:paraId="43ED4EC8" w14:textId="70AD83BC" w:rsidR="00B46E6A" w:rsidRDefault="00980398" w:rsidP="00B46E6A">
      <w:pPr>
        <w:pStyle w:val="ctrl-4"/>
        <w:tabs>
          <w:tab w:val="left" w:pos="90"/>
        </w:tabs>
        <w:suppressAutoHyphens/>
        <w:ind w:left="540" w:hanging="540"/>
        <w:jc w:val="center"/>
        <w:rPr>
          <w:rFonts w:ascii="Cambria" w:hAnsi="Cambria"/>
          <w:b/>
          <w:bCs/>
          <w:sz w:val="21"/>
          <w:szCs w:val="21"/>
        </w:rPr>
      </w:pPr>
      <w:r>
        <w:rPr>
          <w:rFonts w:ascii="Cambria" w:hAnsi="Cambria"/>
          <w:b/>
          <w:bCs/>
          <w:sz w:val="21"/>
          <w:szCs w:val="21"/>
        </w:rPr>
      </w:r>
      <w:r>
        <w:rPr>
          <w:rFonts w:ascii="Cambria" w:hAnsi="Cambria"/>
          <w:b/>
          <w:bCs/>
          <w:sz w:val="21"/>
          <w:szCs w:val="21"/>
        </w:rPr>
        <w:pict w14:anchorId="0F607AB3">
          <v:group id="_x0000_s7565" style="width:187.2pt;height:23.6pt;mso-position-horizontal-relative:char;mso-position-vertical-relative:line" coordorigin="1965,6230" coordsize="3744,472">
            <v:shape id="_x0000_s7566" type="#_x0000_t32" style="position:absolute;left:1965;top:6459;width:3744;height:1;flip:y" o:connectortype="straight" strokecolor="#f49ac1"/>
            <v:shape id="Graphic 24" o:spid="_x0000_s7567" style="position:absolute;left:2484;top:6230;width:2736;height:434;visibility:visible;mso-wrap-style:square;mso-wrap-distance-left:9pt;mso-wrap-distance-top:0;mso-wrap-distance-right:9pt;mso-wrap-distance-bottom:0;mso-position-horizontal-relative:text;mso-position-vertical-relative:text;v-text-anchor:top" coordsize="899794,275590" path="m762114,l137655,,94146,7018,56359,26560,26560,56359,7018,94146,,137655r7018,43507l26560,218947r29799,29795l94146,268281r43509,7016l762114,275297r43508,-7016l843410,248742r29799,-29795l892751,181162r7018,-43507l892751,94146,873209,56359,843410,26560,805622,7018,762114,xe" fillcolor="#fcdfeb" strokecolor="#f49ac1" strokeweight="1pt">
              <v:path arrowok="t"/>
            </v:shape>
            <v:shape id="_x0000_s7568" type="#_x0000_t202" style="position:absolute;left:2745;top:6270;width:2304;height:432" filled="f" stroked="f">
              <v:textbox style="mso-next-textbox:#_x0000_s7568" inset="0,0,0,0">
                <w:txbxContent>
                  <w:p w14:paraId="034FDB95" w14:textId="4FACAC45" w:rsidR="00B46E6A" w:rsidRPr="00B46E6A" w:rsidRDefault="00B46E6A" w:rsidP="00B46E6A">
                    <w:pPr>
                      <w:rPr>
                        <w:lang w:val="en-GB"/>
                      </w:rPr>
                    </w:pPr>
                    <w:r>
                      <w:rPr>
                        <w:rFonts w:ascii="Cambria" w:hAnsi="Cambria"/>
                        <w:b/>
                        <w:bCs/>
                        <w:sz w:val="28"/>
                        <w:szCs w:val="28"/>
                        <w:lang w:val="en-GB"/>
                      </w:rPr>
                      <w:t>Check Your Grasp</w:t>
                    </w:r>
                  </w:p>
                </w:txbxContent>
              </v:textbox>
            </v:shape>
            <w10:anchorlock/>
          </v:group>
        </w:pict>
      </w:r>
      <w:bookmarkEnd w:id="7"/>
    </w:p>
    <w:p w14:paraId="64F91BB0" w14:textId="77777777" w:rsidR="00B46E6A" w:rsidRDefault="00B46E6A" w:rsidP="002D2B30">
      <w:pPr>
        <w:pStyle w:val="ctrl-4"/>
        <w:tabs>
          <w:tab w:val="left" w:pos="90"/>
        </w:tabs>
        <w:suppressAutoHyphens/>
        <w:ind w:left="540" w:hanging="540"/>
        <w:rPr>
          <w:sz w:val="21"/>
          <w:szCs w:val="21"/>
          <w:lang w:val="en-IN"/>
        </w:rPr>
      </w:pPr>
    </w:p>
    <w:p w14:paraId="08211C04" w14:textId="2F296AAA" w:rsidR="00B46E6A" w:rsidRPr="008A64C9" w:rsidRDefault="008A64C9" w:rsidP="00B46E6A">
      <w:pPr>
        <w:pStyle w:val="ctrl-4"/>
        <w:spacing w:before="16" w:line="264" w:lineRule="auto"/>
        <w:ind w:right="133"/>
        <w:jc w:val="both"/>
        <w:rPr>
          <w:bCs/>
          <w:iCs/>
          <w:sz w:val="21"/>
          <w:szCs w:val="21"/>
          <w:lang w:val="en-IN"/>
        </w:rPr>
      </w:pPr>
      <w:r>
        <w:rPr>
          <w:b/>
          <w:color w:val="EC2791"/>
          <w:sz w:val="21"/>
          <w:szCs w:val="21"/>
        </w:rPr>
        <w:t>94</w:t>
      </w:r>
      <w:r w:rsidRPr="00AF003B">
        <w:rPr>
          <w:b/>
          <w:color w:val="EC2791"/>
          <w:sz w:val="21"/>
          <w:szCs w:val="21"/>
        </w:rPr>
        <w:t>.</w:t>
      </w:r>
      <w:r w:rsidR="00B46E6A" w:rsidRPr="001C7A82">
        <w:rPr>
          <w:rFonts w:ascii="Times New Roman Bold" w:hAnsi="Times New Roman Bold"/>
          <w:b/>
          <w:iCs/>
          <w:sz w:val="21"/>
          <w:szCs w:val="21"/>
          <w:lang w:val="en-IN"/>
        </w:rPr>
        <w:tab/>
      </w:r>
      <w:r w:rsidR="00B46E6A" w:rsidRPr="008A64C9">
        <w:rPr>
          <w:bCs/>
          <w:iCs/>
          <w:sz w:val="21"/>
          <w:szCs w:val="21"/>
          <w:lang w:val="en-IN"/>
        </w:rPr>
        <w:t>Why is metabolism considered a defining property of life, but growth is not?</w:t>
      </w:r>
    </w:p>
    <w:p w14:paraId="7444C204" w14:textId="77777777" w:rsidR="00B46E6A" w:rsidRDefault="00B46E6A" w:rsidP="002D2B30">
      <w:pPr>
        <w:pStyle w:val="ctrl-4"/>
        <w:tabs>
          <w:tab w:val="left" w:pos="90"/>
        </w:tabs>
        <w:suppressAutoHyphens/>
        <w:ind w:left="540" w:hanging="540"/>
        <w:rPr>
          <w:sz w:val="21"/>
          <w:szCs w:val="21"/>
          <w:lang w:val="en-IN"/>
        </w:rPr>
      </w:pPr>
    </w:p>
    <w:p w14:paraId="77CBA5B1" w14:textId="55766ACD" w:rsidR="00FE71A1" w:rsidRPr="0018680A" w:rsidRDefault="008A64C9" w:rsidP="00FE71A1">
      <w:pPr>
        <w:pStyle w:val="ctrl-4"/>
        <w:spacing w:line="276" w:lineRule="auto"/>
        <w:ind w:left="547" w:right="130" w:hanging="547"/>
        <w:jc w:val="both"/>
        <w:rPr>
          <w:b/>
          <w:iCs/>
          <w:sz w:val="21"/>
          <w:szCs w:val="21"/>
          <w:lang w:val="en-IN"/>
        </w:rPr>
      </w:pPr>
      <w:r>
        <w:rPr>
          <w:b/>
          <w:color w:val="EC2791"/>
          <w:sz w:val="21"/>
          <w:szCs w:val="21"/>
        </w:rPr>
        <w:t>95</w:t>
      </w:r>
      <w:r w:rsidRPr="00AF003B">
        <w:rPr>
          <w:b/>
          <w:color w:val="EC2791"/>
          <w:sz w:val="21"/>
          <w:szCs w:val="21"/>
        </w:rPr>
        <w:t>.</w:t>
      </w:r>
      <w:r w:rsidR="00FE71A1" w:rsidRPr="0018680A">
        <w:rPr>
          <w:b/>
          <w:iCs/>
          <w:sz w:val="21"/>
          <w:szCs w:val="21"/>
          <w:lang w:val="en-IN"/>
        </w:rPr>
        <w:tab/>
      </w:r>
      <w:r w:rsidR="00FE71A1" w:rsidRPr="008A64C9">
        <w:rPr>
          <w:bCs/>
          <w:iCs/>
          <w:sz w:val="21"/>
          <w:szCs w:val="21"/>
          <w:lang w:val="en-IN"/>
        </w:rPr>
        <w:t>A patient on a ventilator shows absent reflexes and no independent breathing, though the heart is still beating. Doctors declare this as brain death.</w:t>
      </w:r>
      <w:r w:rsidR="00FE71A1" w:rsidRPr="008A64C9">
        <w:rPr>
          <w:bCs/>
          <w:iCs/>
          <w:sz w:val="21"/>
          <w:szCs w:val="21"/>
          <w:lang w:val="en-IN"/>
        </w:rPr>
        <w:br/>
        <w:t>Is the patient considered alive or dead? Also, explain how this condition is relevant to organ donation.</w:t>
      </w:r>
    </w:p>
    <w:p w14:paraId="3CED5466" w14:textId="77777777" w:rsidR="00FE71A1" w:rsidRDefault="00FE71A1" w:rsidP="002D2B30">
      <w:pPr>
        <w:pStyle w:val="ctrl-4"/>
        <w:tabs>
          <w:tab w:val="left" w:pos="90"/>
        </w:tabs>
        <w:suppressAutoHyphens/>
        <w:ind w:left="540" w:hanging="540"/>
        <w:rPr>
          <w:sz w:val="21"/>
          <w:szCs w:val="21"/>
          <w:lang w:val="en-IN"/>
        </w:rPr>
      </w:pPr>
    </w:p>
    <w:p w14:paraId="5BAD0F8C" w14:textId="0FB9DCE2" w:rsidR="008A64C9" w:rsidRPr="008A64C9" w:rsidRDefault="008A64C9" w:rsidP="008A64C9">
      <w:pPr>
        <w:pStyle w:val="ctrl-4"/>
        <w:tabs>
          <w:tab w:val="left" w:pos="90"/>
        </w:tabs>
        <w:spacing w:line="276" w:lineRule="auto"/>
        <w:ind w:left="547" w:right="146" w:hanging="547"/>
        <w:jc w:val="both"/>
        <w:rPr>
          <w:bCs/>
          <w:iCs/>
          <w:spacing w:val="4"/>
          <w:sz w:val="21"/>
          <w:szCs w:val="21"/>
          <w:lang w:val="en-IN"/>
        </w:rPr>
      </w:pPr>
      <w:r>
        <w:rPr>
          <w:b/>
          <w:color w:val="EC2791"/>
          <w:sz w:val="21"/>
          <w:szCs w:val="21"/>
        </w:rPr>
        <w:t>96</w:t>
      </w:r>
      <w:r w:rsidRPr="00AF003B">
        <w:rPr>
          <w:b/>
          <w:color w:val="EC2791"/>
          <w:sz w:val="21"/>
          <w:szCs w:val="21"/>
        </w:rPr>
        <w:t>.</w:t>
      </w:r>
      <w:r w:rsidRPr="009A2C73">
        <w:rPr>
          <w:b/>
          <w:bCs/>
          <w:spacing w:val="4"/>
          <w:sz w:val="21"/>
          <w:szCs w:val="21"/>
        </w:rPr>
        <w:tab/>
      </w:r>
      <w:r w:rsidRPr="008A64C9">
        <w:rPr>
          <w:bCs/>
          <w:iCs/>
          <w:spacing w:val="4"/>
          <w:sz w:val="21"/>
          <w:szCs w:val="21"/>
          <w:lang w:val="en-IN"/>
        </w:rPr>
        <w:t xml:space="preserve">Researchers from India and Brazil are studying a medicinal plant locally called Neem and Nim, respectively. To avoid misidentification, they use its scientific name </w:t>
      </w:r>
      <w:r w:rsidRPr="008A64C9">
        <w:rPr>
          <w:bCs/>
          <w:i/>
          <w:spacing w:val="4"/>
          <w:sz w:val="21"/>
          <w:szCs w:val="21"/>
          <w:lang w:val="en-IN"/>
        </w:rPr>
        <w:t>Azadirachta indica</w:t>
      </w:r>
      <w:r w:rsidRPr="008A64C9">
        <w:rPr>
          <w:bCs/>
          <w:iCs/>
          <w:spacing w:val="4"/>
          <w:sz w:val="21"/>
          <w:szCs w:val="21"/>
          <w:lang w:val="en-IN"/>
        </w:rPr>
        <w:t>.</w:t>
      </w:r>
    </w:p>
    <w:p w14:paraId="193A4228" w14:textId="77777777" w:rsidR="008A64C9" w:rsidRPr="008A64C9" w:rsidRDefault="008A64C9" w:rsidP="008A64C9">
      <w:pPr>
        <w:pStyle w:val="ctrl-4"/>
        <w:tabs>
          <w:tab w:val="left" w:pos="90"/>
        </w:tabs>
        <w:spacing w:line="276" w:lineRule="auto"/>
        <w:ind w:left="540" w:right="146" w:hanging="450"/>
        <w:jc w:val="both"/>
        <w:rPr>
          <w:bCs/>
          <w:iCs/>
          <w:spacing w:val="4"/>
          <w:sz w:val="21"/>
          <w:szCs w:val="21"/>
          <w:lang w:val="en-IN"/>
        </w:rPr>
      </w:pPr>
      <w:r w:rsidRPr="008A64C9">
        <w:rPr>
          <w:bCs/>
          <w:iCs/>
          <w:spacing w:val="4"/>
          <w:sz w:val="21"/>
          <w:szCs w:val="21"/>
          <w:lang w:val="en-IN"/>
        </w:rPr>
        <w:tab/>
        <w:t>Why are scientific names written in Latin, and what is their significance in global research?</w:t>
      </w:r>
    </w:p>
    <w:p w14:paraId="598197E5" w14:textId="77777777" w:rsidR="008A64C9" w:rsidRDefault="008A64C9" w:rsidP="002D2B30">
      <w:pPr>
        <w:pStyle w:val="ctrl-4"/>
        <w:tabs>
          <w:tab w:val="left" w:pos="90"/>
        </w:tabs>
        <w:suppressAutoHyphens/>
        <w:ind w:left="540" w:hanging="540"/>
        <w:rPr>
          <w:sz w:val="21"/>
          <w:szCs w:val="21"/>
          <w:lang w:val="en-IN"/>
        </w:rPr>
      </w:pPr>
    </w:p>
    <w:p w14:paraId="6E72F81E" w14:textId="17F9136F" w:rsidR="008A64C9" w:rsidRPr="008A64C9" w:rsidRDefault="008A64C9" w:rsidP="008A64C9">
      <w:pPr>
        <w:pStyle w:val="ctrl-4"/>
        <w:tabs>
          <w:tab w:val="left" w:pos="90"/>
        </w:tabs>
        <w:spacing w:line="276" w:lineRule="auto"/>
        <w:ind w:left="547" w:right="130" w:hanging="547"/>
        <w:jc w:val="both"/>
        <w:rPr>
          <w:iCs/>
          <w:spacing w:val="4"/>
          <w:sz w:val="21"/>
          <w:szCs w:val="21"/>
          <w:lang w:val="en-IN"/>
        </w:rPr>
      </w:pPr>
      <w:r>
        <w:rPr>
          <w:b/>
          <w:color w:val="EC2791"/>
          <w:sz w:val="21"/>
          <w:szCs w:val="21"/>
        </w:rPr>
        <w:t>97</w:t>
      </w:r>
      <w:r w:rsidRPr="00AF003B">
        <w:rPr>
          <w:b/>
          <w:color w:val="EC2791"/>
          <w:sz w:val="21"/>
          <w:szCs w:val="21"/>
        </w:rPr>
        <w:t>.</w:t>
      </w:r>
      <w:r w:rsidRPr="005261E9">
        <w:rPr>
          <w:b/>
          <w:bCs/>
          <w:iCs/>
          <w:spacing w:val="4"/>
          <w:sz w:val="21"/>
          <w:szCs w:val="21"/>
          <w:lang w:val="en-IN"/>
        </w:rPr>
        <w:tab/>
      </w:r>
      <w:r w:rsidRPr="008A64C9">
        <w:rPr>
          <w:iCs/>
          <w:spacing w:val="4"/>
          <w:sz w:val="21"/>
          <w:szCs w:val="21"/>
          <w:lang w:val="en-IN"/>
        </w:rPr>
        <w:t>A botanist is classifying two pair of plants. One pair belongs to the same family. Another pair belongs to the same order but different families.</w:t>
      </w:r>
    </w:p>
    <w:p w14:paraId="4BA579E1" w14:textId="77777777" w:rsidR="008A64C9" w:rsidRPr="008A64C9" w:rsidRDefault="008A64C9" w:rsidP="008A64C9">
      <w:pPr>
        <w:pStyle w:val="ctrl-4"/>
        <w:tabs>
          <w:tab w:val="left" w:pos="90"/>
        </w:tabs>
        <w:spacing w:line="276" w:lineRule="auto"/>
        <w:ind w:left="540" w:right="130" w:hanging="457"/>
        <w:jc w:val="both"/>
        <w:rPr>
          <w:iCs/>
          <w:spacing w:val="4"/>
          <w:sz w:val="21"/>
          <w:szCs w:val="21"/>
          <w:lang w:val="en-IN"/>
        </w:rPr>
      </w:pPr>
      <w:r w:rsidRPr="008A64C9">
        <w:rPr>
          <w:iCs/>
          <w:spacing w:val="4"/>
          <w:sz w:val="21"/>
          <w:szCs w:val="21"/>
          <w:lang w:val="en-IN"/>
        </w:rPr>
        <w:tab/>
      </w:r>
      <w:r w:rsidRPr="008A64C9">
        <w:rPr>
          <w:iCs/>
          <w:spacing w:val="4"/>
          <w:sz w:val="21"/>
          <w:szCs w:val="21"/>
          <w:lang w:val="en-IN"/>
        </w:rPr>
        <w:tab/>
        <w:t>Which pair will share more similarities and why? Use a mathematics (set theory) analogy.</w:t>
      </w:r>
    </w:p>
    <w:p w14:paraId="551DAC97" w14:textId="77777777" w:rsidR="008A64C9" w:rsidRPr="00035C58" w:rsidRDefault="008A64C9" w:rsidP="002D2B30">
      <w:pPr>
        <w:pStyle w:val="ctrl-4"/>
        <w:tabs>
          <w:tab w:val="left" w:pos="90"/>
        </w:tabs>
        <w:suppressAutoHyphens/>
        <w:ind w:left="540" w:hanging="540"/>
        <w:rPr>
          <w:sz w:val="21"/>
          <w:szCs w:val="21"/>
          <w:lang w:val="en-IN"/>
        </w:rPr>
      </w:pPr>
    </w:p>
    <w:sectPr w:rsidR="008A64C9" w:rsidRPr="00035C58" w:rsidSect="00264C20">
      <w:headerReference w:type="first" r:id="rId45"/>
      <w:footerReference w:type="first" r:id="rId46"/>
      <w:type w:val="continuous"/>
      <w:pgSz w:w="11880" w:h="16200" w:code="40"/>
      <w:pgMar w:top="1195" w:right="1080" w:bottom="734" w:left="1080" w:header="720" w:footer="720" w:gutter="0"/>
      <w:pgNumType w:start="16"/>
      <w:cols w:sep="1"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2EF7" w14:textId="77777777" w:rsidR="00E206B4" w:rsidRDefault="00E206B4" w:rsidP="004F190B">
      <w:r>
        <w:separator/>
      </w:r>
    </w:p>
  </w:endnote>
  <w:endnote w:type="continuationSeparator" w:id="0">
    <w:p w14:paraId="255EB435" w14:textId="77777777" w:rsidR="00E206B4" w:rsidRDefault="00E206B4" w:rsidP="004F1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ndale Sans UI">
    <w:altName w:val="SimSun"/>
    <w:charset w:val="86"/>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Bold">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Futura">
    <w:panose1 w:val="020B0602020204020303"/>
    <w:charset w:val="00"/>
    <w:family w:val="swiss"/>
    <w:pitch w:val="variable"/>
    <w:sig w:usb0="00000003" w:usb1="00000000" w:usb2="00000000" w:usb3="00000000" w:csb0="00000001" w:csb1="00000000"/>
  </w:font>
  <w:font w:name="TimesNewRoman">
    <w:altName w:val="Malgun Gothic"/>
    <w:charset w:val="81"/>
    <w:family w:val="auto"/>
    <w:pitch w:val="default"/>
    <w:sig w:usb0="00000000" w:usb1="00000000" w:usb2="00000010" w:usb3="00000000" w:csb0="000A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3A15" w14:textId="77777777" w:rsidR="00335534" w:rsidRDefault="00980398" w:rsidP="00335534">
    <w:pPr>
      <w:pStyle w:val="Footer"/>
      <w:tabs>
        <w:tab w:val="right" w:pos="9726"/>
      </w:tabs>
    </w:pPr>
    <w:r>
      <w:rPr>
        <w:noProof/>
        <w:lang w:val="en-US" w:eastAsia="en-US"/>
      </w:rPr>
      <w:pict w14:anchorId="5C2E3BCF">
        <v:group id="_x0000_s9510" style="position:absolute;margin-left:-53.6pt;margin-top:763.05pt;width:79.2pt;height:15.4pt;flip:x;z-index:-251661824;mso-wrap-distance-left:0;mso-wrap-distance-right:0;mso-position-horizontal-relative:margin;mso-position-vertical-relative:page" coordsize="6667,1955">
          <v:shape id="Graphic 2" o:spid="_x0000_s9511" style="position:absolute;top:166;width:5949;height:1620;visibility:visible;mso-wrap-style:square;v-text-anchor:top" coordsize="594995,161925" path="m594880,l68249,,,161683r594880,l594880,xe" fillcolor="#f6adcd" stroked="f">
            <v:path arrowok="t"/>
          </v:shape>
          <v:shape id="Graphic 3" o:spid="_x0000_s9512" style="position:absolute;left:320;top:63;width:6287;height:1829;visibility:visible;mso-wrap-style:square;v-text-anchor:top" coordsize="628650,182880" path="m628116,l77939,,,182371r628116,l628116,xe" stroked="f">
            <v:path arrowok="t"/>
          </v:shape>
          <v:shape id="Graphic 4" o:spid="_x0000_s9513"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74B9578D">
        <v:rect id="_x0000_s9506" style="position:absolute;margin-left:525.35pt;margin-top:34.75pt;width:14.4pt;height:14.4pt;z-index:251650560;visibility:visible"/>
      </w:pict>
    </w:r>
    <w:r>
      <w:rPr>
        <w:noProof/>
        <w:lang w:val="en-US" w:eastAsia="en-US"/>
      </w:rPr>
      <w:pict w14:anchorId="0560B6E2">
        <v:rect id="_x0000_s9507" style="position:absolute;margin-left:-54pt;margin-top:34.55pt;width:14.4pt;height:14.4pt;z-index:251651584;visibility:visible"/>
      </w:pict>
    </w:r>
    <w:r>
      <w:rPr>
        <w:noProof/>
        <w:lang w:val="en-US" w:eastAsia="en-US"/>
      </w:rPr>
      <w:pict w14:anchorId="6A54BCEA">
        <v:shapetype id="_x0000_t202" coordsize="21600,21600" o:spt="202" path="m,l,21600r21600,l21600,xe">
          <v:stroke joinstyle="miter"/>
          <v:path gradientshapeok="t" o:connecttype="rect"/>
        </v:shapetype>
        <v:shape id="_x0000_s9508" type="#_x0000_t202" style="position:absolute;margin-left:.25pt;margin-top:4.75pt;width:15.1pt;height:12.2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9508" inset="0,0,0,0">
            <w:txbxContent>
              <w:p w14:paraId="00FE9C6E" w14:textId="77777777" w:rsidR="00335534" w:rsidRPr="00D91DDB" w:rsidRDefault="00335534" w:rsidP="00335534">
                <w:pPr>
                  <w:jc w:val="both"/>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sidR="005A7E49">
                  <w:rPr>
                    <w:rFonts w:ascii="Calibri" w:hAnsi="Calibri"/>
                    <w:b/>
                    <w:bCs/>
                    <w:noProof/>
                    <w:sz w:val="22"/>
                    <w:szCs w:val="22"/>
                    <w:lang w:val="en-GB"/>
                  </w:rPr>
                  <w:t>2</w:t>
                </w:r>
                <w:r w:rsidRPr="00D91DDB">
                  <w:rPr>
                    <w:rFonts w:ascii="Calibri" w:hAnsi="Calibri"/>
                    <w:b/>
                    <w:bCs/>
                    <w:sz w:val="22"/>
                    <w:szCs w:val="22"/>
                    <w:lang w:val="en-GB"/>
                  </w:rPr>
                  <w:fldChar w:fldCharType="end"/>
                </w:r>
              </w:p>
            </w:txbxContent>
          </v:textbox>
        </v:shape>
      </w:pict>
    </w:r>
    <w:r>
      <w:rPr>
        <w:noProof/>
        <w:lang w:val="en-US" w:eastAsia="en-US"/>
      </w:rPr>
      <w:pict w14:anchorId="4FE03B6B">
        <v:shape id="_x0000_s9509" type="#_x0000_t202" style="position:absolute;margin-left:0;margin-top:5.05pt;width:17.75pt;height:12.2pt;z-index:-25166284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9509" inset="0,0,0,0">
            <w:txbxContent>
              <w:p w14:paraId="70081AE0" w14:textId="77777777" w:rsidR="00335534" w:rsidRPr="00DC6916" w:rsidRDefault="00335534" w:rsidP="00335534">
                <w:pPr>
                  <w:jc w:val="both"/>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sidR="005A7E49">
                  <w:rPr>
                    <w:b/>
                    <w:bCs/>
                    <w:noProof/>
                    <w:color w:val="FFFFFF"/>
                  </w:rPr>
                  <w:t>2</w:t>
                </w:r>
                <w:r w:rsidRPr="00DC6916">
                  <w:rPr>
                    <w:b/>
                    <w:bCs/>
                    <w:color w:val="FFFFFF"/>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3B3E" w14:textId="77777777" w:rsidR="00335534" w:rsidRDefault="00980398" w:rsidP="00335534">
    <w:pPr>
      <w:pStyle w:val="Footer"/>
      <w:tabs>
        <w:tab w:val="right" w:pos="9726"/>
      </w:tabs>
    </w:pPr>
    <w:r>
      <w:rPr>
        <w:noProof/>
      </w:rPr>
      <w:pict w14:anchorId="287DD885">
        <v:group id="_x0000_s9480" style="position:absolute;margin-left:458.15pt;margin-top:763.65pt;width:79.2pt;height:15.4pt;z-index:-251670016;mso-wrap-distance-left:0;mso-wrap-distance-right:0;mso-position-horizontal-relative:margin;mso-position-vertical-relative:page" coordsize="6667,1955">
          <v:shape id="Graphic 2" o:spid="_x0000_s9481" style="position:absolute;top:166;width:5949;height:1620;visibility:visible;mso-wrap-style:square;v-text-anchor:top" coordsize="594995,161925" path="m594880,l68249,,,161683r594880,l594880,xe" fillcolor="#f6adcd" stroked="f">
            <v:path arrowok="t"/>
          </v:shape>
          <v:shape id="Graphic 3" o:spid="_x0000_s9482" style="position:absolute;left:320;top:63;width:6287;height:1829;visibility:visible;mso-wrap-style:square;v-text-anchor:top" coordsize="628650,182880" path="m628116,l77939,,,182371r628116,l628116,xe" stroked="f">
            <v:path arrowok="t"/>
          </v:shape>
          <v:shape id="Graphic 4" o:spid="_x0000_s9483"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7EE81C90">
        <v:rect id="_x0000_s9485" style="position:absolute;margin-left:525.05pt;margin-top:34.4pt;width:14.4pt;height:14.4pt;z-index:251648512;visibility:visible"/>
      </w:pict>
    </w:r>
    <w:r>
      <w:rPr>
        <w:noProof/>
        <w:lang w:val="en-US" w:eastAsia="en-US"/>
      </w:rPr>
      <w:pict w14:anchorId="299CADA2">
        <v:rect id="_x0000_s9484" style="position:absolute;margin-left:-54pt;margin-top:34.2pt;width:14.4pt;height:14.4pt;z-index:251647488;visibility:visible"/>
      </w:pict>
    </w:r>
    <w:r>
      <w:rPr>
        <w:noProof/>
        <w:lang w:val="en-US" w:eastAsia="en-US"/>
      </w:rPr>
      <w:pict w14:anchorId="7ABDFA49">
        <v:shapetype id="_x0000_t202" coordsize="21600,21600" o:spt="202" path="m,l,21600r21600,l21600,xe">
          <v:stroke joinstyle="miter"/>
          <v:path gradientshapeok="t" o:connecttype="rect"/>
        </v:shapetype>
        <v:shape id="_x0000_s9486" type="#_x0000_t202" style="position:absolute;margin-left:468.4pt;margin-top:4.65pt;width:18pt;height:12.2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" filled="f" stroked="f">
          <v:textbox style="mso-next-textbox:#_x0000_s9486" inset="0,0,0,0">
            <w:txbxContent>
              <w:p w14:paraId="19DA7B06" w14:textId="77777777" w:rsidR="00335534" w:rsidRPr="00D91DDB" w:rsidRDefault="00335534" w:rsidP="00335534">
                <w:pPr>
                  <w:jc w:val="right"/>
                  <w:rPr>
                    <w:rFonts w:ascii="Calibri" w:hAnsi="Calibri"/>
                    <w:b/>
                    <w:bCs/>
                    <w:sz w:val="22"/>
                    <w:szCs w:val="22"/>
                  </w:rPr>
                </w:pPr>
                <w:r w:rsidRPr="00D91DDB">
                  <w:rPr>
                    <w:rFonts w:ascii="Calibri" w:hAnsi="Calibri"/>
                    <w:b/>
                    <w:bCs/>
                    <w:sz w:val="22"/>
                    <w:szCs w:val="22"/>
                  </w:rPr>
                  <w:fldChar w:fldCharType="begin"/>
                </w:r>
                <w:r w:rsidRPr="00D91DDB">
                  <w:rPr>
                    <w:rFonts w:ascii="Calibri" w:hAnsi="Calibri"/>
                    <w:b/>
                    <w:bCs/>
                    <w:sz w:val="22"/>
                    <w:szCs w:val="22"/>
                  </w:rPr>
                  <w:instrText xml:space="preserve"> PAGE   \* MERGEFORMAT </w:instrText>
                </w:r>
                <w:r w:rsidRPr="00D91DDB">
                  <w:rPr>
                    <w:rFonts w:ascii="Calibri" w:hAnsi="Calibri"/>
                    <w:b/>
                    <w:bCs/>
                    <w:sz w:val="22"/>
                    <w:szCs w:val="22"/>
                  </w:rPr>
                  <w:fldChar w:fldCharType="separate"/>
                </w:r>
                <w:r w:rsidR="005A7E49">
                  <w:rPr>
                    <w:rFonts w:ascii="Calibri" w:hAnsi="Calibri"/>
                    <w:b/>
                    <w:bCs/>
                    <w:noProof/>
                    <w:sz w:val="22"/>
                    <w:szCs w:val="22"/>
                  </w:rPr>
                  <w:t>1</w:t>
                </w:r>
                <w:r w:rsidRPr="00D91DDB">
                  <w:rPr>
                    <w:rFonts w:ascii="Calibri" w:hAnsi="Calibri"/>
                    <w:b/>
                    <w:bCs/>
                    <w:sz w:val="22"/>
                    <w:szCs w:val="22"/>
                  </w:rPr>
                  <w:fldChar w:fldCharType="end"/>
                </w:r>
              </w:p>
            </w:txbxContent>
          </v:textbox>
        </v:shape>
      </w:pict>
    </w:r>
    <w:r w:rsidR="0033553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4F59" w14:textId="77777777" w:rsidR="00335534" w:rsidRDefault="00980398" w:rsidP="00335534">
    <w:pPr>
      <w:pStyle w:val="Footer"/>
      <w:tabs>
        <w:tab w:val="right" w:pos="9726"/>
      </w:tabs>
    </w:pPr>
    <w:r>
      <w:rPr>
        <w:noProof/>
        <w:lang w:val="en-US" w:eastAsia="en-US"/>
      </w:rPr>
      <w:pict w14:anchorId="05DB22B2">
        <v:group id="_x0000_s9435" style="position:absolute;margin-left:-53.6pt;margin-top:763.05pt;width:79.2pt;height:15.4pt;flip:x;z-index:-251675136;mso-wrap-distance-left:0;mso-wrap-distance-right:0;mso-position-horizontal-relative:margin;mso-position-vertical-relative:page" coordsize="6667,1955">
          <v:shape id="Graphic 2" o:spid="_x0000_s9436" style="position:absolute;top:166;width:5949;height:1620;visibility:visible;mso-wrap-style:square;v-text-anchor:top" coordsize="594995,161925" path="m594880,l68249,,,161683r594880,l594880,xe" fillcolor="#f6adcd" stroked="f">
            <v:path arrowok="t"/>
          </v:shape>
          <v:shape id="Graphic 3" o:spid="_x0000_s9437" style="position:absolute;left:320;top:63;width:6287;height:1829;visibility:visible;mso-wrap-style:square;v-text-anchor:top" coordsize="628650,182880" path="m628116,l77939,,,182371r628116,l628116,xe" stroked="f">
            <v:path arrowok="t"/>
          </v:shape>
          <v:shape id="Graphic 4" o:spid="_x0000_s9438"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42CEAD67">
        <v:rect id="_x0000_s9431" style="position:absolute;margin-left:525.35pt;margin-top:34.75pt;width:14.4pt;height:14.4pt;z-index:251637248;visibility:visible"/>
      </w:pict>
    </w:r>
    <w:r>
      <w:rPr>
        <w:noProof/>
        <w:lang w:val="en-US" w:eastAsia="en-US"/>
      </w:rPr>
      <w:pict w14:anchorId="0DDF1EBD">
        <v:rect id="_x0000_s9432" style="position:absolute;margin-left:-54pt;margin-top:34.55pt;width:14.4pt;height:14.4pt;z-index:251638272;visibility:visible"/>
      </w:pict>
    </w:r>
    <w:r>
      <w:rPr>
        <w:noProof/>
        <w:lang w:val="en-US" w:eastAsia="en-US"/>
      </w:rPr>
      <w:pict w14:anchorId="43AAF5BA">
        <v:shapetype id="_x0000_t202" coordsize="21600,21600" o:spt="202" path="m,l,21600r21600,l21600,xe">
          <v:stroke joinstyle="miter"/>
          <v:path gradientshapeok="t" o:connecttype="rect"/>
        </v:shapetype>
        <v:shape id="_x0000_s9433" type="#_x0000_t202" style="position:absolute;margin-left:.25pt;margin-top:4.75pt;width:15.1pt;height:12.25pt;z-index:251639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9433" inset="0,0,0,0">
            <w:txbxContent>
              <w:p w14:paraId="6057CF35" w14:textId="77777777" w:rsidR="00335534" w:rsidRPr="00D91DDB" w:rsidRDefault="00335534" w:rsidP="00335534">
                <w:pPr>
                  <w:jc w:val="both"/>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sidR="005A7E49">
                  <w:rPr>
                    <w:rFonts w:ascii="Calibri" w:hAnsi="Calibri"/>
                    <w:b/>
                    <w:bCs/>
                    <w:noProof/>
                    <w:sz w:val="22"/>
                    <w:szCs w:val="22"/>
                    <w:lang w:val="en-GB"/>
                  </w:rPr>
                  <w:t>10</w:t>
                </w:r>
                <w:r w:rsidRPr="00D91DDB">
                  <w:rPr>
                    <w:rFonts w:ascii="Calibri" w:hAnsi="Calibri"/>
                    <w:b/>
                    <w:bCs/>
                    <w:sz w:val="22"/>
                    <w:szCs w:val="22"/>
                    <w:lang w:val="en-GB"/>
                  </w:rPr>
                  <w:fldChar w:fldCharType="end"/>
                </w:r>
              </w:p>
            </w:txbxContent>
          </v:textbox>
        </v:shape>
      </w:pict>
    </w:r>
    <w:r>
      <w:rPr>
        <w:noProof/>
        <w:lang w:val="en-US" w:eastAsia="en-US"/>
      </w:rPr>
      <w:pict w14:anchorId="10A1BBD6">
        <v:shape id="_x0000_s9434" type="#_x0000_t202" style="position:absolute;margin-left:0;margin-top:5.05pt;width:17.75pt;height:12.2pt;z-index:-25167616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9434" inset="0,0,0,0">
            <w:txbxContent>
              <w:p w14:paraId="735A9447" w14:textId="77777777" w:rsidR="00335534" w:rsidRPr="00DC6916" w:rsidRDefault="00335534" w:rsidP="00335534">
                <w:pPr>
                  <w:jc w:val="both"/>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sidR="005A7E49">
                  <w:rPr>
                    <w:b/>
                    <w:bCs/>
                    <w:noProof/>
                    <w:color w:val="FFFFFF"/>
                  </w:rPr>
                  <w:t>10</w:t>
                </w:r>
                <w:r w:rsidRPr="00DC6916">
                  <w:rPr>
                    <w:b/>
                    <w:bCs/>
                    <w:color w:val="FFFFFF"/>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FAFE" w14:textId="77777777" w:rsidR="003F6B48" w:rsidRDefault="00980398" w:rsidP="00F723E9">
    <w:pPr>
      <w:pStyle w:val="Footer"/>
      <w:tabs>
        <w:tab w:val="right" w:pos="9726"/>
      </w:tabs>
    </w:pPr>
    <w:r>
      <w:rPr>
        <w:noProof/>
        <w:lang w:val="en-US" w:eastAsia="en-US"/>
      </w:rPr>
      <w:pict w14:anchorId="59120605">
        <v:rect id="_x0000_s8779" style="position:absolute;margin-left:525.35pt;margin-top:34.75pt;width:14.4pt;height:14.4pt;z-index:251553280;visibility:visible"/>
      </w:pict>
    </w:r>
    <w:r>
      <w:rPr>
        <w:noProof/>
        <w:lang w:val="en-US" w:eastAsia="en-US"/>
      </w:rPr>
      <w:pict w14:anchorId="237DC88E">
        <v:rect id="_x0000_s8780" style="position:absolute;margin-left:-54pt;margin-top:34.55pt;width:14.4pt;height:14.4pt;z-index:251554304;visibility:visible"/>
      </w:pict>
    </w:r>
    <w:r>
      <w:rPr>
        <w:noProof/>
        <w:lang w:val="en-US" w:eastAsia="en-US"/>
      </w:rPr>
      <w:pict w14:anchorId="2B83C827">
        <v:shapetype id="_x0000_t202" coordsize="21600,21600" o:spt="202" path="m,l,21600r21600,l21600,xe">
          <v:stroke joinstyle="miter"/>
          <v:path gradientshapeok="t" o:connecttype="rect"/>
        </v:shapetype>
        <v:shape id="_x0000_s8781" type="#_x0000_t202" style="position:absolute;margin-left:.25pt;margin-top:4.75pt;width:15.1pt;height:12.25pt;z-index:251555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8781" inset="0,0,0,0">
            <w:txbxContent>
              <w:p w14:paraId="1BB949E4" w14:textId="77777777" w:rsidR="003F6B48" w:rsidRPr="00D91DDB" w:rsidRDefault="003F6B48" w:rsidP="00F723E9">
                <w:pPr>
                  <w:jc w:val="right"/>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Pr>
                    <w:rFonts w:ascii="Calibri" w:hAnsi="Calibri"/>
                    <w:b/>
                    <w:bCs/>
                    <w:noProof/>
                    <w:sz w:val="22"/>
                    <w:szCs w:val="22"/>
                    <w:lang w:val="en-GB"/>
                  </w:rPr>
                  <w:t>46</w:t>
                </w:r>
                <w:r w:rsidRPr="00D91DDB">
                  <w:rPr>
                    <w:rFonts w:ascii="Calibri" w:hAnsi="Calibri"/>
                    <w:b/>
                    <w:bCs/>
                    <w:sz w:val="22"/>
                    <w:szCs w:val="22"/>
                    <w:lang w:val="en-GB"/>
                  </w:rPr>
                  <w:fldChar w:fldCharType="end"/>
                </w:r>
              </w:p>
            </w:txbxContent>
          </v:textbox>
        </v:shape>
      </w:pict>
    </w:r>
    <w:r>
      <w:rPr>
        <w:noProof/>
        <w:lang w:val="en-US" w:eastAsia="en-US"/>
      </w:rPr>
      <w:pict w14:anchorId="79A24E77">
        <v:shape id="_x0000_s8782" type="#_x0000_t202" style="position:absolute;margin-left:0;margin-top:5.05pt;width:17.75pt;height:12.2pt;z-index:-25176012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8782" inset="0,0,0,0">
            <w:txbxContent>
              <w:p w14:paraId="76869819" w14:textId="77777777" w:rsidR="003F6B48" w:rsidRPr="00DC6916" w:rsidRDefault="003F6B48" w:rsidP="00F723E9">
                <w:pPr>
                  <w:jc w:val="center"/>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Pr>
                    <w:b/>
                    <w:bCs/>
                    <w:noProof/>
                    <w:color w:val="FFFFFF"/>
                  </w:rPr>
                  <w:t>46</w:t>
                </w:r>
                <w:r w:rsidRPr="00DC6916">
                  <w:rPr>
                    <w:b/>
                    <w:bCs/>
                    <w:color w:val="FFFFFF"/>
                  </w:rPr>
                  <w:fldChar w:fldCharType="end"/>
                </w:r>
              </w:p>
            </w:txbxContent>
          </v:textbox>
          <w10:wrap anchorx="margin"/>
        </v:shape>
      </w:pict>
    </w:r>
    <w:r>
      <w:rPr>
        <w:noProof/>
        <w:lang w:val="en-US" w:eastAsia="en-US"/>
      </w:rPr>
      <w:pict w14:anchorId="62A92450">
        <v:shapetype id="_x0000_t32" coordsize="21600,21600" o:spt="32" o:oned="t" path="m,l21600,21600e" filled="f">
          <v:path arrowok="t" fillok="f" o:connecttype="none"/>
          <o:lock v:ext="edit" shapetype="t"/>
        </v:shapetype>
        <v:shape id="_x0000_s8778" type="#_x0000_t32" style="position:absolute;margin-left:-103.4pt;margin-top:1.8pt;width:694.55pt;height:.05pt;flip:y;z-index:251552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strokecolor="#777" strokeweight=".5pt"/>
      </w:pict>
    </w:r>
    <w:r w:rsidR="003F6B48">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498D" w14:textId="77777777" w:rsidR="003F6B48" w:rsidRDefault="00980398" w:rsidP="00F723E9">
    <w:pPr>
      <w:pStyle w:val="Footer"/>
      <w:tabs>
        <w:tab w:val="right" w:pos="9726"/>
      </w:tabs>
    </w:pPr>
    <w:r>
      <w:rPr>
        <w:noProof/>
        <w:lang w:val="en-US" w:eastAsia="en-US"/>
      </w:rPr>
      <w:pict w14:anchorId="0DE2FF49">
        <v:rect id="_x0000_s8784" style="position:absolute;margin-left:525.05pt;margin-top:34.4pt;width:14.4pt;height:14.4pt;z-index:251558400;visibility:visible"/>
      </w:pict>
    </w:r>
    <w:r>
      <w:rPr>
        <w:noProof/>
        <w:lang w:val="en-US" w:eastAsia="en-US"/>
      </w:rPr>
      <w:pict w14:anchorId="58684E69">
        <v:rect id="_x0000_s8783" style="position:absolute;margin-left:-54pt;margin-top:34.2pt;width:14.4pt;height:14.4pt;z-index:251557376;visibility:visible"/>
      </w:pict>
    </w:r>
    <w:r>
      <w:rPr>
        <w:noProof/>
        <w:lang w:val="en-US" w:eastAsia="en-US"/>
      </w:rPr>
      <w:pict w14:anchorId="34950982">
        <v:shapetype id="_x0000_t202" coordsize="21600,21600" o:spt="202" path="m,l,21600r21600,l21600,xe">
          <v:stroke joinstyle="miter"/>
          <v:path gradientshapeok="t" o:connecttype="rect"/>
        </v:shapetype>
        <v:shape id="_x0000_s8785" type="#_x0000_t202" style="position:absolute;margin-left:468.4pt;margin-top:4.65pt;width:18pt;height:12.2pt;z-index:-251757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" filled="f" stroked="f">
          <v:textbox style="mso-next-textbox:#_x0000_s8785" inset="0,0,0,0">
            <w:txbxContent>
              <w:p w14:paraId="43C84D8B" w14:textId="77777777" w:rsidR="003F6B48" w:rsidRPr="00D91DDB" w:rsidRDefault="003F6B48" w:rsidP="00F723E9">
                <w:pPr>
                  <w:rPr>
                    <w:rFonts w:ascii="Calibri" w:hAnsi="Calibri"/>
                    <w:b/>
                    <w:bCs/>
                    <w:sz w:val="22"/>
                    <w:szCs w:val="22"/>
                  </w:rPr>
                </w:pPr>
                <w:r w:rsidRPr="00D91DDB">
                  <w:rPr>
                    <w:rFonts w:ascii="Calibri" w:hAnsi="Calibri"/>
                    <w:b/>
                    <w:bCs/>
                    <w:sz w:val="22"/>
                    <w:szCs w:val="22"/>
                  </w:rPr>
                  <w:fldChar w:fldCharType="begin"/>
                </w:r>
                <w:r w:rsidRPr="00D91DDB">
                  <w:rPr>
                    <w:rFonts w:ascii="Calibri" w:hAnsi="Calibri"/>
                    <w:b/>
                    <w:bCs/>
                    <w:sz w:val="22"/>
                    <w:szCs w:val="22"/>
                  </w:rPr>
                  <w:instrText xml:space="preserve"> PAGE   \* MERGEFORMAT </w:instrText>
                </w:r>
                <w:r w:rsidRPr="00D91DDB">
                  <w:rPr>
                    <w:rFonts w:ascii="Calibri" w:hAnsi="Calibri"/>
                    <w:b/>
                    <w:bCs/>
                    <w:sz w:val="22"/>
                    <w:szCs w:val="22"/>
                  </w:rPr>
                  <w:fldChar w:fldCharType="separate"/>
                </w:r>
                <w:r w:rsidR="00815492">
                  <w:rPr>
                    <w:rFonts w:ascii="Calibri" w:hAnsi="Calibri"/>
                    <w:b/>
                    <w:bCs/>
                    <w:noProof/>
                    <w:sz w:val="22"/>
                    <w:szCs w:val="22"/>
                  </w:rPr>
                  <w:t>11</w:t>
                </w:r>
                <w:r w:rsidRPr="00D91DDB">
                  <w:rPr>
                    <w:rFonts w:ascii="Calibri" w:hAnsi="Calibri"/>
                    <w:b/>
                    <w:bCs/>
                    <w:sz w:val="22"/>
                    <w:szCs w:val="22"/>
                  </w:rPr>
                  <w:fldChar w:fldCharType="end"/>
                </w:r>
              </w:p>
            </w:txbxContent>
          </v:textbox>
        </v:shape>
      </w:pict>
    </w:r>
    <w:r>
      <w:rPr>
        <w:noProof/>
        <w:lang w:val="en-US" w:eastAsia="en-US"/>
      </w:rPr>
      <w:pict w14:anchorId="549A8143">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8786" type="#_x0000_t34" style="position:absolute;margin-left:-103.4pt;margin-top:1.8pt;width:694.55pt;height:.05pt;flip:y;z-index:251560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adj="10799,329356800,1536" strokecolor="#777" strokeweight=".5pt"/>
      </w:pict>
    </w:r>
    <w:r w:rsidR="003F6B48">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A5FE" w14:textId="77777777" w:rsidR="003F6B48" w:rsidRDefault="00980398" w:rsidP="00514E8A">
    <w:pPr>
      <w:pStyle w:val="Footer"/>
      <w:tabs>
        <w:tab w:val="right" w:pos="9726"/>
      </w:tabs>
    </w:pPr>
    <w:r>
      <w:rPr>
        <w:noProof/>
        <w:lang w:val="en-US" w:eastAsia="en-US"/>
      </w:rPr>
      <w:pict w14:anchorId="7F1A70C7">
        <v:rect id="_x0000_s8807" style="position:absolute;margin-left:525.35pt;margin-top:34.75pt;width:14.4pt;height:14.4pt;z-index:251567616;visibility:visible"/>
      </w:pict>
    </w:r>
    <w:r>
      <w:rPr>
        <w:noProof/>
        <w:lang w:val="en-US" w:eastAsia="en-US"/>
      </w:rPr>
      <w:pict w14:anchorId="34657A41">
        <v:rect id="_x0000_s8808" style="position:absolute;margin-left:-54pt;margin-top:34.55pt;width:14.4pt;height:14.4pt;z-index:251568640;visibility:visible"/>
      </w:pict>
    </w:r>
    <w:r>
      <w:rPr>
        <w:noProof/>
        <w:lang w:val="en-US" w:eastAsia="en-US"/>
      </w:rPr>
      <w:pict w14:anchorId="340FE21C">
        <v:shapetype id="_x0000_t202" coordsize="21600,21600" o:spt="202" path="m,l,21600r21600,l21600,xe">
          <v:stroke joinstyle="miter"/>
          <v:path gradientshapeok="t" o:connecttype="rect"/>
        </v:shapetype>
        <v:shape id="_x0000_s8809" type="#_x0000_t202" style="position:absolute;margin-left:.25pt;margin-top:4.75pt;width:15.1pt;height:12.25pt;z-index:251569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8809" inset="0,0,0,0">
            <w:txbxContent>
              <w:p w14:paraId="074C52AE" w14:textId="77777777" w:rsidR="003F6B48" w:rsidRPr="00D91DDB" w:rsidRDefault="003F6B48" w:rsidP="00514E8A">
                <w:pPr>
                  <w:jc w:val="right"/>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Pr>
                    <w:rFonts w:ascii="Calibri" w:hAnsi="Calibri"/>
                    <w:b/>
                    <w:bCs/>
                    <w:noProof/>
                    <w:sz w:val="22"/>
                    <w:szCs w:val="22"/>
                    <w:lang w:val="en-GB"/>
                  </w:rPr>
                  <w:t>34</w:t>
                </w:r>
                <w:r w:rsidRPr="00D91DDB">
                  <w:rPr>
                    <w:rFonts w:ascii="Calibri" w:hAnsi="Calibri"/>
                    <w:b/>
                    <w:bCs/>
                    <w:sz w:val="22"/>
                    <w:szCs w:val="22"/>
                    <w:lang w:val="en-GB"/>
                  </w:rPr>
                  <w:fldChar w:fldCharType="end"/>
                </w:r>
              </w:p>
            </w:txbxContent>
          </v:textbox>
        </v:shape>
      </w:pict>
    </w:r>
    <w:r>
      <w:rPr>
        <w:noProof/>
        <w:lang w:val="en-US" w:eastAsia="en-US"/>
      </w:rPr>
      <w:pict w14:anchorId="6062257C">
        <v:shape id="_x0000_s8810" type="#_x0000_t202" style="position:absolute;margin-left:0;margin-top:5.05pt;width:17.75pt;height:12.2pt;z-index:-25174579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8810" inset="0,0,0,0">
            <w:txbxContent>
              <w:p w14:paraId="78E41AF4" w14:textId="77777777" w:rsidR="003F6B48" w:rsidRPr="00DC6916" w:rsidRDefault="003F6B48" w:rsidP="00514E8A">
                <w:pPr>
                  <w:jc w:val="center"/>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Pr>
                    <w:b/>
                    <w:bCs/>
                    <w:noProof/>
                    <w:color w:val="FFFFFF"/>
                  </w:rPr>
                  <w:t>34</w:t>
                </w:r>
                <w:r w:rsidRPr="00DC6916">
                  <w:rPr>
                    <w:b/>
                    <w:bCs/>
                    <w:color w:val="FFFFFF"/>
                  </w:rPr>
                  <w:fldChar w:fldCharType="end"/>
                </w:r>
              </w:p>
            </w:txbxContent>
          </v:textbox>
          <w10:wrap anchorx="margin"/>
        </v:shape>
      </w:pict>
    </w:r>
    <w:r>
      <w:rPr>
        <w:noProof/>
        <w:lang w:val="en-US" w:eastAsia="en-US"/>
      </w:rPr>
      <w:pict w14:anchorId="3044F3AB">
        <v:shapetype id="_x0000_t32" coordsize="21600,21600" o:spt="32" o:oned="t" path="m,l21600,21600e" filled="f">
          <v:path arrowok="t" fillok="f" o:connecttype="none"/>
          <o:lock v:ext="edit" shapetype="t"/>
        </v:shapetype>
        <v:shape id="_x0000_s8806" type="#_x0000_t32" style="position:absolute;margin-left:-103.4pt;margin-top:1.8pt;width:694.55pt;height:.05pt;flip:y;z-index:251566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strokecolor="#777" strokeweight=".5pt"/>
      </w:pict>
    </w:r>
    <w:r w:rsidR="003F6B48">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7654" w14:textId="77777777" w:rsidR="003F6B48" w:rsidRDefault="00980398" w:rsidP="00514E8A">
    <w:pPr>
      <w:pStyle w:val="Footer"/>
      <w:tabs>
        <w:tab w:val="right" w:pos="9726"/>
      </w:tabs>
    </w:pPr>
    <w:r>
      <w:rPr>
        <w:noProof/>
        <w:lang w:val="en-US" w:eastAsia="en-US"/>
      </w:rPr>
      <w:pict w14:anchorId="15A128B7">
        <v:rect id="_x0000_s8994" style="position:absolute;margin-left:525.35pt;margin-top:34.75pt;width:14.4pt;height:14.4pt;z-index:251609600;visibility:visible"/>
      </w:pict>
    </w:r>
    <w:r>
      <w:rPr>
        <w:noProof/>
        <w:lang w:val="en-US" w:eastAsia="en-US"/>
      </w:rPr>
      <w:pict w14:anchorId="62A3A029">
        <v:rect id="_x0000_s8995" style="position:absolute;margin-left:-54pt;margin-top:34.55pt;width:14.4pt;height:14.4pt;z-index:251610624;visibility:visible"/>
      </w:pict>
    </w:r>
    <w:r>
      <w:rPr>
        <w:noProof/>
        <w:lang w:val="en-US" w:eastAsia="en-US"/>
      </w:rPr>
      <w:pict w14:anchorId="3A444120">
        <v:shapetype id="_x0000_t202" coordsize="21600,21600" o:spt="202" path="m,l,21600r21600,l21600,xe">
          <v:stroke joinstyle="miter"/>
          <v:path gradientshapeok="t" o:connecttype="rect"/>
        </v:shapetype>
        <v:shape id="_x0000_s8996" type="#_x0000_t202" style="position:absolute;margin-left:.25pt;margin-top:4.75pt;width:15.1pt;height:12.25pt;z-index:251611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8996" inset="0,0,0,0">
            <w:txbxContent>
              <w:p w14:paraId="5D7E1B24" w14:textId="77777777" w:rsidR="003F6B48" w:rsidRPr="00D91DDB" w:rsidRDefault="003F6B48" w:rsidP="00514E8A">
                <w:pPr>
                  <w:jc w:val="right"/>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sidR="00815492">
                  <w:rPr>
                    <w:rFonts w:ascii="Calibri" w:hAnsi="Calibri"/>
                    <w:b/>
                    <w:bCs/>
                    <w:noProof/>
                    <w:sz w:val="22"/>
                    <w:szCs w:val="22"/>
                    <w:lang w:val="en-GB"/>
                  </w:rPr>
                  <w:t>10</w:t>
                </w:r>
                <w:r w:rsidRPr="00D91DDB">
                  <w:rPr>
                    <w:rFonts w:ascii="Calibri" w:hAnsi="Calibri"/>
                    <w:b/>
                    <w:bCs/>
                    <w:sz w:val="22"/>
                    <w:szCs w:val="22"/>
                    <w:lang w:val="en-GB"/>
                  </w:rPr>
                  <w:fldChar w:fldCharType="end"/>
                </w:r>
              </w:p>
            </w:txbxContent>
          </v:textbox>
        </v:shape>
      </w:pict>
    </w:r>
    <w:r>
      <w:rPr>
        <w:noProof/>
        <w:lang w:val="en-US" w:eastAsia="en-US"/>
      </w:rPr>
      <w:pict w14:anchorId="6783489B">
        <v:shape id="_x0000_s8997" type="#_x0000_t202" style="position:absolute;margin-left:0;margin-top:5.05pt;width:17.75pt;height:12.2pt;z-index:-25170380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8997" inset="0,0,0,0">
            <w:txbxContent>
              <w:p w14:paraId="4FD0E132" w14:textId="77777777" w:rsidR="003F6B48" w:rsidRPr="00DC6916" w:rsidRDefault="003F6B48" w:rsidP="00514E8A">
                <w:pPr>
                  <w:jc w:val="center"/>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sidR="00815492">
                  <w:rPr>
                    <w:b/>
                    <w:bCs/>
                    <w:noProof/>
                    <w:color w:val="FFFFFF"/>
                  </w:rPr>
                  <w:t>10</w:t>
                </w:r>
                <w:r w:rsidRPr="00DC6916">
                  <w:rPr>
                    <w:b/>
                    <w:bCs/>
                    <w:color w:val="FFFFFF"/>
                  </w:rPr>
                  <w:fldChar w:fldCharType="end"/>
                </w:r>
              </w:p>
            </w:txbxContent>
          </v:textbox>
          <w10:wrap anchorx="margin"/>
        </v:shape>
      </w:pict>
    </w:r>
    <w:r>
      <w:rPr>
        <w:noProof/>
        <w:lang w:val="en-US" w:eastAsia="en-US"/>
      </w:rPr>
      <w:pict w14:anchorId="3285564C">
        <v:shapetype id="_x0000_t32" coordsize="21600,21600" o:spt="32" o:oned="t" path="m,l21600,21600e" filled="f">
          <v:path arrowok="t" fillok="f" o:connecttype="none"/>
          <o:lock v:ext="edit" shapetype="t"/>
        </v:shapetype>
        <v:shape id="_x0000_s8993" type="#_x0000_t32" style="position:absolute;margin-left:-103.4pt;margin-top:1.8pt;width:694.55pt;height:.05pt;flip:y;z-index:251608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strokecolor="#777" strokeweight=".5pt"/>
      </w:pict>
    </w:r>
    <w:r w:rsidR="003F6B48">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25A0" w14:textId="77777777" w:rsidR="00335534" w:rsidRDefault="00980398" w:rsidP="00335534">
    <w:pPr>
      <w:pStyle w:val="Footer"/>
      <w:tabs>
        <w:tab w:val="right" w:pos="9726"/>
      </w:tabs>
    </w:pPr>
    <w:r>
      <w:rPr>
        <w:noProof/>
      </w:rPr>
      <w:pict w14:anchorId="2EBCBDDD">
        <v:group id="_x0000_s9514" style="position:absolute;margin-left:458.15pt;margin-top:763.65pt;width:79.2pt;height:15.4pt;z-index:-251660800;mso-wrap-distance-left:0;mso-wrap-distance-right:0;mso-position-horizontal-relative:margin;mso-position-vertical-relative:page" coordsize="6667,1955">
          <v:shape id="Graphic 2" o:spid="_x0000_s9515" style="position:absolute;top:166;width:5949;height:1620;visibility:visible;mso-wrap-style:square;v-text-anchor:top" coordsize="594995,161925" path="m594880,l68249,,,161683r594880,l594880,xe" fillcolor="#f6adcd" stroked="f">
            <v:path arrowok="t"/>
          </v:shape>
          <v:shape id="Graphic 3" o:spid="_x0000_s9516" style="position:absolute;left:320;top:63;width:6287;height:1829;visibility:visible;mso-wrap-style:square;v-text-anchor:top" coordsize="628650,182880" path="m628116,l77939,,,182371r628116,l628116,xe" stroked="f">
            <v:path arrowok="t"/>
          </v:shape>
          <v:shape id="Graphic 4" o:spid="_x0000_s9517"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19CC94B0">
        <v:rect id="_x0000_s9519" style="position:absolute;margin-left:525.05pt;margin-top:34.4pt;width:14.4pt;height:14.4pt;z-index:251657728;visibility:visible"/>
      </w:pict>
    </w:r>
    <w:r>
      <w:rPr>
        <w:noProof/>
        <w:lang w:val="en-US" w:eastAsia="en-US"/>
      </w:rPr>
      <w:pict w14:anchorId="5870EFC4">
        <v:rect id="_x0000_s9518" style="position:absolute;margin-left:-54pt;margin-top:34.2pt;width:14.4pt;height:14.4pt;z-index:251656704;visibility:visible"/>
      </w:pict>
    </w:r>
    <w:r>
      <w:rPr>
        <w:noProof/>
        <w:lang w:val="en-US" w:eastAsia="en-US"/>
      </w:rPr>
      <w:pict w14:anchorId="7FAB0525">
        <v:shapetype id="_x0000_t202" coordsize="21600,21600" o:spt="202" path="m,l,21600r21600,l21600,xe">
          <v:stroke joinstyle="miter"/>
          <v:path gradientshapeok="t" o:connecttype="rect"/>
        </v:shapetype>
        <v:shape id="_x0000_s9520" type="#_x0000_t202" style="position:absolute;margin-left:468.4pt;margin-top:4.65pt;width:18pt;height:12.2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" filled="f" stroked="f">
          <v:textbox style="mso-next-textbox:#_x0000_s9520" inset="0,0,0,0">
            <w:txbxContent>
              <w:p w14:paraId="35E5CDCD" w14:textId="77777777" w:rsidR="00335534" w:rsidRPr="00D91DDB" w:rsidRDefault="00335534" w:rsidP="00335534">
                <w:pPr>
                  <w:jc w:val="right"/>
                  <w:rPr>
                    <w:rFonts w:ascii="Calibri" w:hAnsi="Calibri"/>
                    <w:b/>
                    <w:bCs/>
                    <w:sz w:val="22"/>
                    <w:szCs w:val="22"/>
                  </w:rPr>
                </w:pPr>
                <w:r w:rsidRPr="00D91DDB">
                  <w:rPr>
                    <w:rFonts w:ascii="Calibri" w:hAnsi="Calibri"/>
                    <w:b/>
                    <w:bCs/>
                    <w:sz w:val="22"/>
                    <w:szCs w:val="22"/>
                  </w:rPr>
                  <w:fldChar w:fldCharType="begin"/>
                </w:r>
                <w:r w:rsidRPr="00D91DDB">
                  <w:rPr>
                    <w:rFonts w:ascii="Calibri" w:hAnsi="Calibri"/>
                    <w:b/>
                    <w:bCs/>
                    <w:sz w:val="22"/>
                    <w:szCs w:val="22"/>
                  </w:rPr>
                  <w:instrText xml:space="preserve"> PAGE   \* MERGEFORMAT </w:instrText>
                </w:r>
                <w:r w:rsidRPr="00D91DDB">
                  <w:rPr>
                    <w:rFonts w:ascii="Calibri" w:hAnsi="Calibri"/>
                    <w:b/>
                    <w:bCs/>
                    <w:sz w:val="22"/>
                    <w:szCs w:val="22"/>
                  </w:rPr>
                  <w:fldChar w:fldCharType="separate"/>
                </w:r>
                <w:r w:rsidR="005A7E49">
                  <w:rPr>
                    <w:rFonts w:ascii="Calibri" w:hAnsi="Calibri"/>
                    <w:b/>
                    <w:bCs/>
                    <w:noProof/>
                    <w:sz w:val="22"/>
                    <w:szCs w:val="22"/>
                  </w:rPr>
                  <w:t>11</w:t>
                </w:r>
                <w:r w:rsidRPr="00D91DDB">
                  <w:rPr>
                    <w:rFonts w:ascii="Calibri" w:hAnsi="Calibri"/>
                    <w:b/>
                    <w:bCs/>
                    <w:sz w:val="22"/>
                    <w:szCs w:val="22"/>
                  </w:rPr>
                  <w:fldChar w:fldCharType="end"/>
                </w:r>
              </w:p>
            </w:txbxContent>
          </v:textbox>
        </v:shape>
      </w:pict>
    </w:r>
    <w:r w:rsidR="00335534">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0938" w14:textId="77777777" w:rsidR="00335534" w:rsidRDefault="00980398" w:rsidP="00335534">
    <w:pPr>
      <w:pStyle w:val="Footer"/>
      <w:tabs>
        <w:tab w:val="right" w:pos="9726"/>
      </w:tabs>
    </w:pPr>
    <w:r>
      <w:rPr>
        <w:noProof/>
        <w:lang w:val="en-US" w:eastAsia="en-US"/>
      </w:rPr>
      <w:pict w14:anchorId="516099A1">
        <v:group id="_x0000_s9526" style="position:absolute;margin-left:-53.6pt;margin-top:763.05pt;width:79.2pt;height:15.4pt;flip:x;z-index:-251652608;mso-wrap-distance-left:0;mso-wrap-distance-right:0;mso-position-horizontal-relative:margin;mso-position-vertical-relative:page" coordsize="6667,1955">
          <v:shape id="Graphic 2" o:spid="_x0000_s9527" style="position:absolute;top:166;width:5949;height:1620;visibility:visible;mso-wrap-style:square;v-text-anchor:top" coordsize="594995,161925" path="m594880,l68249,,,161683r594880,l594880,xe" fillcolor="#f6adcd" stroked="f">
            <v:path arrowok="t"/>
          </v:shape>
          <v:shape id="Graphic 3" o:spid="_x0000_s9528" style="position:absolute;left:320;top:63;width:6287;height:1829;visibility:visible;mso-wrap-style:square;v-text-anchor:top" coordsize="628650,182880" path="m628116,l77939,,,182371r628116,l628116,xe" stroked="f">
            <v:path arrowok="t"/>
          </v:shape>
          <v:shape id="Graphic 4" o:spid="_x0000_s9529"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01F2909B">
        <v:rect id="_x0000_s9522" style="position:absolute;margin-left:525.35pt;margin-top:34.75pt;width:14.4pt;height:14.4pt;z-index:251659776;visibility:visible"/>
      </w:pict>
    </w:r>
    <w:r>
      <w:rPr>
        <w:noProof/>
        <w:lang w:val="en-US" w:eastAsia="en-US"/>
      </w:rPr>
      <w:pict w14:anchorId="51A238FD">
        <v:rect id="_x0000_s9523" style="position:absolute;margin-left:-54pt;margin-top:34.55pt;width:14.4pt;height:14.4pt;z-index:251660800;visibility:visible"/>
      </w:pict>
    </w:r>
    <w:r>
      <w:rPr>
        <w:noProof/>
        <w:lang w:val="en-US" w:eastAsia="en-US"/>
      </w:rPr>
      <w:pict w14:anchorId="577121F8">
        <v:shapetype id="_x0000_t202" coordsize="21600,21600" o:spt="202" path="m,l,21600r21600,l21600,xe">
          <v:stroke joinstyle="miter"/>
          <v:path gradientshapeok="t" o:connecttype="rect"/>
        </v:shapetype>
        <v:shape id="_x0000_s9524" type="#_x0000_t202" style="position:absolute;margin-left:.25pt;margin-top:4.75pt;width:15.1pt;height:12.2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9524" inset="0,0,0,0">
            <w:txbxContent>
              <w:p w14:paraId="1B2A892E" w14:textId="77777777" w:rsidR="00335534" w:rsidRPr="00D91DDB" w:rsidRDefault="00335534" w:rsidP="00335534">
                <w:pPr>
                  <w:jc w:val="both"/>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sidR="005A7E49">
                  <w:rPr>
                    <w:rFonts w:ascii="Calibri" w:hAnsi="Calibri"/>
                    <w:b/>
                    <w:bCs/>
                    <w:noProof/>
                    <w:sz w:val="22"/>
                    <w:szCs w:val="22"/>
                    <w:lang w:val="en-GB"/>
                  </w:rPr>
                  <w:t>12</w:t>
                </w:r>
                <w:r w:rsidRPr="00D91DDB">
                  <w:rPr>
                    <w:rFonts w:ascii="Calibri" w:hAnsi="Calibri"/>
                    <w:b/>
                    <w:bCs/>
                    <w:sz w:val="22"/>
                    <w:szCs w:val="22"/>
                    <w:lang w:val="en-GB"/>
                  </w:rPr>
                  <w:fldChar w:fldCharType="end"/>
                </w:r>
              </w:p>
            </w:txbxContent>
          </v:textbox>
        </v:shape>
      </w:pict>
    </w:r>
    <w:r>
      <w:rPr>
        <w:noProof/>
        <w:lang w:val="en-US" w:eastAsia="en-US"/>
      </w:rPr>
      <w:pict w14:anchorId="2A3112B1">
        <v:shape id="_x0000_s9525" type="#_x0000_t202" style="position:absolute;margin-left:0;margin-top:5.05pt;width:17.75pt;height:12.2pt;z-index:-25165363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9525" inset="0,0,0,0">
            <w:txbxContent>
              <w:p w14:paraId="4CD6C5E7" w14:textId="77777777" w:rsidR="00335534" w:rsidRPr="00DC6916" w:rsidRDefault="00335534" w:rsidP="00335534">
                <w:pPr>
                  <w:jc w:val="both"/>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sidR="005A7E49">
                  <w:rPr>
                    <w:b/>
                    <w:bCs/>
                    <w:noProof/>
                    <w:color w:val="FFFFFF"/>
                  </w:rPr>
                  <w:t>12</w:t>
                </w:r>
                <w:r w:rsidRPr="00DC6916">
                  <w:rPr>
                    <w:b/>
                    <w:bCs/>
                    <w:color w:val="FFFFFF"/>
                  </w:rPr>
                  <w:fldChar w:fldCharType="end"/>
                </w:r>
              </w:p>
            </w:txbxContent>
          </v:textbox>
          <w10:wrap anchorx="margin"/>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4E63" w14:textId="77777777" w:rsidR="00815492" w:rsidRDefault="00980398" w:rsidP="00815492">
    <w:pPr>
      <w:pStyle w:val="Footer"/>
      <w:tabs>
        <w:tab w:val="right" w:pos="9726"/>
      </w:tabs>
    </w:pPr>
    <w:r>
      <w:rPr>
        <w:noProof/>
        <w:lang w:val="en-US" w:eastAsia="en-US"/>
      </w:rPr>
      <w:pict w14:anchorId="37A6E3D9">
        <v:group id="_x0000_s9595" style="position:absolute;margin-left:-53.6pt;margin-top:763.05pt;width:79.2pt;height:15.4pt;flip:x;z-index:-251618816;mso-wrap-distance-left:0;mso-wrap-distance-right:0;mso-position-horizontal-relative:margin;mso-position-vertical-relative:page" coordsize="6667,1955">
          <v:shape id="Graphic 2" o:spid="_x0000_s9596" style="position:absolute;top:166;width:5949;height:1620;visibility:visible;mso-wrap-style:square;v-text-anchor:top" coordsize="594995,161925" path="m594880,l68249,,,161683r594880,l594880,xe" fillcolor="#f6adcd" stroked="f">
            <v:path arrowok="t"/>
          </v:shape>
          <v:shape id="Graphic 3" o:spid="_x0000_s9597" style="position:absolute;left:320;top:63;width:6287;height:1829;visibility:visible;mso-wrap-style:square;v-text-anchor:top" coordsize="628650,182880" path="m628116,l77939,,,182371r628116,l628116,xe" stroked="f">
            <v:path arrowok="t"/>
          </v:shape>
          <v:shape id="Graphic 4" o:spid="_x0000_s9598"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187FC39E">
        <v:rect id="_x0000_s9591" style="position:absolute;margin-left:525.35pt;margin-top:34.75pt;width:14.4pt;height:14.4pt;z-index:251693568;visibility:visible"/>
      </w:pict>
    </w:r>
    <w:r>
      <w:rPr>
        <w:noProof/>
        <w:lang w:val="en-US" w:eastAsia="en-US"/>
      </w:rPr>
      <w:pict w14:anchorId="78803852">
        <v:rect id="_x0000_s9592" style="position:absolute;margin-left:-54pt;margin-top:34.55pt;width:14.4pt;height:14.4pt;z-index:251694592;visibility:visible"/>
      </w:pict>
    </w:r>
    <w:r>
      <w:rPr>
        <w:noProof/>
        <w:lang w:val="en-US" w:eastAsia="en-US"/>
      </w:rPr>
      <w:pict w14:anchorId="69FD9D45">
        <v:shapetype id="_x0000_t202" coordsize="21600,21600" o:spt="202" path="m,l,21600r21600,l21600,xe">
          <v:stroke joinstyle="miter"/>
          <v:path gradientshapeok="t" o:connecttype="rect"/>
        </v:shapetype>
        <v:shape id="_x0000_s9593" type="#_x0000_t202" style="position:absolute;margin-left:.25pt;margin-top:4.75pt;width:15.1pt;height:12.25pt;z-index:251695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9593" inset="0,0,0,0">
            <w:txbxContent>
              <w:p w14:paraId="652C9745" w14:textId="77777777" w:rsidR="00815492" w:rsidRPr="00D91DDB" w:rsidRDefault="00815492" w:rsidP="00815492">
                <w:pPr>
                  <w:jc w:val="both"/>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Pr>
                    <w:rFonts w:ascii="Calibri" w:hAnsi="Calibri"/>
                    <w:b/>
                    <w:bCs/>
                    <w:noProof/>
                    <w:sz w:val="22"/>
                    <w:szCs w:val="22"/>
                    <w:lang w:val="en-GB"/>
                  </w:rPr>
                  <w:t>13</w:t>
                </w:r>
                <w:r w:rsidRPr="00D91DDB">
                  <w:rPr>
                    <w:rFonts w:ascii="Calibri" w:hAnsi="Calibri"/>
                    <w:b/>
                    <w:bCs/>
                    <w:sz w:val="22"/>
                    <w:szCs w:val="22"/>
                    <w:lang w:val="en-GB"/>
                  </w:rPr>
                  <w:fldChar w:fldCharType="end"/>
                </w:r>
              </w:p>
            </w:txbxContent>
          </v:textbox>
        </v:shape>
      </w:pict>
    </w:r>
    <w:r>
      <w:rPr>
        <w:noProof/>
        <w:lang w:val="en-US" w:eastAsia="en-US"/>
      </w:rPr>
      <w:pict w14:anchorId="41874718">
        <v:shape id="_x0000_s9594" type="#_x0000_t202" style="position:absolute;margin-left:0;margin-top:5.05pt;width:17.75pt;height:12.2pt;z-index:-25161984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9594" inset="0,0,0,0">
            <w:txbxContent>
              <w:p w14:paraId="698705F3" w14:textId="77777777" w:rsidR="00815492" w:rsidRPr="00DC6916" w:rsidRDefault="00815492" w:rsidP="00815492">
                <w:pPr>
                  <w:jc w:val="both"/>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Pr>
                    <w:b/>
                    <w:bCs/>
                    <w:noProof/>
                    <w:color w:val="FFFFFF"/>
                  </w:rPr>
                  <w:t>13</w:t>
                </w:r>
                <w:r w:rsidRPr="00DC6916">
                  <w:rPr>
                    <w:b/>
                    <w:bCs/>
                    <w:color w:val="FFFFFF"/>
                  </w:rPr>
                  <w:fldChar w:fldCharType="end"/>
                </w:r>
              </w:p>
            </w:txbxContent>
          </v:textbox>
          <w10:wrap anchorx="margin"/>
        </v:shape>
      </w:pict>
    </w:r>
    <w:r>
      <w:rPr>
        <w:noProof/>
        <w:lang w:val="en-US" w:eastAsia="en-US"/>
      </w:rPr>
      <w:pict w14:anchorId="7DBF343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9590" type="#_x0000_t34" style="position:absolute;margin-left:-103.4pt;margin-top:1.8pt;width:694.55pt;height:.05pt;flip:y;z-index:251692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adj="10799,329205600,1536" strokecolor="#777" strokeweight=".5pt"/>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725B" w14:textId="77777777" w:rsidR="00815492" w:rsidRDefault="00980398" w:rsidP="00815492">
    <w:pPr>
      <w:pStyle w:val="Footer"/>
      <w:tabs>
        <w:tab w:val="right" w:pos="9726"/>
      </w:tabs>
    </w:pPr>
    <w:r>
      <w:rPr>
        <w:noProof/>
        <w:lang w:val="en-US" w:eastAsia="en-US"/>
      </w:rPr>
      <w:pict w14:anchorId="6B37A7B9">
        <v:group id="_x0000_s9663" style="position:absolute;margin-left:-53.6pt;margin-top:763.05pt;width:79.2pt;height:15.4pt;flip:x;z-index:-251603456;mso-wrap-distance-left:0;mso-wrap-distance-right:0;mso-position-horizontal-relative:margin;mso-position-vertical-relative:page" coordsize="6667,1955">
          <v:shape id="Graphic 2" o:spid="_x0000_s9664" style="position:absolute;top:166;width:5949;height:1620;visibility:visible;mso-wrap-style:square;v-text-anchor:top" coordsize="594995,161925" path="m594880,l68249,,,161683r594880,l594880,xe" fillcolor="#f6adcd" stroked="f">
            <v:path arrowok="t"/>
          </v:shape>
          <v:shape id="Graphic 3" o:spid="_x0000_s9665" style="position:absolute;left:320;top:63;width:6287;height:1829;visibility:visible;mso-wrap-style:square;v-text-anchor:top" coordsize="628650,182880" path="m628116,l77939,,,182371r628116,l628116,xe" stroked="f">
            <v:path arrowok="t"/>
          </v:shape>
          <v:shape id="Graphic 4" o:spid="_x0000_s9666"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512A6096">
        <v:rect id="_x0000_s9659" style="position:absolute;margin-left:525.35pt;margin-top:34.75pt;width:14.4pt;height:14.4pt;z-index:251708928;visibility:visible"/>
      </w:pict>
    </w:r>
    <w:r>
      <w:rPr>
        <w:noProof/>
        <w:lang w:val="en-US" w:eastAsia="en-US"/>
      </w:rPr>
      <w:pict w14:anchorId="61C84869">
        <v:rect id="_x0000_s9660" style="position:absolute;margin-left:-54pt;margin-top:34.55pt;width:14.4pt;height:14.4pt;z-index:251709952;visibility:visible"/>
      </w:pict>
    </w:r>
    <w:r>
      <w:rPr>
        <w:noProof/>
        <w:lang w:val="en-US" w:eastAsia="en-US"/>
      </w:rPr>
      <w:pict w14:anchorId="5B8ECFE4">
        <v:shapetype id="_x0000_t202" coordsize="21600,21600" o:spt="202" path="m,l,21600r21600,l21600,xe">
          <v:stroke joinstyle="miter"/>
          <v:path gradientshapeok="t" o:connecttype="rect"/>
        </v:shapetype>
        <v:shape id="_x0000_s9661" type="#_x0000_t202" style="position:absolute;margin-left:.25pt;margin-top:4.75pt;width:15.1pt;height:12.25pt;z-index:251710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9661" inset="0,0,0,0">
            <w:txbxContent>
              <w:p w14:paraId="30E140BD" w14:textId="77777777" w:rsidR="00815492" w:rsidRPr="00D91DDB" w:rsidRDefault="00815492" w:rsidP="00815492">
                <w:pPr>
                  <w:jc w:val="both"/>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Pr>
                    <w:rFonts w:ascii="Calibri" w:hAnsi="Calibri"/>
                    <w:b/>
                    <w:bCs/>
                    <w:noProof/>
                    <w:sz w:val="22"/>
                    <w:szCs w:val="22"/>
                    <w:lang w:val="en-GB"/>
                  </w:rPr>
                  <w:t>14</w:t>
                </w:r>
                <w:r w:rsidRPr="00D91DDB">
                  <w:rPr>
                    <w:rFonts w:ascii="Calibri" w:hAnsi="Calibri"/>
                    <w:b/>
                    <w:bCs/>
                    <w:sz w:val="22"/>
                    <w:szCs w:val="22"/>
                    <w:lang w:val="en-GB"/>
                  </w:rPr>
                  <w:fldChar w:fldCharType="end"/>
                </w:r>
              </w:p>
            </w:txbxContent>
          </v:textbox>
        </v:shape>
      </w:pict>
    </w:r>
    <w:r>
      <w:rPr>
        <w:noProof/>
        <w:lang w:val="en-US" w:eastAsia="en-US"/>
      </w:rPr>
      <w:pict w14:anchorId="10CA3F50">
        <v:shape id="_x0000_s9662" type="#_x0000_t202" style="position:absolute;margin-left:0;margin-top:5.05pt;width:17.75pt;height:12.2pt;z-index:-25160448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9662" inset="0,0,0,0">
            <w:txbxContent>
              <w:p w14:paraId="7E966BC3" w14:textId="77777777" w:rsidR="00815492" w:rsidRPr="00DC6916" w:rsidRDefault="00815492" w:rsidP="00815492">
                <w:pPr>
                  <w:jc w:val="both"/>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Pr>
                    <w:b/>
                    <w:bCs/>
                    <w:noProof/>
                    <w:color w:val="FFFFFF"/>
                  </w:rPr>
                  <w:t>14</w:t>
                </w:r>
                <w:r w:rsidRPr="00DC6916">
                  <w:rPr>
                    <w:b/>
                    <w:bCs/>
                    <w:color w:val="FFFFFF"/>
                  </w:rPr>
                  <w:fldChar w:fldCharType="end"/>
                </w:r>
              </w:p>
            </w:txbxContent>
          </v:textbox>
          <w10:wrap anchorx="margin"/>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6429" w14:textId="77777777" w:rsidR="00335534" w:rsidRDefault="00980398" w:rsidP="00335534">
    <w:pPr>
      <w:pStyle w:val="Footer"/>
      <w:tabs>
        <w:tab w:val="right" w:pos="9726"/>
      </w:tabs>
    </w:pPr>
    <w:r>
      <w:rPr>
        <w:noProof/>
      </w:rPr>
      <w:pict w14:anchorId="39EB9F9A">
        <v:group id="_x0000_s9540" style="position:absolute;margin-left:458.15pt;margin-top:763.65pt;width:79.2pt;height:15.4pt;z-index:-251651584;mso-wrap-distance-left:0;mso-wrap-distance-right:0;mso-position-horizontal-relative:margin;mso-position-vertical-relative:page" coordsize="6667,1955">
          <v:shape id="Graphic 2" o:spid="_x0000_s9541" style="position:absolute;top:166;width:5949;height:1620;visibility:visible;mso-wrap-style:square;v-text-anchor:top" coordsize="594995,161925" path="m594880,l68249,,,161683r594880,l594880,xe" fillcolor="#f6adcd" stroked="f">
            <v:path arrowok="t"/>
          </v:shape>
          <v:shape id="Graphic 3" o:spid="_x0000_s9542" style="position:absolute;left:320;top:63;width:6287;height:1829;visibility:visible;mso-wrap-style:square;v-text-anchor:top" coordsize="628650,182880" path="m628116,l77939,,,182371r628116,l628116,xe" stroked="f">
            <v:path arrowok="t"/>
          </v:shape>
          <v:shape id="Graphic 4" o:spid="_x0000_s9543"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1F56B1FC">
        <v:rect id="_x0000_s9545" style="position:absolute;margin-left:525.05pt;margin-top:34.4pt;width:14.4pt;height:14.4pt;z-index:251666944;visibility:visible"/>
      </w:pict>
    </w:r>
    <w:r>
      <w:rPr>
        <w:noProof/>
        <w:lang w:val="en-US" w:eastAsia="en-US"/>
      </w:rPr>
      <w:pict w14:anchorId="5BF6DE9F">
        <v:rect id="_x0000_s9544" style="position:absolute;margin-left:-54pt;margin-top:34.2pt;width:14.4pt;height:14.4pt;z-index:251665920;visibility:visible"/>
      </w:pict>
    </w:r>
    <w:r>
      <w:rPr>
        <w:noProof/>
        <w:lang w:val="en-US" w:eastAsia="en-US"/>
      </w:rPr>
      <w:pict w14:anchorId="28C75DF1">
        <v:shapetype id="_x0000_t202" coordsize="21600,21600" o:spt="202" path="m,l,21600r21600,l21600,xe">
          <v:stroke joinstyle="miter"/>
          <v:path gradientshapeok="t" o:connecttype="rect"/>
        </v:shapetype>
        <v:shape id="_x0000_s9546" type="#_x0000_t202" style="position:absolute;margin-left:468.4pt;margin-top:4.65pt;width:18pt;height:12.2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" filled="f" stroked="f">
          <v:textbox style="mso-next-textbox:#_x0000_s9546" inset="0,0,0,0">
            <w:txbxContent>
              <w:p w14:paraId="01310F90" w14:textId="77777777" w:rsidR="00335534" w:rsidRPr="00D91DDB" w:rsidRDefault="00335534" w:rsidP="00335534">
                <w:pPr>
                  <w:jc w:val="right"/>
                  <w:rPr>
                    <w:rFonts w:ascii="Calibri" w:hAnsi="Calibri"/>
                    <w:b/>
                    <w:bCs/>
                    <w:sz w:val="22"/>
                    <w:szCs w:val="22"/>
                  </w:rPr>
                </w:pPr>
                <w:r w:rsidRPr="00D91DDB">
                  <w:rPr>
                    <w:rFonts w:ascii="Calibri" w:hAnsi="Calibri"/>
                    <w:b/>
                    <w:bCs/>
                    <w:sz w:val="22"/>
                    <w:szCs w:val="22"/>
                  </w:rPr>
                  <w:fldChar w:fldCharType="begin"/>
                </w:r>
                <w:r w:rsidRPr="00D91DDB">
                  <w:rPr>
                    <w:rFonts w:ascii="Calibri" w:hAnsi="Calibri"/>
                    <w:b/>
                    <w:bCs/>
                    <w:sz w:val="22"/>
                    <w:szCs w:val="22"/>
                  </w:rPr>
                  <w:instrText xml:space="preserve"> PAGE   \* MERGEFORMAT </w:instrText>
                </w:r>
                <w:r w:rsidRPr="00D91DDB">
                  <w:rPr>
                    <w:rFonts w:ascii="Calibri" w:hAnsi="Calibri"/>
                    <w:b/>
                    <w:bCs/>
                    <w:sz w:val="22"/>
                    <w:szCs w:val="22"/>
                  </w:rPr>
                  <w:fldChar w:fldCharType="separate"/>
                </w:r>
                <w:r w:rsidR="005A7E49">
                  <w:rPr>
                    <w:rFonts w:ascii="Calibri" w:hAnsi="Calibri"/>
                    <w:b/>
                    <w:bCs/>
                    <w:noProof/>
                    <w:sz w:val="22"/>
                    <w:szCs w:val="22"/>
                  </w:rPr>
                  <w:t>13</w:t>
                </w:r>
                <w:r w:rsidRPr="00D91DDB">
                  <w:rPr>
                    <w:rFonts w:ascii="Calibri" w:hAnsi="Calibri"/>
                    <w:b/>
                    <w:bCs/>
                    <w:sz w:val="22"/>
                    <w:szCs w:val="22"/>
                  </w:rPr>
                  <w:fldChar w:fldCharType="end"/>
                </w:r>
              </w:p>
            </w:txbxContent>
          </v:textbox>
        </v:shape>
      </w:pict>
    </w:r>
    <w:r w:rsidR="00335534">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46C0" w14:textId="77777777" w:rsidR="003F6B48" w:rsidRDefault="00980398" w:rsidP="00F723E9">
    <w:pPr>
      <w:pStyle w:val="Footer"/>
      <w:tabs>
        <w:tab w:val="right" w:pos="9726"/>
      </w:tabs>
    </w:pPr>
    <w:r>
      <w:rPr>
        <w:noProof/>
        <w:lang w:val="en-US" w:eastAsia="en-US"/>
      </w:rPr>
      <w:pict w14:anchorId="608F257D">
        <v:rect id="_x0000_s8755" style="position:absolute;margin-left:525.35pt;margin-top:34.75pt;width:14.4pt;height:14.4pt;z-index:251544064;visibility:visible"/>
      </w:pict>
    </w:r>
    <w:r>
      <w:rPr>
        <w:noProof/>
        <w:lang w:val="en-US" w:eastAsia="en-US"/>
      </w:rPr>
      <w:pict w14:anchorId="6E9E1755">
        <v:rect id="_x0000_s8756" style="position:absolute;margin-left:-54pt;margin-top:34.55pt;width:14.4pt;height:14.4pt;z-index:251545088;visibility:visible"/>
      </w:pict>
    </w:r>
    <w:r>
      <w:rPr>
        <w:noProof/>
        <w:lang w:val="en-US" w:eastAsia="en-US"/>
      </w:rPr>
      <w:pict w14:anchorId="41F1F970">
        <v:shapetype id="_x0000_t202" coordsize="21600,21600" o:spt="202" path="m,l,21600r21600,l21600,xe">
          <v:stroke joinstyle="miter"/>
          <v:path gradientshapeok="t" o:connecttype="rect"/>
        </v:shapetype>
        <v:shape id="_x0000_s8757" type="#_x0000_t202" style="position:absolute;margin-left:.25pt;margin-top:4.75pt;width:15.1pt;height:12.25pt;z-index:251546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8757" inset="0,0,0,0">
            <w:txbxContent>
              <w:p w14:paraId="70E58C33" w14:textId="77777777" w:rsidR="003F6B48" w:rsidRPr="00D91DDB" w:rsidRDefault="003F6B48" w:rsidP="00F723E9">
                <w:pPr>
                  <w:jc w:val="right"/>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sidR="006B60E4">
                  <w:rPr>
                    <w:rFonts w:ascii="Calibri" w:hAnsi="Calibri"/>
                    <w:b/>
                    <w:bCs/>
                    <w:noProof/>
                    <w:sz w:val="22"/>
                    <w:szCs w:val="22"/>
                    <w:lang w:val="en-GB"/>
                  </w:rPr>
                  <w:t>14</w:t>
                </w:r>
                <w:r w:rsidRPr="00D91DDB">
                  <w:rPr>
                    <w:rFonts w:ascii="Calibri" w:hAnsi="Calibri"/>
                    <w:b/>
                    <w:bCs/>
                    <w:sz w:val="22"/>
                    <w:szCs w:val="22"/>
                    <w:lang w:val="en-GB"/>
                  </w:rPr>
                  <w:fldChar w:fldCharType="end"/>
                </w:r>
              </w:p>
            </w:txbxContent>
          </v:textbox>
        </v:shape>
      </w:pict>
    </w:r>
    <w:r>
      <w:rPr>
        <w:noProof/>
        <w:lang w:val="en-US" w:eastAsia="en-US"/>
      </w:rPr>
      <w:pict w14:anchorId="7AFB0457">
        <v:shape id="_x0000_s8758" type="#_x0000_t202" style="position:absolute;margin-left:0;margin-top:5.05pt;width:17.75pt;height:12.2pt;z-index:-25176934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8758" inset="0,0,0,0">
            <w:txbxContent>
              <w:p w14:paraId="0EB7A460" w14:textId="77777777" w:rsidR="003F6B48" w:rsidRPr="00DC6916" w:rsidRDefault="003F6B48" w:rsidP="00F723E9">
                <w:pPr>
                  <w:jc w:val="center"/>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sidR="006B60E4">
                  <w:rPr>
                    <w:b/>
                    <w:bCs/>
                    <w:noProof/>
                    <w:color w:val="FFFFFF"/>
                  </w:rPr>
                  <w:t>14</w:t>
                </w:r>
                <w:r w:rsidRPr="00DC6916">
                  <w:rPr>
                    <w:b/>
                    <w:bCs/>
                    <w:color w:val="FFFFFF"/>
                  </w:rPr>
                  <w:fldChar w:fldCharType="end"/>
                </w:r>
              </w:p>
            </w:txbxContent>
          </v:textbox>
          <w10:wrap anchorx="margin"/>
        </v:shape>
      </w:pict>
    </w:r>
    <w:r>
      <w:rPr>
        <w:noProof/>
        <w:lang w:val="en-US" w:eastAsia="en-US"/>
      </w:rPr>
      <w:pict w14:anchorId="0AE288D3">
        <v:shapetype id="_x0000_t32" coordsize="21600,21600" o:spt="32" o:oned="t" path="m,l21600,21600e" filled="f">
          <v:path arrowok="t" fillok="f" o:connecttype="none"/>
          <o:lock v:ext="edit" shapetype="t"/>
        </v:shapetype>
        <v:shape id="_x0000_s8754" type="#_x0000_t32" style="position:absolute;margin-left:-103.4pt;margin-top:1.8pt;width:694.55pt;height:.05pt;flip:y;z-index:251543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strokecolor="#777" strokeweight=".5pt"/>
      </w:pict>
    </w:r>
    <w:r w:rsidR="003F6B48">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0D5B" w14:textId="77777777" w:rsidR="003F6B48" w:rsidRDefault="00980398" w:rsidP="00F723E9">
    <w:pPr>
      <w:pStyle w:val="Footer"/>
      <w:tabs>
        <w:tab w:val="right" w:pos="9726"/>
      </w:tabs>
    </w:pPr>
    <w:r>
      <w:rPr>
        <w:noProof/>
        <w:lang w:val="en-US" w:eastAsia="en-US"/>
      </w:rPr>
      <w:pict w14:anchorId="2FA7CD03">
        <v:rect id="_x0000_s8760" style="position:absolute;margin-left:525.05pt;margin-top:34.4pt;width:14.4pt;height:14.4pt;z-index:251549184;visibility:visible"/>
      </w:pict>
    </w:r>
    <w:r>
      <w:rPr>
        <w:noProof/>
        <w:lang w:val="en-US" w:eastAsia="en-US"/>
      </w:rPr>
      <w:pict w14:anchorId="5370B512">
        <v:rect id="_x0000_s8759" style="position:absolute;margin-left:-54pt;margin-top:34.2pt;width:14.4pt;height:14.4pt;z-index:251548160;visibility:visible"/>
      </w:pict>
    </w:r>
    <w:r>
      <w:rPr>
        <w:noProof/>
        <w:lang w:val="en-US" w:eastAsia="en-US"/>
      </w:rPr>
      <w:pict w14:anchorId="25DF4A3C">
        <v:shapetype id="_x0000_t202" coordsize="21600,21600" o:spt="202" path="m,l,21600r21600,l21600,xe">
          <v:stroke joinstyle="miter"/>
          <v:path gradientshapeok="t" o:connecttype="rect"/>
        </v:shapetype>
        <v:shape id="_x0000_s8761" type="#_x0000_t202" style="position:absolute;margin-left:468.4pt;margin-top:4.65pt;width:18pt;height:12.2pt;z-index:-251766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" filled="f" stroked="f">
          <v:textbox style="mso-next-textbox:#_x0000_s8761" inset="0,0,0,0">
            <w:txbxContent>
              <w:p w14:paraId="79D79514" w14:textId="77777777" w:rsidR="003F6B48" w:rsidRPr="00D91DDB" w:rsidRDefault="003F6B48" w:rsidP="00F723E9">
                <w:pPr>
                  <w:rPr>
                    <w:rFonts w:ascii="Calibri" w:hAnsi="Calibri"/>
                    <w:b/>
                    <w:bCs/>
                    <w:sz w:val="22"/>
                    <w:szCs w:val="22"/>
                  </w:rPr>
                </w:pPr>
                <w:r w:rsidRPr="00D91DDB">
                  <w:rPr>
                    <w:rFonts w:ascii="Calibri" w:hAnsi="Calibri"/>
                    <w:b/>
                    <w:bCs/>
                    <w:sz w:val="22"/>
                    <w:szCs w:val="22"/>
                  </w:rPr>
                  <w:fldChar w:fldCharType="begin"/>
                </w:r>
                <w:r w:rsidRPr="00D91DDB">
                  <w:rPr>
                    <w:rFonts w:ascii="Calibri" w:hAnsi="Calibri"/>
                    <w:b/>
                    <w:bCs/>
                    <w:sz w:val="22"/>
                    <w:szCs w:val="22"/>
                  </w:rPr>
                  <w:instrText xml:space="preserve"> PAGE   \* MERGEFORMAT </w:instrText>
                </w:r>
                <w:r w:rsidRPr="00D91DDB">
                  <w:rPr>
                    <w:rFonts w:ascii="Calibri" w:hAnsi="Calibri"/>
                    <w:b/>
                    <w:bCs/>
                    <w:sz w:val="22"/>
                    <w:szCs w:val="22"/>
                  </w:rPr>
                  <w:fldChar w:fldCharType="separate"/>
                </w:r>
                <w:r>
                  <w:rPr>
                    <w:rFonts w:ascii="Calibri" w:hAnsi="Calibri"/>
                    <w:b/>
                    <w:bCs/>
                    <w:noProof/>
                    <w:sz w:val="22"/>
                    <w:szCs w:val="22"/>
                  </w:rPr>
                  <w:t>19</w:t>
                </w:r>
                <w:r w:rsidRPr="00D91DDB">
                  <w:rPr>
                    <w:rFonts w:ascii="Calibri" w:hAnsi="Calibri"/>
                    <w:b/>
                    <w:bCs/>
                    <w:sz w:val="22"/>
                    <w:szCs w:val="22"/>
                  </w:rPr>
                  <w:fldChar w:fldCharType="end"/>
                </w:r>
              </w:p>
            </w:txbxContent>
          </v:textbox>
        </v:shape>
      </w:pict>
    </w:r>
    <w:r>
      <w:rPr>
        <w:noProof/>
        <w:lang w:val="en-US" w:eastAsia="en-US"/>
      </w:rPr>
      <w:pict w14:anchorId="022F9959">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8762" type="#_x0000_t34" style="position:absolute;margin-left:-103.4pt;margin-top:1.8pt;width:694.55pt;height:.05pt;flip:y;z-index:251551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adj="10799,329356800,1536" strokecolor="#777" strokeweight=".5pt"/>
      </w:pict>
    </w:r>
    <w:r w:rsidR="003F6B48">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0057" w14:textId="77777777" w:rsidR="003F6B48" w:rsidRDefault="00980398" w:rsidP="00F723E9">
    <w:pPr>
      <w:pStyle w:val="Footer"/>
      <w:tabs>
        <w:tab w:val="right" w:pos="9726"/>
      </w:tabs>
    </w:pPr>
    <w:r>
      <w:rPr>
        <w:noProof/>
        <w:lang w:val="en-US" w:eastAsia="en-US"/>
      </w:rPr>
      <w:pict w14:anchorId="771A8BA0">
        <v:rect id="_x0000_s8751" style="position:absolute;margin-left:525.05pt;margin-top:34.4pt;width:14.4pt;height:14.4pt;z-index:251539968;visibility:visible"/>
      </w:pict>
    </w:r>
    <w:r>
      <w:rPr>
        <w:noProof/>
        <w:lang w:val="en-US" w:eastAsia="en-US"/>
      </w:rPr>
      <w:pict w14:anchorId="506B5DFB">
        <v:rect id="_x0000_s8750" style="position:absolute;margin-left:-54pt;margin-top:34.2pt;width:14.4pt;height:14.4pt;z-index:251538944;visibility:visible"/>
      </w:pict>
    </w:r>
    <w:r>
      <w:rPr>
        <w:noProof/>
        <w:lang w:val="en-US" w:eastAsia="en-US"/>
      </w:rPr>
      <w:pict w14:anchorId="42014378">
        <v:shapetype id="_x0000_t202" coordsize="21600,21600" o:spt="202" path="m,l,21600r21600,l21600,xe">
          <v:stroke joinstyle="miter"/>
          <v:path gradientshapeok="t" o:connecttype="rect"/>
        </v:shapetype>
        <v:shape id="_x0000_s8752" type="#_x0000_t202" style="position:absolute;margin-left:468.4pt;margin-top:4.65pt;width:18pt;height:12.2pt;z-index:-251775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" filled="f" stroked="f">
          <v:textbox style="mso-next-textbox:#_x0000_s8752" inset="0,0,0,0">
            <w:txbxContent>
              <w:p w14:paraId="4A27FA24" w14:textId="77777777" w:rsidR="003F6B48" w:rsidRPr="00D91DDB" w:rsidRDefault="003F6B48" w:rsidP="00F723E9">
                <w:pPr>
                  <w:rPr>
                    <w:rFonts w:ascii="Calibri" w:hAnsi="Calibri"/>
                    <w:b/>
                    <w:bCs/>
                    <w:sz w:val="22"/>
                    <w:szCs w:val="22"/>
                  </w:rPr>
                </w:pPr>
                <w:r w:rsidRPr="00D91DDB">
                  <w:rPr>
                    <w:rFonts w:ascii="Calibri" w:hAnsi="Calibri"/>
                    <w:b/>
                    <w:bCs/>
                    <w:sz w:val="22"/>
                    <w:szCs w:val="22"/>
                  </w:rPr>
                  <w:fldChar w:fldCharType="begin"/>
                </w:r>
                <w:r w:rsidRPr="00D91DDB">
                  <w:rPr>
                    <w:rFonts w:ascii="Calibri" w:hAnsi="Calibri"/>
                    <w:b/>
                    <w:bCs/>
                    <w:sz w:val="22"/>
                    <w:szCs w:val="22"/>
                  </w:rPr>
                  <w:instrText xml:space="preserve"> PAGE   \* MERGEFORMAT </w:instrText>
                </w:r>
                <w:r w:rsidRPr="00D91DDB">
                  <w:rPr>
                    <w:rFonts w:ascii="Calibri" w:hAnsi="Calibri"/>
                    <w:b/>
                    <w:bCs/>
                    <w:sz w:val="22"/>
                    <w:szCs w:val="22"/>
                  </w:rPr>
                  <w:fldChar w:fldCharType="separate"/>
                </w:r>
                <w:r>
                  <w:rPr>
                    <w:rFonts w:ascii="Calibri" w:hAnsi="Calibri"/>
                    <w:b/>
                    <w:bCs/>
                    <w:noProof/>
                    <w:sz w:val="22"/>
                    <w:szCs w:val="22"/>
                  </w:rPr>
                  <w:t>19</w:t>
                </w:r>
                <w:r w:rsidRPr="00D91DDB">
                  <w:rPr>
                    <w:rFonts w:ascii="Calibri" w:hAnsi="Calibri"/>
                    <w:b/>
                    <w:bCs/>
                    <w:sz w:val="22"/>
                    <w:szCs w:val="22"/>
                  </w:rPr>
                  <w:fldChar w:fldCharType="end"/>
                </w:r>
              </w:p>
            </w:txbxContent>
          </v:textbox>
        </v:shape>
      </w:pict>
    </w:r>
    <w:r>
      <w:rPr>
        <w:noProof/>
        <w:lang w:val="en-US" w:eastAsia="en-US"/>
      </w:rPr>
      <w:pict w14:anchorId="458631E7">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8753" type="#_x0000_t34" style="position:absolute;margin-left:-103.4pt;margin-top:1.8pt;width:694.55pt;height:.05pt;flip:y;z-index:251542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adj="10799,329356800,1536" strokecolor="#777" strokeweight=".5pt"/>
      </w:pict>
    </w:r>
    <w:r w:rsidR="003F6B48">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11EE" w14:textId="77777777" w:rsidR="003F6B48" w:rsidRDefault="00980398" w:rsidP="0072779B">
    <w:pPr>
      <w:pStyle w:val="Footer"/>
      <w:tabs>
        <w:tab w:val="right" w:pos="9726"/>
      </w:tabs>
    </w:pPr>
    <w:r>
      <w:rPr>
        <w:noProof/>
        <w:lang w:val="en-US" w:eastAsia="en-US"/>
      </w:rPr>
      <w:pict w14:anchorId="4ACFAFF0">
        <v:rect id="_x0000_s8946" style="position:absolute;margin-left:525.35pt;margin-top:34.75pt;width:14.4pt;height:14.4pt;z-index:251591168;visibility:visible"/>
      </w:pict>
    </w:r>
    <w:r>
      <w:rPr>
        <w:noProof/>
        <w:lang w:val="en-US" w:eastAsia="en-US"/>
      </w:rPr>
      <w:pict w14:anchorId="1C9D5A70">
        <v:rect id="_x0000_s8947" style="position:absolute;margin-left:-54pt;margin-top:34.55pt;width:14.4pt;height:14.4pt;z-index:251592192;visibility:visible"/>
      </w:pict>
    </w:r>
    <w:r>
      <w:rPr>
        <w:noProof/>
        <w:lang w:val="en-US" w:eastAsia="en-US"/>
      </w:rPr>
      <w:pict w14:anchorId="5BA342C4">
        <v:shapetype id="_x0000_t202" coordsize="21600,21600" o:spt="202" path="m,l,21600r21600,l21600,xe">
          <v:stroke joinstyle="miter"/>
          <v:path gradientshapeok="t" o:connecttype="rect"/>
        </v:shapetype>
        <v:shape id="_x0000_s8948" type="#_x0000_t202" style="position:absolute;margin-left:.25pt;margin-top:4.75pt;width:15.1pt;height:12.25pt;z-index:251593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8948" inset="0,0,0,0">
            <w:txbxContent>
              <w:p w14:paraId="0E6FCB24" w14:textId="77777777" w:rsidR="003F6B48" w:rsidRPr="00D91DDB" w:rsidRDefault="003F6B48" w:rsidP="0072779B">
                <w:pPr>
                  <w:jc w:val="right"/>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Pr>
                    <w:rFonts w:ascii="Calibri" w:hAnsi="Calibri"/>
                    <w:b/>
                    <w:bCs/>
                    <w:noProof/>
                    <w:sz w:val="22"/>
                    <w:szCs w:val="22"/>
                    <w:lang w:val="en-GB"/>
                  </w:rPr>
                  <w:t>34</w:t>
                </w:r>
                <w:r w:rsidRPr="00D91DDB">
                  <w:rPr>
                    <w:rFonts w:ascii="Calibri" w:hAnsi="Calibri"/>
                    <w:b/>
                    <w:bCs/>
                    <w:sz w:val="22"/>
                    <w:szCs w:val="22"/>
                    <w:lang w:val="en-GB"/>
                  </w:rPr>
                  <w:fldChar w:fldCharType="end"/>
                </w:r>
              </w:p>
            </w:txbxContent>
          </v:textbox>
        </v:shape>
      </w:pict>
    </w:r>
    <w:r>
      <w:rPr>
        <w:noProof/>
        <w:lang w:val="en-US" w:eastAsia="en-US"/>
      </w:rPr>
      <w:pict w14:anchorId="21454F5E">
        <v:shape id="_x0000_s8949" type="#_x0000_t202" style="position:absolute;margin-left:0;margin-top:5.05pt;width:17.75pt;height:12.2pt;z-index:-25172224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8949" inset="0,0,0,0">
            <w:txbxContent>
              <w:p w14:paraId="72188935" w14:textId="77777777" w:rsidR="003F6B48" w:rsidRPr="00DC6916" w:rsidRDefault="003F6B48" w:rsidP="0072779B">
                <w:pPr>
                  <w:jc w:val="center"/>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Pr>
                    <w:b/>
                    <w:bCs/>
                    <w:noProof/>
                    <w:color w:val="FFFFFF"/>
                  </w:rPr>
                  <w:t>34</w:t>
                </w:r>
                <w:r w:rsidRPr="00DC6916">
                  <w:rPr>
                    <w:b/>
                    <w:bCs/>
                    <w:color w:val="FFFFFF"/>
                  </w:rPr>
                  <w:fldChar w:fldCharType="end"/>
                </w:r>
              </w:p>
            </w:txbxContent>
          </v:textbox>
          <w10:wrap anchorx="margin"/>
        </v:shape>
      </w:pict>
    </w:r>
    <w:r>
      <w:rPr>
        <w:noProof/>
        <w:lang w:val="en-US" w:eastAsia="en-US"/>
      </w:rPr>
      <w:pict w14:anchorId="7B028DC8">
        <v:shapetype id="_x0000_t32" coordsize="21600,21600" o:spt="32" o:oned="t" path="m,l21600,21600e" filled="f">
          <v:path arrowok="t" fillok="f" o:connecttype="none"/>
          <o:lock v:ext="edit" shapetype="t"/>
        </v:shapetype>
        <v:shape id="_x0000_s8945" type="#_x0000_t32" style="position:absolute;margin-left:-103.4pt;margin-top:1.8pt;width:694.55pt;height:.05pt;flip:y;z-index:251590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strokecolor="#777" strokeweight=".5pt"/>
      </w:pict>
    </w:r>
    <w:r w:rsidR="003F6B48">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156D" w14:textId="77777777" w:rsidR="00335534" w:rsidRDefault="00980398" w:rsidP="00335534">
    <w:pPr>
      <w:pStyle w:val="Footer"/>
      <w:tabs>
        <w:tab w:val="right" w:pos="9726"/>
      </w:tabs>
    </w:pPr>
    <w:r>
      <w:rPr>
        <w:noProof/>
        <w:lang w:val="en-US" w:eastAsia="en-US"/>
      </w:rPr>
      <w:pict w14:anchorId="6DDE507D">
        <v:group id="_x0000_s9569" style="position:absolute;margin-left:-53.6pt;margin-top:763.05pt;width:79.2pt;height:15.4pt;flip:x;z-index:-251634176;mso-wrap-distance-left:0;mso-wrap-distance-right:0;mso-position-horizontal-relative:margin;mso-position-vertical-relative:page" coordsize="6667,1955">
          <v:shape id="Graphic 2" o:spid="_x0000_s9570" style="position:absolute;top:166;width:5949;height:1620;visibility:visible;mso-wrap-style:square;v-text-anchor:top" coordsize="594995,161925" path="m594880,l68249,,,161683r594880,l594880,xe" fillcolor="#f6adcd" stroked="f">
            <v:path arrowok="t"/>
          </v:shape>
          <v:shape id="Graphic 3" o:spid="_x0000_s9571" style="position:absolute;left:320;top:63;width:6287;height:1829;visibility:visible;mso-wrap-style:square;v-text-anchor:top" coordsize="628650,182880" path="m628116,l77939,,,182371r628116,l628116,xe" stroked="f">
            <v:path arrowok="t"/>
          </v:shape>
          <v:shape id="Graphic 4" o:spid="_x0000_s9572"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04C2AE18">
        <v:rect id="_x0000_s9565" style="position:absolute;margin-left:525.35pt;margin-top:34.75pt;width:14.4pt;height:14.4pt;z-index:251678208;visibility:visible"/>
      </w:pict>
    </w:r>
    <w:r>
      <w:rPr>
        <w:noProof/>
        <w:lang w:val="en-US" w:eastAsia="en-US"/>
      </w:rPr>
      <w:pict w14:anchorId="3B9D8ABD">
        <v:rect id="_x0000_s9566" style="position:absolute;margin-left:-54pt;margin-top:34.55pt;width:14.4pt;height:14.4pt;z-index:251679232;visibility:visible"/>
      </w:pict>
    </w:r>
    <w:r>
      <w:rPr>
        <w:noProof/>
        <w:lang w:val="en-US" w:eastAsia="en-US"/>
      </w:rPr>
      <w:pict w14:anchorId="25E03B18">
        <v:shapetype id="_x0000_t202" coordsize="21600,21600" o:spt="202" path="m,l,21600r21600,l21600,xe">
          <v:stroke joinstyle="miter"/>
          <v:path gradientshapeok="t" o:connecttype="rect"/>
        </v:shapetype>
        <v:shape id="_x0000_s9567" type="#_x0000_t202" style="position:absolute;margin-left:.25pt;margin-top:4.75pt;width:15.1pt;height:12.25pt;z-index:251680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9567" inset="0,0,0,0">
            <w:txbxContent>
              <w:p w14:paraId="29FB3F24" w14:textId="77777777" w:rsidR="00335534" w:rsidRPr="00D91DDB" w:rsidRDefault="00335534" w:rsidP="00335534">
                <w:pPr>
                  <w:jc w:val="both"/>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sidR="005A7E49">
                  <w:rPr>
                    <w:rFonts w:ascii="Calibri" w:hAnsi="Calibri"/>
                    <w:b/>
                    <w:bCs/>
                    <w:noProof/>
                    <w:sz w:val="22"/>
                    <w:szCs w:val="22"/>
                    <w:lang w:val="en-GB"/>
                  </w:rPr>
                  <w:t>16</w:t>
                </w:r>
                <w:r w:rsidRPr="00D91DDB">
                  <w:rPr>
                    <w:rFonts w:ascii="Calibri" w:hAnsi="Calibri"/>
                    <w:b/>
                    <w:bCs/>
                    <w:sz w:val="22"/>
                    <w:szCs w:val="22"/>
                    <w:lang w:val="en-GB"/>
                  </w:rPr>
                  <w:fldChar w:fldCharType="end"/>
                </w:r>
              </w:p>
            </w:txbxContent>
          </v:textbox>
        </v:shape>
      </w:pict>
    </w:r>
    <w:r>
      <w:rPr>
        <w:noProof/>
        <w:lang w:val="en-US" w:eastAsia="en-US"/>
      </w:rPr>
      <w:pict w14:anchorId="2647D7AB">
        <v:shape id="_x0000_s9568" type="#_x0000_t202" style="position:absolute;margin-left:0;margin-top:5.05pt;width:17.75pt;height:12.2pt;z-index:-25163520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9568" inset="0,0,0,0">
            <w:txbxContent>
              <w:p w14:paraId="183403EC" w14:textId="77777777" w:rsidR="00335534" w:rsidRPr="00DC6916" w:rsidRDefault="00335534" w:rsidP="00335534">
                <w:pPr>
                  <w:jc w:val="both"/>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sidR="005A7E49">
                  <w:rPr>
                    <w:b/>
                    <w:bCs/>
                    <w:noProof/>
                    <w:color w:val="FFFFFF"/>
                  </w:rPr>
                  <w:t>16</w:t>
                </w:r>
                <w:r w:rsidRPr="00DC6916">
                  <w:rPr>
                    <w:b/>
                    <w:bCs/>
                    <w:color w:val="FFFFFF"/>
                  </w:rPr>
                  <w:fldChar w:fldCharType="end"/>
                </w:r>
              </w:p>
            </w:txbxContent>
          </v:textbox>
          <w10:wrap anchorx="margin"/>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0D38" w14:textId="77777777" w:rsidR="00815492" w:rsidRDefault="00980398" w:rsidP="00815492">
    <w:pPr>
      <w:pStyle w:val="Footer"/>
      <w:tabs>
        <w:tab w:val="right" w:pos="9726"/>
      </w:tabs>
    </w:pPr>
    <w:r>
      <w:rPr>
        <w:noProof/>
        <w:lang w:val="en-US" w:eastAsia="en-US"/>
      </w:rPr>
      <w:pict w14:anchorId="2D298DB2">
        <v:group id="_x0000_s9706" style="position:absolute;margin-left:-53.6pt;margin-top:763.05pt;width:79.2pt;height:15.4pt;flip:x;z-index:-251578880;mso-wrap-distance-left:0;mso-wrap-distance-right:0;mso-position-horizontal-relative:margin;mso-position-vertical-relative:page" coordsize="6667,1955">
          <v:shape id="Graphic 2" o:spid="_x0000_s9707" style="position:absolute;top:166;width:5949;height:1620;visibility:visible;mso-wrap-style:square;v-text-anchor:top" coordsize="594995,161925" path="m594880,l68249,,,161683r594880,l594880,xe" fillcolor="#f6adcd" stroked="f">
            <v:path arrowok="t"/>
          </v:shape>
          <v:shape id="Graphic 3" o:spid="_x0000_s9708" style="position:absolute;left:320;top:63;width:6287;height:1829;visibility:visible;mso-wrap-style:square;v-text-anchor:top" coordsize="628650,182880" path="m628116,l77939,,,182371r628116,l628116,xe" stroked="f">
            <v:path arrowok="t"/>
          </v:shape>
          <v:shape id="Graphic 4" o:spid="_x0000_s9709" style="position:absolute;left:320;top:63;width:6287;height:1829;visibility:visible;mso-wrap-style:square;v-text-anchor:top" coordsize="628650,182880" path="m628116,182371l,182371,77939,,628116,e" filled="f" strokecolor="#808285" strokeweight="1pt">
            <v:path arrowok="t"/>
          </v:shape>
          <w10:wrap anchorx="margin" anchory="page"/>
        </v:group>
      </w:pict>
    </w:r>
    <w:r>
      <w:rPr>
        <w:noProof/>
        <w:lang w:val="en-US" w:eastAsia="en-US"/>
      </w:rPr>
      <w:pict w14:anchorId="2E2D9F96">
        <v:rect id="_x0000_s9702" style="position:absolute;margin-left:525.35pt;margin-top:34.75pt;width:14.4pt;height:14.4pt;z-index:251733504;visibility:visible"/>
      </w:pict>
    </w:r>
    <w:r>
      <w:rPr>
        <w:noProof/>
        <w:lang w:val="en-US" w:eastAsia="en-US"/>
      </w:rPr>
      <w:pict w14:anchorId="275000A1">
        <v:rect id="_x0000_s9703" style="position:absolute;margin-left:-54pt;margin-top:34.55pt;width:14.4pt;height:14.4pt;z-index:251734528;visibility:visible"/>
      </w:pict>
    </w:r>
    <w:r>
      <w:rPr>
        <w:noProof/>
        <w:lang w:val="en-US" w:eastAsia="en-US"/>
      </w:rPr>
      <w:pict w14:anchorId="4334F0BD">
        <v:shapetype id="_x0000_t202" coordsize="21600,21600" o:spt="202" path="m,l,21600r21600,l21600,xe">
          <v:stroke joinstyle="miter"/>
          <v:path gradientshapeok="t" o:connecttype="rect"/>
        </v:shapetype>
        <v:shape id="_x0000_s9704" type="#_x0000_t202" style="position:absolute;margin-left:.25pt;margin-top:4.75pt;width:15.1pt;height:12.25pt;z-index:251735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_x0000_s9704" inset="0,0,0,0">
            <w:txbxContent>
              <w:p w14:paraId="40FC1E5A" w14:textId="77777777" w:rsidR="00815492" w:rsidRPr="00D91DDB" w:rsidRDefault="00815492" w:rsidP="00815492">
                <w:pPr>
                  <w:jc w:val="both"/>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Pr>
                    <w:rFonts w:ascii="Calibri" w:hAnsi="Calibri"/>
                    <w:b/>
                    <w:bCs/>
                    <w:noProof/>
                    <w:sz w:val="22"/>
                    <w:szCs w:val="22"/>
                    <w:lang w:val="en-GB"/>
                  </w:rPr>
                  <w:t>17</w:t>
                </w:r>
                <w:r w:rsidRPr="00D91DDB">
                  <w:rPr>
                    <w:rFonts w:ascii="Calibri" w:hAnsi="Calibri"/>
                    <w:b/>
                    <w:bCs/>
                    <w:sz w:val="22"/>
                    <w:szCs w:val="22"/>
                    <w:lang w:val="en-GB"/>
                  </w:rPr>
                  <w:fldChar w:fldCharType="end"/>
                </w:r>
              </w:p>
            </w:txbxContent>
          </v:textbox>
        </v:shape>
      </w:pict>
    </w:r>
    <w:r>
      <w:rPr>
        <w:noProof/>
        <w:lang w:val="en-US" w:eastAsia="en-US"/>
      </w:rPr>
      <w:pict w14:anchorId="61044ABD">
        <v:shape id="_x0000_s9705" type="#_x0000_t202" style="position:absolute;margin-left:0;margin-top:5.05pt;width:17.75pt;height:12.2pt;z-index:-25157990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_x0000_s9705" inset="0,0,0,0">
            <w:txbxContent>
              <w:p w14:paraId="65A1902C" w14:textId="77777777" w:rsidR="00815492" w:rsidRPr="00DC6916" w:rsidRDefault="00815492" w:rsidP="00815492">
                <w:pPr>
                  <w:jc w:val="both"/>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Pr>
                    <w:b/>
                    <w:bCs/>
                    <w:noProof/>
                    <w:color w:val="FFFFFF"/>
                  </w:rPr>
                  <w:t>17</w:t>
                </w:r>
                <w:r w:rsidRPr="00DC6916">
                  <w:rPr>
                    <w:b/>
                    <w:bCs/>
                    <w:color w:val="FFFFFF"/>
                  </w:rPr>
                  <w:fldChar w:fldCharType="end"/>
                </w:r>
              </w:p>
            </w:txbxContent>
          </v:textbox>
          <w10:wrap anchorx="margin"/>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71A1" w14:textId="77777777" w:rsidR="0072779B" w:rsidRDefault="00980398" w:rsidP="0072779B">
    <w:pPr>
      <w:pStyle w:val="Footer"/>
      <w:tabs>
        <w:tab w:val="right" w:pos="9726"/>
      </w:tabs>
    </w:pPr>
    <w:r>
      <w:rPr>
        <w:noProof/>
        <w:lang w:val="en-US" w:eastAsia="en-US"/>
      </w:rPr>
      <w:pict w14:anchorId="76B6D0FA">
        <v:rect id="Rectangle 426" o:spid="_x0000_s8486" style="position:absolute;margin-left:525.35pt;margin-top:34.75pt;width:14.4pt;height:14.4pt;z-index:251528704;visibility:visible"/>
      </w:pict>
    </w:r>
    <w:r>
      <w:rPr>
        <w:noProof/>
        <w:lang w:val="en-US" w:eastAsia="en-US"/>
      </w:rPr>
      <w:pict w14:anchorId="5E7BFA5C">
        <v:rect id="Rectangle 425" o:spid="_x0000_s8487" style="position:absolute;margin-left:-54pt;margin-top:34.55pt;width:14.4pt;height:14.4pt;z-index:251529728;visibility:visible"/>
      </w:pict>
    </w:r>
    <w:r>
      <w:rPr>
        <w:noProof/>
        <w:lang w:val="en-US" w:eastAsia="en-US"/>
      </w:rPr>
      <w:pict w14:anchorId="554078DB">
        <v:shapetype id="_x0000_t202" coordsize="21600,21600" o:spt="202" path="m,l,21600r21600,l21600,xe">
          <v:stroke joinstyle="miter"/>
          <v:path gradientshapeok="t" o:connecttype="rect"/>
        </v:shapetype>
        <v:shape id="Text Box 429" o:spid="_x0000_s8488" type="#_x0000_t202" style="position:absolute;margin-left:.25pt;margin-top:4.75pt;width:15.1pt;height:12.25pt;z-index:251530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" filled="f" stroked="f">
          <v:textbox style="mso-next-textbox:#Text Box 429" inset="0,0,0,0">
            <w:txbxContent>
              <w:p w14:paraId="346938A9" w14:textId="77777777" w:rsidR="0072779B" w:rsidRPr="00D91DDB" w:rsidRDefault="0072779B" w:rsidP="0072779B">
                <w:pPr>
                  <w:jc w:val="right"/>
                  <w:rPr>
                    <w:rFonts w:ascii="Calibri" w:hAnsi="Calibri"/>
                    <w:b/>
                    <w:bCs/>
                    <w:sz w:val="22"/>
                    <w:szCs w:val="22"/>
                    <w:lang w:val="en-GB"/>
                  </w:rPr>
                </w:pPr>
                <w:r w:rsidRPr="00D91DDB">
                  <w:rPr>
                    <w:rFonts w:ascii="Calibri" w:hAnsi="Calibri"/>
                    <w:b/>
                    <w:bCs/>
                    <w:sz w:val="22"/>
                    <w:szCs w:val="22"/>
                    <w:lang w:val="en-GB"/>
                  </w:rPr>
                  <w:fldChar w:fldCharType="begin"/>
                </w:r>
                <w:r w:rsidRPr="00D91DDB">
                  <w:rPr>
                    <w:rFonts w:ascii="Calibri" w:hAnsi="Calibri"/>
                    <w:b/>
                    <w:bCs/>
                    <w:sz w:val="22"/>
                    <w:szCs w:val="22"/>
                    <w:lang w:val="en-GB"/>
                  </w:rPr>
                  <w:instrText xml:space="preserve"> PAGE   \* MERGEFORMAT </w:instrText>
                </w:r>
                <w:r w:rsidRPr="00D91DDB">
                  <w:rPr>
                    <w:rFonts w:ascii="Calibri" w:hAnsi="Calibri"/>
                    <w:b/>
                    <w:bCs/>
                    <w:sz w:val="22"/>
                    <w:szCs w:val="22"/>
                    <w:lang w:val="en-GB"/>
                  </w:rPr>
                  <w:fldChar w:fldCharType="separate"/>
                </w:r>
                <w:r>
                  <w:rPr>
                    <w:rFonts w:ascii="Calibri" w:hAnsi="Calibri"/>
                    <w:b/>
                    <w:bCs/>
                    <w:noProof/>
                    <w:sz w:val="22"/>
                    <w:szCs w:val="22"/>
                    <w:lang w:val="en-GB"/>
                  </w:rPr>
                  <w:t>34</w:t>
                </w:r>
                <w:r w:rsidRPr="00D91DDB">
                  <w:rPr>
                    <w:rFonts w:ascii="Calibri" w:hAnsi="Calibri"/>
                    <w:b/>
                    <w:bCs/>
                    <w:sz w:val="22"/>
                    <w:szCs w:val="22"/>
                    <w:lang w:val="en-GB"/>
                  </w:rPr>
                  <w:fldChar w:fldCharType="end"/>
                </w:r>
              </w:p>
            </w:txbxContent>
          </v:textbox>
        </v:shape>
      </w:pict>
    </w:r>
    <w:r>
      <w:rPr>
        <w:noProof/>
        <w:lang w:val="en-US" w:eastAsia="en-US"/>
      </w:rPr>
      <w:pict w14:anchorId="256956CE">
        <v:shape id="Text Box 428" o:spid="_x0000_s8489" type="#_x0000_t202" style="position:absolute;margin-left:0;margin-top:5.05pt;width:17.75pt;height:12.2pt;z-index:-25178470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" filled="f" stroked="f">
          <v:textbox style="mso-next-textbox:#Text Box 428" inset="0,0,0,0">
            <w:txbxContent>
              <w:p w14:paraId="3C63E554" w14:textId="77777777" w:rsidR="0072779B" w:rsidRPr="00DC6916" w:rsidRDefault="0072779B" w:rsidP="0072779B">
                <w:pPr>
                  <w:jc w:val="center"/>
                  <w:rPr>
                    <w:b/>
                    <w:bCs/>
                    <w:color w:val="FFFFFF"/>
                  </w:rPr>
                </w:pPr>
                <w:r w:rsidRPr="00DC6916">
                  <w:rPr>
                    <w:b/>
                    <w:bCs/>
                    <w:color w:val="FFFFFF"/>
                  </w:rPr>
                  <w:fldChar w:fldCharType="begin"/>
                </w:r>
                <w:r w:rsidRPr="00DC6916">
                  <w:rPr>
                    <w:b/>
                    <w:bCs/>
                    <w:color w:val="FFFFFF"/>
                  </w:rPr>
                  <w:instrText xml:space="preserve"> PAGE   \* MERGEFORMAT </w:instrText>
                </w:r>
                <w:r w:rsidRPr="00DC6916">
                  <w:rPr>
                    <w:b/>
                    <w:bCs/>
                    <w:color w:val="FFFFFF"/>
                  </w:rPr>
                  <w:fldChar w:fldCharType="separate"/>
                </w:r>
                <w:r>
                  <w:rPr>
                    <w:b/>
                    <w:bCs/>
                    <w:noProof/>
                    <w:color w:val="FFFFFF"/>
                  </w:rPr>
                  <w:t>34</w:t>
                </w:r>
                <w:r w:rsidRPr="00DC6916">
                  <w:rPr>
                    <w:b/>
                    <w:bCs/>
                    <w:color w:val="FFFFFF"/>
                  </w:rPr>
                  <w:fldChar w:fldCharType="end"/>
                </w:r>
              </w:p>
            </w:txbxContent>
          </v:textbox>
          <w10:wrap anchorx="margin"/>
        </v:shape>
      </w:pict>
    </w:r>
    <w:r>
      <w:rPr>
        <w:noProof/>
        <w:lang w:val="en-US" w:eastAsia="en-US"/>
      </w:rPr>
      <w:pict w14:anchorId="5533F03B">
        <v:shapetype id="_x0000_t32" coordsize="21600,21600" o:spt="32" o:oned="t" path="m,l21600,21600e" filled="f">
          <v:path arrowok="t" fillok="f" o:connecttype="none"/>
          <o:lock v:ext="edit" shapetype="t"/>
        </v:shapetype>
        <v:shape id="Straight Arrow Connector 427" o:spid="_x0000_s8485" type="#_x0000_t32" style="position:absolute;margin-left:-103.4pt;margin-top:1.8pt;width:694.55pt;height:.05pt;flip:y;z-index:251527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" strokecolor="#777" strokeweight=".5pt"/>
      </w:pict>
    </w:r>
    <w:r w:rsidR="0072779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504D6" w14:textId="77777777" w:rsidR="00E206B4" w:rsidRDefault="00E206B4" w:rsidP="004F190B">
      <w:r>
        <w:separator/>
      </w:r>
    </w:p>
  </w:footnote>
  <w:footnote w:type="continuationSeparator" w:id="0">
    <w:p w14:paraId="4254B766" w14:textId="77777777" w:rsidR="00E206B4" w:rsidRDefault="00E206B4" w:rsidP="004F1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0842" w14:textId="77777777" w:rsidR="00C93A33" w:rsidRDefault="00980398" w:rsidP="00C93A33">
    <w:pPr>
      <w:pStyle w:val="Header"/>
    </w:pPr>
    <w:r>
      <w:rPr>
        <w:lang w:val="en-US" w:eastAsia="en-US"/>
      </w:rPr>
      <w:pict w14:anchorId="5EB08512">
        <v:shapetype id="_x0000_t32" coordsize="21600,21600" o:spt="32" o:oned="t" path="m,l21600,21600e" filled="f">
          <v:path arrowok="t" fillok="f" o:connecttype="none"/>
          <o:lock v:ext="edit" shapetype="t"/>
        </v:shapetype>
        <v:shape id="_x0000_s9734" type="#_x0000_t32" style="position:absolute;margin-left:4065.7pt;margin-top:18.9pt;width:381.6pt;height:0;flip:y;z-index:251749888;mso-position-horizontal:right;mso-position-horizontal-relative:margin" o:connectortype="straight" strokecolor="#bebebe">
          <w10:wrap anchorx="margin"/>
        </v:shape>
      </w:pict>
    </w:r>
    <w:r>
      <w:rPr>
        <w:noProof/>
        <w:lang w:val="en-IN" w:eastAsia="en-IN"/>
      </w:rPr>
      <w:pict w14:anchorId="34EDDC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735" type="#_x0000_t75" style="position:absolute;margin-left:0;margin-top:8.35pt;width:106.55pt;height:11.5pt;z-index:251750912;mso-position-horizontal:lef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24330556">
        <v:shapetype id="_x0000_t202" coordsize="21600,21600" o:spt="202" path="m,l,21600r21600,l21600,xe">
          <v:stroke joinstyle="miter"/>
          <v:path gradientshapeok="t" o:connecttype="rect"/>
        </v:shapetype>
        <v:shape id="_x0000_s9736" type="#_x0000_t202" style="position:absolute;margin-left:506.85pt;margin-top:4.95pt;width:57.75pt;height:13.45pt;z-index:251751936;mso-wrap-style:none;mso-position-horizontal:right;mso-position-horizontal-relative:margin" filled="f" stroked="f" strokecolor="#ccc" o:cliptowrap="t">
          <v:textbox style="mso-next-textbox:#_x0000_s9736;mso-column-margin:5.76pt;mso-fit-shape-to-text:t" inset="0,0,0,0">
            <w:txbxContent>
              <w:p w14:paraId="4F1199BC" w14:textId="77777777" w:rsidR="00C93A33" w:rsidRPr="00EE580B" w:rsidRDefault="00C93A33" w:rsidP="00C93A33">
                <w:pPr>
                  <w:pStyle w:val="AnsKey"/>
                  <w:jc w:val="right"/>
                </w:pPr>
                <w:r>
                  <w:rPr>
                    <w:rFonts w:ascii="Calibri" w:hAnsi="Calibri" w:cs="Arial"/>
                    <w:b/>
                    <w:lang w:val="en-GB"/>
                  </w:rPr>
                  <w:t>Biology</w:t>
                </w:r>
                <w:r w:rsidRPr="00335534">
                  <w:rPr>
                    <w:rFonts w:ascii="Calibri" w:hAnsi="Calibri" w:cs="Arial"/>
                    <w:b/>
                    <w:lang w:val="en-GB"/>
                  </w:rPr>
                  <w:t xml:space="preserve"> Vol-I</w:t>
                </w:r>
              </w:p>
            </w:txbxContent>
          </v:textbox>
          <w10:wrap anchorx="margin"/>
        </v:shape>
      </w:pict>
    </w:r>
    <w:r>
      <w:rPr>
        <w:lang w:val="en-US" w:eastAsia="en-US"/>
      </w:rPr>
      <w:pict w14:anchorId="54606E3C">
        <v:rect id="_x0000_s9733" style="position:absolute;margin-left:525.2pt;margin-top:-36.25pt;width:14.4pt;height:14.4pt;z-index:251748864;visibility:visible"/>
      </w:pict>
    </w:r>
    <w:r>
      <w:rPr>
        <w:lang w:val="en-US" w:eastAsia="en-US"/>
      </w:rPr>
      <w:pict w14:anchorId="1271E444">
        <v:rect id="_x0000_s9732" style="position:absolute;margin-left:-53.85pt;margin-top:-36.25pt;width:14.4pt;height:14.4pt;z-index:251747840;visibility:visibl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7B75" w14:textId="77777777" w:rsidR="003F6B48" w:rsidRDefault="00980398" w:rsidP="00646D89">
    <w:pPr>
      <w:pStyle w:val="Header"/>
    </w:pPr>
    <w:r>
      <w:rPr>
        <w:lang w:val="en-US" w:eastAsia="en-US"/>
      </w:rPr>
      <w:pict w14:anchorId="19120932">
        <v:rect id="_x0000_s8749" style="position:absolute;margin-left:525.2pt;margin-top:-36.25pt;width:14.4pt;height:14.4pt;z-index:251537920;visibility:visible"/>
      </w:pict>
    </w:r>
    <w:r>
      <w:rPr>
        <w:lang w:val="en-US" w:eastAsia="en-US"/>
      </w:rPr>
      <w:pict w14:anchorId="63F77CDB">
        <v:rect id="_x0000_s8748" style="position:absolute;margin-left:-53.85pt;margin-top:-36.25pt;width:14.4pt;height:14.4pt;z-index:251536896;visibility:visibl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1A8F" w14:textId="77777777" w:rsidR="00C93A33" w:rsidRDefault="00980398" w:rsidP="00C93A33">
    <w:pPr>
      <w:pStyle w:val="Header"/>
    </w:pPr>
    <w:r>
      <w:rPr>
        <w:lang w:val="en-US" w:eastAsia="en-US"/>
      </w:rPr>
      <w:pict w14:anchorId="58C9E917">
        <v:shapetype id="_x0000_t32" coordsize="21600,21600" o:spt="32" o:oned="t" path="m,l21600,21600e" filled="f">
          <v:path arrowok="t" fillok="f" o:connecttype="none"/>
          <o:lock v:ext="edit" shapetype="t"/>
        </v:shapetype>
        <v:shape id="_x0000_s9744" type="#_x0000_t32" style="position:absolute;margin-left:4065.7pt;margin-top:18.9pt;width:381.6pt;height:0;flip:y;z-index:251760128;mso-position-horizontal:right;mso-position-horizontal-relative:margin" o:connectortype="straight" strokecolor="#bebebe">
          <w10:wrap anchorx="margin"/>
        </v:shape>
      </w:pict>
    </w:r>
    <w:r>
      <w:rPr>
        <w:noProof/>
        <w:lang w:val="en-IN" w:eastAsia="en-IN"/>
      </w:rPr>
      <w:pict w14:anchorId="54FFFD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745" type="#_x0000_t75" style="position:absolute;margin-left:0;margin-top:8.35pt;width:106.55pt;height:11.5pt;z-index:251761152;mso-position-horizontal:lef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7B9B0866">
        <v:shapetype id="_x0000_t202" coordsize="21600,21600" o:spt="202" path="m,l,21600r21600,l21600,xe">
          <v:stroke joinstyle="miter"/>
          <v:path gradientshapeok="t" o:connecttype="rect"/>
        </v:shapetype>
        <v:shape id="_x0000_s9746" type="#_x0000_t202" style="position:absolute;margin-left:506.85pt;margin-top:4.95pt;width:57.75pt;height:13.45pt;z-index:251762176;mso-wrap-style:none;mso-position-horizontal:right;mso-position-horizontal-relative:margin" filled="f" stroked="f" strokecolor="#ccc" o:cliptowrap="t">
          <v:textbox style="mso-next-textbox:#_x0000_s9746;mso-column-margin:5.76pt;mso-fit-shape-to-text:t" inset="0,0,0,0">
            <w:txbxContent>
              <w:p w14:paraId="00FCE363" w14:textId="77777777" w:rsidR="00C93A33" w:rsidRPr="00EE580B" w:rsidRDefault="00C93A33" w:rsidP="00C93A33">
                <w:pPr>
                  <w:pStyle w:val="AnsKey"/>
                  <w:jc w:val="right"/>
                </w:pPr>
                <w:r>
                  <w:rPr>
                    <w:rFonts w:ascii="Calibri" w:hAnsi="Calibri" w:cs="Arial"/>
                    <w:b/>
                    <w:lang w:val="en-GB"/>
                  </w:rPr>
                  <w:t>Biology</w:t>
                </w:r>
                <w:r w:rsidRPr="00335534">
                  <w:rPr>
                    <w:rFonts w:ascii="Calibri" w:hAnsi="Calibri" w:cs="Arial"/>
                    <w:b/>
                    <w:lang w:val="en-GB"/>
                  </w:rPr>
                  <w:t xml:space="preserve"> Vol-I</w:t>
                </w:r>
              </w:p>
            </w:txbxContent>
          </v:textbox>
          <w10:wrap anchorx="margin"/>
        </v:shape>
      </w:pict>
    </w:r>
    <w:r>
      <w:rPr>
        <w:lang w:val="en-US" w:eastAsia="en-US"/>
      </w:rPr>
      <w:pict w14:anchorId="059E31DC">
        <v:rect id="_x0000_s9743" style="position:absolute;margin-left:525.2pt;margin-top:-36.25pt;width:14.4pt;height:14.4pt;z-index:251759104;visibility:visible"/>
      </w:pict>
    </w:r>
    <w:r>
      <w:rPr>
        <w:lang w:val="en-US" w:eastAsia="en-US"/>
      </w:rPr>
      <w:pict w14:anchorId="20EB81B1">
        <v:rect id="_x0000_s9742" style="position:absolute;margin-left:-53.85pt;margin-top:-36.25pt;width:14.4pt;height:14.4pt;z-index:251758080;visibility:visibl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55BD" w14:textId="77777777" w:rsidR="003F6B48" w:rsidRDefault="00980398" w:rsidP="0072779B">
    <w:pPr>
      <w:pStyle w:val="Header"/>
    </w:pPr>
    <w:r>
      <w:rPr>
        <w:lang w:val="en-US" w:eastAsia="en-US"/>
      </w:rPr>
      <w:pict w14:anchorId="27AFBD5C">
        <v:shapetype id="_x0000_t202" coordsize="21600,21600" o:spt="202" path="m,l,21600r21600,l21600,xe">
          <v:stroke joinstyle="miter"/>
          <v:path gradientshapeok="t" o:connecttype="rect"/>
        </v:shapetype>
        <v:shape id="_x0000_s8839" type="#_x0000_t202" style="position:absolute;margin-left:0;margin-top:1.7pt;width:166.65pt;height:14.4pt;z-index:251576832;visibility:visible;mso-position-horizontal:left;mso-position-horizontal-relative:margin" filled="f" stroked="f" strokecolor="#ccc">
          <v:textbox style="mso-next-textbox:#_x0000_s8839" inset="0,0,0,0">
            <w:txbxContent>
              <w:p w14:paraId="50F063BB" w14:textId="77777777" w:rsidR="003F6B48" w:rsidRPr="00FD31FE" w:rsidRDefault="003F6B48" w:rsidP="0072779B">
                <w:pPr>
                  <w:rPr>
                    <w:rFonts w:ascii="Calibri" w:hAnsi="Calibri" w:cs="Mangal"/>
                    <w:sz w:val="22"/>
                    <w:szCs w:val="22"/>
                    <w:lang w:val="en-IN" w:bidi="hi-IN"/>
                  </w:rPr>
                </w:pPr>
                <w:r w:rsidRPr="00FA3A81">
                  <w:rPr>
                    <w:rFonts w:ascii="Calibri" w:hAnsi="Calibri" w:cs="Futura"/>
                    <w:b/>
                    <w:sz w:val="22"/>
                    <w:szCs w:val="22"/>
                    <w:lang w:val="en-IN"/>
                  </w:rPr>
                  <w:t xml:space="preserve">Challenger Biology Vol </w:t>
                </w:r>
                <w:r>
                  <w:rPr>
                    <w:rFonts w:ascii="Calibri" w:hAnsi="Calibri" w:cs="Futura"/>
                    <w:b/>
                    <w:sz w:val="22"/>
                    <w:szCs w:val="22"/>
                    <w:lang w:val="en-IN"/>
                  </w:rPr>
                  <w:t>–</w:t>
                </w:r>
                <w:r w:rsidRPr="00FA3A81">
                  <w:rPr>
                    <w:rFonts w:ascii="Calibri" w:hAnsi="Calibri" w:cs="Futura"/>
                    <w:b/>
                    <w:sz w:val="22"/>
                    <w:szCs w:val="22"/>
                    <w:lang w:val="en-IN"/>
                  </w:rPr>
                  <w:t xml:space="preserve"> I</w:t>
                </w:r>
                <w:r>
                  <w:rPr>
                    <w:rFonts w:ascii="Calibri" w:hAnsi="Calibri" w:cs="Futura"/>
                    <w:b/>
                    <w:sz w:val="22"/>
                    <w:szCs w:val="22"/>
                    <w:lang w:val="en-IN"/>
                  </w:rPr>
                  <w:t xml:space="preserve"> (Med.)</w:t>
                </w:r>
              </w:p>
            </w:txbxContent>
          </v:textbox>
          <w10:wrap anchorx="margin"/>
        </v:shape>
      </w:pict>
    </w:r>
    <w:r>
      <w:rPr>
        <w:noProof/>
        <w:lang w:val="en-US" w:eastAsia="en-US"/>
      </w:rPr>
      <w:pict w14:anchorId="1C004A3E">
        <v:group id="_x0000_s8844" style="position:absolute;margin-left:226.75pt;margin-top:-15.7pt;width:32.4pt;height:32.4pt;z-index:251579904;mso-position-horizontal-relative:margin" coordorigin="5606,405" coordsize="648,648">
          <v:oval id="Oval 68" o:spid="_x0000_s8845" style="position:absolute;left:5606;top:405;width:648;height:648;visibility:visible;mso-position-horizontal-relative:margin" fillcolor="#ea448d" strokecolor="#ea448d"/>
          <v:shape id="Freeform 69" o:spid="_x0000_s8846" style="position:absolute;left:5708;top:649;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0" o:spid="_x0000_s8847" style="position:absolute;left:5708;top:630;width:435;height:60;visibility:visible;mso-wrap-style:square;v-text-anchor:top" coordsize="3645,435" path="m,378l1773,,3645,402r-15,33l1773,42,3,426,,378xe" fillcolor="#f2f2f2" stroked="f" strokecolor="red" strokeweight=".25pt">
            <v:path arrowok="t" o:connecttype="custom" o:connectlocs="0,45;183,0;377,48;375,52;183,5;0,51;0,45" o:connectangles="0,0,0,0,0,0,0"/>
          </v:shape>
          <v:shape id="Freeform 71" o:spid="_x0000_s8848" style="position:absolute;left:5708;top:614;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2" o:spid="_x0000_s8849" style="position:absolute;left:5708;top:597;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3" o:spid="_x0000_s8850" style="position:absolute;left:5708;top:580;width:435;height:58;visibility:visible;mso-wrap-style:square;v-text-anchor:top" coordsize="3645,435" path="m,378l1773,,3645,402r-15,33l1773,42,3,426,,378xe" fillcolor="#f2f2f2" stroked="f" strokecolor="red" strokeweight=".25pt">
            <v:path arrowok="t" o:connecttype="custom" o:connectlocs="0,43;183,0;377,46;375,50;183,5;0,49;0,43" o:connectangles="0,0,0,0,0,0,0"/>
          </v:shape>
          <v:shape id="Freeform 74" o:spid="_x0000_s8851" style="position:absolute;left:5708;top:561;width:425;height:61;visibility:visible;mso-wrap-style:square;v-text-anchor:top" coordsize="3561,451" path="m,378l1773,,3520,376r41,75l1773,72,3,450,,378xe" fillcolor="#f2f2f2" stroked="f" strokecolor="red">
            <v:path arrowok="t" o:connecttype="custom" o:connectlocs="0,44;183,0;364,44;368,53;183,8;0,53;0,44" o:connectangles="0,0,0,0,0,0,0"/>
          </v:shape>
          <v:shape id="Freeform 75" o:spid="_x0000_s8852" style="position:absolute;left:5899;top:718;width:5;height:266;visibility:visible;mso-wrap-style:square;v-text-anchor:top" coordsize="42,1968" path="m,21l39,r3,1968l,1959,,21xe" fillcolor="#f2f2f2" stroked="f" strokecolor="red">
            <v:path arrowok="t" o:connecttype="custom" o:connectlocs="0,2;5,0;5,230;0,229;0,2" o:connectangles="0,0,0,0,0"/>
          </v:shape>
          <v:shape id="Freeform 76" o:spid="_x0000_s8853" style="position:absolute;left:5886;top:714;width:5;height:265;visibility:visible;mso-wrap-style:square;v-text-anchor:top" coordsize="42,1968" path="m,21l39,r3,1968l,1959,,21xe" fillcolor="#f2f2f2" stroked="f">
            <v:path arrowok="t" o:connecttype="custom" o:connectlocs="0,2;4,0;4,229;0,228;0,2" o:connectangles="0,0,0,0,0"/>
          </v:shape>
          <v:shape id="Freeform 77" o:spid="_x0000_s8854" style="position:absolute;left:5872;top:712;width:5;height:265;visibility:visible;mso-wrap-style:square;v-text-anchor:top" coordsize="42,1968" path="m,21l39,r3,1968l,1959,,21xe" fillcolor="#f2f2f2" stroked="f">
            <v:path arrowok="t" o:connecttype="custom" o:connectlocs="0,2;4,0;4,229;0,228;0,2" o:connectangles="0,0,0,0,0"/>
          </v:shape>
          <v:shape id="Freeform 78" o:spid="_x0000_s8855" style="position:absolute;left:5860;top:708;width:4;height:264;visibility:visible;mso-wrap-style:square;v-text-anchor:top" coordsize="42,1968" path="m,21l39,r3,1968l,1959,,21xe" fillcolor="#f2f2f2" stroked="f">
            <v:path arrowok="t" o:connecttype="custom" o:connectlocs="0,2;4,0;4,229;0,228;0,2" o:connectangles="0,0,0,0,0"/>
          </v:shape>
          <v:shape id="Freeform 79" o:spid="_x0000_s8856" style="position:absolute;left:5846;top:705;width:4;height:266;visibility:visible;mso-wrap-style:square;v-text-anchor:top" coordsize="42,1968" path="m,21l39,r3,1968l,1959,,21xe" fillcolor="#f2f2f2" stroked="f">
            <v:path arrowok="t" o:connecttype="custom" o:connectlocs="0,2;4,0;4,230;0,229;0,2" o:connectangles="0,0,0,0,0"/>
          </v:shape>
          <v:shape id="Freeform 80" o:spid="_x0000_s8857" style="position:absolute;left:5708;top:666;width:427;height:320;visibility:visible;mso-wrap-style:square;v-text-anchor:top" coordsize="3584,2377" path="m,377l1769,,3584,390r-81,57c3011,516,2508,589,2508,589r-6,1635l1740,2377,1737,376,1065,541r8,1699l999,2221r9,-1569l,377xe" fillcolor="#f2f2f2" stroked="f" strokecolor="red">
            <v:path arrowok="t" o:connecttype="custom" o:connectlocs="0,44;183,0;370,45;362,52;259,69;258,259;180,277;179,44;110,63;111,261;103,259;104,76;0,44" o:connectangles="0,0,0,0,0,0,0,0,0,0,0,0,0"/>
          </v:shape>
          <v:shape id="Text Box 81" o:spid="_x0000_s8858" type="#_x0000_t202" style="position:absolute;left:6030;top:449;width:160;height:170;visibility:visible" filled="f" stroked="f">
            <v:stroke endarrowwidth="narrow" endarrowlength="short"/>
            <v:textbox style="mso-next-textbox:#Text Box 81" inset="0,0,0,0">
              <w:txbxContent>
                <w:p w14:paraId="709591B3" w14:textId="77777777" w:rsidR="003F6B48" w:rsidRPr="006F6E7C" w:rsidRDefault="003F6B48" w:rsidP="0072779B">
                  <w:pPr>
                    <w:pStyle w:val="ctrl-4"/>
                    <w:rPr>
                      <w:color w:val="FFFFFF"/>
                      <w:sz w:val="12"/>
                      <w:szCs w:val="12"/>
                    </w:rPr>
                  </w:pPr>
                  <w:r w:rsidRPr="006F6E7C">
                    <w:rPr>
                      <w:color w:val="FFFFFF"/>
                      <w:sz w:val="12"/>
                      <w:szCs w:val="12"/>
                    </w:rPr>
                    <w:sym w:font="Symbol" w:char="F0D2"/>
                  </w:r>
                </w:p>
              </w:txbxContent>
            </v:textbox>
          </v:shape>
          <w10:wrap anchorx="margin"/>
        </v:group>
      </w:pict>
    </w:r>
    <w:r>
      <w:rPr>
        <w:noProof/>
        <w:lang w:val="en-IN" w:eastAsia="en-IN"/>
      </w:rPr>
      <w:pict w14:anchorId="522CDB81">
        <v:group id="_x0000_s8840" style="position:absolute;margin-left:-53.85pt;margin-top:-35.55pt;width:593.85pt;height:14.4pt;z-index:251577856" coordorigin="3,9" coordsize="11877,288">
          <v:rect id="_x0000_s8841" style="position:absolute;left:3;top:9;width:288;height:288;visibility:visible"/>
          <v:rect id="_x0000_s8842" style="position:absolute;left:11592;top:9;width:288;height:288;visibility:visible"/>
        </v:group>
      </w:pict>
    </w:r>
    <w:r>
      <w:rPr>
        <w:lang w:val="en-US" w:eastAsia="en-US"/>
      </w:rPr>
      <w:pict w14:anchorId="1DEDB96F">
        <v:shapetype id="_x0000_t32" coordsize="21600,21600" o:spt="32" o:oned="t" path="m,l21600,21600e" filled="f">
          <v:path arrowok="t" fillok="f" o:connecttype="none"/>
          <o:lock v:ext="edit" shapetype="t"/>
        </v:shapetype>
        <v:shape id="_x0000_s8843" type="#_x0000_t32" style="position:absolute;margin-left:-56.6pt;margin-top:18.15pt;width:606.6pt;height:0;flip:y;z-index:251578880" o:connectortype="straight" strokecolor="#bebeb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FA69" w14:textId="77777777" w:rsidR="00815492" w:rsidRDefault="00980398" w:rsidP="00815492">
    <w:pPr>
      <w:pStyle w:val="Header"/>
    </w:pPr>
    <w:r>
      <w:rPr>
        <w:lang w:val="en-US" w:eastAsia="en-US"/>
      </w:rPr>
      <w:pict w14:anchorId="43EF9B6F">
        <v:shapetype id="_x0000_t32" coordsize="21600,21600" o:spt="32" o:oned="t" path="m,l21600,21600e" filled="f">
          <v:path arrowok="t" fillok="f" o:connecttype="none"/>
          <o:lock v:ext="edit" shapetype="t"/>
        </v:shapetype>
        <v:shape id="_x0000_s9587" type="#_x0000_t32" style="position:absolute;margin-left:0;margin-top:18.9pt;width:381.6pt;height:0;flip:y;z-index:251689472;mso-position-horizontal:left;mso-position-horizontal-relative:margin" o:connectortype="straight" strokecolor="#bebebe">
          <w10:wrap anchorx="margin"/>
        </v:shape>
      </w:pict>
    </w:r>
    <w:r>
      <w:rPr>
        <w:noProof/>
        <w:lang w:val="en-IN" w:eastAsia="en-IN"/>
      </w:rPr>
      <w:pict w14:anchorId="5A2ACF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588" type="#_x0000_t75" style="position:absolute;margin-left:664.2pt;margin-top:8.35pt;width:106.55pt;height:11.5pt;z-index:251690496;mso-position-horizontal:righ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3764B48F">
        <v:shapetype id="_x0000_t202" coordsize="21600,21600" o:spt="202" path="m,l,21600r21600,l21600,xe">
          <v:stroke joinstyle="miter"/>
          <v:path gradientshapeok="t" o:connecttype="rect"/>
        </v:shapetype>
        <v:shape id="_x0000_s9589" type="#_x0000_t202" style="position:absolute;margin-left:0;margin-top:4.95pt;width:57.75pt;height:13.45pt;z-index:251691520;mso-wrap-style:none;mso-position-horizontal:left;mso-position-horizontal-relative:margin" filled="f" stroked="f" strokecolor="#ccc" o:cliptowrap="t">
          <v:textbox style="mso-next-textbox:#_x0000_s9589;mso-column-margin:5.76pt;mso-fit-shape-to-text:t" inset="0,0,0,0">
            <w:txbxContent>
              <w:p w14:paraId="5DA99F3D" w14:textId="77777777" w:rsidR="00815492" w:rsidRPr="00EE580B" w:rsidRDefault="00815492" w:rsidP="00815492">
                <w:pPr>
                  <w:pStyle w:val="AnsKey"/>
                  <w:jc w:val="right"/>
                </w:pPr>
                <w:r w:rsidRPr="00335534">
                  <w:rPr>
                    <w:rFonts w:ascii="Calibri" w:hAnsi="Calibri" w:cs="Arial"/>
                    <w:b/>
                    <w:lang w:val="en-GB"/>
                  </w:rPr>
                  <w:t>Chapter 1: The Living World</w:t>
                </w:r>
              </w:p>
            </w:txbxContent>
          </v:textbox>
          <w10:wrap anchorx="margin"/>
        </v:shape>
      </w:pict>
    </w:r>
    <w:r>
      <w:rPr>
        <w:lang w:val="en-US" w:eastAsia="en-US"/>
      </w:rPr>
      <w:pict w14:anchorId="2D6FA69F">
        <v:rect id="_x0000_s9586" style="position:absolute;margin-left:525.2pt;margin-top:-36.25pt;width:14.4pt;height:14.4pt;z-index:251688448;visibility:visible"/>
      </w:pict>
    </w:r>
    <w:r>
      <w:rPr>
        <w:lang w:val="en-US" w:eastAsia="en-US"/>
      </w:rPr>
      <w:pict w14:anchorId="2F57DEFB">
        <v:rect id="_x0000_s9585" style="position:absolute;margin-left:-53.85pt;margin-top:-36.25pt;width:14.4pt;height:14.4pt;z-index:251687424;visibility:visibl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2FAC" w14:textId="77777777" w:rsidR="003F6B48" w:rsidRDefault="00980398" w:rsidP="00646D89">
    <w:pPr>
      <w:pStyle w:val="Header"/>
    </w:pPr>
    <w:r>
      <w:rPr>
        <w:noProof/>
        <w:lang w:val="en-GB" w:eastAsia="en-GB"/>
      </w:rPr>
      <w:pict w14:anchorId="465DDAA8">
        <v:shapetype id="_x0000_t202" coordsize="21600,21600" o:spt="202" path="m,l,21600r21600,l21600,xe">
          <v:stroke joinstyle="miter"/>
          <v:path gradientshapeok="t" o:connecttype="rect"/>
        </v:shapetype>
        <v:shape id="_x0000_s8787" type="#_x0000_t202" style="position:absolute;margin-left:3463.8pt;margin-top:1.95pt;width:202.65pt;height:13.45pt;z-index:251561472;mso-wrap-style:none;mso-position-horizontal:right;mso-position-horizontal-relative:margin" filled="f" stroked="f" strokecolor="#ccc" o:cliptowrap="t">
          <v:textbox style="mso-next-textbox:#_x0000_s8787;mso-column-margin:5.76pt;mso-fit-shape-to-text:t" inset="0,0,0,0">
            <w:txbxContent>
              <w:p w14:paraId="02390091" w14:textId="77777777" w:rsidR="003F6B48" w:rsidRPr="00EE580B" w:rsidRDefault="003F6B48" w:rsidP="00D50489">
                <w:pPr>
                  <w:pStyle w:val="AnsKey"/>
                  <w:jc w:val="right"/>
                </w:pPr>
                <w:r w:rsidRPr="00D91DDB">
                  <w:rPr>
                    <w:rFonts w:ascii="Calibri" w:hAnsi="Calibri" w:cs="Arial"/>
                    <w:b/>
                    <w:lang w:val="en-GB"/>
                  </w:rPr>
                  <w:t xml:space="preserve">Chapter 1: </w:t>
                </w:r>
                <w:r>
                  <w:rPr>
                    <w:rFonts w:ascii="Calibri" w:hAnsi="Calibri" w:cs="Arial"/>
                    <w:b/>
                    <w:lang w:val="en-GB"/>
                  </w:rPr>
                  <w:t>The Living World</w:t>
                </w:r>
              </w:p>
              <w:p w14:paraId="5FD75C04" w14:textId="77777777" w:rsidR="003F6B48" w:rsidRPr="00EE580B" w:rsidRDefault="003F6B48" w:rsidP="00646D89">
                <w:pPr>
                  <w:pStyle w:val="AnsKey"/>
                  <w:jc w:val="right"/>
                </w:pPr>
              </w:p>
            </w:txbxContent>
          </v:textbox>
          <w10:wrap anchorx="margin"/>
        </v:shape>
      </w:pict>
    </w:r>
    <w:r>
      <w:rPr>
        <w:lang w:val="en-US" w:eastAsia="en-US"/>
      </w:rPr>
      <w:pict w14:anchorId="199A276A">
        <v:rect id="_x0000_s8789" style="position:absolute;margin-left:525.2pt;margin-top:-36.25pt;width:14.4pt;height:14.4pt;z-index:251563520;visibility:visible"/>
      </w:pict>
    </w:r>
    <w:r>
      <w:rPr>
        <w:lang w:val="en-US" w:eastAsia="en-US"/>
      </w:rPr>
      <w:pict w14:anchorId="49E6D2D1">
        <v:rect id="_x0000_s8788" style="position:absolute;margin-left:-53.85pt;margin-top:-36.25pt;width:14.4pt;height:14.4pt;z-index:251562496;visibility:visible"/>
      </w:pict>
    </w:r>
    <w:r>
      <w:rPr>
        <w:lang w:val="en-US" w:eastAsia="en-US"/>
      </w:rPr>
      <w:pict w14:anchorId="37327671">
        <v:group id="_x0000_s8790" style="position:absolute;margin-left:226.75pt;margin-top:-15.1pt;width:32.4pt;height:32.4pt;z-index:251564544;mso-position-horizontal-relative:margin" coordorigin="5606,405" coordsize="648,648">
          <v:oval id="Oval 68" o:spid="_x0000_s8791" style="position:absolute;left:5606;top:405;width:648;height:648;visibility:visible;mso-position-horizontal-relative:margin"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" fillcolor="#7f7f7f" strokecolor="#7f7f7f"/>
          <v:shape id="Freeform 69" o:spid="_x0000_s8792" style="position:absolute;left:5708;top:649;width:435;height:59;visibility:visible;mso-wrap-style:square;v-text-anchor:top" coordsize="364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" path="m,378l1773,,3645,402r-15,33l1773,42,3,426,,378xe" fillcolor="#f2f2f2" stroked="f" strokecolor="red" strokeweight=".25pt">
            <v:path arrowok="t" o:connecttype="custom" o:connectlocs="0,44;183,0;377,47;375,51;183,5;0,50;0,44" o:connectangles="0,0,0,0,0,0,0"/>
          </v:shape>
          <v:shape id="Freeform 70" o:spid="_x0000_s8793" style="position:absolute;left:5708;top:630;width:435;height:60;visibility:visible;mso-wrap-style:square;v-text-anchor:top" coordsize="364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" path="m,378l1773,,3645,402r-15,33l1773,42,3,426,,378xe" fillcolor="#f2f2f2" stroked="f" strokecolor="red" strokeweight=".25pt">
            <v:path arrowok="t" o:connecttype="custom" o:connectlocs="0,45;183,0;377,48;375,52;183,5;0,51;0,45" o:connectangles="0,0,0,0,0,0,0"/>
          </v:shape>
          <v:shape id="Freeform 71" o:spid="_x0000_s8794" style="position:absolute;left:5708;top:614;width:435;height:59;visibility:visible;mso-wrap-style:square;v-text-anchor:top" coordsize="364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" path="m,378l1773,,3645,402r-15,33l1773,42,3,426,,378xe" fillcolor="#f2f2f2" stroked="f" strokecolor="red" strokeweight=".25pt">
            <v:path arrowok="t" o:connecttype="custom" o:connectlocs="0,44;183,0;377,47;375,51;183,5;0,50;0,44" o:connectangles="0,0,0,0,0,0,0"/>
          </v:shape>
          <v:shape id="Freeform 72" o:spid="_x0000_s8795" style="position:absolute;left:5708;top:597;width:435;height:59;visibility:visible;mso-wrap-style:square;v-text-anchor:top" coordsize="364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" path="m,378l1773,,3645,402r-15,33l1773,42,3,426,,378xe" fillcolor="#f2f2f2" stroked="f" strokecolor="red" strokeweight=".25pt">
            <v:path arrowok="t" o:connecttype="custom" o:connectlocs="0,44;183,0;377,47;375,51;183,5;0,50;0,44" o:connectangles="0,0,0,0,0,0,0"/>
          </v:shape>
          <v:shape id="Freeform 73" o:spid="_x0000_s8796" style="position:absolute;left:5708;top:580;width:435;height:58;visibility:visible;mso-wrap-style:square;v-text-anchor:top" coordsize="364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" path="m,378l1773,,3645,402r-15,33l1773,42,3,426,,378xe" fillcolor="#f2f2f2" stroked="f" strokecolor="red" strokeweight=".25pt">
            <v:path arrowok="t" o:connecttype="custom" o:connectlocs="0,43;183,0;377,46;375,50;183,5;0,49;0,43" o:connectangles="0,0,0,0,0,0,0"/>
          </v:shape>
          <v:shape id="Freeform 74" o:spid="_x0000_s8797" style="position:absolute;left:5708;top:561;width:425;height:61;visibility:visible;mso-wrap-style:square;v-text-anchor:top" coordsize="3561,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" path="m,378l1773,,3520,376r41,75l1773,72,3,450,,378xe" fillcolor="#f2f2f2" stroked="f" strokecolor="red">
            <v:path arrowok="t" o:connecttype="custom" o:connectlocs="0,44;183,0;364,44;368,53;183,8;0,53;0,44" o:connectangles="0,0,0,0,0,0,0"/>
          </v:shape>
          <v:shape id="Freeform 75" o:spid="_x0000_s8798" style="position:absolute;left:5899;top:718;width:5;height:266;visibility:visible;mso-wrap-style:square;v-text-anchor:top" coordsize="42,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" path="m,21l39,r3,1968l,1959,,21xe" fillcolor="#f2f2f2" stroked="f" strokecolor="red">
            <v:path arrowok="t" o:connecttype="custom" o:connectlocs="0,2;5,0;5,230;0,229;0,2" o:connectangles="0,0,0,0,0"/>
          </v:shape>
          <v:shape id="Freeform 76" o:spid="_x0000_s8799" style="position:absolute;left:5886;top:714;width:5;height:265;visibility:visible;mso-wrap-style:square;v-text-anchor:top" coordsize="42,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" path="m,21l39,r3,1968l,1959,,21xe" fillcolor="#f2f2f2" stroked="f">
            <v:path arrowok="t" o:connecttype="custom" o:connectlocs="0,2;4,0;4,229;0,228;0,2" o:connectangles="0,0,0,0,0"/>
          </v:shape>
          <v:shape id="Freeform 77" o:spid="_x0000_s8800" style="position:absolute;left:5872;top:712;width:5;height:265;visibility:visible;mso-wrap-style:square;v-text-anchor:top" coordsize="42,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" path="m,21l39,r3,1968l,1959,,21xe" fillcolor="#f2f2f2" stroked="f">
            <v:path arrowok="t" o:connecttype="custom" o:connectlocs="0,2;4,0;4,229;0,228;0,2" o:connectangles="0,0,0,0,0"/>
          </v:shape>
          <v:shape id="Freeform 78" o:spid="_x0000_s8801" style="position:absolute;left:5860;top:708;width:4;height:264;visibility:visible;mso-wrap-style:square;v-text-anchor:top" coordsize="42,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" path="m,21l39,r3,1968l,1959,,21xe" fillcolor="#f2f2f2" stroked="f">
            <v:path arrowok="t" o:connecttype="custom" o:connectlocs="0,2;4,0;4,229;0,228;0,2" o:connectangles="0,0,0,0,0"/>
          </v:shape>
          <v:shape id="Freeform 79" o:spid="_x0000_s8802" style="position:absolute;left:5846;top:705;width:4;height:266;visibility:visible;mso-wrap-style:square;v-text-anchor:top" coordsize="42,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" path="m,21l39,r3,1968l,1959,,21xe" fillcolor="#f2f2f2" stroked="f">
            <v:path arrowok="t" o:connecttype="custom" o:connectlocs="0,2;4,0;4,230;0,229;0,2" o:connectangles="0,0,0,0,0"/>
          </v:shape>
          <v:shape id="Freeform 80" o:spid="_x0000_s8803" style="position:absolute;left:5708;top:666;width:427;height:320;visibility:visible;mso-wrap-style:square;v-text-anchor:top" coordsize="3584,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" path="m,377l1769,,3584,390r-81,57c3011,516,2508,589,2508,589r-6,1635l1740,2377,1737,376,1065,541r8,1699l999,2221r9,-1569l,377xe" fillcolor="#f2f2f2" stroked="f" strokecolor="red">
            <v:path arrowok="t" o:connecttype="custom" o:connectlocs="0,44;183,0;370,45;362,52;259,69;258,259;180,277;179,44;110,63;111,261;103,259;104,76;0,44" o:connectangles="0,0,0,0,0,0,0,0,0,0,0,0,0"/>
          </v:shape>
          <v:shape id="Text Box 81" o:spid="_x0000_s8804" type="#_x0000_t202" style="position:absolute;left:6030;top:449;width:160;height:17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" filled="f" stroked="f">
            <v:stroke endarrowwidth="narrow" endarrowlength="short"/>
            <v:textbox inset="0,0,0,0">
              <w:txbxContent>
                <w:p w14:paraId="55D5D1F5" w14:textId="77777777" w:rsidR="003F6B48" w:rsidRDefault="003F6B48" w:rsidP="00646D89">
                  <w:pPr>
                    <w:pStyle w:val="ctrl-4"/>
                    <w:rPr>
                      <w:color w:val="FFFFFF"/>
                      <w:sz w:val="12"/>
                      <w:szCs w:val="12"/>
                    </w:rPr>
                  </w:pPr>
                  <w:r>
                    <w:rPr>
                      <w:color w:val="FFFFFF"/>
                      <w:sz w:val="12"/>
                      <w:szCs w:val="12"/>
                    </w:rPr>
                    <w:sym w:font="Symbol" w:char="F0D2"/>
                  </w:r>
                </w:p>
              </w:txbxContent>
            </v:textbox>
          </v:shape>
          <w10:wrap anchorx="margin"/>
        </v:group>
      </w:pict>
    </w:r>
    <w:r>
      <w:rPr>
        <w:lang w:val="en-US" w:eastAsia="en-US"/>
      </w:rPr>
      <w:pict w14:anchorId="25F690B7">
        <v:shapetype id="_x0000_t32" coordsize="21600,21600" o:spt="32" o:oned="t" path="m,l21600,21600e" filled="f">
          <v:path arrowok="t" fillok="f" o:connecttype="none"/>
          <o:lock v:ext="edit" shapetype="t"/>
        </v:shapetype>
        <v:shape id="_x0000_s8805" type="#_x0000_t32" style="position:absolute;margin-left:-56.6pt;margin-top:18.15pt;width:606.6pt;height:0;z-index:251565568" o:connectortype="straight" strokecolor="#bebeb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FF97" w14:textId="77777777" w:rsidR="003F6B48" w:rsidRDefault="00980398" w:rsidP="00A270A8">
    <w:pPr>
      <w:pStyle w:val="Header"/>
    </w:pPr>
    <w:r>
      <w:rPr>
        <w:lang w:val="en-US" w:eastAsia="en-US"/>
      </w:rPr>
      <w:pict w14:anchorId="2A62B3EB">
        <v:shapetype id="_x0000_t202" coordsize="21600,21600" o:spt="202" path="m,l,21600r21600,l21600,xe">
          <v:stroke joinstyle="miter"/>
          <v:path gradientshapeok="t" o:connecttype="rect"/>
        </v:shapetype>
        <v:shape id="_x0000_s9054" type="#_x0000_t202" style="position:absolute;margin-left:.35pt;margin-top:-10.55pt;width:97.65pt;height:26.85pt;z-index:251617792;visibility:visible;mso-wrap-style:none;mso-position-horizontal-relative:margin" filled="f" stroked="f" strokecolor="#ccc">
          <v:textbox style="mso-next-textbox:#_x0000_s9054;mso-fit-shape-to-text:t" inset="0,0,0,0">
            <w:txbxContent>
              <w:p w14:paraId="5A85AD96" w14:textId="77777777" w:rsidR="003F6B48" w:rsidRDefault="003F6B48" w:rsidP="00A270A8">
                <w:pPr>
                  <w:rPr>
                    <w:rFonts w:ascii="Calibri" w:hAnsi="Calibri" w:cs="Futura"/>
                    <w:b/>
                    <w:sz w:val="22"/>
                    <w:szCs w:val="22"/>
                    <w:lang w:val="en-IN"/>
                  </w:rPr>
                </w:pPr>
                <w:r>
                  <w:rPr>
                    <w:rFonts w:ascii="Calibri" w:hAnsi="Calibri" w:cs="Futura"/>
                    <w:b/>
                    <w:sz w:val="22"/>
                    <w:szCs w:val="22"/>
                    <w:lang w:val="en-IN"/>
                  </w:rPr>
                  <w:t>Trend Setter +</w:t>
                </w:r>
              </w:p>
              <w:p w14:paraId="55613ABE" w14:textId="77777777" w:rsidR="003F6B48" w:rsidRPr="00FD31FE" w:rsidRDefault="003F6B48" w:rsidP="00A270A8">
                <w:pPr>
                  <w:rPr>
                    <w:rFonts w:ascii="Calibri" w:hAnsi="Calibri" w:cs="Mangal"/>
                    <w:sz w:val="22"/>
                    <w:szCs w:val="22"/>
                    <w:lang w:val="en-IN" w:bidi="hi-IN"/>
                  </w:rPr>
                </w:pPr>
                <w:r w:rsidRPr="00FA3A81">
                  <w:rPr>
                    <w:rFonts w:ascii="Calibri" w:hAnsi="Calibri" w:cs="Futura"/>
                    <w:b/>
                    <w:sz w:val="22"/>
                    <w:szCs w:val="22"/>
                    <w:lang w:val="en-IN"/>
                  </w:rPr>
                  <w:t xml:space="preserve">Biology Vol </w:t>
                </w:r>
                <w:r>
                  <w:rPr>
                    <w:rFonts w:ascii="Calibri" w:hAnsi="Calibri" w:cs="Futura"/>
                    <w:b/>
                    <w:sz w:val="22"/>
                    <w:szCs w:val="22"/>
                    <w:lang w:val="en-IN"/>
                  </w:rPr>
                  <w:t>–</w:t>
                </w:r>
                <w:r w:rsidRPr="00FA3A81">
                  <w:rPr>
                    <w:rFonts w:ascii="Calibri" w:hAnsi="Calibri" w:cs="Futura"/>
                    <w:b/>
                    <w:sz w:val="22"/>
                    <w:szCs w:val="22"/>
                    <w:lang w:val="en-IN"/>
                  </w:rPr>
                  <w:t xml:space="preserve"> I</w:t>
                </w:r>
                <w:r>
                  <w:rPr>
                    <w:rFonts w:ascii="Calibri" w:hAnsi="Calibri" w:cs="Futura"/>
                    <w:b/>
                    <w:sz w:val="22"/>
                    <w:szCs w:val="22"/>
                    <w:lang w:val="en-IN"/>
                  </w:rPr>
                  <w:t xml:space="preserve"> (Med.)</w:t>
                </w:r>
              </w:p>
            </w:txbxContent>
          </v:textbox>
          <w10:wrap anchorx="margin"/>
        </v:shape>
      </w:pict>
    </w:r>
    <w:r>
      <w:rPr>
        <w:noProof/>
        <w:lang w:val="en-US" w:eastAsia="en-US"/>
      </w:rPr>
      <w:pict w14:anchorId="279D19B6">
        <v:group id="_x0000_s9059" style="position:absolute;margin-left:226.75pt;margin-top:-15.7pt;width:32.4pt;height:32.4pt;z-index:251620864;mso-position-horizontal-relative:margin" coordorigin="5606,405" coordsize="648,648">
          <v:oval id="Oval 68" o:spid="_x0000_s9060" style="position:absolute;left:5606;top:405;width:648;height:648;visibility:visible;mso-position-horizontal-relative:margin" fillcolor="#ea448d" strokecolor="#ea448d"/>
          <v:shape id="Freeform 69" o:spid="_x0000_s9061" style="position:absolute;left:5708;top:649;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0" o:spid="_x0000_s9062" style="position:absolute;left:5708;top:630;width:435;height:60;visibility:visible;mso-wrap-style:square;v-text-anchor:top" coordsize="3645,435" path="m,378l1773,,3645,402r-15,33l1773,42,3,426,,378xe" fillcolor="#f2f2f2" stroked="f" strokecolor="red" strokeweight=".25pt">
            <v:path arrowok="t" o:connecttype="custom" o:connectlocs="0,45;183,0;377,48;375,52;183,5;0,51;0,45" o:connectangles="0,0,0,0,0,0,0"/>
          </v:shape>
          <v:shape id="Freeform 71" o:spid="_x0000_s9063" style="position:absolute;left:5708;top:614;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2" o:spid="_x0000_s9064" style="position:absolute;left:5708;top:597;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3" o:spid="_x0000_s9065" style="position:absolute;left:5708;top:580;width:435;height:58;visibility:visible;mso-wrap-style:square;v-text-anchor:top" coordsize="3645,435" path="m,378l1773,,3645,402r-15,33l1773,42,3,426,,378xe" fillcolor="#f2f2f2" stroked="f" strokecolor="red" strokeweight=".25pt">
            <v:path arrowok="t" o:connecttype="custom" o:connectlocs="0,43;183,0;377,46;375,50;183,5;0,49;0,43" o:connectangles="0,0,0,0,0,0,0"/>
          </v:shape>
          <v:shape id="Freeform 74" o:spid="_x0000_s9066" style="position:absolute;left:5708;top:561;width:425;height:61;visibility:visible;mso-wrap-style:square;v-text-anchor:top" coordsize="3561,451" path="m,378l1773,,3520,376r41,75l1773,72,3,450,,378xe" fillcolor="#f2f2f2" stroked="f" strokecolor="red">
            <v:path arrowok="t" o:connecttype="custom" o:connectlocs="0,44;183,0;364,44;368,53;183,8;0,53;0,44" o:connectangles="0,0,0,0,0,0,0"/>
          </v:shape>
          <v:shape id="Freeform 75" o:spid="_x0000_s9067" style="position:absolute;left:5899;top:718;width:5;height:266;visibility:visible;mso-wrap-style:square;v-text-anchor:top" coordsize="42,1968" path="m,21l39,r3,1968l,1959,,21xe" fillcolor="#f2f2f2" stroked="f" strokecolor="red">
            <v:path arrowok="t" o:connecttype="custom" o:connectlocs="0,2;5,0;5,230;0,229;0,2" o:connectangles="0,0,0,0,0"/>
          </v:shape>
          <v:shape id="Freeform 76" o:spid="_x0000_s9068" style="position:absolute;left:5886;top:714;width:5;height:265;visibility:visible;mso-wrap-style:square;v-text-anchor:top" coordsize="42,1968" path="m,21l39,r3,1968l,1959,,21xe" fillcolor="#f2f2f2" stroked="f">
            <v:path arrowok="t" o:connecttype="custom" o:connectlocs="0,2;4,0;4,229;0,228;0,2" o:connectangles="0,0,0,0,0"/>
          </v:shape>
          <v:shape id="Freeform 77" o:spid="_x0000_s9069" style="position:absolute;left:5872;top:712;width:5;height:265;visibility:visible;mso-wrap-style:square;v-text-anchor:top" coordsize="42,1968" path="m,21l39,r3,1968l,1959,,21xe" fillcolor="#f2f2f2" stroked="f">
            <v:path arrowok="t" o:connecttype="custom" o:connectlocs="0,2;4,0;4,229;0,228;0,2" o:connectangles="0,0,0,0,0"/>
          </v:shape>
          <v:shape id="Freeform 78" o:spid="_x0000_s9070" style="position:absolute;left:5860;top:708;width:4;height:264;visibility:visible;mso-wrap-style:square;v-text-anchor:top" coordsize="42,1968" path="m,21l39,r3,1968l,1959,,21xe" fillcolor="#f2f2f2" stroked="f">
            <v:path arrowok="t" o:connecttype="custom" o:connectlocs="0,2;4,0;4,229;0,228;0,2" o:connectangles="0,0,0,0,0"/>
          </v:shape>
          <v:shape id="Freeform 79" o:spid="_x0000_s9071" style="position:absolute;left:5846;top:705;width:4;height:266;visibility:visible;mso-wrap-style:square;v-text-anchor:top" coordsize="42,1968" path="m,21l39,r3,1968l,1959,,21xe" fillcolor="#f2f2f2" stroked="f">
            <v:path arrowok="t" o:connecttype="custom" o:connectlocs="0,2;4,0;4,230;0,229;0,2" o:connectangles="0,0,0,0,0"/>
          </v:shape>
          <v:shape id="Freeform 80" o:spid="_x0000_s9072" style="position:absolute;left:5708;top:666;width:427;height:320;visibility:visible;mso-wrap-style:square;v-text-anchor:top" coordsize="3584,2377" path="m,377l1769,,3584,390r-81,57c3011,516,2508,589,2508,589r-6,1635l1740,2377,1737,376,1065,541r8,1699l999,2221r9,-1569l,377xe" fillcolor="#f2f2f2" stroked="f" strokecolor="red">
            <v:path arrowok="t" o:connecttype="custom" o:connectlocs="0,44;183,0;370,45;362,52;259,69;258,259;180,277;179,44;110,63;111,261;103,259;104,76;0,44" o:connectangles="0,0,0,0,0,0,0,0,0,0,0,0,0"/>
          </v:shape>
          <v:shape id="Text Box 81" o:spid="_x0000_s9073" type="#_x0000_t202" style="position:absolute;left:6030;top:449;width:160;height:170;visibility:visible" filled="f" stroked="f">
            <v:stroke endarrowwidth="narrow" endarrowlength="short"/>
            <v:textbox inset="0,0,0,0">
              <w:txbxContent>
                <w:p w14:paraId="343FF00B" w14:textId="77777777" w:rsidR="003F6B48" w:rsidRPr="006F6E7C" w:rsidRDefault="003F6B48" w:rsidP="00A270A8">
                  <w:pPr>
                    <w:pStyle w:val="ctrl-4"/>
                    <w:rPr>
                      <w:color w:val="FFFFFF"/>
                      <w:sz w:val="12"/>
                      <w:szCs w:val="12"/>
                    </w:rPr>
                  </w:pPr>
                  <w:r w:rsidRPr="006F6E7C">
                    <w:rPr>
                      <w:color w:val="FFFFFF"/>
                      <w:sz w:val="12"/>
                      <w:szCs w:val="12"/>
                    </w:rPr>
                    <w:sym w:font="Symbol" w:char="F0D2"/>
                  </w:r>
                </w:p>
              </w:txbxContent>
            </v:textbox>
          </v:shape>
          <w10:wrap anchorx="margin"/>
        </v:group>
      </w:pict>
    </w:r>
    <w:r>
      <w:rPr>
        <w:noProof/>
        <w:lang w:val="en-IN" w:eastAsia="en-IN"/>
      </w:rPr>
      <w:pict w14:anchorId="50F01EB4">
        <v:group id="_x0000_s9055" style="position:absolute;margin-left:-53.85pt;margin-top:-35.55pt;width:593.85pt;height:14.4pt;z-index:251618816" coordorigin="3,9" coordsize="11877,288">
          <v:rect id="_x0000_s9056" style="position:absolute;left:3;top:9;width:288;height:288;visibility:visible"/>
          <v:rect id="_x0000_s9057" style="position:absolute;left:11592;top:9;width:288;height:288;visibility:visible"/>
        </v:group>
      </w:pict>
    </w:r>
    <w:r>
      <w:rPr>
        <w:lang w:val="en-US" w:eastAsia="en-US"/>
      </w:rPr>
      <w:pict w14:anchorId="26D6B316">
        <v:shapetype id="_x0000_t32" coordsize="21600,21600" o:spt="32" o:oned="t" path="m,l21600,21600e" filled="f">
          <v:path arrowok="t" fillok="f" o:connecttype="none"/>
          <o:lock v:ext="edit" shapetype="t"/>
        </v:shapetype>
        <v:shape id="_x0000_s9058" type="#_x0000_t32" style="position:absolute;margin-left:-56.6pt;margin-top:18.15pt;width:606.6pt;height:0;flip:y;z-index:251619840" o:connectortype="straight" strokecolor="#bebeb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C376" w14:textId="77777777" w:rsidR="00C93A33" w:rsidRDefault="00980398" w:rsidP="00C93A33">
    <w:pPr>
      <w:pStyle w:val="Header"/>
    </w:pPr>
    <w:r>
      <w:rPr>
        <w:lang w:val="en-US" w:eastAsia="en-US"/>
      </w:rPr>
      <w:pict w14:anchorId="404C8258">
        <v:shapetype id="_x0000_t32" coordsize="21600,21600" o:spt="32" o:oned="t" path="m,l21600,21600e" filled="f">
          <v:path arrowok="t" fillok="f" o:connecttype="none"/>
          <o:lock v:ext="edit" shapetype="t"/>
        </v:shapetype>
        <v:shape id="_x0000_s9749" type="#_x0000_t32" style="position:absolute;margin-left:0;margin-top:18.9pt;width:381.6pt;height:0;flip:y;z-index:251765248;mso-position-horizontal:left;mso-position-horizontal-relative:margin" o:connectortype="straight" strokecolor="#bebebe">
          <w10:wrap anchorx="margin"/>
        </v:shape>
      </w:pict>
    </w:r>
    <w:r>
      <w:rPr>
        <w:noProof/>
        <w:lang w:val="en-IN" w:eastAsia="en-IN"/>
      </w:rPr>
      <w:pict w14:anchorId="52313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750" type="#_x0000_t75" style="position:absolute;margin-left:664.2pt;margin-top:8.35pt;width:106.55pt;height:11.5pt;z-index:251766272;mso-position-horizontal:righ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44206F1C">
        <v:shapetype id="_x0000_t202" coordsize="21600,21600" o:spt="202" path="m,l,21600r21600,l21600,xe">
          <v:stroke joinstyle="miter"/>
          <v:path gradientshapeok="t" o:connecttype="rect"/>
        </v:shapetype>
        <v:shape id="_x0000_s9751" type="#_x0000_t202" style="position:absolute;margin-left:0;margin-top:4.95pt;width:57.75pt;height:13.45pt;z-index:251767296;mso-wrap-style:none;mso-position-horizontal:left;mso-position-horizontal-relative:margin" filled="f" stroked="f" strokecolor="#ccc" o:cliptowrap="t">
          <v:textbox style="mso-next-textbox:#_x0000_s9751;mso-column-margin:5.76pt;mso-fit-shape-to-text:t" inset="0,0,0,0">
            <w:txbxContent>
              <w:p w14:paraId="34E9ACB2" w14:textId="77777777" w:rsidR="00C93A33" w:rsidRPr="00EE580B" w:rsidRDefault="00C93A33" w:rsidP="00C93A33">
                <w:pPr>
                  <w:pStyle w:val="AnsKey"/>
                  <w:jc w:val="right"/>
                </w:pPr>
                <w:r w:rsidRPr="00C93A33">
                  <w:rPr>
                    <w:rFonts w:ascii="Calibri" w:hAnsi="Calibri" w:cs="Arial"/>
                    <w:b/>
                    <w:lang w:val="en-GB"/>
                  </w:rPr>
                  <w:t>Chapter 1: The Living World</w:t>
                </w:r>
              </w:p>
            </w:txbxContent>
          </v:textbox>
          <w10:wrap anchorx="margin"/>
        </v:shape>
      </w:pict>
    </w:r>
    <w:r>
      <w:rPr>
        <w:lang w:val="en-US" w:eastAsia="en-US"/>
      </w:rPr>
      <w:pict w14:anchorId="2B534F81">
        <v:rect id="_x0000_s9748" style="position:absolute;margin-left:525.2pt;margin-top:-36.25pt;width:14.4pt;height:14.4pt;z-index:251764224;visibility:visible"/>
      </w:pict>
    </w:r>
    <w:r>
      <w:rPr>
        <w:lang w:val="en-US" w:eastAsia="en-US"/>
      </w:rPr>
      <w:pict w14:anchorId="361DC288">
        <v:rect id="_x0000_s9747" style="position:absolute;margin-left:-53.85pt;margin-top:-36.25pt;width:14.4pt;height:14.4pt;z-index:251763200;visibility:visibl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B70A" w14:textId="77777777" w:rsidR="00C93A33" w:rsidRDefault="00980398" w:rsidP="00C93A33">
    <w:pPr>
      <w:pStyle w:val="Header"/>
    </w:pPr>
    <w:r>
      <w:rPr>
        <w:lang w:val="en-US" w:eastAsia="en-US"/>
      </w:rPr>
      <w:pict w14:anchorId="5EF15F90">
        <v:shapetype id="_x0000_t32" coordsize="21600,21600" o:spt="32" o:oned="t" path="m,l21600,21600e" filled="f">
          <v:path arrowok="t" fillok="f" o:connecttype="none"/>
          <o:lock v:ext="edit" shapetype="t"/>
        </v:shapetype>
        <v:shape id="_x0000_s9754" type="#_x0000_t32" style="position:absolute;margin-left:4065.7pt;margin-top:18.9pt;width:381.6pt;height:0;flip:y;z-index:251770368;mso-position-horizontal:right;mso-position-horizontal-relative:margin" o:connectortype="straight" strokecolor="#bebebe">
          <w10:wrap anchorx="margin"/>
        </v:shape>
      </w:pict>
    </w:r>
    <w:r>
      <w:rPr>
        <w:noProof/>
        <w:lang w:val="en-IN" w:eastAsia="en-IN"/>
      </w:rPr>
      <w:pict w14:anchorId="6CEC12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755" type="#_x0000_t75" style="position:absolute;margin-left:0;margin-top:8.35pt;width:106.55pt;height:11.5pt;z-index:251771392;mso-position-horizontal:lef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3796FCE7">
        <v:shapetype id="_x0000_t202" coordsize="21600,21600" o:spt="202" path="m,l,21600r21600,l21600,xe">
          <v:stroke joinstyle="miter"/>
          <v:path gradientshapeok="t" o:connecttype="rect"/>
        </v:shapetype>
        <v:shape id="_x0000_s9756" type="#_x0000_t202" style="position:absolute;margin-left:506.85pt;margin-top:4.95pt;width:57.75pt;height:13.45pt;z-index:251772416;mso-wrap-style:none;mso-position-horizontal:right;mso-position-horizontal-relative:margin" filled="f" stroked="f" strokecolor="#ccc" o:cliptowrap="t">
          <v:textbox style="mso-next-textbox:#_x0000_s9756;mso-column-margin:5.76pt;mso-fit-shape-to-text:t" inset="0,0,0,0">
            <w:txbxContent>
              <w:p w14:paraId="5BFE6926" w14:textId="77777777" w:rsidR="00C93A33" w:rsidRPr="00EE580B" w:rsidRDefault="00C93A33" w:rsidP="00C93A33">
                <w:pPr>
                  <w:pStyle w:val="AnsKey"/>
                  <w:jc w:val="right"/>
                </w:pPr>
                <w:r>
                  <w:rPr>
                    <w:rFonts w:ascii="Calibri" w:hAnsi="Calibri" w:cs="Arial"/>
                    <w:b/>
                    <w:lang w:val="en-GB"/>
                  </w:rPr>
                  <w:t>Biology</w:t>
                </w:r>
                <w:r w:rsidRPr="00335534">
                  <w:rPr>
                    <w:rFonts w:ascii="Calibri" w:hAnsi="Calibri" w:cs="Arial"/>
                    <w:b/>
                    <w:lang w:val="en-GB"/>
                  </w:rPr>
                  <w:t xml:space="preserve"> Vol-I</w:t>
                </w:r>
              </w:p>
            </w:txbxContent>
          </v:textbox>
          <w10:wrap anchorx="margin"/>
        </v:shape>
      </w:pict>
    </w:r>
    <w:r>
      <w:rPr>
        <w:lang w:val="en-US" w:eastAsia="en-US"/>
      </w:rPr>
      <w:pict w14:anchorId="3670FEAA">
        <v:rect id="_x0000_s9753" style="position:absolute;margin-left:525.2pt;margin-top:-36.25pt;width:14.4pt;height:14.4pt;z-index:251769344;visibility:visible"/>
      </w:pict>
    </w:r>
    <w:r>
      <w:rPr>
        <w:lang w:val="en-US" w:eastAsia="en-US"/>
      </w:rPr>
      <w:pict w14:anchorId="27E683F2">
        <v:rect id="_x0000_s9752" style="position:absolute;margin-left:-53.85pt;margin-top:-36.25pt;width:14.4pt;height:14.4pt;z-index:251768320;visibility:visibl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0823" w14:textId="77777777" w:rsidR="00815492" w:rsidRDefault="00980398" w:rsidP="00815492">
    <w:pPr>
      <w:pStyle w:val="Header"/>
    </w:pPr>
    <w:r>
      <w:rPr>
        <w:lang w:val="en-US" w:eastAsia="en-US"/>
      </w:rPr>
      <w:pict w14:anchorId="2B4218CA">
        <v:shapetype id="_x0000_t32" coordsize="21600,21600" o:spt="32" o:oned="t" path="m,l21600,21600e" filled="f">
          <v:path arrowok="t" fillok="f" o:connecttype="none"/>
          <o:lock v:ext="edit" shapetype="t"/>
        </v:shapetype>
        <v:shape id="_x0000_s9631" type="#_x0000_t32" style="position:absolute;margin-left:4065.7pt;margin-top:18.9pt;width:381.6pt;height:0;flip:y;z-index:251705856;mso-position-horizontal:right;mso-position-horizontal-relative:margin" o:connectortype="straight" strokecolor="#bebebe">
          <w10:wrap anchorx="margin"/>
        </v:shape>
      </w:pict>
    </w:r>
    <w:r>
      <w:rPr>
        <w:noProof/>
        <w:lang w:val="en-IN" w:eastAsia="en-IN"/>
      </w:rPr>
      <w:pict w14:anchorId="21BDC0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632" type="#_x0000_t75" style="position:absolute;margin-left:0;margin-top:8.35pt;width:106.55pt;height:11.5pt;z-index:251706880;mso-position-horizontal:lef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079DDDEC">
        <v:shapetype id="_x0000_t202" coordsize="21600,21600" o:spt="202" path="m,l,21600r21600,l21600,xe">
          <v:stroke joinstyle="miter"/>
          <v:path gradientshapeok="t" o:connecttype="rect"/>
        </v:shapetype>
        <v:shape id="_x0000_s9633" type="#_x0000_t202" style="position:absolute;margin-left:506.85pt;margin-top:4.95pt;width:57.75pt;height:13.45pt;z-index:251707904;mso-wrap-style:none;mso-position-horizontal:right;mso-position-horizontal-relative:margin" filled="f" stroked="f" strokecolor="#ccc" o:cliptowrap="t">
          <v:textbox style="mso-next-textbox:#_x0000_s9633;mso-column-margin:5.76pt;mso-fit-shape-to-text:t" inset="0,0,0,0">
            <w:txbxContent>
              <w:p w14:paraId="13D0CE66" w14:textId="77777777" w:rsidR="00815492" w:rsidRPr="00EE580B" w:rsidRDefault="00815492" w:rsidP="00815492">
                <w:pPr>
                  <w:pStyle w:val="AnsKey"/>
                  <w:jc w:val="right"/>
                </w:pPr>
                <w:r>
                  <w:rPr>
                    <w:rFonts w:ascii="Calibri" w:hAnsi="Calibri" w:cs="Arial"/>
                    <w:b/>
                    <w:lang w:val="en-GB"/>
                  </w:rPr>
                  <w:t>Biology</w:t>
                </w:r>
                <w:r w:rsidRPr="00335534">
                  <w:rPr>
                    <w:rFonts w:ascii="Calibri" w:hAnsi="Calibri" w:cs="Arial"/>
                    <w:b/>
                    <w:lang w:val="en-GB"/>
                  </w:rPr>
                  <w:t xml:space="preserve"> Vol-I</w:t>
                </w:r>
              </w:p>
            </w:txbxContent>
          </v:textbox>
          <w10:wrap anchorx="margin"/>
        </v:shape>
      </w:pict>
    </w:r>
    <w:r>
      <w:rPr>
        <w:lang w:val="en-US" w:eastAsia="en-US"/>
      </w:rPr>
      <w:pict w14:anchorId="4E575A36">
        <v:rect id="_x0000_s9630" style="position:absolute;margin-left:525.2pt;margin-top:-36.25pt;width:14.4pt;height:14.4pt;z-index:251704832;visibility:visible"/>
      </w:pict>
    </w:r>
    <w:r>
      <w:rPr>
        <w:lang w:val="en-US" w:eastAsia="en-US"/>
      </w:rPr>
      <w:pict w14:anchorId="082C9B4B">
        <v:rect id="_x0000_s9629" style="position:absolute;margin-left:-53.85pt;margin-top:-36.25pt;width:14.4pt;height:14.4pt;z-index:251703808;visibility:visibl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3F8A" w14:textId="77777777" w:rsidR="00C93A33" w:rsidRDefault="00980398" w:rsidP="00C93A33">
    <w:pPr>
      <w:pStyle w:val="Header"/>
    </w:pPr>
    <w:r>
      <w:rPr>
        <w:lang w:val="en-US" w:eastAsia="en-US"/>
      </w:rPr>
      <w:pict w14:anchorId="324E3F46">
        <v:shapetype id="_x0000_t32" coordsize="21600,21600" o:spt="32" o:oned="t" path="m,l21600,21600e" filled="f">
          <v:path arrowok="t" fillok="f" o:connecttype="none"/>
          <o:lock v:ext="edit" shapetype="t"/>
        </v:shapetype>
        <v:shape id="_x0000_s9759" type="#_x0000_t32" style="position:absolute;margin-left:0;margin-top:18.9pt;width:381.6pt;height:0;flip:y;z-index:251775488;mso-position-horizontal:left;mso-position-horizontal-relative:margin" o:connectortype="straight" strokecolor="#bebebe">
          <w10:wrap anchorx="margin"/>
        </v:shape>
      </w:pict>
    </w:r>
    <w:r>
      <w:rPr>
        <w:noProof/>
        <w:lang w:val="en-IN" w:eastAsia="en-IN"/>
      </w:rPr>
      <w:pict w14:anchorId="7EDE2E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760" type="#_x0000_t75" style="position:absolute;margin-left:664.2pt;margin-top:8.35pt;width:106.55pt;height:11.5pt;z-index:251776512;mso-position-horizontal:righ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2CB0AEC9">
        <v:shapetype id="_x0000_t202" coordsize="21600,21600" o:spt="202" path="m,l,21600r21600,l21600,xe">
          <v:stroke joinstyle="miter"/>
          <v:path gradientshapeok="t" o:connecttype="rect"/>
        </v:shapetype>
        <v:shape id="_x0000_s9761" type="#_x0000_t202" style="position:absolute;margin-left:0;margin-top:4.95pt;width:57.75pt;height:13.45pt;z-index:251777536;mso-wrap-style:none;mso-position-horizontal:left;mso-position-horizontal-relative:margin" filled="f" stroked="f" strokecolor="#ccc" o:cliptowrap="t">
          <v:textbox style="mso-next-textbox:#_x0000_s9761;mso-column-margin:5.76pt;mso-fit-shape-to-text:t" inset="0,0,0,0">
            <w:txbxContent>
              <w:p w14:paraId="036E0C15" w14:textId="77777777" w:rsidR="00C93A33" w:rsidRPr="00EE580B" w:rsidRDefault="00C93A33" w:rsidP="00C93A33">
                <w:pPr>
                  <w:pStyle w:val="AnsKey"/>
                  <w:jc w:val="right"/>
                </w:pPr>
                <w:r w:rsidRPr="00C93A33">
                  <w:rPr>
                    <w:rFonts w:ascii="Calibri" w:hAnsi="Calibri" w:cs="Arial"/>
                    <w:b/>
                    <w:lang w:val="en-GB"/>
                  </w:rPr>
                  <w:t>Chapter 1: The Living World</w:t>
                </w:r>
              </w:p>
            </w:txbxContent>
          </v:textbox>
          <w10:wrap anchorx="margin"/>
        </v:shape>
      </w:pict>
    </w:r>
    <w:r>
      <w:rPr>
        <w:lang w:val="en-US" w:eastAsia="en-US"/>
      </w:rPr>
      <w:pict w14:anchorId="112E2113">
        <v:rect id="_x0000_s9758" style="position:absolute;margin-left:525.2pt;margin-top:-36.25pt;width:14.4pt;height:14.4pt;z-index:251774464;visibility:visible"/>
      </w:pict>
    </w:r>
    <w:r>
      <w:rPr>
        <w:lang w:val="en-US" w:eastAsia="en-US"/>
      </w:rPr>
      <w:pict w14:anchorId="31B79764">
        <v:rect id="_x0000_s9757" style="position:absolute;margin-left:-53.85pt;margin-top:-36.25pt;width:14.4pt;height:14.4pt;z-index:251773440;visibility:visibl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7E1D" w14:textId="77777777" w:rsidR="00335534" w:rsidRDefault="00980398" w:rsidP="00335534">
    <w:pPr>
      <w:pStyle w:val="Header"/>
    </w:pPr>
    <w:r>
      <w:rPr>
        <w:lang w:val="en-US" w:eastAsia="en-US"/>
      </w:rPr>
      <w:pict w14:anchorId="3D1F359C">
        <v:shapetype id="_x0000_t32" coordsize="21600,21600" o:spt="32" o:oned="t" path="m,l21600,21600e" filled="f">
          <v:path arrowok="t" fillok="f" o:connecttype="none"/>
          <o:lock v:ext="edit" shapetype="t"/>
        </v:shapetype>
        <v:shape id="_x0000_s9554" type="#_x0000_t32" style="position:absolute;margin-left:0;margin-top:18.9pt;width:381.6pt;height:0;flip:y;z-index:251671040;mso-position-horizontal:left;mso-position-horizontal-relative:margin" o:connectortype="straight" strokecolor="#bebebe">
          <w10:wrap anchorx="margin"/>
        </v:shape>
      </w:pict>
    </w:r>
    <w:r>
      <w:rPr>
        <w:noProof/>
        <w:lang w:val="en-IN" w:eastAsia="en-IN"/>
      </w:rPr>
      <w:pict w14:anchorId="71586F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555" type="#_x0000_t75" style="position:absolute;margin-left:664.2pt;margin-top:8.35pt;width:106.55pt;height:11.5pt;z-index:251672064;mso-position-horizontal:righ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68ACD799">
        <v:shapetype id="_x0000_t202" coordsize="21600,21600" o:spt="202" path="m,l,21600r21600,l21600,xe">
          <v:stroke joinstyle="miter"/>
          <v:path gradientshapeok="t" o:connecttype="rect"/>
        </v:shapetype>
        <v:shape id="_x0000_s9556" type="#_x0000_t202" style="position:absolute;margin-left:0;margin-top:4.95pt;width:57.75pt;height:13.45pt;z-index:251673088;mso-wrap-style:none;mso-position-horizontal:left;mso-position-horizontal-relative:margin" filled="f" stroked="f" strokecolor="#ccc" o:cliptowrap="t">
          <v:textbox style="mso-next-textbox:#_x0000_s9556;mso-column-margin:5.76pt;mso-fit-shape-to-text:t" inset="0,0,0,0">
            <w:txbxContent>
              <w:p w14:paraId="45638E7E" w14:textId="77777777" w:rsidR="00335534" w:rsidRPr="00EE580B" w:rsidRDefault="00335534" w:rsidP="00335534">
                <w:pPr>
                  <w:pStyle w:val="AnsKey"/>
                  <w:jc w:val="right"/>
                </w:pPr>
                <w:r w:rsidRPr="00335534">
                  <w:rPr>
                    <w:rFonts w:ascii="Calibri" w:hAnsi="Calibri" w:cs="Arial"/>
                    <w:b/>
                    <w:lang w:val="en-GB"/>
                  </w:rPr>
                  <w:t>Chapter 1: The Living World</w:t>
                </w:r>
              </w:p>
            </w:txbxContent>
          </v:textbox>
          <w10:wrap anchorx="margin"/>
        </v:shape>
      </w:pict>
    </w:r>
    <w:r>
      <w:rPr>
        <w:lang w:val="en-US" w:eastAsia="en-US"/>
      </w:rPr>
      <w:pict w14:anchorId="49D7FDD8">
        <v:rect id="_x0000_s9553" style="position:absolute;margin-left:525.2pt;margin-top:-36.25pt;width:14.4pt;height:14.4pt;z-index:251670016;visibility:visible"/>
      </w:pict>
    </w:r>
    <w:r>
      <w:rPr>
        <w:lang w:val="en-US" w:eastAsia="en-US"/>
      </w:rPr>
      <w:pict w14:anchorId="7E322B92">
        <v:rect id="_x0000_s9552" style="position:absolute;margin-left:-53.85pt;margin-top:-36.25pt;width:14.4pt;height:14.4pt;z-index:251668992;visibility:visibl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BD5F" w14:textId="77777777" w:rsidR="00C93A33" w:rsidRDefault="00980398" w:rsidP="00C93A33">
    <w:pPr>
      <w:pStyle w:val="Header"/>
    </w:pPr>
    <w:r>
      <w:rPr>
        <w:lang w:val="en-US" w:eastAsia="en-US"/>
      </w:rPr>
      <w:pict w14:anchorId="65BE73A7">
        <v:shapetype id="_x0000_t32" coordsize="21600,21600" o:spt="32" o:oned="t" path="m,l21600,21600e" filled="f">
          <v:path arrowok="t" fillok="f" o:connecttype="none"/>
          <o:lock v:ext="edit" shapetype="t"/>
        </v:shapetype>
        <v:shape id="_x0000_s9764" type="#_x0000_t32" style="position:absolute;margin-left:0;margin-top:18.9pt;width:381.6pt;height:0;flip:y;z-index:251780608;mso-position-horizontal:left;mso-position-horizontal-relative:margin" o:connectortype="straight" strokecolor="#bebebe">
          <w10:wrap anchorx="margin"/>
        </v:shape>
      </w:pict>
    </w:r>
    <w:r>
      <w:rPr>
        <w:noProof/>
        <w:lang w:val="en-IN" w:eastAsia="en-IN"/>
      </w:rPr>
      <w:pict w14:anchorId="5667B1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765" type="#_x0000_t75" style="position:absolute;margin-left:664.2pt;margin-top:8.35pt;width:106.55pt;height:11.5pt;z-index:251781632;mso-position-horizontal:righ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632465CA">
        <v:shapetype id="_x0000_t202" coordsize="21600,21600" o:spt="202" path="m,l,21600r21600,l21600,xe">
          <v:stroke joinstyle="miter"/>
          <v:path gradientshapeok="t" o:connecttype="rect"/>
        </v:shapetype>
        <v:shape id="_x0000_s9766" type="#_x0000_t202" style="position:absolute;margin-left:0;margin-top:4.95pt;width:57.75pt;height:13.45pt;z-index:251782656;mso-wrap-style:none;mso-position-horizontal:left;mso-position-horizontal-relative:margin" filled="f" stroked="f" strokecolor="#ccc" o:cliptowrap="t">
          <v:textbox style="mso-next-textbox:#_x0000_s9766;mso-column-margin:5.76pt;mso-fit-shape-to-text:t" inset="0,0,0,0">
            <w:txbxContent>
              <w:p w14:paraId="170F20F4" w14:textId="77777777" w:rsidR="00C93A33" w:rsidRPr="00EE580B" w:rsidRDefault="00C93A33" w:rsidP="00C93A33">
                <w:pPr>
                  <w:pStyle w:val="AnsKey"/>
                  <w:jc w:val="right"/>
                </w:pPr>
                <w:r w:rsidRPr="00C93A33">
                  <w:rPr>
                    <w:rFonts w:ascii="Calibri" w:hAnsi="Calibri" w:cs="Arial"/>
                    <w:b/>
                    <w:lang w:val="en-GB"/>
                  </w:rPr>
                  <w:t>Chapter 1: The Living World</w:t>
                </w:r>
              </w:p>
            </w:txbxContent>
          </v:textbox>
          <w10:wrap anchorx="margin"/>
        </v:shape>
      </w:pict>
    </w:r>
    <w:r>
      <w:rPr>
        <w:lang w:val="en-US" w:eastAsia="en-US"/>
      </w:rPr>
      <w:pict w14:anchorId="0661F4A4">
        <v:rect id="_x0000_s9763" style="position:absolute;margin-left:525.2pt;margin-top:-36.25pt;width:14.4pt;height:14.4pt;z-index:251779584;visibility:visible"/>
      </w:pict>
    </w:r>
    <w:r>
      <w:rPr>
        <w:lang w:val="en-US" w:eastAsia="en-US"/>
      </w:rPr>
      <w:pict w14:anchorId="76F2ED86">
        <v:rect id="_x0000_s9762" style="position:absolute;margin-left:-53.85pt;margin-top:-36.25pt;width:14.4pt;height:14.4pt;z-index:251778560;visibility:visibl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0666C" w14:textId="77777777" w:rsidR="003F6B48" w:rsidRDefault="00980398" w:rsidP="0072779B">
    <w:pPr>
      <w:pStyle w:val="Header"/>
    </w:pPr>
    <w:r>
      <w:rPr>
        <w:lang w:val="en-US" w:eastAsia="en-US"/>
      </w:rPr>
      <w:pict w14:anchorId="4835468E">
        <v:shapetype id="_x0000_t202" coordsize="21600,21600" o:spt="202" path="m,l,21600r21600,l21600,xe">
          <v:stroke joinstyle="miter"/>
          <v:path gradientshapeok="t" o:connecttype="rect"/>
        </v:shapetype>
        <v:shape id="_x0000_s8973" type="#_x0000_t202" style="position:absolute;margin-left:0;margin-top:1.7pt;width:166.65pt;height:14.4pt;z-index:251604480;visibility:visible;mso-position-horizontal:left;mso-position-horizontal-relative:margin" filled="f" stroked="f" strokecolor="#ccc">
          <v:textbox style="mso-next-textbox:#_x0000_s8973" inset="0,0,0,0">
            <w:txbxContent>
              <w:p w14:paraId="6A7DE795" w14:textId="77777777" w:rsidR="003F6B48" w:rsidRPr="00FD31FE" w:rsidRDefault="003F6B48" w:rsidP="0072779B">
                <w:pPr>
                  <w:rPr>
                    <w:rFonts w:ascii="Calibri" w:hAnsi="Calibri" w:cs="Mangal"/>
                    <w:sz w:val="22"/>
                    <w:szCs w:val="22"/>
                    <w:lang w:val="en-IN" w:bidi="hi-IN"/>
                  </w:rPr>
                </w:pPr>
                <w:r w:rsidRPr="00FA3A81">
                  <w:rPr>
                    <w:rFonts w:ascii="Calibri" w:hAnsi="Calibri" w:cs="Futura"/>
                    <w:b/>
                    <w:sz w:val="22"/>
                    <w:szCs w:val="22"/>
                    <w:lang w:val="en-IN"/>
                  </w:rPr>
                  <w:t xml:space="preserve">Challenger Biology Vol </w:t>
                </w:r>
                <w:r>
                  <w:rPr>
                    <w:rFonts w:ascii="Calibri" w:hAnsi="Calibri" w:cs="Futura"/>
                    <w:b/>
                    <w:sz w:val="22"/>
                    <w:szCs w:val="22"/>
                    <w:lang w:val="en-IN"/>
                  </w:rPr>
                  <w:t>–</w:t>
                </w:r>
                <w:r w:rsidRPr="00FA3A81">
                  <w:rPr>
                    <w:rFonts w:ascii="Calibri" w:hAnsi="Calibri" w:cs="Futura"/>
                    <w:b/>
                    <w:sz w:val="22"/>
                    <w:szCs w:val="22"/>
                    <w:lang w:val="en-IN"/>
                  </w:rPr>
                  <w:t xml:space="preserve"> I</w:t>
                </w:r>
                <w:r>
                  <w:rPr>
                    <w:rFonts w:ascii="Calibri" w:hAnsi="Calibri" w:cs="Futura"/>
                    <w:b/>
                    <w:sz w:val="22"/>
                    <w:szCs w:val="22"/>
                    <w:lang w:val="en-IN"/>
                  </w:rPr>
                  <w:t xml:space="preserve"> (Med.)</w:t>
                </w:r>
              </w:p>
            </w:txbxContent>
          </v:textbox>
          <w10:wrap anchorx="margin"/>
        </v:shape>
      </w:pict>
    </w:r>
    <w:r>
      <w:rPr>
        <w:noProof/>
        <w:lang w:val="en-US" w:eastAsia="en-US"/>
      </w:rPr>
      <w:pict w14:anchorId="3EE0950C">
        <v:group id="_x0000_s8978" style="position:absolute;margin-left:226.75pt;margin-top:-15.7pt;width:32.4pt;height:32.4pt;z-index:251607552;mso-position-horizontal-relative:margin" coordorigin="5606,405" coordsize="648,648">
          <v:oval id="Oval 68" o:spid="_x0000_s8979" style="position:absolute;left:5606;top:405;width:648;height:648;visibility:visible;mso-position-horizontal-relative:margin" fillcolor="#ea448d" strokecolor="#ea448d"/>
          <v:shape id="Freeform 69" o:spid="_x0000_s8980" style="position:absolute;left:5708;top:649;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0" o:spid="_x0000_s8981" style="position:absolute;left:5708;top:630;width:435;height:60;visibility:visible;mso-wrap-style:square;v-text-anchor:top" coordsize="3645,435" path="m,378l1773,,3645,402r-15,33l1773,42,3,426,,378xe" fillcolor="#f2f2f2" stroked="f" strokecolor="red" strokeweight=".25pt">
            <v:path arrowok="t" o:connecttype="custom" o:connectlocs="0,45;183,0;377,48;375,52;183,5;0,51;0,45" o:connectangles="0,0,0,0,0,0,0"/>
          </v:shape>
          <v:shape id="Freeform 71" o:spid="_x0000_s8982" style="position:absolute;left:5708;top:614;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2" o:spid="_x0000_s8983" style="position:absolute;left:5708;top:597;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3" o:spid="_x0000_s8984" style="position:absolute;left:5708;top:580;width:435;height:58;visibility:visible;mso-wrap-style:square;v-text-anchor:top" coordsize="3645,435" path="m,378l1773,,3645,402r-15,33l1773,42,3,426,,378xe" fillcolor="#f2f2f2" stroked="f" strokecolor="red" strokeweight=".25pt">
            <v:path arrowok="t" o:connecttype="custom" o:connectlocs="0,43;183,0;377,46;375,50;183,5;0,49;0,43" o:connectangles="0,0,0,0,0,0,0"/>
          </v:shape>
          <v:shape id="Freeform 74" o:spid="_x0000_s8985" style="position:absolute;left:5708;top:561;width:425;height:61;visibility:visible;mso-wrap-style:square;v-text-anchor:top" coordsize="3561,451" path="m,378l1773,,3520,376r41,75l1773,72,3,450,,378xe" fillcolor="#f2f2f2" stroked="f" strokecolor="red">
            <v:path arrowok="t" o:connecttype="custom" o:connectlocs="0,44;183,0;364,44;368,53;183,8;0,53;0,44" o:connectangles="0,0,0,0,0,0,0"/>
          </v:shape>
          <v:shape id="Freeform 75" o:spid="_x0000_s8986" style="position:absolute;left:5899;top:718;width:5;height:266;visibility:visible;mso-wrap-style:square;v-text-anchor:top" coordsize="42,1968" path="m,21l39,r3,1968l,1959,,21xe" fillcolor="#f2f2f2" stroked="f" strokecolor="red">
            <v:path arrowok="t" o:connecttype="custom" o:connectlocs="0,2;5,0;5,230;0,229;0,2" o:connectangles="0,0,0,0,0"/>
          </v:shape>
          <v:shape id="Freeform 76" o:spid="_x0000_s8987" style="position:absolute;left:5886;top:714;width:5;height:265;visibility:visible;mso-wrap-style:square;v-text-anchor:top" coordsize="42,1968" path="m,21l39,r3,1968l,1959,,21xe" fillcolor="#f2f2f2" stroked="f">
            <v:path arrowok="t" o:connecttype="custom" o:connectlocs="0,2;4,0;4,229;0,228;0,2" o:connectangles="0,0,0,0,0"/>
          </v:shape>
          <v:shape id="Freeform 77" o:spid="_x0000_s8988" style="position:absolute;left:5872;top:712;width:5;height:265;visibility:visible;mso-wrap-style:square;v-text-anchor:top" coordsize="42,1968" path="m,21l39,r3,1968l,1959,,21xe" fillcolor="#f2f2f2" stroked="f">
            <v:path arrowok="t" o:connecttype="custom" o:connectlocs="0,2;4,0;4,229;0,228;0,2" o:connectangles="0,0,0,0,0"/>
          </v:shape>
          <v:shape id="Freeform 78" o:spid="_x0000_s8989" style="position:absolute;left:5860;top:708;width:4;height:264;visibility:visible;mso-wrap-style:square;v-text-anchor:top" coordsize="42,1968" path="m,21l39,r3,1968l,1959,,21xe" fillcolor="#f2f2f2" stroked="f">
            <v:path arrowok="t" o:connecttype="custom" o:connectlocs="0,2;4,0;4,229;0,228;0,2" o:connectangles="0,0,0,0,0"/>
          </v:shape>
          <v:shape id="Freeform 79" o:spid="_x0000_s8990" style="position:absolute;left:5846;top:705;width:4;height:266;visibility:visible;mso-wrap-style:square;v-text-anchor:top" coordsize="42,1968" path="m,21l39,r3,1968l,1959,,21xe" fillcolor="#f2f2f2" stroked="f">
            <v:path arrowok="t" o:connecttype="custom" o:connectlocs="0,2;4,0;4,230;0,229;0,2" o:connectangles="0,0,0,0,0"/>
          </v:shape>
          <v:shape id="Freeform 80" o:spid="_x0000_s8991" style="position:absolute;left:5708;top:666;width:427;height:320;visibility:visible;mso-wrap-style:square;v-text-anchor:top" coordsize="3584,2377" path="m,377l1769,,3584,390r-81,57c3011,516,2508,589,2508,589r-6,1635l1740,2377,1737,376,1065,541r8,1699l999,2221r9,-1569l,377xe" fillcolor="#f2f2f2" stroked="f" strokecolor="red">
            <v:path arrowok="t" o:connecttype="custom" o:connectlocs="0,44;183,0;370,45;362,52;259,69;258,259;180,277;179,44;110,63;111,261;103,259;104,76;0,44" o:connectangles="0,0,0,0,0,0,0,0,0,0,0,0,0"/>
          </v:shape>
          <v:shape id="Text Box 81" o:spid="_x0000_s8992" type="#_x0000_t202" style="position:absolute;left:6030;top:449;width:160;height:170;visibility:visible" filled="f" stroked="f">
            <v:stroke endarrowwidth="narrow" endarrowlength="short"/>
            <v:textbox inset="0,0,0,0">
              <w:txbxContent>
                <w:p w14:paraId="1BDB5370" w14:textId="77777777" w:rsidR="003F6B48" w:rsidRPr="006F6E7C" w:rsidRDefault="003F6B48" w:rsidP="0072779B">
                  <w:pPr>
                    <w:pStyle w:val="ctrl-4"/>
                    <w:rPr>
                      <w:color w:val="FFFFFF"/>
                      <w:sz w:val="12"/>
                      <w:szCs w:val="12"/>
                    </w:rPr>
                  </w:pPr>
                  <w:r w:rsidRPr="006F6E7C">
                    <w:rPr>
                      <w:color w:val="FFFFFF"/>
                      <w:sz w:val="12"/>
                      <w:szCs w:val="12"/>
                    </w:rPr>
                    <w:sym w:font="Symbol" w:char="F0D2"/>
                  </w:r>
                </w:p>
              </w:txbxContent>
            </v:textbox>
          </v:shape>
          <w10:wrap anchorx="margin"/>
        </v:group>
      </w:pict>
    </w:r>
    <w:r>
      <w:rPr>
        <w:noProof/>
        <w:lang w:val="en-IN" w:eastAsia="en-IN"/>
      </w:rPr>
      <w:pict w14:anchorId="48C2B092">
        <v:group id="_x0000_s8974" style="position:absolute;margin-left:-53.85pt;margin-top:-35.55pt;width:593.85pt;height:14.4pt;z-index:251605504" coordorigin="3,9" coordsize="11877,288">
          <v:rect id="_x0000_s8975" style="position:absolute;left:3;top:9;width:288;height:288;visibility:visible"/>
          <v:rect id="_x0000_s8976" style="position:absolute;left:11592;top:9;width:288;height:288;visibility:visible"/>
        </v:group>
      </w:pict>
    </w:r>
    <w:r>
      <w:rPr>
        <w:lang w:val="en-US" w:eastAsia="en-US"/>
      </w:rPr>
      <w:pict w14:anchorId="6FFCA841">
        <v:shapetype id="_x0000_t32" coordsize="21600,21600" o:spt="32" o:oned="t" path="m,l21600,21600e" filled="f">
          <v:path arrowok="t" fillok="f" o:connecttype="none"/>
          <o:lock v:ext="edit" shapetype="t"/>
        </v:shapetype>
        <v:shape id="_x0000_s8977" type="#_x0000_t32" style="position:absolute;margin-left:-56.6pt;margin-top:18.15pt;width:606.6pt;height:0;flip:y;z-index:251606528" o:connectortype="straight" strokecolor="#bebeb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BCF4" w14:textId="77777777" w:rsidR="00C93A33" w:rsidRDefault="00980398" w:rsidP="00C93A33">
    <w:pPr>
      <w:pStyle w:val="Header"/>
    </w:pPr>
    <w:r>
      <w:rPr>
        <w:lang w:val="en-US" w:eastAsia="en-US"/>
      </w:rPr>
      <w:pict w14:anchorId="15FE8330">
        <v:shapetype id="_x0000_t32" coordsize="21600,21600" o:spt="32" o:oned="t" path="m,l21600,21600e" filled="f">
          <v:path arrowok="t" fillok="f" o:connecttype="none"/>
          <o:lock v:ext="edit" shapetype="t"/>
        </v:shapetype>
        <v:shape id="_x0000_s9779" type="#_x0000_t32" style="position:absolute;margin-left:4065.7pt;margin-top:18.9pt;width:381.6pt;height:0;flip:y;z-index:251795968;mso-position-horizontal:right;mso-position-horizontal-relative:margin" o:connectortype="straight" strokecolor="#bebebe">
          <w10:wrap anchorx="margin"/>
        </v:shape>
      </w:pict>
    </w:r>
    <w:r>
      <w:rPr>
        <w:noProof/>
        <w:lang w:val="en-IN" w:eastAsia="en-IN"/>
      </w:rPr>
      <w:pict w14:anchorId="5FFB9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780" type="#_x0000_t75" style="position:absolute;margin-left:0;margin-top:8.35pt;width:106.55pt;height:11.5pt;z-index:251796992;mso-position-horizontal:lef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5176A785">
        <v:shapetype id="_x0000_t202" coordsize="21600,21600" o:spt="202" path="m,l,21600r21600,l21600,xe">
          <v:stroke joinstyle="miter"/>
          <v:path gradientshapeok="t" o:connecttype="rect"/>
        </v:shapetype>
        <v:shape id="_x0000_s9781" type="#_x0000_t202" style="position:absolute;margin-left:506.85pt;margin-top:4.95pt;width:57.75pt;height:13.45pt;z-index:251798016;mso-wrap-style:none;mso-position-horizontal:right;mso-position-horizontal-relative:margin" filled="f" stroked="f" strokecolor="#ccc" o:cliptowrap="t">
          <v:textbox style="mso-next-textbox:#_x0000_s9781;mso-column-margin:5.76pt;mso-fit-shape-to-text:t" inset="0,0,0,0">
            <w:txbxContent>
              <w:p w14:paraId="6E437A55" w14:textId="77777777" w:rsidR="00C93A33" w:rsidRPr="00EE580B" w:rsidRDefault="00C93A33" w:rsidP="00C93A33">
                <w:pPr>
                  <w:pStyle w:val="AnsKey"/>
                  <w:jc w:val="right"/>
                </w:pPr>
                <w:r>
                  <w:rPr>
                    <w:rFonts w:ascii="Calibri" w:hAnsi="Calibri" w:cs="Arial"/>
                    <w:b/>
                    <w:lang w:val="en-GB"/>
                  </w:rPr>
                  <w:t>Biology</w:t>
                </w:r>
                <w:r w:rsidRPr="00335534">
                  <w:rPr>
                    <w:rFonts w:ascii="Calibri" w:hAnsi="Calibri" w:cs="Arial"/>
                    <w:b/>
                    <w:lang w:val="en-GB"/>
                  </w:rPr>
                  <w:t xml:space="preserve"> Vol-I</w:t>
                </w:r>
              </w:p>
            </w:txbxContent>
          </v:textbox>
          <w10:wrap anchorx="margin"/>
        </v:shape>
      </w:pict>
    </w:r>
    <w:r>
      <w:rPr>
        <w:lang w:val="en-US" w:eastAsia="en-US"/>
      </w:rPr>
      <w:pict w14:anchorId="500571F5">
        <v:rect id="_x0000_s9778" style="position:absolute;margin-left:525.2pt;margin-top:-36.25pt;width:14.4pt;height:14.4pt;z-index:251794944;visibility:visible"/>
      </w:pict>
    </w:r>
    <w:r>
      <w:rPr>
        <w:lang w:val="en-US" w:eastAsia="en-US"/>
      </w:rPr>
      <w:pict w14:anchorId="7BF19945">
        <v:rect id="_x0000_s9777" style="position:absolute;margin-left:-53.85pt;margin-top:-36.25pt;width:14.4pt;height:14.4pt;z-index:251793920;visibility:visibl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7D73" w14:textId="77777777" w:rsidR="00815492" w:rsidRDefault="00980398" w:rsidP="00815492">
    <w:pPr>
      <w:pStyle w:val="Header"/>
    </w:pPr>
    <w:r>
      <w:rPr>
        <w:lang w:val="en-US" w:eastAsia="en-US"/>
      </w:rPr>
      <w:pict w14:anchorId="7E91E107">
        <v:shapetype id="_x0000_t32" coordsize="21600,21600" o:spt="32" o:oned="t" path="m,l21600,21600e" filled="f">
          <v:path arrowok="t" fillok="f" o:connecttype="none"/>
          <o:lock v:ext="edit" shapetype="t"/>
        </v:shapetype>
        <v:shape id="_x0000_s9691" type="#_x0000_t32" style="position:absolute;margin-left:0;margin-top:18.9pt;width:381.6pt;height:0;flip:y;z-index:251725312;mso-position-horizontal:left;mso-position-horizontal-relative:margin" o:connectortype="straight" strokecolor="#bebebe">
          <w10:wrap anchorx="margin"/>
        </v:shape>
      </w:pict>
    </w:r>
    <w:r>
      <w:rPr>
        <w:noProof/>
        <w:lang w:val="en-IN" w:eastAsia="en-IN"/>
      </w:rPr>
      <w:pict w14:anchorId="3D72B8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9692" type="#_x0000_t75" style="position:absolute;margin-left:664.2pt;margin-top:8.35pt;width:106.55pt;height:11.5pt;z-index:251726336;mso-position-horizontal:right;mso-position-horizontal-relative:margin" o:preferrelative="f">
          <v:imagedata r:id="rId1" o:title="Two colour_Trend setter plus Logo-For title Page" croptop="23019f" cropbottom="25378f" cropleft="7596f" cropright="7927f"/>
          <o:lock v:ext="edit" aspectratio="f"/>
          <w10:wrap anchorx="margin"/>
        </v:shape>
      </w:pict>
    </w:r>
    <w:r>
      <w:rPr>
        <w:noProof/>
        <w:lang w:val="en-IN" w:eastAsia="en-IN"/>
      </w:rPr>
      <w:pict w14:anchorId="7511D465">
        <v:shapetype id="_x0000_t202" coordsize="21600,21600" o:spt="202" path="m,l,21600r21600,l21600,xe">
          <v:stroke joinstyle="miter"/>
          <v:path gradientshapeok="t" o:connecttype="rect"/>
        </v:shapetype>
        <v:shape id="_x0000_s9693" type="#_x0000_t202" style="position:absolute;margin-left:0;margin-top:4.95pt;width:57.75pt;height:13.45pt;z-index:251727360;mso-wrap-style:none;mso-position-horizontal:left;mso-position-horizontal-relative:margin" filled="f" stroked="f" strokecolor="#ccc" o:cliptowrap="t">
          <v:textbox style="mso-next-textbox:#_x0000_s9693;mso-column-margin:5.76pt;mso-fit-shape-to-text:t" inset="0,0,0,0">
            <w:txbxContent>
              <w:p w14:paraId="2BFAF30A" w14:textId="77777777" w:rsidR="00815492" w:rsidRPr="00EE580B" w:rsidRDefault="00815492" w:rsidP="00815492">
                <w:pPr>
                  <w:pStyle w:val="AnsKey"/>
                  <w:jc w:val="right"/>
                </w:pPr>
                <w:r w:rsidRPr="00335534">
                  <w:rPr>
                    <w:rFonts w:ascii="Calibri" w:hAnsi="Calibri" w:cs="Arial"/>
                    <w:b/>
                    <w:lang w:val="en-GB"/>
                  </w:rPr>
                  <w:t>Chapter 1: The Living World</w:t>
                </w:r>
              </w:p>
            </w:txbxContent>
          </v:textbox>
          <w10:wrap anchorx="margin"/>
        </v:shape>
      </w:pict>
    </w:r>
    <w:r>
      <w:rPr>
        <w:lang w:val="en-US" w:eastAsia="en-US"/>
      </w:rPr>
      <w:pict w14:anchorId="480E0C4B">
        <v:rect id="_x0000_s9690" style="position:absolute;margin-left:525.2pt;margin-top:-36.25pt;width:14.4pt;height:14.4pt;z-index:251724288;visibility:visible"/>
      </w:pict>
    </w:r>
    <w:r>
      <w:rPr>
        <w:lang w:val="en-US" w:eastAsia="en-US"/>
      </w:rPr>
      <w:pict w14:anchorId="5DFA7EC6">
        <v:rect id="_x0000_s9689" style="position:absolute;margin-left:-53.85pt;margin-top:-36.25pt;width:14.4pt;height:14.4pt;z-index:251723264;visibility:visibl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E7086" w14:textId="77777777" w:rsidR="0072779B" w:rsidRDefault="00980398" w:rsidP="0072779B">
    <w:pPr>
      <w:pStyle w:val="Header"/>
    </w:pPr>
    <w:r>
      <w:rPr>
        <w:lang w:val="en-US" w:eastAsia="en-US"/>
      </w:rPr>
      <w:pict w14:anchorId="4AF3D251">
        <v:shapetype id="_x0000_t202" coordsize="21600,21600" o:spt="202" path="m,l,21600r21600,l21600,xe">
          <v:stroke joinstyle="miter"/>
          <v:path gradientshapeok="t" o:connecttype="rect"/>
        </v:shapetype>
        <v:shape id="_x0000_s8465" type="#_x0000_t202" style="position:absolute;margin-left:0;margin-top:1.7pt;width:166.65pt;height:14.4pt;z-index:251523584;visibility:visible;mso-position-horizontal:left;mso-position-horizontal-relative:margin" filled="f" stroked="f" strokecolor="#ccc">
          <v:textbox style="mso-next-textbox:#_x0000_s8465" inset="0,0,0,0">
            <w:txbxContent>
              <w:p w14:paraId="47B6F83A" w14:textId="77777777" w:rsidR="0072779B" w:rsidRPr="00FD31FE" w:rsidRDefault="0072779B" w:rsidP="0072779B">
                <w:pPr>
                  <w:rPr>
                    <w:rFonts w:ascii="Calibri" w:hAnsi="Calibri" w:cs="Mangal"/>
                    <w:sz w:val="22"/>
                    <w:szCs w:val="22"/>
                    <w:lang w:val="en-IN" w:bidi="hi-IN"/>
                  </w:rPr>
                </w:pPr>
                <w:r w:rsidRPr="00FA3A81">
                  <w:rPr>
                    <w:rFonts w:ascii="Calibri" w:hAnsi="Calibri" w:cs="Futura"/>
                    <w:b/>
                    <w:sz w:val="22"/>
                    <w:szCs w:val="22"/>
                    <w:lang w:val="en-IN"/>
                  </w:rPr>
                  <w:t xml:space="preserve">Challenger Biology Vol </w:t>
                </w:r>
                <w:r>
                  <w:rPr>
                    <w:rFonts w:ascii="Calibri" w:hAnsi="Calibri" w:cs="Futura"/>
                    <w:b/>
                    <w:sz w:val="22"/>
                    <w:szCs w:val="22"/>
                    <w:lang w:val="en-IN"/>
                  </w:rPr>
                  <w:t>–</w:t>
                </w:r>
                <w:r w:rsidRPr="00FA3A81">
                  <w:rPr>
                    <w:rFonts w:ascii="Calibri" w:hAnsi="Calibri" w:cs="Futura"/>
                    <w:b/>
                    <w:sz w:val="22"/>
                    <w:szCs w:val="22"/>
                    <w:lang w:val="en-IN"/>
                  </w:rPr>
                  <w:t xml:space="preserve"> I</w:t>
                </w:r>
                <w:r>
                  <w:rPr>
                    <w:rFonts w:ascii="Calibri" w:hAnsi="Calibri" w:cs="Futura"/>
                    <w:b/>
                    <w:sz w:val="22"/>
                    <w:szCs w:val="22"/>
                    <w:lang w:val="en-IN"/>
                  </w:rPr>
                  <w:t xml:space="preserve"> (Med.)</w:t>
                </w:r>
              </w:p>
            </w:txbxContent>
          </v:textbox>
          <w10:wrap anchorx="margin"/>
        </v:shape>
      </w:pict>
    </w:r>
    <w:r>
      <w:rPr>
        <w:noProof/>
        <w:lang w:val="en-US" w:eastAsia="en-US"/>
      </w:rPr>
      <w:pict w14:anchorId="06D8537B">
        <v:group id="_x0000_s8470" style="position:absolute;margin-left:226.75pt;margin-top:-15.7pt;width:32.4pt;height:32.4pt;z-index:251526656;mso-position-horizontal-relative:margin" coordorigin="5606,405" coordsize="648,648">
          <v:oval id="Oval 68" o:spid="_x0000_s8471" style="position:absolute;left:5606;top:405;width:648;height:648;visibility:visible;mso-position-horizontal-relative:margin" fillcolor="#ea448d" strokecolor="#ea448d"/>
          <v:shape id="Freeform 69" o:spid="_x0000_s8472" style="position:absolute;left:5708;top:649;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0" o:spid="_x0000_s8473" style="position:absolute;left:5708;top:630;width:435;height:60;visibility:visible;mso-wrap-style:square;v-text-anchor:top" coordsize="3645,435" path="m,378l1773,,3645,402r-15,33l1773,42,3,426,,378xe" fillcolor="#f2f2f2" stroked="f" strokecolor="red" strokeweight=".25pt">
            <v:path arrowok="t" o:connecttype="custom" o:connectlocs="0,45;183,0;377,48;375,52;183,5;0,51;0,45" o:connectangles="0,0,0,0,0,0,0"/>
          </v:shape>
          <v:shape id="Freeform 71" o:spid="_x0000_s8474" style="position:absolute;left:5708;top:614;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2" o:spid="_x0000_s8475" style="position:absolute;left:5708;top:597;width:435;height:59;visibility:visible;mso-wrap-style:square;v-text-anchor:top" coordsize="3645,435" path="m,378l1773,,3645,402r-15,33l1773,42,3,426,,378xe" fillcolor="#f2f2f2" stroked="f" strokecolor="red" strokeweight=".25pt">
            <v:path arrowok="t" o:connecttype="custom" o:connectlocs="0,44;183,0;377,47;375,51;183,5;0,50;0,44" o:connectangles="0,0,0,0,0,0,0"/>
          </v:shape>
          <v:shape id="Freeform 73" o:spid="_x0000_s8476" style="position:absolute;left:5708;top:580;width:435;height:58;visibility:visible;mso-wrap-style:square;v-text-anchor:top" coordsize="3645,435" path="m,378l1773,,3645,402r-15,33l1773,42,3,426,,378xe" fillcolor="#f2f2f2" stroked="f" strokecolor="red" strokeweight=".25pt">
            <v:path arrowok="t" o:connecttype="custom" o:connectlocs="0,43;183,0;377,46;375,50;183,5;0,49;0,43" o:connectangles="0,0,0,0,0,0,0"/>
          </v:shape>
          <v:shape id="Freeform 74" o:spid="_x0000_s8477" style="position:absolute;left:5708;top:561;width:425;height:61;visibility:visible;mso-wrap-style:square;v-text-anchor:top" coordsize="3561,451" path="m,378l1773,,3520,376r41,75l1773,72,3,450,,378xe" fillcolor="#f2f2f2" stroked="f" strokecolor="red">
            <v:path arrowok="t" o:connecttype="custom" o:connectlocs="0,44;183,0;364,44;368,53;183,8;0,53;0,44" o:connectangles="0,0,0,0,0,0,0"/>
          </v:shape>
          <v:shape id="Freeform 75" o:spid="_x0000_s8478" style="position:absolute;left:5899;top:718;width:5;height:266;visibility:visible;mso-wrap-style:square;v-text-anchor:top" coordsize="42,1968" path="m,21l39,r3,1968l,1959,,21xe" fillcolor="#f2f2f2" stroked="f" strokecolor="red">
            <v:path arrowok="t" o:connecttype="custom" o:connectlocs="0,2;5,0;5,230;0,229;0,2" o:connectangles="0,0,0,0,0"/>
          </v:shape>
          <v:shape id="Freeform 76" o:spid="_x0000_s8479" style="position:absolute;left:5886;top:714;width:5;height:265;visibility:visible;mso-wrap-style:square;v-text-anchor:top" coordsize="42,1968" path="m,21l39,r3,1968l,1959,,21xe" fillcolor="#f2f2f2" stroked="f">
            <v:path arrowok="t" o:connecttype="custom" o:connectlocs="0,2;4,0;4,229;0,228;0,2" o:connectangles="0,0,0,0,0"/>
          </v:shape>
          <v:shape id="Freeform 77" o:spid="_x0000_s8480" style="position:absolute;left:5872;top:712;width:5;height:265;visibility:visible;mso-wrap-style:square;v-text-anchor:top" coordsize="42,1968" path="m,21l39,r3,1968l,1959,,21xe" fillcolor="#f2f2f2" stroked="f">
            <v:path arrowok="t" o:connecttype="custom" o:connectlocs="0,2;4,0;4,229;0,228;0,2" o:connectangles="0,0,0,0,0"/>
          </v:shape>
          <v:shape id="Freeform 78" o:spid="_x0000_s8481" style="position:absolute;left:5860;top:708;width:4;height:264;visibility:visible;mso-wrap-style:square;v-text-anchor:top" coordsize="42,1968" path="m,21l39,r3,1968l,1959,,21xe" fillcolor="#f2f2f2" stroked="f">
            <v:path arrowok="t" o:connecttype="custom" o:connectlocs="0,2;4,0;4,229;0,228;0,2" o:connectangles="0,0,0,0,0"/>
          </v:shape>
          <v:shape id="Freeform 79" o:spid="_x0000_s8482" style="position:absolute;left:5846;top:705;width:4;height:266;visibility:visible;mso-wrap-style:square;v-text-anchor:top" coordsize="42,1968" path="m,21l39,r3,1968l,1959,,21xe" fillcolor="#f2f2f2" stroked="f">
            <v:path arrowok="t" o:connecttype="custom" o:connectlocs="0,2;4,0;4,230;0,229;0,2" o:connectangles="0,0,0,0,0"/>
          </v:shape>
          <v:shape id="Freeform 80" o:spid="_x0000_s8483" style="position:absolute;left:5708;top:666;width:427;height:320;visibility:visible;mso-wrap-style:square;v-text-anchor:top" coordsize="3584,2377" path="m,377l1769,,3584,390r-81,57c3011,516,2508,589,2508,589r-6,1635l1740,2377,1737,376,1065,541r8,1699l999,2221r9,-1569l,377xe" fillcolor="#f2f2f2" stroked="f" strokecolor="red">
            <v:path arrowok="t" o:connecttype="custom" o:connectlocs="0,44;183,0;370,45;362,52;259,69;258,259;180,277;179,44;110,63;111,261;103,259;104,76;0,44" o:connectangles="0,0,0,0,0,0,0,0,0,0,0,0,0"/>
          </v:shape>
          <v:shape id="Text Box 81" o:spid="_x0000_s8484" type="#_x0000_t202" style="position:absolute;left:6030;top:449;width:160;height:170;visibility:visible" filled="f" stroked="f">
            <v:stroke endarrowwidth="narrow" endarrowlength="short"/>
            <v:textbox inset="0,0,0,0">
              <w:txbxContent>
                <w:p w14:paraId="117EA7F7" w14:textId="77777777" w:rsidR="0072779B" w:rsidRPr="006F6E7C" w:rsidRDefault="0072779B" w:rsidP="0072779B">
                  <w:pPr>
                    <w:pStyle w:val="ctrl-4"/>
                    <w:rPr>
                      <w:color w:val="FFFFFF"/>
                      <w:sz w:val="12"/>
                      <w:szCs w:val="12"/>
                    </w:rPr>
                  </w:pPr>
                  <w:r w:rsidRPr="006F6E7C">
                    <w:rPr>
                      <w:color w:val="FFFFFF"/>
                      <w:sz w:val="12"/>
                      <w:szCs w:val="12"/>
                    </w:rPr>
                    <w:sym w:font="Symbol" w:char="F0D2"/>
                  </w:r>
                </w:p>
              </w:txbxContent>
            </v:textbox>
          </v:shape>
          <w10:wrap anchorx="margin"/>
        </v:group>
      </w:pict>
    </w:r>
    <w:r>
      <w:rPr>
        <w:noProof/>
        <w:lang w:val="en-IN" w:eastAsia="en-IN"/>
      </w:rPr>
      <w:pict w14:anchorId="3407584C">
        <v:group id="_x0000_s8466" style="position:absolute;margin-left:-53.85pt;margin-top:-35.55pt;width:593.85pt;height:14.4pt;z-index:251524608" coordorigin="3,9" coordsize="11877,288">
          <v:rect id="_x0000_s8467" style="position:absolute;left:3;top:9;width:288;height:288;visibility:visible"/>
          <v:rect id="_x0000_s8468" style="position:absolute;left:11592;top:9;width:288;height:288;visibility:visible"/>
        </v:group>
      </w:pict>
    </w:r>
    <w:r>
      <w:rPr>
        <w:lang w:val="en-US" w:eastAsia="en-US"/>
      </w:rPr>
      <w:pict w14:anchorId="18D32172">
        <v:shapetype id="_x0000_t32" coordsize="21600,21600" o:spt="32" o:oned="t" path="m,l21600,21600e" filled="f">
          <v:path arrowok="t" fillok="f" o:connecttype="none"/>
          <o:lock v:ext="edit" shapetype="t"/>
        </v:shapetype>
        <v:shape id="_x0000_s8469" type="#_x0000_t32" style="position:absolute;margin-left:-56.6pt;margin-top:18.15pt;width:606.6pt;height:0;flip:y;z-index:251525632" o:connectortype="straight" strokecolor="#bebeb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2D2EF4"/>
    <w:multiLevelType w:val="singleLevel"/>
    <w:tmpl w:val="D42D2EF4"/>
    <w:lvl w:ilvl="0">
      <w:start w:val="1"/>
      <w:numFmt w:val="upperRoman"/>
      <w:suff w:val="space"/>
      <w:lvlText w:val="%1."/>
      <w:lvlJc w:val="left"/>
    </w:lvl>
  </w:abstractNum>
  <w:abstractNum w:abstractNumId="1" w15:restartNumberingAfterBreak="0">
    <w:nsid w:val="EDC3569F"/>
    <w:multiLevelType w:val="singleLevel"/>
    <w:tmpl w:val="EDC3569F"/>
    <w:lvl w:ilvl="0">
      <w:start w:val="1"/>
      <w:numFmt w:val="decimal"/>
      <w:suff w:val="space"/>
      <w:lvlText w:val="%1."/>
      <w:lvlJc w:val="left"/>
    </w:lvl>
  </w:abstractNum>
  <w:abstractNum w:abstractNumId="2" w15:restartNumberingAfterBreak="0">
    <w:nsid w:val="057CFCAA"/>
    <w:multiLevelType w:val="singleLevel"/>
    <w:tmpl w:val="057CFCA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84614CB"/>
    <w:multiLevelType w:val="multilevel"/>
    <w:tmpl w:val="D344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6328"/>
    <w:multiLevelType w:val="multilevel"/>
    <w:tmpl w:val="A81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8635D"/>
    <w:multiLevelType w:val="hybridMultilevel"/>
    <w:tmpl w:val="AE884C06"/>
    <w:lvl w:ilvl="0" w:tplc="E66AF7AE">
      <w:start w:val="1"/>
      <w:numFmt w:val="decimal"/>
      <w:pStyle w:val="AnsKey10"/>
      <w:lvlText w:val="%1."/>
      <w:lvlJc w:val="left"/>
      <w:pPr>
        <w:ind w:left="900" w:hanging="360"/>
      </w:pPr>
    </w:lvl>
    <w:lvl w:ilvl="1" w:tplc="40090019">
      <w:start w:val="1"/>
      <w:numFmt w:val="lowerLetter"/>
      <w:lvlText w:val="%2."/>
      <w:lvlJc w:val="left"/>
      <w:pPr>
        <w:ind w:left="1620" w:hanging="360"/>
      </w:pPr>
    </w:lvl>
    <w:lvl w:ilvl="2" w:tplc="4009001B">
      <w:start w:val="1"/>
      <w:numFmt w:val="lowerRoman"/>
      <w:lvlText w:val="%3."/>
      <w:lvlJc w:val="right"/>
      <w:pPr>
        <w:ind w:left="2340" w:hanging="180"/>
      </w:pPr>
    </w:lvl>
    <w:lvl w:ilvl="3" w:tplc="4009000F">
      <w:start w:val="1"/>
      <w:numFmt w:val="decimal"/>
      <w:lvlText w:val="%4."/>
      <w:lvlJc w:val="left"/>
      <w:pPr>
        <w:ind w:left="3060" w:hanging="360"/>
      </w:pPr>
    </w:lvl>
    <w:lvl w:ilvl="4" w:tplc="40090019">
      <w:start w:val="1"/>
      <w:numFmt w:val="lowerLetter"/>
      <w:lvlText w:val="%5."/>
      <w:lvlJc w:val="left"/>
      <w:pPr>
        <w:ind w:left="3780" w:hanging="360"/>
      </w:pPr>
    </w:lvl>
    <w:lvl w:ilvl="5" w:tplc="4009001B">
      <w:start w:val="1"/>
      <w:numFmt w:val="lowerRoman"/>
      <w:lvlText w:val="%6."/>
      <w:lvlJc w:val="right"/>
      <w:pPr>
        <w:ind w:left="4500" w:hanging="180"/>
      </w:pPr>
    </w:lvl>
    <w:lvl w:ilvl="6" w:tplc="4009000F">
      <w:start w:val="1"/>
      <w:numFmt w:val="decimal"/>
      <w:lvlText w:val="%7."/>
      <w:lvlJc w:val="left"/>
      <w:pPr>
        <w:ind w:left="5220" w:hanging="360"/>
      </w:pPr>
    </w:lvl>
    <w:lvl w:ilvl="7" w:tplc="40090019">
      <w:start w:val="1"/>
      <w:numFmt w:val="lowerLetter"/>
      <w:lvlText w:val="%8."/>
      <w:lvlJc w:val="left"/>
      <w:pPr>
        <w:ind w:left="5940" w:hanging="360"/>
      </w:pPr>
    </w:lvl>
    <w:lvl w:ilvl="8" w:tplc="4009001B">
      <w:start w:val="1"/>
      <w:numFmt w:val="lowerRoman"/>
      <w:lvlText w:val="%9."/>
      <w:lvlJc w:val="right"/>
      <w:pPr>
        <w:ind w:left="6660" w:hanging="180"/>
      </w:pPr>
    </w:lvl>
  </w:abstractNum>
  <w:abstractNum w:abstractNumId="6" w15:restartNumberingAfterBreak="0">
    <w:nsid w:val="1B634DF1"/>
    <w:multiLevelType w:val="multilevel"/>
    <w:tmpl w:val="A8CC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6317C"/>
    <w:multiLevelType w:val="multilevel"/>
    <w:tmpl w:val="31F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32B20"/>
    <w:multiLevelType w:val="hybridMultilevel"/>
    <w:tmpl w:val="8918FB00"/>
    <w:lvl w:ilvl="0" w:tplc="83BC45F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4F480B"/>
    <w:multiLevelType w:val="hybridMultilevel"/>
    <w:tmpl w:val="1DD606C4"/>
    <w:lvl w:ilvl="0" w:tplc="E9AC2278">
      <w:numFmt w:val="bullet"/>
      <w:lvlText w:val="●"/>
      <w:lvlJc w:val="left"/>
      <w:pPr>
        <w:ind w:left="985" w:hanging="171"/>
      </w:pPr>
      <w:rPr>
        <w:rFonts w:ascii="Times New Roman" w:eastAsia="Times New Roman" w:hAnsi="Times New Roman" w:cs="Times New Roman" w:hint="default"/>
        <w:b w:val="0"/>
        <w:bCs w:val="0"/>
        <w:i w:val="0"/>
        <w:iCs w:val="0"/>
        <w:color w:val="EF5BA1"/>
        <w:spacing w:val="0"/>
        <w:w w:val="100"/>
        <w:sz w:val="18"/>
        <w:szCs w:val="18"/>
        <w:lang w:val="en-US" w:eastAsia="en-US" w:bidi="ar-SA"/>
      </w:rPr>
    </w:lvl>
    <w:lvl w:ilvl="1" w:tplc="C35ADF6E">
      <w:numFmt w:val="bullet"/>
      <w:lvlText w:val="•"/>
      <w:lvlJc w:val="left"/>
      <w:pPr>
        <w:ind w:left="1153" w:hanging="171"/>
      </w:pPr>
      <w:rPr>
        <w:rFonts w:hint="default"/>
        <w:lang w:val="en-US" w:eastAsia="en-US" w:bidi="ar-SA"/>
      </w:rPr>
    </w:lvl>
    <w:lvl w:ilvl="2" w:tplc="3728638A">
      <w:numFmt w:val="bullet"/>
      <w:lvlText w:val="•"/>
      <w:lvlJc w:val="left"/>
      <w:pPr>
        <w:ind w:left="1327" w:hanging="171"/>
      </w:pPr>
      <w:rPr>
        <w:rFonts w:hint="default"/>
        <w:lang w:val="en-US" w:eastAsia="en-US" w:bidi="ar-SA"/>
      </w:rPr>
    </w:lvl>
    <w:lvl w:ilvl="3" w:tplc="21ECCB1E">
      <w:numFmt w:val="bullet"/>
      <w:lvlText w:val="•"/>
      <w:lvlJc w:val="left"/>
      <w:pPr>
        <w:ind w:left="1501" w:hanging="171"/>
      </w:pPr>
      <w:rPr>
        <w:rFonts w:hint="default"/>
        <w:lang w:val="en-US" w:eastAsia="en-US" w:bidi="ar-SA"/>
      </w:rPr>
    </w:lvl>
    <w:lvl w:ilvl="4" w:tplc="DD2EC934">
      <w:numFmt w:val="bullet"/>
      <w:lvlText w:val="•"/>
      <w:lvlJc w:val="left"/>
      <w:pPr>
        <w:ind w:left="1675" w:hanging="171"/>
      </w:pPr>
      <w:rPr>
        <w:rFonts w:hint="default"/>
        <w:lang w:val="en-US" w:eastAsia="en-US" w:bidi="ar-SA"/>
      </w:rPr>
    </w:lvl>
    <w:lvl w:ilvl="5" w:tplc="49A82B2A">
      <w:numFmt w:val="bullet"/>
      <w:lvlText w:val="•"/>
      <w:lvlJc w:val="left"/>
      <w:pPr>
        <w:ind w:left="1849" w:hanging="171"/>
      </w:pPr>
      <w:rPr>
        <w:rFonts w:hint="default"/>
        <w:lang w:val="en-US" w:eastAsia="en-US" w:bidi="ar-SA"/>
      </w:rPr>
    </w:lvl>
    <w:lvl w:ilvl="6" w:tplc="47724226">
      <w:numFmt w:val="bullet"/>
      <w:lvlText w:val="•"/>
      <w:lvlJc w:val="left"/>
      <w:pPr>
        <w:ind w:left="2023" w:hanging="171"/>
      </w:pPr>
      <w:rPr>
        <w:rFonts w:hint="default"/>
        <w:lang w:val="en-US" w:eastAsia="en-US" w:bidi="ar-SA"/>
      </w:rPr>
    </w:lvl>
    <w:lvl w:ilvl="7" w:tplc="067AE484">
      <w:numFmt w:val="bullet"/>
      <w:lvlText w:val="•"/>
      <w:lvlJc w:val="left"/>
      <w:pPr>
        <w:ind w:left="2197" w:hanging="171"/>
      </w:pPr>
      <w:rPr>
        <w:rFonts w:hint="default"/>
        <w:lang w:val="en-US" w:eastAsia="en-US" w:bidi="ar-SA"/>
      </w:rPr>
    </w:lvl>
    <w:lvl w:ilvl="8" w:tplc="55C49358">
      <w:numFmt w:val="bullet"/>
      <w:lvlText w:val="•"/>
      <w:lvlJc w:val="left"/>
      <w:pPr>
        <w:ind w:left="2371" w:hanging="171"/>
      </w:pPr>
      <w:rPr>
        <w:rFonts w:hint="default"/>
        <w:lang w:val="en-US" w:eastAsia="en-US" w:bidi="ar-SA"/>
      </w:rPr>
    </w:lvl>
  </w:abstractNum>
  <w:abstractNum w:abstractNumId="10" w15:restartNumberingAfterBreak="0">
    <w:nsid w:val="2A181669"/>
    <w:multiLevelType w:val="multilevel"/>
    <w:tmpl w:val="2A181669"/>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BDA49FC"/>
    <w:multiLevelType w:val="hybridMultilevel"/>
    <w:tmpl w:val="36E0B55C"/>
    <w:lvl w:ilvl="0" w:tplc="E9AC2278">
      <w:numFmt w:val="bullet"/>
      <w:lvlText w:val="●"/>
      <w:lvlJc w:val="left"/>
      <w:pPr>
        <w:ind w:left="720" w:hanging="360"/>
      </w:pPr>
      <w:rPr>
        <w:rFonts w:ascii="Times New Roman" w:eastAsia="Times New Roman" w:hAnsi="Times New Roman" w:cs="Times New Roman" w:hint="default"/>
        <w:b w:val="0"/>
        <w:bCs w:val="0"/>
        <w:i w:val="0"/>
        <w:iCs w:val="0"/>
        <w:color w:val="EF5BA1"/>
        <w:spacing w:val="0"/>
        <w:w w:val="100"/>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5E24F3"/>
    <w:multiLevelType w:val="multilevel"/>
    <w:tmpl w:val="5A9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64067"/>
    <w:multiLevelType w:val="hybridMultilevel"/>
    <w:tmpl w:val="E848C738"/>
    <w:lvl w:ilvl="0" w:tplc="561CE752">
      <w:start w:val="1"/>
      <w:numFmt w:val="decimal"/>
      <w:lvlText w:val="%1."/>
      <w:lvlJc w:val="left"/>
      <w:pPr>
        <w:ind w:left="540" w:hanging="450"/>
      </w:pPr>
      <w:rPr>
        <w:rFonts w:ascii="Times New Roman Bold" w:hAnsi="Times New Roman Bold"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4" w15:restartNumberingAfterBreak="0">
    <w:nsid w:val="47123801"/>
    <w:multiLevelType w:val="multilevel"/>
    <w:tmpl w:val="720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72F24"/>
    <w:multiLevelType w:val="hybridMultilevel"/>
    <w:tmpl w:val="7E4EE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6658E5"/>
    <w:multiLevelType w:val="hybridMultilevel"/>
    <w:tmpl w:val="D9066D9A"/>
    <w:lvl w:ilvl="0" w:tplc="8318957A">
      <w:start w:val="1"/>
      <w:numFmt w:val="upperLetter"/>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7" w15:restartNumberingAfterBreak="0">
    <w:nsid w:val="68AD7C19"/>
    <w:multiLevelType w:val="multilevel"/>
    <w:tmpl w:val="68AD7C19"/>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8" w15:restartNumberingAfterBreak="0">
    <w:nsid w:val="72796318"/>
    <w:multiLevelType w:val="multilevel"/>
    <w:tmpl w:val="D5F0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83D93"/>
    <w:multiLevelType w:val="multilevel"/>
    <w:tmpl w:val="926EF1C8"/>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D95006"/>
    <w:multiLevelType w:val="multilevel"/>
    <w:tmpl w:val="7DD950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02687447">
    <w:abstractNumId w:val="10"/>
  </w:num>
  <w:num w:numId="2" w16cid:durableId="1011836688">
    <w:abstractNumId w:val="17"/>
  </w:num>
  <w:num w:numId="3" w16cid:durableId="255090318">
    <w:abstractNumId w:val="1"/>
  </w:num>
  <w:num w:numId="4" w16cid:durableId="888541366">
    <w:abstractNumId w:val="20"/>
  </w:num>
  <w:num w:numId="5" w16cid:durableId="14789099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4073326">
    <w:abstractNumId w:val="5"/>
  </w:num>
  <w:num w:numId="7" w16cid:durableId="20472878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0869529">
    <w:abstractNumId w:val="2"/>
  </w:num>
  <w:num w:numId="9" w16cid:durableId="566040744">
    <w:abstractNumId w:val="0"/>
  </w:num>
  <w:num w:numId="10" w16cid:durableId="703487299">
    <w:abstractNumId w:val="16"/>
  </w:num>
  <w:num w:numId="11" w16cid:durableId="423191349">
    <w:abstractNumId w:val="18"/>
  </w:num>
  <w:num w:numId="12" w16cid:durableId="943073636">
    <w:abstractNumId w:val="3"/>
  </w:num>
  <w:num w:numId="13" w16cid:durableId="727606560">
    <w:abstractNumId w:val="7"/>
  </w:num>
  <w:num w:numId="14" w16cid:durableId="1232928888">
    <w:abstractNumId w:val="6"/>
  </w:num>
  <w:num w:numId="15" w16cid:durableId="656963090">
    <w:abstractNumId w:val="15"/>
  </w:num>
  <w:num w:numId="16" w16cid:durableId="1844006950">
    <w:abstractNumId w:val="8"/>
  </w:num>
  <w:num w:numId="17" w16cid:durableId="1961371396">
    <w:abstractNumId w:val="19"/>
  </w:num>
  <w:num w:numId="18" w16cid:durableId="133256431">
    <w:abstractNumId w:val="12"/>
  </w:num>
  <w:num w:numId="19" w16cid:durableId="263273781">
    <w:abstractNumId w:val="4"/>
  </w:num>
  <w:num w:numId="20" w16cid:durableId="1404523105">
    <w:abstractNumId w:val="13"/>
  </w:num>
  <w:num w:numId="21" w16cid:durableId="427776053">
    <w:abstractNumId w:val="14"/>
  </w:num>
  <w:num w:numId="22" w16cid:durableId="1158498465">
    <w:abstractNumId w:val="11"/>
  </w:num>
  <w:num w:numId="23" w16cid:durableId="74280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oNotTrackMoves/>
  <w:defaultTabStop w:val="706"/>
  <w:autoHyphenation/>
  <w:noPunctuationKerning/>
  <w:characterSpacingControl w:val="doNotCompress"/>
  <w:hdrShapeDefaults>
    <o:shapedefaults v:ext="edit" spidmax="9817" fill="f" fillcolor="white" stroke="f">
      <v:fill color="white" on="f"/>
      <v:stroke on="f"/>
      <v:textbox inset="0,0,0,0"/>
      <o:colormru v:ext="edit" colors="#f074a9,#fcdfeb,#ededee,#fef3f7,#f2f2f2,#ed2791,#7f7f7f,#d8d8d8"/>
    </o:shapedefaults>
    <o:shapelayout v:ext="edit">
      <o:idmap v:ext="edit" data="1,8,9"/>
      <o:rules v:ext="edit">
        <o:r id="V:Rule27" type="connector" idref="#_x0000_s8945"/>
        <o:r id="V:Rule28" type="connector" idref="#_x0000_s9590"/>
        <o:r id="V:Rule29" type="connector" idref="#_x0000_s9631"/>
        <o:r id="V:Rule30" type="connector" idref="#_x0000_s8762"/>
        <o:r id="V:Rule31" type="connector" idref="#_x0000_s8806"/>
        <o:r id="V:Rule32" type="connector" idref="#_x0000_s8805"/>
        <o:r id="V:Rule33" type="connector" idref="#_x0000_s8786"/>
        <o:r id="V:Rule34" type="connector" idref="#_x0000_s9759"/>
        <o:r id="V:Rule35" type="connector" idref="#_x0000_s9764"/>
        <o:r id="V:Rule36" type="connector" idref="#Straight Arrow Connector 427"/>
        <o:r id="V:Rule37" type="connector" idref="#_x0000_s9734"/>
        <o:r id="V:Rule38" type="connector" idref="#_x0000_s9749"/>
        <o:r id="V:Rule39" type="connector" idref="#_x0000_s9587"/>
        <o:r id="V:Rule40" type="connector" idref="#_x0000_s8469"/>
        <o:r id="V:Rule41" type="connector" idref="#_x0000_s8778"/>
        <o:r id="V:Rule42" type="connector" idref="#_x0000_s9691"/>
        <o:r id="V:Rule43" type="connector" idref="#_x0000_s8843"/>
        <o:r id="V:Rule44" type="connector" idref="#_x0000_s9754"/>
        <o:r id="V:Rule45" type="connector" idref="#_x0000_s9554"/>
        <o:r id="V:Rule46" type="connector" idref="#_x0000_s9058"/>
        <o:r id="V:Rule47" type="connector" idref="#_x0000_s8754"/>
        <o:r id="V:Rule48" type="connector" idref="#_x0000_s8977"/>
        <o:r id="V:Rule49" type="connector" idref="#_x0000_s8753"/>
        <o:r id="V:Rule50" type="connector" idref="#_x0000_s8993"/>
        <o:r id="V:Rule51" type="connector" idref="#_x0000_s9744"/>
        <o:r id="V:Rule52" type="connector" idref="#_x0000_s9779"/>
      </o:rules>
    </o:shapelayout>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984"/>
    <w:rsid w:val="00000DCE"/>
    <w:rsid w:val="0000116F"/>
    <w:rsid w:val="0000180E"/>
    <w:rsid w:val="000020F7"/>
    <w:rsid w:val="00002212"/>
    <w:rsid w:val="00004C77"/>
    <w:rsid w:val="00005A9C"/>
    <w:rsid w:val="00006245"/>
    <w:rsid w:val="000067F2"/>
    <w:rsid w:val="00006E2C"/>
    <w:rsid w:val="00006E70"/>
    <w:rsid w:val="00007431"/>
    <w:rsid w:val="0001013D"/>
    <w:rsid w:val="00010591"/>
    <w:rsid w:val="0001109E"/>
    <w:rsid w:val="00011C1A"/>
    <w:rsid w:val="000121B8"/>
    <w:rsid w:val="000121F1"/>
    <w:rsid w:val="000122DD"/>
    <w:rsid w:val="00012E35"/>
    <w:rsid w:val="00012EBC"/>
    <w:rsid w:val="0001368B"/>
    <w:rsid w:val="00013DDB"/>
    <w:rsid w:val="000143A4"/>
    <w:rsid w:val="000147EE"/>
    <w:rsid w:val="00014C46"/>
    <w:rsid w:val="00015804"/>
    <w:rsid w:val="00015EB6"/>
    <w:rsid w:val="000172A6"/>
    <w:rsid w:val="00017C11"/>
    <w:rsid w:val="0002084A"/>
    <w:rsid w:val="00023554"/>
    <w:rsid w:val="000235F5"/>
    <w:rsid w:val="00023B95"/>
    <w:rsid w:val="0002417F"/>
    <w:rsid w:val="00024C42"/>
    <w:rsid w:val="00024CE7"/>
    <w:rsid w:val="00025736"/>
    <w:rsid w:val="00025CC8"/>
    <w:rsid w:val="00026441"/>
    <w:rsid w:val="000276BA"/>
    <w:rsid w:val="00030985"/>
    <w:rsid w:val="00030D02"/>
    <w:rsid w:val="00033B72"/>
    <w:rsid w:val="0003427F"/>
    <w:rsid w:val="00034477"/>
    <w:rsid w:val="00034C95"/>
    <w:rsid w:val="000354FC"/>
    <w:rsid w:val="00035C58"/>
    <w:rsid w:val="000361F8"/>
    <w:rsid w:val="00036C0B"/>
    <w:rsid w:val="00036FA3"/>
    <w:rsid w:val="000370B3"/>
    <w:rsid w:val="00037497"/>
    <w:rsid w:val="00040CAB"/>
    <w:rsid w:val="00041DF7"/>
    <w:rsid w:val="00042669"/>
    <w:rsid w:val="00046266"/>
    <w:rsid w:val="000464A8"/>
    <w:rsid w:val="0005133C"/>
    <w:rsid w:val="00052B6B"/>
    <w:rsid w:val="00052DA8"/>
    <w:rsid w:val="00052E36"/>
    <w:rsid w:val="00052EB6"/>
    <w:rsid w:val="0005393E"/>
    <w:rsid w:val="00054F76"/>
    <w:rsid w:val="0005600A"/>
    <w:rsid w:val="000560EF"/>
    <w:rsid w:val="00056EB0"/>
    <w:rsid w:val="000574C0"/>
    <w:rsid w:val="0006064A"/>
    <w:rsid w:val="00060B5C"/>
    <w:rsid w:val="00060E7B"/>
    <w:rsid w:val="00060F52"/>
    <w:rsid w:val="000629A7"/>
    <w:rsid w:val="000631C7"/>
    <w:rsid w:val="00063B6B"/>
    <w:rsid w:val="0006434C"/>
    <w:rsid w:val="00064915"/>
    <w:rsid w:val="000654AB"/>
    <w:rsid w:val="00066A56"/>
    <w:rsid w:val="00066B18"/>
    <w:rsid w:val="0007039E"/>
    <w:rsid w:val="00070B7D"/>
    <w:rsid w:val="00070E9D"/>
    <w:rsid w:val="00071C8D"/>
    <w:rsid w:val="00071DAF"/>
    <w:rsid w:val="00075D72"/>
    <w:rsid w:val="00077E96"/>
    <w:rsid w:val="00080C02"/>
    <w:rsid w:val="00082AB6"/>
    <w:rsid w:val="00083B44"/>
    <w:rsid w:val="000842F0"/>
    <w:rsid w:val="0008449E"/>
    <w:rsid w:val="00084C69"/>
    <w:rsid w:val="000850B6"/>
    <w:rsid w:val="00087D69"/>
    <w:rsid w:val="000900CB"/>
    <w:rsid w:val="00090204"/>
    <w:rsid w:val="000907F9"/>
    <w:rsid w:val="00091F4A"/>
    <w:rsid w:val="00093DF3"/>
    <w:rsid w:val="00094D75"/>
    <w:rsid w:val="000950BB"/>
    <w:rsid w:val="0009593D"/>
    <w:rsid w:val="000959CE"/>
    <w:rsid w:val="00095A9A"/>
    <w:rsid w:val="00095D15"/>
    <w:rsid w:val="000963FD"/>
    <w:rsid w:val="00096AD4"/>
    <w:rsid w:val="0009706C"/>
    <w:rsid w:val="00097834"/>
    <w:rsid w:val="000A1331"/>
    <w:rsid w:val="000A14D9"/>
    <w:rsid w:val="000A2260"/>
    <w:rsid w:val="000A3759"/>
    <w:rsid w:val="000A3C32"/>
    <w:rsid w:val="000A4BB6"/>
    <w:rsid w:val="000A5197"/>
    <w:rsid w:val="000A5D8F"/>
    <w:rsid w:val="000A5DD0"/>
    <w:rsid w:val="000A62E0"/>
    <w:rsid w:val="000A6959"/>
    <w:rsid w:val="000B04BA"/>
    <w:rsid w:val="000B2BB6"/>
    <w:rsid w:val="000B3944"/>
    <w:rsid w:val="000B491D"/>
    <w:rsid w:val="000B61C1"/>
    <w:rsid w:val="000B724C"/>
    <w:rsid w:val="000C03E9"/>
    <w:rsid w:val="000C046C"/>
    <w:rsid w:val="000C11FA"/>
    <w:rsid w:val="000C16DA"/>
    <w:rsid w:val="000C1B0D"/>
    <w:rsid w:val="000C223F"/>
    <w:rsid w:val="000C3657"/>
    <w:rsid w:val="000C38C0"/>
    <w:rsid w:val="000C4701"/>
    <w:rsid w:val="000C67E0"/>
    <w:rsid w:val="000C6DA3"/>
    <w:rsid w:val="000C737D"/>
    <w:rsid w:val="000D014F"/>
    <w:rsid w:val="000D0A55"/>
    <w:rsid w:val="000D13B6"/>
    <w:rsid w:val="000D27FC"/>
    <w:rsid w:val="000D4BE3"/>
    <w:rsid w:val="000D6492"/>
    <w:rsid w:val="000D6BAA"/>
    <w:rsid w:val="000D71DC"/>
    <w:rsid w:val="000E033B"/>
    <w:rsid w:val="000E06A9"/>
    <w:rsid w:val="000E0DF9"/>
    <w:rsid w:val="000E1380"/>
    <w:rsid w:val="000E1BAF"/>
    <w:rsid w:val="000E2251"/>
    <w:rsid w:val="000E30CA"/>
    <w:rsid w:val="000E37F2"/>
    <w:rsid w:val="000E3BAF"/>
    <w:rsid w:val="000E467C"/>
    <w:rsid w:val="000E609C"/>
    <w:rsid w:val="000E6A6B"/>
    <w:rsid w:val="000E6C8B"/>
    <w:rsid w:val="000E7259"/>
    <w:rsid w:val="000F0887"/>
    <w:rsid w:val="000F10B3"/>
    <w:rsid w:val="000F128E"/>
    <w:rsid w:val="000F16B2"/>
    <w:rsid w:val="000F44DC"/>
    <w:rsid w:val="000F4A86"/>
    <w:rsid w:val="000F5ADB"/>
    <w:rsid w:val="0010027E"/>
    <w:rsid w:val="00101E92"/>
    <w:rsid w:val="00102387"/>
    <w:rsid w:val="001026A0"/>
    <w:rsid w:val="00103382"/>
    <w:rsid w:val="00103D35"/>
    <w:rsid w:val="0010472A"/>
    <w:rsid w:val="00104EAC"/>
    <w:rsid w:val="00105CD6"/>
    <w:rsid w:val="001060C2"/>
    <w:rsid w:val="0010728F"/>
    <w:rsid w:val="0010736C"/>
    <w:rsid w:val="00107913"/>
    <w:rsid w:val="001103DF"/>
    <w:rsid w:val="0011330F"/>
    <w:rsid w:val="00113A91"/>
    <w:rsid w:val="00114729"/>
    <w:rsid w:val="00114CAB"/>
    <w:rsid w:val="00115E67"/>
    <w:rsid w:val="001164D4"/>
    <w:rsid w:val="001177EE"/>
    <w:rsid w:val="0011790B"/>
    <w:rsid w:val="00117BC8"/>
    <w:rsid w:val="001202D7"/>
    <w:rsid w:val="00120454"/>
    <w:rsid w:val="00121DB7"/>
    <w:rsid w:val="00122229"/>
    <w:rsid w:val="001240BC"/>
    <w:rsid w:val="0012444D"/>
    <w:rsid w:val="00124CC9"/>
    <w:rsid w:val="00125207"/>
    <w:rsid w:val="00126A34"/>
    <w:rsid w:val="00126AEA"/>
    <w:rsid w:val="00127E7B"/>
    <w:rsid w:val="0013028A"/>
    <w:rsid w:val="00131236"/>
    <w:rsid w:val="00131CC1"/>
    <w:rsid w:val="00131EDC"/>
    <w:rsid w:val="001321C9"/>
    <w:rsid w:val="0013362D"/>
    <w:rsid w:val="00134A9B"/>
    <w:rsid w:val="0013651E"/>
    <w:rsid w:val="00136714"/>
    <w:rsid w:val="001375ED"/>
    <w:rsid w:val="00140C4D"/>
    <w:rsid w:val="00140D37"/>
    <w:rsid w:val="00141BC6"/>
    <w:rsid w:val="00141E66"/>
    <w:rsid w:val="00143088"/>
    <w:rsid w:val="00143324"/>
    <w:rsid w:val="0014471E"/>
    <w:rsid w:val="001447B9"/>
    <w:rsid w:val="00144E07"/>
    <w:rsid w:val="001453A7"/>
    <w:rsid w:val="00146456"/>
    <w:rsid w:val="00146A55"/>
    <w:rsid w:val="00146EF2"/>
    <w:rsid w:val="0014730F"/>
    <w:rsid w:val="00150F37"/>
    <w:rsid w:val="001544BB"/>
    <w:rsid w:val="00160ECF"/>
    <w:rsid w:val="00161019"/>
    <w:rsid w:val="00161EC2"/>
    <w:rsid w:val="00162801"/>
    <w:rsid w:val="0016379B"/>
    <w:rsid w:val="00163B47"/>
    <w:rsid w:val="0016412D"/>
    <w:rsid w:val="00164965"/>
    <w:rsid w:val="00165BB5"/>
    <w:rsid w:val="0016726A"/>
    <w:rsid w:val="00167AF5"/>
    <w:rsid w:val="00167E1C"/>
    <w:rsid w:val="0017021C"/>
    <w:rsid w:val="001712C6"/>
    <w:rsid w:val="001716FB"/>
    <w:rsid w:val="00171A5E"/>
    <w:rsid w:val="00174128"/>
    <w:rsid w:val="00174CA3"/>
    <w:rsid w:val="00180C51"/>
    <w:rsid w:val="00180CD9"/>
    <w:rsid w:val="00180E00"/>
    <w:rsid w:val="00182150"/>
    <w:rsid w:val="0018355A"/>
    <w:rsid w:val="00183907"/>
    <w:rsid w:val="00184162"/>
    <w:rsid w:val="0018441D"/>
    <w:rsid w:val="00184E8D"/>
    <w:rsid w:val="0018680A"/>
    <w:rsid w:val="00186C64"/>
    <w:rsid w:val="0018704A"/>
    <w:rsid w:val="00187E45"/>
    <w:rsid w:val="00190859"/>
    <w:rsid w:val="0019246D"/>
    <w:rsid w:val="001939A7"/>
    <w:rsid w:val="00194168"/>
    <w:rsid w:val="00196141"/>
    <w:rsid w:val="001966A9"/>
    <w:rsid w:val="00197775"/>
    <w:rsid w:val="00197DC9"/>
    <w:rsid w:val="001A125B"/>
    <w:rsid w:val="001A1417"/>
    <w:rsid w:val="001A3590"/>
    <w:rsid w:val="001A3D7B"/>
    <w:rsid w:val="001A5155"/>
    <w:rsid w:val="001A6161"/>
    <w:rsid w:val="001B10C4"/>
    <w:rsid w:val="001B1820"/>
    <w:rsid w:val="001B1CCE"/>
    <w:rsid w:val="001B1DF7"/>
    <w:rsid w:val="001B2417"/>
    <w:rsid w:val="001B30D3"/>
    <w:rsid w:val="001B344B"/>
    <w:rsid w:val="001B3D7A"/>
    <w:rsid w:val="001B3EB8"/>
    <w:rsid w:val="001B5424"/>
    <w:rsid w:val="001B5491"/>
    <w:rsid w:val="001B581F"/>
    <w:rsid w:val="001B79FE"/>
    <w:rsid w:val="001B7A35"/>
    <w:rsid w:val="001B7D0F"/>
    <w:rsid w:val="001C0447"/>
    <w:rsid w:val="001C1524"/>
    <w:rsid w:val="001C1ED0"/>
    <w:rsid w:val="001C2335"/>
    <w:rsid w:val="001C24D9"/>
    <w:rsid w:val="001C2FF2"/>
    <w:rsid w:val="001C6557"/>
    <w:rsid w:val="001C6626"/>
    <w:rsid w:val="001C72F3"/>
    <w:rsid w:val="001C7829"/>
    <w:rsid w:val="001C7A82"/>
    <w:rsid w:val="001D0736"/>
    <w:rsid w:val="001D0A10"/>
    <w:rsid w:val="001D0A3A"/>
    <w:rsid w:val="001D19AF"/>
    <w:rsid w:val="001D2666"/>
    <w:rsid w:val="001D2B56"/>
    <w:rsid w:val="001D3AFF"/>
    <w:rsid w:val="001D4362"/>
    <w:rsid w:val="001D51F7"/>
    <w:rsid w:val="001D52DC"/>
    <w:rsid w:val="001D622C"/>
    <w:rsid w:val="001D7E70"/>
    <w:rsid w:val="001E02D6"/>
    <w:rsid w:val="001E08A3"/>
    <w:rsid w:val="001E12E6"/>
    <w:rsid w:val="001E198E"/>
    <w:rsid w:val="001E2F86"/>
    <w:rsid w:val="001E3615"/>
    <w:rsid w:val="001E3AE7"/>
    <w:rsid w:val="001E3BB3"/>
    <w:rsid w:val="001E5BF9"/>
    <w:rsid w:val="001E6A21"/>
    <w:rsid w:val="001E6D29"/>
    <w:rsid w:val="001F1128"/>
    <w:rsid w:val="001F13B3"/>
    <w:rsid w:val="001F2317"/>
    <w:rsid w:val="001F2399"/>
    <w:rsid w:val="001F31D6"/>
    <w:rsid w:val="001F5607"/>
    <w:rsid w:val="001F59F8"/>
    <w:rsid w:val="001F5F13"/>
    <w:rsid w:val="001F62B2"/>
    <w:rsid w:val="001F63C9"/>
    <w:rsid w:val="001F7C46"/>
    <w:rsid w:val="002004D0"/>
    <w:rsid w:val="002031E0"/>
    <w:rsid w:val="002035AD"/>
    <w:rsid w:val="00203784"/>
    <w:rsid w:val="00203889"/>
    <w:rsid w:val="00205299"/>
    <w:rsid w:val="00206204"/>
    <w:rsid w:val="00207C24"/>
    <w:rsid w:val="002100F2"/>
    <w:rsid w:val="00210136"/>
    <w:rsid w:val="002103EC"/>
    <w:rsid w:val="002104D5"/>
    <w:rsid w:val="00212A09"/>
    <w:rsid w:val="00212C21"/>
    <w:rsid w:val="00212EB3"/>
    <w:rsid w:val="00213478"/>
    <w:rsid w:val="00213669"/>
    <w:rsid w:val="00213B26"/>
    <w:rsid w:val="00214341"/>
    <w:rsid w:val="00214510"/>
    <w:rsid w:val="00214DBD"/>
    <w:rsid w:val="0021612C"/>
    <w:rsid w:val="002162B3"/>
    <w:rsid w:val="00217C83"/>
    <w:rsid w:val="0022199D"/>
    <w:rsid w:val="002221B9"/>
    <w:rsid w:val="00222C42"/>
    <w:rsid w:val="00223E01"/>
    <w:rsid w:val="00223E15"/>
    <w:rsid w:val="002257AD"/>
    <w:rsid w:val="002257C4"/>
    <w:rsid w:val="002277EA"/>
    <w:rsid w:val="00230147"/>
    <w:rsid w:val="002303EC"/>
    <w:rsid w:val="00230553"/>
    <w:rsid w:val="00230D47"/>
    <w:rsid w:val="0023146F"/>
    <w:rsid w:val="00231561"/>
    <w:rsid w:val="002316EB"/>
    <w:rsid w:val="00233C3F"/>
    <w:rsid w:val="00234314"/>
    <w:rsid w:val="00235376"/>
    <w:rsid w:val="00235474"/>
    <w:rsid w:val="0023617F"/>
    <w:rsid w:val="00237BAA"/>
    <w:rsid w:val="002408C4"/>
    <w:rsid w:val="002412CE"/>
    <w:rsid w:val="002431E0"/>
    <w:rsid w:val="002438E6"/>
    <w:rsid w:val="00243C8F"/>
    <w:rsid w:val="0024516B"/>
    <w:rsid w:val="00246C19"/>
    <w:rsid w:val="00250255"/>
    <w:rsid w:val="00250EC4"/>
    <w:rsid w:val="00251C10"/>
    <w:rsid w:val="00252E9E"/>
    <w:rsid w:val="00254707"/>
    <w:rsid w:val="00254CC3"/>
    <w:rsid w:val="00254FD7"/>
    <w:rsid w:val="00255098"/>
    <w:rsid w:val="002568E9"/>
    <w:rsid w:val="00260039"/>
    <w:rsid w:val="00260978"/>
    <w:rsid w:val="00261399"/>
    <w:rsid w:val="002615DD"/>
    <w:rsid w:val="0026186A"/>
    <w:rsid w:val="00263668"/>
    <w:rsid w:val="002636AD"/>
    <w:rsid w:val="002639AC"/>
    <w:rsid w:val="00263B31"/>
    <w:rsid w:val="00263FFE"/>
    <w:rsid w:val="00264659"/>
    <w:rsid w:val="00264C20"/>
    <w:rsid w:val="00265D3B"/>
    <w:rsid w:val="00265D3D"/>
    <w:rsid w:val="002662FB"/>
    <w:rsid w:val="002667DC"/>
    <w:rsid w:val="00266FBF"/>
    <w:rsid w:val="00267310"/>
    <w:rsid w:val="002679B8"/>
    <w:rsid w:val="00267BE0"/>
    <w:rsid w:val="0027033C"/>
    <w:rsid w:val="00270565"/>
    <w:rsid w:val="00270673"/>
    <w:rsid w:val="002710F8"/>
    <w:rsid w:val="0027143D"/>
    <w:rsid w:val="0027181D"/>
    <w:rsid w:val="002724BA"/>
    <w:rsid w:val="0027288E"/>
    <w:rsid w:val="002729FF"/>
    <w:rsid w:val="00273032"/>
    <w:rsid w:val="002745AF"/>
    <w:rsid w:val="002749AC"/>
    <w:rsid w:val="00275187"/>
    <w:rsid w:val="002759F5"/>
    <w:rsid w:val="0027622C"/>
    <w:rsid w:val="00276CF7"/>
    <w:rsid w:val="002774A8"/>
    <w:rsid w:val="002805FF"/>
    <w:rsid w:val="00280F76"/>
    <w:rsid w:val="00281635"/>
    <w:rsid w:val="00282046"/>
    <w:rsid w:val="00282A57"/>
    <w:rsid w:val="00282DC0"/>
    <w:rsid w:val="0028306C"/>
    <w:rsid w:val="002831F1"/>
    <w:rsid w:val="00283279"/>
    <w:rsid w:val="00283AC7"/>
    <w:rsid w:val="0028444C"/>
    <w:rsid w:val="002845DE"/>
    <w:rsid w:val="00284DEF"/>
    <w:rsid w:val="00285A7B"/>
    <w:rsid w:val="00285A7E"/>
    <w:rsid w:val="002867AD"/>
    <w:rsid w:val="00286932"/>
    <w:rsid w:val="002869A8"/>
    <w:rsid w:val="00286DB0"/>
    <w:rsid w:val="0028749F"/>
    <w:rsid w:val="002877B4"/>
    <w:rsid w:val="0029041E"/>
    <w:rsid w:val="00290CE0"/>
    <w:rsid w:val="00290EF1"/>
    <w:rsid w:val="002916CD"/>
    <w:rsid w:val="00291D14"/>
    <w:rsid w:val="0029296A"/>
    <w:rsid w:val="00292D28"/>
    <w:rsid w:val="0029336A"/>
    <w:rsid w:val="00293431"/>
    <w:rsid w:val="002934D4"/>
    <w:rsid w:val="002939FF"/>
    <w:rsid w:val="0029433A"/>
    <w:rsid w:val="00294731"/>
    <w:rsid w:val="00295AE9"/>
    <w:rsid w:val="00295F3A"/>
    <w:rsid w:val="00296807"/>
    <w:rsid w:val="0029750E"/>
    <w:rsid w:val="002A0302"/>
    <w:rsid w:val="002A2CF9"/>
    <w:rsid w:val="002A3113"/>
    <w:rsid w:val="002A34EC"/>
    <w:rsid w:val="002A4BA5"/>
    <w:rsid w:val="002A5031"/>
    <w:rsid w:val="002A5386"/>
    <w:rsid w:val="002A5627"/>
    <w:rsid w:val="002A5C74"/>
    <w:rsid w:val="002A75B8"/>
    <w:rsid w:val="002B14DB"/>
    <w:rsid w:val="002B1859"/>
    <w:rsid w:val="002B36FD"/>
    <w:rsid w:val="002B3F98"/>
    <w:rsid w:val="002B4216"/>
    <w:rsid w:val="002B44F2"/>
    <w:rsid w:val="002B4697"/>
    <w:rsid w:val="002B77A5"/>
    <w:rsid w:val="002B77D3"/>
    <w:rsid w:val="002C060C"/>
    <w:rsid w:val="002C0CB2"/>
    <w:rsid w:val="002C121A"/>
    <w:rsid w:val="002C1950"/>
    <w:rsid w:val="002C1E71"/>
    <w:rsid w:val="002C3DA9"/>
    <w:rsid w:val="002C5686"/>
    <w:rsid w:val="002C59FC"/>
    <w:rsid w:val="002C7791"/>
    <w:rsid w:val="002D01B1"/>
    <w:rsid w:val="002D05C2"/>
    <w:rsid w:val="002D0E14"/>
    <w:rsid w:val="002D16B7"/>
    <w:rsid w:val="002D1BE7"/>
    <w:rsid w:val="002D2B30"/>
    <w:rsid w:val="002D369E"/>
    <w:rsid w:val="002D4701"/>
    <w:rsid w:val="002D4CE2"/>
    <w:rsid w:val="002D4D3B"/>
    <w:rsid w:val="002D4FA4"/>
    <w:rsid w:val="002D54C7"/>
    <w:rsid w:val="002D57F6"/>
    <w:rsid w:val="002D5EFF"/>
    <w:rsid w:val="002D603C"/>
    <w:rsid w:val="002D6E3E"/>
    <w:rsid w:val="002D7C3B"/>
    <w:rsid w:val="002D7CB9"/>
    <w:rsid w:val="002E01CB"/>
    <w:rsid w:val="002E13DC"/>
    <w:rsid w:val="002E1639"/>
    <w:rsid w:val="002E288E"/>
    <w:rsid w:val="002E2E36"/>
    <w:rsid w:val="002E310A"/>
    <w:rsid w:val="002E3C72"/>
    <w:rsid w:val="002E3CEA"/>
    <w:rsid w:val="002E47FD"/>
    <w:rsid w:val="002E7270"/>
    <w:rsid w:val="002E7E31"/>
    <w:rsid w:val="002F0A0A"/>
    <w:rsid w:val="002F106A"/>
    <w:rsid w:val="002F4260"/>
    <w:rsid w:val="002F4D8C"/>
    <w:rsid w:val="002F6BD7"/>
    <w:rsid w:val="003004C3"/>
    <w:rsid w:val="00300B8D"/>
    <w:rsid w:val="00300CAE"/>
    <w:rsid w:val="003013EA"/>
    <w:rsid w:val="00301914"/>
    <w:rsid w:val="003025BC"/>
    <w:rsid w:val="0030279D"/>
    <w:rsid w:val="00305349"/>
    <w:rsid w:val="00305582"/>
    <w:rsid w:val="00305747"/>
    <w:rsid w:val="00306FF6"/>
    <w:rsid w:val="003078F6"/>
    <w:rsid w:val="003101DA"/>
    <w:rsid w:val="00310DC3"/>
    <w:rsid w:val="00311022"/>
    <w:rsid w:val="0031105C"/>
    <w:rsid w:val="003123E9"/>
    <w:rsid w:val="00312FCF"/>
    <w:rsid w:val="003135AA"/>
    <w:rsid w:val="00313684"/>
    <w:rsid w:val="00314B17"/>
    <w:rsid w:val="00314EBB"/>
    <w:rsid w:val="00315C6D"/>
    <w:rsid w:val="00317457"/>
    <w:rsid w:val="003179DA"/>
    <w:rsid w:val="00320215"/>
    <w:rsid w:val="00320E11"/>
    <w:rsid w:val="00320F15"/>
    <w:rsid w:val="00322815"/>
    <w:rsid w:val="003266A7"/>
    <w:rsid w:val="00327410"/>
    <w:rsid w:val="0033084A"/>
    <w:rsid w:val="003338A9"/>
    <w:rsid w:val="0033407B"/>
    <w:rsid w:val="003349D7"/>
    <w:rsid w:val="00335534"/>
    <w:rsid w:val="00335871"/>
    <w:rsid w:val="0033672C"/>
    <w:rsid w:val="00337B9E"/>
    <w:rsid w:val="00337CE6"/>
    <w:rsid w:val="00340A14"/>
    <w:rsid w:val="00340D20"/>
    <w:rsid w:val="0034102C"/>
    <w:rsid w:val="003417AE"/>
    <w:rsid w:val="00342068"/>
    <w:rsid w:val="00343531"/>
    <w:rsid w:val="00343874"/>
    <w:rsid w:val="003445CF"/>
    <w:rsid w:val="00344F5C"/>
    <w:rsid w:val="0034517B"/>
    <w:rsid w:val="00345512"/>
    <w:rsid w:val="003474EA"/>
    <w:rsid w:val="00347B2D"/>
    <w:rsid w:val="00347EBC"/>
    <w:rsid w:val="0035131B"/>
    <w:rsid w:val="0035193E"/>
    <w:rsid w:val="00352194"/>
    <w:rsid w:val="003522D6"/>
    <w:rsid w:val="0035242E"/>
    <w:rsid w:val="003526D2"/>
    <w:rsid w:val="00355B36"/>
    <w:rsid w:val="00356305"/>
    <w:rsid w:val="00356CBC"/>
    <w:rsid w:val="00357DAE"/>
    <w:rsid w:val="0036081E"/>
    <w:rsid w:val="00361096"/>
    <w:rsid w:val="00361AEB"/>
    <w:rsid w:val="00362A51"/>
    <w:rsid w:val="00363422"/>
    <w:rsid w:val="00364717"/>
    <w:rsid w:val="003648EF"/>
    <w:rsid w:val="003651A7"/>
    <w:rsid w:val="0036556E"/>
    <w:rsid w:val="00365A0A"/>
    <w:rsid w:val="00366B53"/>
    <w:rsid w:val="003711D3"/>
    <w:rsid w:val="00371DE6"/>
    <w:rsid w:val="00372FB3"/>
    <w:rsid w:val="00373058"/>
    <w:rsid w:val="00373669"/>
    <w:rsid w:val="003741B2"/>
    <w:rsid w:val="003745D3"/>
    <w:rsid w:val="00375052"/>
    <w:rsid w:val="0037561B"/>
    <w:rsid w:val="0037631D"/>
    <w:rsid w:val="00376BBB"/>
    <w:rsid w:val="00376D40"/>
    <w:rsid w:val="00376DA3"/>
    <w:rsid w:val="00380674"/>
    <w:rsid w:val="00380DEA"/>
    <w:rsid w:val="00382646"/>
    <w:rsid w:val="003831C7"/>
    <w:rsid w:val="00383AA4"/>
    <w:rsid w:val="00384882"/>
    <w:rsid w:val="00385C5C"/>
    <w:rsid w:val="00385C69"/>
    <w:rsid w:val="003865B9"/>
    <w:rsid w:val="00386749"/>
    <w:rsid w:val="003876E8"/>
    <w:rsid w:val="00387BFD"/>
    <w:rsid w:val="00390B56"/>
    <w:rsid w:val="00390F7A"/>
    <w:rsid w:val="00391EA0"/>
    <w:rsid w:val="00392E9F"/>
    <w:rsid w:val="00393711"/>
    <w:rsid w:val="00394D0C"/>
    <w:rsid w:val="00396897"/>
    <w:rsid w:val="003971CF"/>
    <w:rsid w:val="003A0646"/>
    <w:rsid w:val="003A0791"/>
    <w:rsid w:val="003A19A9"/>
    <w:rsid w:val="003A1AA2"/>
    <w:rsid w:val="003A266F"/>
    <w:rsid w:val="003A2804"/>
    <w:rsid w:val="003A3D0A"/>
    <w:rsid w:val="003A4718"/>
    <w:rsid w:val="003A504E"/>
    <w:rsid w:val="003A55C0"/>
    <w:rsid w:val="003A61C6"/>
    <w:rsid w:val="003A653D"/>
    <w:rsid w:val="003A6EEA"/>
    <w:rsid w:val="003A6FFD"/>
    <w:rsid w:val="003A7066"/>
    <w:rsid w:val="003A7E92"/>
    <w:rsid w:val="003A7ECB"/>
    <w:rsid w:val="003A7F3C"/>
    <w:rsid w:val="003B0282"/>
    <w:rsid w:val="003B07D8"/>
    <w:rsid w:val="003B13A7"/>
    <w:rsid w:val="003B19BC"/>
    <w:rsid w:val="003B306F"/>
    <w:rsid w:val="003B344F"/>
    <w:rsid w:val="003B7477"/>
    <w:rsid w:val="003B7787"/>
    <w:rsid w:val="003C19E4"/>
    <w:rsid w:val="003C20DB"/>
    <w:rsid w:val="003C271A"/>
    <w:rsid w:val="003C3110"/>
    <w:rsid w:val="003C3EE2"/>
    <w:rsid w:val="003C715C"/>
    <w:rsid w:val="003C787F"/>
    <w:rsid w:val="003D02D5"/>
    <w:rsid w:val="003D190F"/>
    <w:rsid w:val="003D2184"/>
    <w:rsid w:val="003D2940"/>
    <w:rsid w:val="003D43B9"/>
    <w:rsid w:val="003D49AB"/>
    <w:rsid w:val="003D539A"/>
    <w:rsid w:val="003D55AB"/>
    <w:rsid w:val="003D65F7"/>
    <w:rsid w:val="003D6EFE"/>
    <w:rsid w:val="003E0E61"/>
    <w:rsid w:val="003E1AC9"/>
    <w:rsid w:val="003E2AF4"/>
    <w:rsid w:val="003E3006"/>
    <w:rsid w:val="003E4568"/>
    <w:rsid w:val="003E4762"/>
    <w:rsid w:val="003E5304"/>
    <w:rsid w:val="003E617F"/>
    <w:rsid w:val="003E67EB"/>
    <w:rsid w:val="003E7A8D"/>
    <w:rsid w:val="003F0750"/>
    <w:rsid w:val="003F17AC"/>
    <w:rsid w:val="003F1BA8"/>
    <w:rsid w:val="003F2DEB"/>
    <w:rsid w:val="003F31B0"/>
    <w:rsid w:val="003F4D1A"/>
    <w:rsid w:val="003F5027"/>
    <w:rsid w:val="003F5D8C"/>
    <w:rsid w:val="003F5E89"/>
    <w:rsid w:val="003F61CD"/>
    <w:rsid w:val="003F6B48"/>
    <w:rsid w:val="003F6F6D"/>
    <w:rsid w:val="003F7CCF"/>
    <w:rsid w:val="00400C15"/>
    <w:rsid w:val="0040113B"/>
    <w:rsid w:val="00401355"/>
    <w:rsid w:val="00401CE6"/>
    <w:rsid w:val="00401CF0"/>
    <w:rsid w:val="004025F0"/>
    <w:rsid w:val="00403106"/>
    <w:rsid w:val="004038A4"/>
    <w:rsid w:val="00403BC0"/>
    <w:rsid w:val="00405947"/>
    <w:rsid w:val="0040640B"/>
    <w:rsid w:val="00406851"/>
    <w:rsid w:val="00407511"/>
    <w:rsid w:val="004103BE"/>
    <w:rsid w:val="00410BAA"/>
    <w:rsid w:val="0041180F"/>
    <w:rsid w:val="00411CD1"/>
    <w:rsid w:val="00412C67"/>
    <w:rsid w:val="00413872"/>
    <w:rsid w:val="00415A95"/>
    <w:rsid w:val="00415BDF"/>
    <w:rsid w:val="004165BE"/>
    <w:rsid w:val="00417B3C"/>
    <w:rsid w:val="00417BF2"/>
    <w:rsid w:val="00417F17"/>
    <w:rsid w:val="0042064E"/>
    <w:rsid w:val="004212B7"/>
    <w:rsid w:val="004216D6"/>
    <w:rsid w:val="0042170D"/>
    <w:rsid w:val="00421A07"/>
    <w:rsid w:val="00422F09"/>
    <w:rsid w:val="0042388E"/>
    <w:rsid w:val="00423AB4"/>
    <w:rsid w:val="00425EBF"/>
    <w:rsid w:val="00426919"/>
    <w:rsid w:val="0042700B"/>
    <w:rsid w:val="00427D9B"/>
    <w:rsid w:val="00430D68"/>
    <w:rsid w:val="00431A2B"/>
    <w:rsid w:val="00431AC5"/>
    <w:rsid w:val="00433184"/>
    <w:rsid w:val="00433705"/>
    <w:rsid w:val="0043590F"/>
    <w:rsid w:val="00435C23"/>
    <w:rsid w:val="00436364"/>
    <w:rsid w:val="00436E75"/>
    <w:rsid w:val="004378BE"/>
    <w:rsid w:val="0044012B"/>
    <w:rsid w:val="0044033A"/>
    <w:rsid w:val="00440CF0"/>
    <w:rsid w:val="00441CA1"/>
    <w:rsid w:val="00442AA6"/>
    <w:rsid w:val="00444128"/>
    <w:rsid w:val="00445EDA"/>
    <w:rsid w:val="004469A1"/>
    <w:rsid w:val="00446D88"/>
    <w:rsid w:val="00447428"/>
    <w:rsid w:val="0044776C"/>
    <w:rsid w:val="00447810"/>
    <w:rsid w:val="0044781D"/>
    <w:rsid w:val="00450475"/>
    <w:rsid w:val="00451250"/>
    <w:rsid w:val="004517B8"/>
    <w:rsid w:val="00452111"/>
    <w:rsid w:val="00452430"/>
    <w:rsid w:val="004543EA"/>
    <w:rsid w:val="004547C3"/>
    <w:rsid w:val="00454B21"/>
    <w:rsid w:val="00455968"/>
    <w:rsid w:val="004559F2"/>
    <w:rsid w:val="004645C3"/>
    <w:rsid w:val="004650EF"/>
    <w:rsid w:val="004651EB"/>
    <w:rsid w:val="00465626"/>
    <w:rsid w:val="004658F2"/>
    <w:rsid w:val="00467E62"/>
    <w:rsid w:val="004713D9"/>
    <w:rsid w:val="00471B36"/>
    <w:rsid w:val="00473734"/>
    <w:rsid w:val="00473FE3"/>
    <w:rsid w:val="004740E9"/>
    <w:rsid w:val="00474D67"/>
    <w:rsid w:val="00474EBE"/>
    <w:rsid w:val="004753CD"/>
    <w:rsid w:val="00475B06"/>
    <w:rsid w:val="00476487"/>
    <w:rsid w:val="004774B4"/>
    <w:rsid w:val="00477E3C"/>
    <w:rsid w:val="00481E98"/>
    <w:rsid w:val="00483B20"/>
    <w:rsid w:val="00484C83"/>
    <w:rsid w:val="004856B5"/>
    <w:rsid w:val="004861B4"/>
    <w:rsid w:val="00486DAE"/>
    <w:rsid w:val="0048757F"/>
    <w:rsid w:val="004907D9"/>
    <w:rsid w:val="00492ED2"/>
    <w:rsid w:val="004930E3"/>
    <w:rsid w:val="0049448C"/>
    <w:rsid w:val="00497AC0"/>
    <w:rsid w:val="004A0248"/>
    <w:rsid w:val="004A0B89"/>
    <w:rsid w:val="004A1607"/>
    <w:rsid w:val="004A2655"/>
    <w:rsid w:val="004A299D"/>
    <w:rsid w:val="004A3E19"/>
    <w:rsid w:val="004A55A2"/>
    <w:rsid w:val="004A59C9"/>
    <w:rsid w:val="004A6C5D"/>
    <w:rsid w:val="004A6EBD"/>
    <w:rsid w:val="004B004B"/>
    <w:rsid w:val="004B0CFE"/>
    <w:rsid w:val="004B0D30"/>
    <w:rsid w:val="004B114D"/>
    <w:rsid w:val="004B1985"/>
    <w:rsid w:val="004B28CC"/>
    <w:rsid w:val="004B293F"/>
    <w:rsid w:val="004B32D2"/>
    <w:rsid w:val="004B39C6"/>
    <w:rsid w:val="004B529E"/>
    <w:rsid w:val="004B6221"/>
    <w:rsid w:val="004B75B6"/>
    <w:rsid w:val="004B7C60"/>
    <w:rsid w:val="004B7DD2"/>
    <w:rsid w:val="004C001C"/>
    <w:rsid w:val="004C20CF"/>
    <w:rsid w:val="004C3910"/>
    <w:rsid w:val="004C43DF"/>
    <w:rsid w:val="004C4768"/>
    <w:rsid w:val="004C54C8"/>
    <w:rsid w:val="004C5CB6"/>
    <w:rsid w:val="004C62AD"/>
    <w:rsid w:val="004D0A3F"/>
    <w:rsid w:val="004D1ECC"/>
    <w:rsid w:val="004D33E4"/>
    <w:rsid w:val="004D3731"/>
    <w:rsid w:val="004D3AC3"/>
    <w:rsid w:val="004D4673"/>
    <w:rsid w:val="004D4D47"/>
    <w:rsid w:val="004E0584"/>
    <w:rsid w:val="004E0E7E"/>
    <w:rsid w:val="004E197B"/>
    <w:rsid w:val="004E1C8F"/>
    <w:rsid w:val="004E1CAA"/>
    <w:rsid w:val="004E1E5D"/>
    <w:rsid w:val="004E288C"/>
    <w:rsid w:val="004E39CB"/>
    <w:rsid w:val="004E48E8"/>
    <w:rsid w:val="004E5A2F"/>
    <w:rsid w:val="004E6449"/>
    <w:rsid w:val="004F0930"/>
    <w:rsid w:val="004F190B"/>
    <w:rsid w:val="004F2803"/>
    <w:rsid w:val="004F51AC"/>
    <w:rsid w:val="004F54BF"/>
    <w:rsid w:val="004F61C9"/>
    <w:rsid w:val="004F7E3F"/>
    <w:rsid w:val="00500CD9"/>
    <w:rsid w:val="00501933"/>
    <w:rsid w:val="00502B27"/>
    <w:rsid w:val="0050378C"/>
    <w:rsid w:val="00504ECC"/>
    <w:rsid w:val="00504F1C"/>
    <w:rsid w:val="00505F8E"/>
    <w:rsid w:val="00506817"/>
    <w:rsid w:val="0050689D"/>
    <w:rsid w:val="005069F8"/>
    <w:rsid w:val="00506EE4"/>
    <w:rsid w:val="00507101"/>
    <w:rsid w:val="00507297"/>
    <w:rsid w:val="00507E99"/>
    <w:rsid w:val="00510BE8"/>
    <w:rsid w:val="00511C11"/>
    <w:rsid w:val="00512AC2"/>
    <w:rsid w:val="00514C89"/>
    <w:rsid w:val="00514E8A"/>
    <w:rsid w:val="00515125"/>
    <w:rsid w:val="00517CE8"/>
    <w:rsid w:val="00520333"/>
    <w:rsid w:val="0052082E"/>
    <w:rsid w:val="0052143D"/>
    <w:rsid w:val="00522886"/>
    <w:rsid w:val="0052376C"/>
    <w:rsid w:val="00523B30"/>
    <w:rsid w:val="00524269"/>
    <w:rsid w:val="00524AF0"/>
    <w:rsid w:val="005258A4"/>
    <w:rsid w:val="005258AE"/>
    <w:rsid w:val="005258D6"/>
    <w:rsid w:val="005261E9"/>
    <w:rsid w:val="00531A4C"/>
    <w:rsid w:val="00533B74"/>
    <w:rsid w:val="005341C9"/>
    <w:rsid w:val="0053443B"/>
    <w:rsid w:val="00534722"/>
    <w:rsid w:val="0053570E"/>
    <w:rsid w:val="005375CA"/>
    <w:rsid w:val="00537A08"/>
    <w:rsid w:val="0054008E"/>
    <w:rsid w:val="0054048D"/>
    <w:rsid w:val="005408C5"/>
    <w:rsid w:val="00540ACD"/>
    <w:rsid w:val="005417DF"/>
    <w:rsid w:val="00541FD9"/>
    <w:rsid w:val="00542BE9"/>
    <w:rsid w:val="00544F02"/>
    <w:rsid w:val="00545ADF"/>
    <w:rsid w:val="00545EC9"/>
    <w:rsid w:val="00546969"/>
    <w:rsid w:val="00546984"/>
    <w:rsid w:val="00546C8D"/>
    <w:rsid w:val="00547C87"/>
    <w:rsid w:val="0055022A"/>
    <w:rsid w:val="00550BDB"/>
    <w:rsid w:val="005518EF"/>
    <w:rsid w:val="00551FA6"/>
    <w:rsid w:val="00552ACB"/>
    <w:rsid w:val="00552FB0"/>
    <w:rsid w:val="0055375D"/>
    <w:rsid w:val="00553C7F"/>
    <w:rsid w:val="00553E13"/>
    <w:rsid w:val="00554166"/>
    <w:rsid w:val="005542F2"/>
    <w:rsid w:val="00554398"/>
    <w:rsid w:val="005549CD"/>
    <w:rsid w:val="005550DB"/>
    <w:rsid w:val="00556B34"/>
    <w:rsid w:val="0055748C"/>
    <w:rsid w:val="00560CAD"/>
    <w:rsid w:val="00561049"/>
    <w:rsid w:val="0056159C"/>
    <w:rsid w:val="00562FA1"/>
    <w:rsid w:val="005633D9"/>
    <w:rsid w:val="005640A3"/>
    <w:rsid w:val="005640A4"/>
    <w:rsid w:val="00564208"/>
    <w:rsid w:val="00564356"/>
    <w:rsid w:val="005652FD"/>
    <w:rsid w:val="005655D1"/>
    <w:rsid w:val="00565645"/>
    <w:rsid w:val="00566BED"/>
    <w:rsid w:val="0056791B"/>
    <w:rsid w:val="00570902"/>
    <w:rsid w:val="005712E3"/>
    <w:rsid w:val="00571ED5"/>
    <w:rsid w:val="0057234B"/>
    <w:rsid w:val="005731E4"/>
    <w:rsid w:val="00573537"/>
    <w:rsid w:val="005736D8"/>
    <w:rsid w:val="00573953"/>
    <w:rsid w:val="00574BB0"/>
    <w:rsid w:val="00574CFA"/>
    <w:rsid w:val="0057593D"/>
    <w:rsid w:val="00575BB9"/>
    <w:rsid w:val="00576423"/>
    <w:rsid w:val="00577A08"/>
    <w:rsid w:val="00582BB2"/>
    <w:rsid w:val="00583670"/>
    <w:rsid w:val="005836BF"/>
    <w:rsid w:val="00583ADE"/>
    <w:rsid w:val="00584720"/>
    <w:rsid w:val="0058497C"/>
    <w:rsid w:val="00584AAC"/>
    <w:rsid w:val="00584DF2"/>
    <w:rsid w:val="005860B7"/>
    <w:rsid w:val="005860EE"/>
    <w:rsid w:val="00587455"/>
    <w:rsid w:val="00590C50"/>
    <w:rsid w:val="00591686"/>
    <w:rsid w:val="005932C7"/>
    <w:rsid w:val="0059391D"/>
    <w:rsid w:val="005945F5"/>
    <w:rsid w:val="00595571"/>
    <w:rsid w:val="00595817"/>
    <w:rsid w:val="00596339"/>
    <w:rsid w:val="005963E7"/>
    <w:rsid w:val="00596B41"/>
    <w:rsid w:val="00596B6A"/>
    <w:rsid w:val="00597DC4"/>
    <w:rsid w:val="005A0C0D"/>
    <w:rsid w:val="005A1442"/>
    <w:rsid w:val="005A14DC"/>
    <w:rsid w:val="005A1FD7"/>
    <w:rsid w:val="005A2260"/>
    <w:rsid w:val="005A2679"/>
    <w:rsid w:val="005A2D52"/>
    <w:rsid w:val="005A3AF3"/>
    <w:rsid w:val="005A4104"/>
    <w:rsid w:val="005A417A"/>
    <w:rsid w:val="005A438D"/>
    <w:rsid w:val="005A5E24"/>
    <w:rsid w:val="005A7C70"/>
    <w:rsid w:val="005A7E49"/>
    <w:rsid w:val="005B08D0"/>
    <w:rsid w:val="005B0EED"/>
    <w:rsid w:val="005B171C"/>
    <w:rsid w:val="005B2CD9"/>
    <w:rsid w:val="005B2D61"/>
    <w:rsid w:val="005B38A8"/>
    <w:rsid w:val="005B3E7E"/>
    <w:rsid w:val="005B429D"/>
    <w:rsid w:val="005B442D"/>
    <w:rsid w:val="005B471D"/>
    <w:rsid w:val="005B59DB"/>
    <w:rsid w:val="005B7C0F"/>
    <w:rsid w:val="005B7D6C"/>
    <w:rsid w:val="005C0DEE"/>
    <w:rsid w:val="005C1597"/>
    <w:rsid w:val="005C2311"/>
    <w:rsid w:val="005C2481"/>
    <w:rsid w:val="005C28C2"/>
    <w:rsid w:val="005C3388"/>
    <w:rsid w:val="005C5FE6"/>
    <w:rsid w:val="005C6058"/>
    <w:rsid w:val="005C633B"/>
    <w:rsid w:val="005C6B06"/>
    <w:rsid w:val="005D0420"/>
    <w:rsid w:val="005D079C"/>
    <w:rsid w:val="005D0A8F"/>
    <w:rsid w:val="005D0B6F"/>
    <w:rsid w:val="005D160B"/>
    <w:rsid w:val="005D1692"/>
    <w:rsid w:val="005D2296"/>
    <w:rsid w:val="005D2AAD"/>
    <w:rsid w:val="005D2E83"/>
    <w:rsid w:val="005D51D1"/>
    <w:rsid w:val="005D54BA"/>
    <w:rsid w:val="005D5776"/>
    <w:rsid w:val="005D60F7"/>
    <w:rsid w:val="005D6C61"/>
    <w:rsid w:val="005D6D93"/>
    <w:rsid w:val="005D7792"/>
    <w:rsid w:val="005D7A3F"/>
    <w:rsid w:val="005D7D0D"/>
    <w:rsid w:val="005E0247"/>
    <w:rsid w:val="005E0577"/>
    <w:rsid w:val="005E05D5"/>
    <w:rsid w:val="005E142E"/>
    <w:rsid w:val="005E1B7B"/>
    <w:rsid w:val="005E1C0D"/>
    <w:rsid w:val="005E2091"/>
    <w:rsid w:val="005E20C6"/>
    <w:rsid w:val="005E2AD4"/>
    <w:rsid w:val="005E31FD"/>
    <w:rsid w:val="005E332B"/>
    <w:rsid w:val="005E39AB"/>
    <w:rsid w:val="005E3B56"/>
    <w:rsid w:val="005E4505"/>
    <w:rsid w:val="005E45A4"/>
    <w:rsid w:val="005E4D4E"/>
    <w:rsid w:val="005E6093"/>
    <w:rsid w:val="005E62A6"/>
    <w:rsid w:val="005E6418"/>
    <w:rsid w:val="005E6B1A"/>
    <w:rsid w:val="005E728C"/>
    <w:rsid w:val="005F097B"/>
    <w:rsid w:val="005F0A0E"/>
    <w:rsid w:val="005F3CD1"/>
    <w:rsid w:val="005F3CEF"/>
    <w:rsid w:val="005F4E2B"/>
    <w:rsid w:val="005F54CD"/>
    <w:rsid w:val="005F6852"/>
    <w:rsid w:val="005F7FF0"/>
    <w:rsid w:val="00600240"/>
    <w:rsid w:val="006006B6"/>
    <w:rsid w:val="00600E1C"/>
    <w:rsid w:val="00601E96"/>
    <w:rsid w:val="006026C6"/>
    <w:rsid w:val="00602EDE"/>
    <w:rsid w:val="00604442"/>
    <w:rsid w:val="0060486A"/>
    <w:rsid w:val="00605A4D"/>
    <w:rsid w:val="00605DD2"/>
    <w:rsid w:val="00606357"/>
    <w:rsid w:val="006068C5"/>
    <w:rsid w:val="00606A85"/>
    <w:rsid w:val="00606ABC"/>
    <w:rsid w:val="00607567"/>
    <w:rsid w:val="00607B74"/>
    <w:rsid w:val="00610BF6"/>
    <w:rsid w:val="00611A2C"/>
    <w:rsid w:val="00612064"/>
    <w:rsid w:val="00612212"/>
    <w:rsid w:val="0061224C"/>
    <w:rsid w:val="006138EF"/>
    <w:rsid w:val="006139A4"/>
    <w:rsid w:val="00613D3E"/>
    <w:rsid w:val="00614453"/>
    <w:rsid w:val="00614B70"/>
    <w:rsid w:val="00615C5C"/>
    <w:rsid w:val="00615FAD"/>
    <w:rsid w:val="00616783"/>
    <w:rsid w:val="006200D8"/>
    <w:rsid w:val="0062066D"/>
    <w:rsid w:val="00621DC1"/>
    <w:rsid w:val="0062360C"/>
    <w:rsid w:val="00623E90"/>
    <w:rsid w:val="00624040"/>
    <w:rsid w:val="006245C1"/>
    <w:rsid w:val="00624C44"/>
    <w:rsid w:val="00626236"/>
    <w:rsid w:val="00626BC0"/>
    <w:rsid w:val="006272B0"/>
    <w:rsid w:val="006272EE"/>
    <w:rsid w:val="00631A24"/>
    <w:rsid w:val="00631BFE"/>
    <w:rsid w:val="00631D91"/>
    <w:rsid w:val="006325F9"/>
    <w:rsid w:val="00634692"/>
    <w:rsid w:val="00634DD5"/>
    <w:rsid w:val="006364B6"/>
    <w:rsid w:val="00636B5B"/>
    <w:rsid w:val="00636E49"/>
    <w:rsid w:val="00637C1B"/>
    <w:rsid w:val="00640645"/>
    <w:rsid w:val="00641337"/>
    <w:rsid w:val="00641365"/>
    <w:rsid w:val="0064273D"/>
    <w:rsid w:val="00642845"/>
    <w:rsid w:val="0064386B"/>
    <w:rsid w:val="0064415E"/>
    <w:rsid w:val="00644AB6"/>
    <w:rsid w:val="00645919"/>
    <w:rsid w:val="00645A68"/>
    <w:rsid w:val="00646D89"/>
    <w:rsid w:val="0064751A"/>
    <w:rsid w:val="006475CD"/>
    <w:rsid w:val="00651422"/>
    <w:rsid w:val="00653748"/>
    <w:rsid w:val="0065447B"/>
    <w:rsid w:val="0065477E"/>
    <w:rsid w:val="00654FC3"/>
    <w:rsid w:val="0065587B"/>
    <w:rsid w:val="00655BB5"/>
    <w:rsid w:val="006560AB"/>
    <w:rsid w:val="00656155"/>
    <w:rsid w:val="00657A0E"/>
    <w:rsid w:val="00660A09"/>
    <w:rsid w:val="00660C79"/>
    <w:rsid w:val="00660D9A"/>
    <w:rsid w:val="00661FCA"/>
    <w:rsid w:val="00662E02"/>
    <w:rsid w:val="00663AA3"/>
    <w:rsid w:val="00665F74"/>
    <w:rsid w:val="006666F9"/>
    <w:rsid w:val="006672F0"/>
    <w:rsid w:val="00670A96"/>
    <w:rsid w:val="00670E34"/>
    <w:rsid w:val="00671DAC"/>
    <w:rsid w:val="00672052"/>
    <w:rsid w:val="00673A18"/>
    <w:rsid w:val="00673A8A"/>
    <w:rsid w:val="006747AE"/>
    <w:rsid w:val="00675A2F"/>
    <w:rsid w:val="00675E29"/>
    <w:rsid w:val="00675F79"/>
    <w:rsid w:val="006764EB"/>
    <w:rsid w:val="00677C97"/>
    <w:rsid w:val="00680427"/>
    <w:rsid w:val="0068086A"/>
    <w:rsid w:val="00681328"/>
    <w:rsid w:val="00681399"/>
    <w:rsid w:val="00682678"/>
    <w:rsid w:val="006852AC"/>
    <w:rsid w:val="00685327"/>
    <w:rsid w:val="006879F8"/>
    <w:rsid w:val="0069098D"/>
    <w:rsid w:val="00691248"/>
    <w:rsid w:val="00693985"/>
    <w:rsid w:val="006945DC"/>
    <w:rsid w:val="0069480F"/>
    <w:rsid w:val="0069506C"/>
    <w:rsid w:val="006950FA"/>
    <w:rsid w:val="00696839"/>
    <w:rsid w:val="00696916"/>
    <w:rsid w:val="00697239"/>
    <w:rsid w:val="00697560"/>
    <w:rsid w:val="006A0A2A"/>
    <w:rsid w:val="006A3462"/>
    <w:rsid w:val="006A3B4B"/>
    <w:rsid w:val="006A4017"/>
    <w:rsid w:val="006A4629"/>
    <w:rsid w:val="006A4813"/>
    <w:rsid w:val="006A574B"/>
    <w:rsid w:val="006A68C0"/>
    <w:rsid w:val="006A74C6"/>
    <w:rsid w:val="006B0317"/>
    <w:rsid w:val="006B0FF1"/>
    <w:rsid w:val="006B47C9"/>
    <w:rsid w:val="006B4807"/>
    <w:rsid w:val="006B60E4"/>
    <w:rsid w:val="006B626A"/>
    <w:rsid w:val="006B752C"/>
    <w:rsid w:val="006C286A"/>
    <w:rsid w:val="006C3066"/>
    <w:rsid w:val="006C7F10"/>
    <w:rsid w:val="006D09B6"/>
    <w:rsid w:val="006D1795"/>
    <w:rsid w:val="006D1FD6"/>
    <w:rsid w:val="006D2C4A"/>
    <w:rsid w:val="006D2EA1"/>
    <w:rsid w:val="006D346D"/>
    <w:rsid w:val="006D354A"/>
    <w:rsid w:val="006D4CCB"/>
    <w:rsid w:val="006D61E2"/>
    <w:rsid w:val="006D72FE"/>
    <w:rsid w:val="006D7FDF"/>
    <w:rsid w:val="006E032B"/>
    <w:rsid w:val="006E04B4"/>
    <w:rsid w:val="006E1272"/>
    <w:rsid w:val="006E1291"/>
    <w:rsid w:val="006E1FFE"/>
    <w:rsid w:val="006E254F"/>
    <w:rsid w:val="006E2CE4"/>
    <w:rsid w:val="006E2DFB"/>
    <w:rsid w:val="006E2FAB"/>
    <w:rsid w:val="006E32C1"/>
    <w:rsid w:val="006E3BBF"/>
    <w:rsid w:val="006E66E5"/>
    <w:rsid w:val="006E6700"/>
    <w:rsid w:val="006E6960"/>
    <w:rsid w:val="006F1401"/>
    <w:rsid w:val="006F1D50"/>
    <w:rsid w:val="006F219A"/>
    <w:rsid w:val="006F246A"/>
    <w:rsid w:val="006F24CD"/>
    <w:rsid w:val="006F34E7"/>
    <w:rsid w:val="006F3899"/>
    <w:rsid w:val="006F3B23"/>
    <w:rsid w:val="006F4A48"/>
    <w:rsid w:val="006F4E7B"/>
    <w:rsid w:val="006F504E"/>
    <w:rsid w:val="006F5A18"/>
    <w:rsid w:val="006F5EBE"/>
    <w:rsid w:val="006F613B"/>
    <w:rsid w:val="0070057B"/>
    <w:rsid w:val="00700B42"/>
    <w:rsid w:val="00701A24"/>
    <w:rsid w:val="00701FE7"/>
    <w:rsid w:val="00702017"/>
    <w:rsid w:val="00703FAF"/>
    <w:rsid w:val="0070444F"/>
    <w:rsid w:val="00704FE1"/>
    <w:rsid w:val="00706563"/>
    <w:rsid w:val="007065ED"/>
    <w:rsid w:val="007066D3"/>
    <w:rsid w:val="00707578"/>
    <w:rsid w:val="00710591"/>
    <w:rsid w:val="00712333"/>
    <w:rsid w:val="00712B98"/>
    <w:rsid w:val="00714AEE"/>
    <w:rsid w:val="00714B6D"/>
    <w:rsid w:val="0071588C"/>
    <w:rsid w:val="007164CE"/>
    <w:rsid w:val="007171F7"/>
    <w:rsid w:val="0071757A"/>
    <w:rsid w:val="00722ACD"/>
    <w:rsid w:val="00722DAE"/>
    <w:rsid w:val="00723406"/>
    <w:rsid w:val="007251FB"/>
    <w:rsid w:val="00725200"/>
    <w:rsid w:val="00725407"/>
    <w:rsid w:val="007254A9"/>
    <w:rsid w:val="00725621"/>
    <w:rsid w:val="00726174"/>
    <w:rsid w:val="00726273"/>
    <w:rsid w:val="00726739"/>
    <w:rsid w:val="00726A23"/>
    <w:rsid w:val="00726E00"/>
    <w:rsid w:val="00726EDA"/>
    <w:rsid w:val="0072753F"/>
    <w:rsid w:val="0072779B"/>
    <w:rsid w:val="00727B84"/>
    <w:rsid w:val="00730D72"/>
    <w:rsid w:val="00731183"/>
    <w:rsid w:val="007313C6"/>
    <w:rsid w:val="007319F2"/>
    <w:rsid w:val="00732049"/>
    <w:rsid w:val="00732A26"/>
    <w:rsid w:val="007358BD"/>
    <w:rsid w:val="007359BA"/>
    <w:rsid w:val="00735CA5"/>
    <w:rsid w:val="00735EA7"/>
    <w:rsid w:val="0073608D"/>
    <w:rsid w:val="00736DBD"/>
    <w:rsid w:val="00740A68"/>
    <w:rsid w:val="00741444"/>
    <w:rsid w:val="007415D9"/>
    <w:rsid w:val="00741D9D"/>
    <w:rsid w:val="00742727"/>
    <w:rsid w:val="007428BE"/>
    <w:rsid w:val="00742D9B"/>
    <w:rsid w:val="007433FF"/>
    <w:rsid w:val="007448DF"/>
    <w:rsid w:val="00745877"/>
    <w:rsid w:val="00745AE8"/>
    <w:rsid w:val="007460AD"/>
    <w:rsid w:val="0074641B"/>
    <w:rsid w:val="00746F2C"/>
    <w:rsid w:val="00747385"/>
    <w:rsid w:val="00750730"/>
    <w:rsid w:val="0075388A"/>
    <w:rsid w:val="00753A69"/>
    <w:rsid w:val="00754CA4"/>
    <w:rsid w:val="00754E08"/>
    <w:rsid w:val="00756462"/>
    <w:rsid w:val="0075646E"/>
    <w:rsid w:val="00757B30"/>
    <w:rsid w:val="00760B3A"/>
    <w:rsid w:val="007610DE"/>
    <w:rsid w:val="007622A6"/>
    <w:rsid w:val="00763343"/>
    <w:rsid w:val="00764306"/>
    <w:rsid w:val="00764476"/>
    <w:rsid w:val="00764B25"/>
    <w:rsid w:val="00765055"/>
    <w:rsid w:val="00770011"/>
    <w:rsid w:val="00772E18"/>
    <w:rsid w:val="00773354"/>
    <w:rsid w:val="00773C9F"/>
    <w:rsid w:val="0077521E"/>
    <w:rsid w:val="0077680E"/>
    <w:rsid w:val="00776BD5"/>
    <w:rsid w:val="00776E23"/>
    <w:rsid w:val="00776E62"/>
    <w:rsid w:val="0078181C"/>
    <w:rsid w:val="007821D6"/>
    <w:rsid w:val="00782B63"/>
    <w:rsid w:val="00784C16"/>
    <w:rsid w:val="00784DDC"/>
    <w:rsid w:val="0078598B"/>
    <w:rsid w:val="00785F1B"/>
    <w:rsid w:val="00786B24"/>
    <w:rsid w:val="00787006"/>
    <w:rsid w:val="0079085C"/>
    <w:rsid w:val="0079097A"/>
    <w:rsid w:val="00790A32"/>
    <w:rsid w:val="00791156"/>
    <w:rsid w:val="0079356C"/>
    <w:rsid w:val="00793796"/>
    <w:rsid w:val="0079406C"/>
    <w:rsid w:val="007944ED"/>
    <w:rsid w:val="00794C5A"/>
    <w:rsid w:val="00795278"/>
    <w:rsid w:val="007958FB"/>
    <w:rsid w:val="00796F22"/>
    <w:rsid w:val="007A04DB"/>
    <w:rsid w:val="007A0B3C"/>
    <w:rsid w:val="007A4B19"/>
    <w:rsid w:val="007A53D9"/>
    <w:rsid w:val="007A683E"/>
    <w:rsid w:val="007A69A1"/>
    <w:rsid w:val="007A6C30"/>
    <w:rsid w:val="007A7BFF"/>
    <w:rsid w:val="007A7C6C"/>
    <w:rsid w:val="007B011B"/>
    <w:rsid w:val="007B0B4E"/>
    <w:rsid w:val="007B110A"/>
    <w:rsid w:val="007B162B"/>
    <w:rsid w:val="007B2304"/>
    <w:rsid w:val="007B5D4B"/>
    <w:rsid w:val="007B6F29"/>
    <w:rsid w:val="007C06ED"/>
    <w:rsid w:val="007C0A92"/>
    <w:rsid w:val="007C2053"/>
    <w:rsid w:val="007C27DC"/>
    <w:rsid w:val="007C2883"/>
    <w:rsid w:val="007C2C17"/>
    <w:rsid w:val="007C4277"/>
    <w:rsid w:val="007C43C4"/>
    <w:rsid w:val="007C5D5C"/>
    <w:rsid w:val="007C67D2"/>
    <w:rsid w:val="007C6EA2"/>
    <w:rsid w:val="007D1043"/>
    <w:rsid w:val="007D15F4"/>
    <w:rsid w:val="007D18EC"/>
    <w:rsid w:val="007D292A"/>
    <w:rsid w:val="007D3DDC"/>
    <w:rsid w:val="007D3FE0"/>
    <w:rsid w:val="007D4559"/>
    <w:rsid w:val="007D57AE"/>
    <w:rsid w:val="007D5869"/>
    <w:rsid w:val="007D5935"/>
    <w:rsid w:val="007D59C0"/>
    <w:rsid w:val="007D6303"/>
    <w:rsid w:val="007D6809"/>
    <w:rsid w:val="007D792C"/>
    <w:rsid w:val="007D79D0"/>
    <w:rsid w:val="007D7E45"/>
    <w:rsid w:val="007D7EA1"/>
    <w:rsid w:val="007E0069"/>
    <w:rsid w:val="007E0400"/>
    <w:rsid w:val="007E0555"/>
    <w:rsid w:val="007E09A1"/>
    <w:rsid w:val="007E0A70"/>
    <w:rsid w:val="007E0C3A"/>
    <w:rsid w:val="007E249B"/>
    <w:rsid w:val="007E2507"/>
    <w:rsid w:val="007E4498"/>
    <w:rsid w:val="007E461C"/>
    <w:rsid w:val="007E4B9B"/>
    <w:rsid w:val="007E5F36"/>
    <w:rsid w:val="007E6419"/>
    <w:rsid w:val="007E6E8E"/>
    <w:rsid w:val="007E710D"/>
    <w:rsid w:val="007E7211"/>
    <w:rsid w:val="007E7EE2"/>
    <w:rsid w:val="007E7FF0"/>
    <w:rsid w:val="007F01C8"/>
    <w:rsid w:val="007F01EE"/>
    <w:rsid w:val="007F0410"/>
    <w:rsid w:val="007F0D48"/>
    <w:rsid w:val="007F1860"/>
    <w:rsid w:val="007F2792"/>
    <w:rsid w:val="007F2BBB"/>
    <w:rsid w:val="007F2EE8"/>
    <w:rsid w:val="007F3C3B"/>
    <w:rsid w:val="007F436D"/>
    <w:rsid w:val="007F47A7"/>
    <w:rsid w:val="007F47F6"/>
    <w:rsid w:val="007F651E"/>
    <w:rsid w:val="007F6A41"/>
    <w:rsid w:val="007F6DC0"/>
    <w:rsid w:val="007F7F4C"/>
    <w:rsid w:val="007F7F59"/>
    <w:rsid w:val="0080006E"/>
    <w:rsid w:val="0080066E"/>
    <w:rsid w:val="00801775"/>
    <w:rsid w:val="00801DBA"/>
    <w:rsid w:val="008020F3"/>
    <w:rsid w:val="00802A28"/>
    <w:rsid w:val="00803165"/>
    <w:rsid w:val="00803944"/>
    <w:rsid w:val="008049B6"/>
    <w:rsid w:val="00805B23"/>
    <w:rsid w:val="0080636B"/>
    <w:rsid w:val="00806442"/>
    <w:rsid w:val="008111BC"/>
    <w:rsid w:val="00812149"/>
    <w:rsid w:val="00812786"/>
    <w:rsid w:val="008127F8"/>
    <w:rsid w:val="00812B62"/>
    <w:rsid w:val="00812DDD"/>
    <w:rsid w:val="008137B6"/>
    <w:rsid w:val="0081393C"/>
    <w:rsid w:val="00813BC6"/>
    <w:rsid w:val="00814E3C"/>
    <w:rsid w:val="00815492"/>
    <w:rsid w:val="00815AC3"/>
    <w:rsid w:val="00817685"/>
    <w:rsid w:val="008179B3"/>
    <w:rsid w:val="00820008"/>
    <w:rsid w:val="00820BEE"/>
    <w:rsid w:val="00822191"/>
    <w:rsid w:val="00822829"/>
    <w:rsid w:val="00823005"/>
    <w:rsid w:val="00825005"/>
    <w:rsid w:val="00830CBA"/>
    <w:rsid w:val="00832823"/>
    <w:rsid w:val="00832982"/>
    <w:rsid w:val="00833B94"/>
    <w:rsid w:val="00835BC6"/>
    <w:rsid w:val="00835FBB"/>
    <w:rsid w:val="00836938"/>
    <w:rsid w:val="00836A45"/>
    <w:rsid w:val="00836CB2"/>
    <w:rsid w:val="0084051F"/>
    <w:rsid w:val="008416DA"/>
    <w:rsid w:val="00841DBA"/>
    <w:rsid w:val="0084376E"/>
    <w:rsid w:val="00843EA5"/>
    <w:rsid w:val="0084568D"/>
    <w:rsid w:val="008457B8"/>
    <w:rsid w:val="00845EDC"/>
    <w:rsid w:val="008462D6"/>
    <w:rsid w:val="0084760A"/>
    <w:rsid w:val="0085071D"/>
    <w:rsid w:val="00850A1C"/>
    <w:rsid w:val="00850EE7"/>
    <w:rsid w:val="00851241"/>
    <w:rsid w:val="00851C32"/>
    <w:rsid w:val="00852733"/>
    <w:rsid w:val="0085464A"/>
    <w:rsid w:val="0085505A"/>
    <w:rsid w:val="00855E68"/>
    <w:rsid w:val="00856A51"/>
    <w:rsid w:val="00856C5C"/>
    <w:rsid w:val="008573C1"/>
    <w:rsid w:val="008577A9"/>
    <w:rsid w:val="0086189F"/>
    <w:rsid w:val="00862833"/>
    <w:rsid w:val="008633B3"/>
    <w:rsid w:val="00864A7F"/>
    <w:rsid w:val="00864B9C"/>
    <w:rsid w:val="00864BDE"/>
    <w:rsid w:val="00866111"/>
    <w:rsid w:val="00866C6E"/>
    <w:rsid w:val="0086701D"/>
    <w:rsid w:val="008705C9"/>
    <w:rsid w:val="00871FB9"/>
    <w:rsid w:val="00872032"/>
    <w:rsid w:val="0087216B"/>
    <w:rsid w:val="008724FA"/>
    <w:rsid w:val="008727D0"/>
    <w:rsid w:val="00872BCC"/>
    <w:rsid w:val="00873680"/>
    <w:rsid w:val="00873A5D"/>
    <w:rsid w:val="008742A4"/>
    <w:rsid w:val="00875B3F"/>
    <w:rsid w:val="00876641"/>
    <w:rsid w:val="008768CC"/>
    <w:rsid w:val="008807EB"/>
    <w:rsid w:val="00881096"/>
    <w:rsid w:val="00881463"/>
    <w:rsid w:val="00882DBE"/>
    <w:rsid w:val="00883017"/>
    <w:rsid w:val="0088308D"/>
    <w:rsid w:val="008832F0"/>
    <w:rsid w:val="00883477"/>
    <w:rsid w:val="008845A6"/>
    <w:rsid w:val="00885188"/>
    <w:rsid w:val="008854A2"/>
    <w:rsid w:val="00885833"/>
    <w:rsid w:val="00885C63"/>
    <w:rsid w:val="00886662"/>
    <w:rsid w:val="00887DB2"/>
    <w:rsid w:val="00890B82"/>
    <w:rsid w:val="00891380"/>
    <w:rsid w:val="008916E3"/>
    <w:rsid w:val="00891DA2"/>
    <w:rsid w:val="00892364"/>
    <w:rsid w:val="008927C0"/>
    <w:rsid w:val="008937C4"/>
    <w:rsid w:val="00894013"/>
    <w:rsid w:val="00894172"/>
    <w:rsid w:val="00894A27"/>
    <w:rsid w:val="00895FA1"/>
    <w:rsid w:val="008963A8"/>
    <w:rsid w:val="008968CB"/>
    <w:rsid w:val="00897A9A"/>
    <w:rsid w:val="008A1AB1"/>
    <w:rsid w:val="008A3931"/>
    <w:rsid w:val="008A39FD"/>
    <w:rsid w:val="008A3AAD"/>
    <w:rsid w:val="008A4194"/>
    <w:rsid w:val="008A4244"/>
    <w:rsid w:val="008A46C1"/>
    <w:rsid w:val="008A5850"/>
    <w:rsid w:val="008A59C0"/>
    <w:rsid w:val="008A64C9"/>
    <w:rsid w:val="008A6C24"/>
    <w:rsid w:val="008A7CD5"/>
    <w:rsid w:val="008B0451"/>
    <w:rsid w:val="008B07C7"/>
    <w:rsid w:val="008B09D8"/>
    <w:rsid w:val="008B1DF6"/>
    <w:rsid w:val="008B21D1"/>
    <w:rsid w:val="008B24F1"/>
    <w:rsid w:val="008B4143"/>
    <w:rsid w:val="008B4613"/>
    <w:rsid w:val="008B5AC5"/>
    <w:rsid w:val="008B76E0"/>
    <w:rsid w:val="008B7700"/>
    <w:rsid w:val="008B7DCA"/>
    <w:rsid w:val="008B7EE6"/>
    <w:rsid w:val="008C0FBD"/>
    <w:rsid w:val="008C1425"/>
    <w:rsid w:val="008C20D5"/>
    <w:rsid w:val="008C24DC"/>
    <w:rsid w:val="008C26EA"/>
    <w:rsid w:val="008C2989"/>
    <w:rsid w:val="008C2EE7"/>
    <w:rsid w:val="008C78CB"/>
    <w:rsid w:val="008C7C8D"/>
    <w:rsid w:val="008D1154"/>
    <w:rsid w:val="008D19D9"/>
    <w:rsid w:val="008D1BB7"/>
    <w:rsid w:val="008D2F80"/>
    <w:rsid w:val="008D4434"/>
    <w:rsid w:val="008D570D"/>
    <w:rsid w:val="008D59F9"/>
    <w:rsid w:val="008D5D1B"/>
    <w:rsid w:val="008D6B11"/>
    <w:rsid w:val="008D780E"/>
    <w:rsid w:val="008D78B9"/>
    <w:rsid w:val="008D7D4D"/>
    <w:rsid w:val="008D7E02"/>
    <w:rsid w:val="008E058D"/>
    <w:rsid w:val="008E197E"/>
    <w:rsid w:val="008E333C"/>
    <w:rsid w:val="008E47A9"/>
    <w:rsid w:val="008E49A6"/>
    <w:rsid w:val="008E4E7C"/>
    <w:rsid w:val="008E711C"/>
    <w:rsid w:val="008E7F86"/>
    <w:rsid w:val="008F169E"/>
    <w:rsid w:val="008F1EEE"/>
    <w:rsid w:val="008F2BB5"/>
    <w:rsid w:val="008F3168"/>
    <w:rsid w:val="008F36E3"/>
    <w:rsid w:val="008F3FA9"/>
    <w:rsid w:val="008F7890"/>
    <w:rsid w:val="008F7D28"/>
    <w:rsid w:val="009009DA"/>
    <w:rsid w:val="0090216C"/>
    <w:rsid w:val="0090600E"/>
    <w:rsid w:val="00906FC5"/>
    <w:rsid w:val="00907D9B"/>
    <w:rsid w:val="00907F73"/>
    <w:rsid w:val="00911312"/>
    <w:rsid w:val="00911FEC"/>
    <w:rsid w:val="00913338"/>
    <w:rsid w:val="00916714"/>
    <w:rsid w:val="00916CE6"/>
    <w:rsid w:val="0092010E"/>
    <w:rsid w:val="009206F2"/>
    <w:rsid w:val="009206FF"/>
    <w:rsid w:val="009213A5"/>
    <w:rsid w:val="0092335F"/>
    <w:rsid w:val="00924B6E"/>
    <w:rsid w:val="009260D6"/>
    <w:rsid w:val="00926FF3"/>
    <w:rsid w:val="00927A62"/>
    <w:rsid w:val="00930932"/>
    <w:rsid w:val="00930D4D"/>
    <w:rsid w:val="00931B6B"/>
    <w:rsid w:val="00932837"/>
    <w:rsid w:val="009328F9"/>
    <w:rsid w:val="0093327C"/>
    <w:rsid w:val="0093489C"/>
    <w:rsid w:val="00934A58"/>
    <w:rsid w:val="00935C70"/>
    <w:rsid w:val="0093677D"/>
    <w:rsid w:val="009367A3"/>
    <w:rsid w:val="00937E24"/>
    <w:rsid w:val="009407CF"/>
    <w:rsid w:val="00942865"/>
    <w:rsid w:val="00942B62"/>
    <w:rsid w:val="00942ECC"/>
    <w:rsid w:val="0094324B"/>
    <w:rsid w:val="00944085"/>
    <w:rsid w:val="00944D75"/>
    <w:rsid w:val="00945069"/>
    <w:rsid w:val="0094638E"/>
    <w:rsid w:val="0094665A"/>
    <w:rsid w:val="0094761A"/>
    <w:rsid w:val="00947D42"/>
    <w:rsid w:val="0095015E"/>
    <w:rsid w:val="009502CA"/>
    <w:rsid w:val="00953A52"/>
    <w:rsid w:val="009547F1"/>
    <w:rsid w:val="00954C05"/>
    <w:rsid w:val="00955A96"/>
    <w:rsid w:val="009564D8"/>
    <w:rsid w:val="00956960"/>
    <w:rsid w:val="0095772F"/>
    <w:rsid w:val="00961A9E"/>
    <w:rsid w:val="00962691"/>
    <w:rsid w:val="00962993"/>
    <w:rsid w:val="00962C6B"/>
    <w:rsid w:val="009630D9"/>
    <w:rsid w:val="009632FC"/>
    <w:rsid w:val="009635CE"/>
    <w:rsid w:val="0096383B"/>
    <w:rsid w:val="00964B8C"/>
    <w:rsid w:val="00966034"/>
    <w:rsid w:val="00966FC7"/>
    <w:rsid w:val="00970713"/>
    <w:rsid w:val="0097186C"/>
    <w:rsid w:val="0097212D"/>
    <w:rsid w:val="00973332"/>
    <w:rsid w:val="009737C4"/>
    <w:rsid w:val="0097391E"/>
    <w:rsid w:val="009746C2"/>
    <w:rsid w:val="00975693"/>
    <w:rsid w:val="00980306"/>
    <w:rsid w:val="00980398"/>
    <w:rsid w:val="00980AA7"/>
    <w:rsid w:val="00980E26"/>
    <w:rsid w:val="0098182C"/>
    <w:rsid w:val="00981A20"/>
    <w:rsid w:val="00981E40"/>
    <w:rsid w:val="00982467"/>
    <w:rsid w:val="00982590"/>
    <w:rsid w:val="00982D29"/>
    <w:rsid w:val="00983CE6"/>
    <w:rsid w:val="009845A8"/>
    <w:rsid w:val="00984C9B"/>
    <w:rsid w:val="0098620D"/>
    <w:rsid w:val="009862B1"/>
    <w:rsid w:val="00986441"/>
    <w:rsid w:val="00986559"/>
    <w:rsid w:val="00991AA5"/>
    <w:rsid w:val="00991F61"/>
    <w:rsid w:val="00992082"/>
    <w:rsid w:val="0099253E"/>
    <w:rsid w:val="009935B5"/>
    <w:rsid w:val="00994812"/>
    <w:rsid w:val="009956AD"/>
    <w:rsid w:val="00996406"/>
    <w:rsid w:val="0099741F"/>
    <w:rsid w:val="009A0B76"/>
    <w:rsid w:val="009A17FB"/>
    <w:rsid w:val="009A2C73"/>
    <w:rsid w:val="009A2D8C"/>
    <w:rsid w:val="009A3D6C"/>
    <w:rsid w:val="009A3FDF"/>
    <w:rsid w:val="009A4F80"/>
    <w:rsid w:val="009A62B3"/>
    <w:rsid w:val="009A757D"/>
    <w:rsid w:val="009A7873"/>
    <w:rsid w:val="009A79CD"/>
    <w:rsid w:val="009B0C38"/>
    <w:rsid w:val="009B230A"/>
    <w:rsid w:val="009B279C"/>
    <w:rsid w:val="009B2AB5"/>
    <w:rsid w:val="009B3AD9"/>
    <w:rsid w:val="009B4233"/>
    <w:rsid w:val="009B431F"/>
    <w:rsid w:val="009B43AC"/>
    <w:rsid w:val="009B56BE"/>
    <w:rsid w:val="009B5BCA"/>
    <w:rsid w:val="009B6018"/>
    <w:rsid w:val="009B7270"/>
    <w:rsid w:val="009B76F9"/>
    <w:rsid w:val="009C0481"/>
    <w:rsid w:val="009C0929"/>
    <w:rsid w:val="009C2F8C"/>
    <w:rsid w:val="009C34C3"/>
    <w:rsid w:val="009C3B9B"/>
    <w:rsid w:val="009C4083"/>
    <w:rsid w:val="009C4DAA"/>
    <w:rsid w:val="009C6863"/>
    <w:rsid w:val="009C6BC9"/>
    <w:rsid w:val="009C7181"/>
    <w:rsid w:val="009C7856"/>
    <w:rsid w:val="009C7CFC"/>
    <w:rsid w:val="009D04A2"/>
    <w:rsid w:val="009D1378"/>
    <w:rsid w:val="009D2F9A"/>
    <w:rsid w:val="009D3AB2"/>
    <w:rsid w:val="009D3AB3"/>
    <w:rsid w:val="009D4AA6"/>
    <w:rsid w:val="009D4B6D"/>
    <w:rsid w:val="009D5306"/>
    <w:rsid w:val="009D580E"/>
    <w:rsid w:val="009D5D05"/>
    <w:rsid w:val="009D71F6"/>
    <w:rsid w:val="009D7559"/>
    <w:rsid w:val="009D759B"/>
    <w:rsid w:val="009D7A43"/>
    <w:rsid w:val="009E1072"/>
    <w:rsid w:val="009E10EB"/>
    <w:rsid w:val="009E1581"/>
    <w:rsid w:val="009E49A1"/>
    <w:rsid w:val="009E51F9"/>
    <w:rsid w:val="009E5BDD"/>
    <w:rsid w:val="009F007A"/>
    <w:rsid w:val="009F137B"/>
    <w:rsid w:val="009F3CA9"/>
    <w:rsid w:val="009F3E68"/>
    <w:rsid w:val="009F4B00"/>
    <w:rsid w:val="009F502D"/>
    <w:rsid w:val="009F686F"/>
    <w:rsid w:val="009F6D48"/>
    <w:rsid w:val="009F7FA8"/>
    <w:rsid w:val="00A00C07"/>
    <w:rsid w:val="00A00CE2"/>
    <w:rsid w:val="00A00D6F"/>
    <w:rsid w:val="00A00E12"/>
    <w:rsid w:val="00A010B2"/>
    <w:rsid w:val="00A0119E"/>
    <w:rsid w:val="00A0122C"/>
    <w:rsid w:val="00A02600"/>
    <w:rsid w:val="00A03CA5"/>
    <w:rsid w:val="00A05B07"/>
    <w:rsid w:val="00A0613E"/>
    <w:rsid w:val="00A06810"/>
    <w:rsid w:val="00A06B79"/>
    <w:rsid w:val="00A06EA1"/>
    <w:rsid w:val="00A0775F"/>
    <w:rsid w:val="00A07B97"/>
    <w:rsid w:val="00A07C61"/>
    <w:rsid w:val="00A1015F"/>
    <w:rsid w:val="00A11F49"/>
    <w:rsid w:val="00A126C2"/>
    <w:rsid w:val="00A1323A"/>
    <w:rsid w:val="00A1328C"/>
    <w:rsid w:val="00A14E4F"/>
    <w:rsid w:val="00A16822"/>
    <w:rsid w:val="00A17AA1"/>
    <w:rsid w:val="00A20575"/>
    <w:rsid w:val="00A217F3"/>
    <w:rsid w:val="00A22D3F"/>
    <w:rsid w:val="00A236A0"/>
    <w:rsid w:val="00A23D39"/>
    <w:rsid w:val="00A241BC"/>
    <w:rsid w:val="00A24ABE"/>
    <w:rsid w:val="00A25394"/>
    <w:rsid w:val="00A264ED"/>
    <w:rsid w:val="00A270A8"/>
    <w:rsid w:val="00A3179C"/>
    <w:rsid w:val="00A32965"/>
    <w:rsid w:val="00A32D17"/>
    <w:rsid w:val="00A32F28"/>
    <w:rsid w:val="00A33B02"/>
    <w:rsid w:val="00A33D9A"/>
    <w:rsid w:val="00A34241"/>
    <w:rsid w:val="00A3538E"/>
    <w:rsid w:val="00A3576F"/>
    <w:rsid w:val="00A418F9"/>
    <w:rsid w:val="00A44042"/>
    <w:rsid w:val="00A440AB"/>
    <w:rsid w:val="00A46301"/>
    <w:rsid w:val="00A476AC"/>
    <w:rsid w:val="00A501BB"/>
    <w:rsid w:val="00A5301B"/>
    <w:rsid w:val="00A53AFC"/>
    <w:rsid w:val="00A57A3B"/>
    <w:rsid w:val="00A607B1"/>
    <w:rsid w:val="00A60EF6"/>
    <w:rsid w:val="00A60FF3"/>
    <w:rsid w:val="00A61ACC"/>
    <w:rsid w:val="00A62FF2"/>
    <w:rsid w:val="00A6346F"/>
    <w:rsid w:val="00A64578"/>
    <w:rsid w:val="00A64F56"/>
    <w:rsid w:val="00A67A7C"/>
    <w:rsid w:val="00A70045"/>
    <w:rsid w:val="00A707A5"/>
    <w:rsid w:val="00A718D1"/>
    <w:rsid w:val="00A718EF"/>
    <w:rsid w:val="00A7470B"/>
    <w:rsid w:val="00A749F7"/>
    <w:rsid w:val="00A753F4"/>
    <w:rsid w:val="00A7654C"/>
    <w:rsid w:val="00A77025"/>
    <w:rsid w:val="00A81084"/>
    <w:rsid w:val="00A82BF7"/>
    <w:rsid w:val="00A82E3A"/>
    <w:rsid w:val="00A82FB8"/>
    <w:rsid w:val="00A831A1"/>
    <w:rsid w:val="00A839D7"/>
    <w:rsid w:val="00A83C0E"/>
    <w:rsid w:val="00A84380"/>
    <w:rsid w:val="00A84C6E"/>
    <w:rsid w:val="00A85C1F"/>
    <w:rsid w:val="00A863A4"/>
    <w:rsid w:val="00A86973"/>
    <w:rsid w:val="00A87B09"/>
    <w:rsid w:val="00A87E7E"/>
    <w:rsid w:val="00A9041B"/>
    <w:rsid w:val="00A91C85"/>
    <w:rsid w:val="00A92A05"/>
    <w:rsid w:val="00A92EBB"/>
    <w:rsid w:val="00A933B1"/>
    <w:rsid w:val="00A936A3"/>
    <w:rsid w:val="00A93D0A"/>
    <w:rsid w:val="00AA0E46"/>
    <w:rsid w:val="00AA1E96"/>
    <w:rsid w:val="00AA207F"/>
    <w:rsid w:val="00AA2D26"/>
    <w:rsid w:val="00AA341A"/>
    <w:rsid w:val="00AA3DA6"/>
    <w:rsid w:val="00AA4073"/>
    <w:rsid w:val="00AA422E"/>
    <w:rsid w:val="00AA4F62"/>
    <w:rsid w:val="00AA584E"/>
    <w:rsid w:val="00AA6560"/>
    <w:rsid w:val="00AA7030"/>
    <w:rsid w:val="00AA7482"/>
    <w:rsid w:val="00AA766C"/>
    <w:rsid w:val="00AB0107"/>
    <w:rsid w:val="00AB0AB2"/>
    <w:rsid w:val="00AB14E0"/>
    <w:rsid w:val="00AB19D3"/>
    <w:rsid w:val="00AB20D6"/>
    <w:rsid w:val="00AB256A"/>
    <w:rsid w:val="00AB2A57"/>
    <w:rsid w:val="00AB2DF2"/>
    <w:rsid w:val="00AB37A4"/>
    <w:rsid w:val="00AB4E4C"/>
    <w:rsid w:val="00AB623D"/>
    <w:rsid w:val="00AB6AA2"/>
    <w:rsid w:val="00AB7A09"/>
    <w:rsid w:val="00AC0769"/>
    <w:rsid w:val="00AC0C13"/>
    <w:rsid w:val="00AC0FAC"/>
    <w:rsid w:val="00AC1527"/>
    <w:rsid w:val="00AC169B"/>
    <w:rsid w:val="00AC2184"/>
    <w:rsid w:val="00AC3B37"/>
    <w:rsid w:val="00AC3D40"/>
    <w:rsid w:val="00AC3DF0"/>
    <w:rsid w:val="00AC4117"/>
    <w:rsid w:val="00AC5611"/>
    <w:rsid w:val="00AC6BD6"/>
    <w:rsid w:val="00AC6D4A"/>
    <w:rsid w:val="00AC6DC8"/>
    <w:rsid w:val="00AC7154"/>
    <w:rsid w:val="00AC765E"/>
    <w:rsid w:val="00AC788E"/>
    <w:rsid w:val="00AD0189"/>
    <w:rsid w:val="00AD073E"/>
    <w:rsid w:val="00AD2FCA"/>
    <w:rsid w:val="00AD3E25"/>
    <w:rsid w:val="00AD6616"/>
    <w:rsid w:val="00AD6954"/>
    <w:rsid w:val="00AD7688"/>
    <w:rsid w:val="00AD7E5C"/>
    <w:rsid w:val="00AE025B"/>
    <w:rsid w:val="00AE117F"/>
    <w:rsid w:val="00AE3031"/>
    <w:rsid w:val="00AE3504"/>
    <w:rsid w:val="00AE3DE6"/>
    <w:rsid w:val="00AE41E2"/>
    <w:rsid w:val="00AE4210"/>
    <w:rsid w:val="00AE4BF4"/>
    <w:rsid w:val="00AE681F"/>
    <w:rsid w:val="00AE7963"/>
    <w:rsid w:val="00AE7B90"/>
    <w:rsid w:val="00AF0347"/>
    <w:rsid w:val="00AF0521"/>
    <w:rsid w:val="00AF1DA3"/>
    <w:rsid w:val="00AF2596"/>
    <w:rsid w:val="00AF2DB5"/>
    <w:rsid w:val="00AF326D"/>
    <w:rsid w:val="00AF3B78"/>
    <w:rsid w:val="00AF6062"/>
    <w:rsid w:val="00AF6DFE"/>
    <w:rsid w:val="00AF75DB"/>
    <w:rsid w:val="00B01642"/>
    <w:rsid w:val="00B016B4"/>
    <w:rsid w:val="00B04135"/>
    <w:rsid w:val="00B0440C"/>
    <w:rsid w:val="00B05022"/>
    <w:rsid w:val="00B063B0"/>
    <w:rsid w:val="00B06976"/>
    <w:rsid w:val="00B0714C"/>
    <w:rsid w:val="00B072A6"/>
    <w:rsid w:val="00B07FDE"/>
    <w:rsid w:val="00B10AD1"/>
    <w:rsid w:val="00B11065"/>
    <w:rsid w:val="00B12935"/>
    <w:rsid w:val="00B13A98"/>
    <w:rsid w:val="00B13C93"/>
    <w:rsid w:val="00B14967"/>
    <w:rsid w:val="00B16673"/>
    <w:rsid w:val="00B17317"/>
    <w:rsid w:val="00B2032A"/>
    <w:rsid w:val="00B20A35"/>
    <w:rsid w:val="00B2276F"/>
    <w:rsid w:val="00B23C32"/>
    <w:rsid w:val="00B254A7"/>
    <w:rsid w:val="00B25921"/>
    <w:rsid w:val="00B26018"/>
    <w:rsid w:val="00B26229"/>
    <w:rsid w:val="00B268AF"/>
    <w:rsid w:val="00B2690F"/>
    <w:rsid w:val="00B2691B"/>
    <w:rsid w:val="00B26B25"/>
    <w:rsid w:val="00B27626"/>
    <w:rsid w:val="00B3065F"/>
    <w:rsid w:val="00B31762"/>
    <w:rsid w:val="00B31F5D"/>
    <w:rsid w:val="00B328B6"/>
    <w:rsid w:val="00B3296E"/>
    <w:rsid w:val="00B330DB"/>
    <w:rsid w:val="00B33D84"/>
    <w:rsid w:val="00B34F17"/>
    <w:rsid w:val="00B362E0"/>
    <w:rsid w:val="00B422DE"/>
    <w:rsid w:val="00B4237E"/>
    <w:rsid w:val="00B42736"/>
    <w:rsid w:val="00B431C5"/>
    <w:rsid w:val="00B43B0E"/>
    <w:rsid w:val="00B44E1B"/>
    <w:rsid w:val="00B450E2"/>
    <w:rsid w:val="00B45F97"/>
    <w:rsid w:val="00B46E6A"/>
    <w:rsid w:val="00B50387"/>
    <w:rsid w:val="00B50AA1"/>
    <w:rsid w:val="00B51734"/>
    <w:rsid w:val="00B5184F"/>
    <w:rsid w:val="00B520DE"/>
    <w:rsid w:val="00B52439"/>
    <w:rsid w:val="00B5262E"/>
    <w:rsid w:val="00B536F7"/>
    <w:rsid w:val="00B53E83"/>
    <w:rsid w:val="00B549BB"/>
    <w:rsid w:val="00B54D67"/>
    <w:rsid w:val="00B5746E"/>
    <w:rsid w:val="00B606FD"/>
    <w:rsid w:val="00B609FC"/>
    <w:rsid w:val="00B60A6F"/>
    <w:rsid w:val="00B60C61"/>
    <w:rsid w:val="00B615E4"/>
    <w:rsid w:val="00B61773"/>
    <w:rsid w:val="00B61E66"/>
    <w:rsid w:val="00B622FB"/>
    <w:rsid w:val="00B62906"/>
    <w:rsid w:val="00B65589"/>
    <w:rsid w:val="00B66A45"/>
    <w:rsid w:val="00B67ADB"/>
    <w:rsid w:val="00B67F27"/>
    <w:rsid w:val="00B70CDA"/>
    <w:rsid w:val="00B70FD1"/>
    <w:rsid w:val="00B71FAB"/>
    <w:rsid w:val="00B721DC"/>
    <w:rsid w:val="00B72932"/>
    <w:rsid w:val="00B7393B"/>
    <w:rsid w:val="00B74511"/>
    <w:rsid w:val="00B749F4"/>
    <w:rsid w:val="00B772FC"/>
    <w:rsid w:val="00B776EC"/>
    <w:rsid w:val="00B7771A"/>
    <w:rsid w:val="00B77F1B"/>
    <w:rsid w:val="00B846C0"/>
    <w:rsid w:val="00B84D7E"/>
    <w:rsid w:val="00B84F23"/>
    <w:rsid w:val="00B84F4D"/>
    <w:rsid w:val="00B85393"/>
    <w:rsid w:val="00B8547F"/>
    <w:rsid w:val="00B85707"/>
    <w:rsid w:val="00B90E7E"/>
    <w:rsid w:val="00B914CF"/>
    <w:rsid w:val="00B914EB"/>
    <w:rsid w:val="00B92611"/>
    <w:rsid w:val="00B9352C"/>
    <w:rsid w:val="00B94162"/>
    <w:rsid w:val="00B9456B"/>
    <w:rsid w:val="00B947E2"/>
    <w:rsid w:val="00B947ED"/>
    <w:rsid w:val="00B94ADF"/>
    <w:rsid w:val="00B94EDB"/>
    <w:rsid w:val="00B9508D"/>
    <w:rsid w:val="00B97528"/>
    <w:rsid w:val="00BA039F"/>
    <w:rsid w:val="00BA0858"/>
    <w:rsid w:val="00BA25C9"/>
    <w:rsid w:val="00BA2D01"/>
    <w:rsid w:val="00BA32E5"/>
    <w:rsid w:val="00BA3984"/>
    <w:rsid w:val="00BA40A4"/>
    <w:rsid w:val="00BA40CE"/>
    <w:rsid w:val="00BA465A"/>
    <w:rsid w:val="00BA5371"/>
    <w:rsid w:val="00BA53A2"/>
    <w:rsid w:val="00BA53E5"/>
    <w:rsid w:val="00BA6F3B"/>
    <w:rsid w:val="00BA7C2A"/>
    <w:rsid w:val="00BB00F1"/>
    <w:rsid w:val="00BB0B05"/>
    <w:rsid w:val="00BB18AE"/>
    <w:rsid w:val="00BB18F2"/>
    <w:rsid w:val="00BB199F"/>
    <w:rsid w:val="00BB3463"/>
    <w:rsid w:val="00BB36CE"/>
    <w:rsid w:val="00BB3787"/>
    <w:rsid w:val="00BB3FC9"/>
    <w:rsid w:val="00BB4269"/>
    <w:rsid w:val="00BB4FA4"/>
    <w:rsid w:val="00BB6387"/>
    <w:rsid w:val="00BB6A63"/>
    <w:rsid w:val="00BB73C8"/>
    <w:rsid w:val="00BB7691"/>
    <w:rsid w:val="00BB769B"/>
    <w:rsid w:val="00BC0436"/>
    <w:rsid w:val="00BC0723"/>
    <w:rsid w:val="00BC14E0"/>
    <w:rsid w:val="00BC268D"/>
    <w:rsid w:val="00BC28D4"/>
    <w:rsid w:val="00BC36C1"/>
    <w:rsid w:val="00BC4C56"/>
    <w:rsid w:val="00BC5466"/>
    <w:rsid w:val="00BC5E8D"/>
    <w:rsid w:val="00BC5FA3"/>
    <w:rsid w:val="00BC6092"/>
    <w:rsid w:val="00BC6F1C"/>
    <w:rsid w:val="00BC71C4"/>
    <w:rsid w:val="00BC7832"/>
    <w:rsid w:val="00BC7A8C"/>
    <w:rsid w:val="00BD0A78"/>
    <w:rsid w:val="00BD0DDC"/>
    <w:rsid w:val="00BD11AF"/>
    <w:rsid w:val="00BD20A0"/>
    <w:rsid w:val="00BD2194"/>
    <w:rsid w:val="00BD2B41"/>
    <w:rsid w:val="00BD325B"/>
    <w:rsid w:val="00BD358F"/>
    <w:rsid w:val="00BD4BC0"/>
    <w:rsid w:val="00BD4D52"/>
    <w:rsid w:val="00BD5077"/>
    <w:rsid w:val="00BD6735"/>
    <w:rsid w:val="00BD70F5"/>
    <w:rsid w:val="00BD75F5"/>
    <w:rsid w:val="00BE0F25"/>
    <w:rsid w:val="00BE1AFD"/>
    <w:rsid w:val="00BE1C07"/>
    <w:rsid w:val="00BE39EB"/>
    <w:rsid w:val="00BE3FB9"/>
    <w:rsid w:val="00BE43D8"/>
    <w:rsid w:val="00BE4824"/>
    <w:rsid w:val="00BE4DF5"/>
    <w:rsid w:val="00BE5129"/>
    <w:rsid w:val="00BE695A"/>
    <w:rsid w:val="00BE7EA8"/>
    <w:rsid w:val="00BF1E18"/>
    <w:rsid w:val="00BF25E2"/>
    <w:rsid w:val="00BF3BE5"/>
    <w:rsid w:val="00BF49BA"/>
    <w:rsid w:val="00BF4BAD"/>
    <w:rsid w:val="00BF5B21"/>
    <w:rsid w:val="00BF62B9"/>
    <w:rsid w:val="00BF7CC8"/>
    <w:rsid w:val="00C003AA"/>
    <w:rsid w:val="00C011BF"/>
    <w:rsid w:val="00C012A9"/>
    <w:rsid w:val="00C02038"/>
    <w:rsid w:val="00C04331"/>
    <w:rsid w:val="00C04583"/>
    <w:rsid w:val="00C04B88"/>
    <w:rsid w:val="00C066A1"/>
    <w:rsid w:val="00C07142"/>
    <w:rsid w:val="00C1014E"/>
    <w:rsid w:val="00C1057F"/>
    <w:rsid w:val="00C11F64"/>
    <w:rsid w:val="00C12CF1"/>
    <w:rsid w:val="00C131EE"/>
    <w:rsid w:val="00C13E6B"/>
    <w:rsid w:val="00C1405C"/>
    <w:rsid w:val="00C14525"/>
    <w:rsid w:val="00C14621"/>
    <w:rsid w:val="00C14A3C"/>
    <w:rsid w:val="00C16008"/>
    <w:rsid w:val="00C16D4A"/>
    <w:rsid w:val="00C16F8E"/>
    <w:rsid w:val="00C173F4"/>
    <w:rsid w:val="00C23435"/>
    <w:rsid w:val="00C23661"/>
    <w:rsid w:val="00C2401C"/>
    <w:rsid w:val="00C251B9"/>
    <w:rsid w:val="00C25B1A"/>
    <w:rsid w:val="00C2605B"/>
    <w:rsid w:val="00C26E13"/>
    <w:rsid w:val="00C27E08"/>
    <w:rsid w:val="00C31487"/>
    <w:rsid w:val="00C31DE1"/>
    <w:rsid w:val="00C32FFA"/>
    <w:rsid w:val="00C33AD0"/>
    <w:rsid w:val="00C33BD5"/>
    <w:rsid w:val="00C342F7"/>
    <w:rsid w:val="00C3458C"/>
    <w:rsid w:val="00C35391"/>
    <w:rsid w:val="00C36BE1"/>
    <w:rsid w:val="00C377F5"/>
    <w:rsid w:val="00C37ECC"/>
    <w:rsid w:val="00C41A41"/>
    <w:rsid w:val="00C42430"/>
    <w:rsid w:val="00C43845"/>
    <w:rsid w:val="00C45C9A"/>
    <w:rsid w:val="00C47288"/>
    <w:rsid w:val="00C47657"/>
    <w:rsid w:val="00C47D41"/>
    <w:rsid w:val="00C51342"/>
    <w:rsid w:val="00C5301D"/>
    <w:rsid w:val="00C53235"/>
    <w:rsid w:val="00C53B8A"/>
    <w:rsid w:val="00C53CCF"/>
    <w:rsid w:val="00C53EC0"/>
    <w:rsid w:val="00C55931"/>
    <w:rsid w:val="00C57695"/>
    <w:rsid w:val="00C600D3"/>
    <w:rsid w:val="00C61F4D"/>
    <w:rsid w:val="00C64085"/>
    <w:rsid w:val="00C6464F"/>
    <w:rsid w:val="00C65B9B"/>
    <w:rsid w:val="00C6798C"/>
    <w:rsid w:val="00C701C3"/>
    <w:rsid w:val="00C70B4C"/>
    <w:rsid w:val="00C70E07"/>
    <w:rsid w:val="00C71390"/>
    <w:rsid w:val="00C71EC4"/>
    <w:rsid w:val="00C720D7"/>
    <w:rsid w:val="00C729F8"/>
    <w:rsid w:val="00C733AF"/>
    <w:rsid w:val="00C7622C"/>
    <w:rsid w:val="00C773D0"/>
    <w:rsid w:val="00C80475"/>
    <w:rsid w:val="00C824F8"/>
    <w:rsid w:val="00C829FA"/>
    <w:rsid w:val="00C835BB"/>
    <w:rsid w:val="00C84EA7"/>
    <w:rsid w:val="00C853F7"/>
    <w:rsid w:val="00C858AC"/>
    <w:rsid w:val="00C85A88"/>
    <w:rsid w:val="00C875DA"/>
    <w:rsid w:val="00C87F9C"/>
    <w:rsid w:val="00C908AE"/>
    <w:rsid w:val="00C90FBB"/>
    <w:rsid w:val="00C9157F"/>
    <w:rsid w:val="00C91DCD"/>
    <w:rsid w:val="00C92933"/>
    <w:rsid w:val="00C92F8A"/>
    <w:rsid w:val="00C93A33"/>
    <w:rsid w:val="00C9432D"/>
    <w:rsid w:val="00C94B48"/>
    <w:rsid w:val="00C94B7D"/>
    <w:rsid w:val="00C96A5A"/>
    <w:rsid w:val="00CA0209"/>
    <w:rsid w:val="00CA0D54"/>
    <w:rsid w:val="00CA0DFD"/>
    <w:rsid w:val="00CA0F5E"/>
    <w:rsid w:val="00CA3475"/>
    <w:rsid w:val="00CA4031"/>
    <w:rsid w:val="00CA4146"/>
    <w:rsid w:val="00CA52D1"/>
    <w:rsid w:val="00CA57F5"/>
    <w:rsid w:val="00CA6151"/>
    <w:rsid w:val="00CA683A"/>
    <w:rsid w:val="00CB070E"/>
    <w:rsid w:val="00CB1ED3"/>
    <w:rsid w:val="00CB4344"/>
    <w:rsid w:val="00CB4773"/>
    <w:rsid w:val="00CB4FF8"/>
    <w:rsid w:val="00CB51E9"/>
    <w:rsid w:val="00CB5E53"/>
    <w:rsid w:val="00CB651F"/>
    <w:rsid w:val="00CB76D2"/>
    <w:rsid w:val="00CB7AD1"/>
    <w:rsid w:val="00CC0940"/>
    <w:rsid w:val="00CC1926"/>
    <w:rsid w:val="00CC3095"/>
    <w:rsid w:val="00CC34DC"/>
    <w:rsid w:val="00CC3587"/>
    <w:rsid w:val="00CC4B02"/>
    <w:rsid w:val="00CC5278"/>
    <w:rsid w:val="00CC63AC"/>
    <w:rsid w:val="00CC6A14"/>
    <w:rsid w:val="00CC74A3"/>
    <w:rsid w:val="00CD1B5F"/>
    <w:rsid w:val="00CD2A83"/>
    <w:rsid w:val="00CD2CD1"/>
    <w:rsid w:val="00CD4B17"/>
    <w:rsid w:val="00CD4C78"/>
    <w:rsid w:val="00CD6374"/>
    <w:rsid w:val="00CD6B16"/>
    <w:rsid w:val="00CD6FE2"/>
    <w:rsid w:val="00CE06D4"/>
    <w:rsid w:val="00CE0BD1"/>
    <w:rsid w:val="00CE0CE9"/>
    <w:rsid w:val="00CE0D4F"/>
    <w:rsid w:val="00CE196C"/>
    <w:rsid w:val="00CE2AED"/>
    <w:rsid w:val="00CE2B74"/>
    <w:rsid w:val="00CE3BFA"/>
    <w:rsid w:val="00CE3D02"/>
    <w:rsid w:val="00CE4649"/>
    <w:rsid w:val="00CE5E18"/>
    <w:rsid w:val="00CE6351"/>
    <w:rsid w:val="00CE639F"/>
    <w:rsid w:val="00CE663B"/>
    <w:rsid w:val="00CE6CD5"/>
    <w:rsid w:val="00CF06F0"/>
    <w:rsid w:val="00CF09D0"/>
    <w:rsid w:val="00CF0A13"/>
    <w:rsid w:val="00CF1372"/>
    <w:rsid w:val="00CF3369"/>
    <w:rsid w:val="00CF3767"/>
    <w:rsid w:val="00CF405E"/>
    <w:rsid w:val="00CF4D44"/>
    <w:rsid w:val="00CF5F1D"/>
    <w:rsid w:val="00CF68CF"/>
    <w:rsid w:val="00D012D4"/>
    <w:rsid w:val="00D0175E"/>
    <w:rsid w:val="00D01AD6"/>
    <w:rsid w:val="00D0224F"/>
    <w:rsid w:val="00D0269C"/>
    <w:rsid w:val="00D041CA"/>
    <w:rsid w:val="00D05548"/>
    <w:rsid w:val="00D059CC"/>
    <w:rsid w:val="00D05A92"/>
    <w:rsid w:val="00D05C36"/>
    <w:rsid w:val="00D069CB"/>
    <w:rsid w:val="00D11142"/>
    <w:rsid w:val="00D149FE"/>
    <w:rsid w:val="00D14A18"/>
    <w:rsid w:val="00D15C22"/>
    <w:rsid w:val="00D15F0A"/>
    <w:rsid w:val="00D16A60"/>
    <w:rsid w:val="00D17A5B"/>
    <w:rsid w:val="00D17D7B"/>
    <w:rsid w:val="00D20B09"/>
    <w:rsid w:val="00D20F45"/>
    <w:rsid w:val="00D217B3"/>
    <w:rsid w:val="00D21B99"/>
    <w:rsid w:val="00D22850"/>
    <w:rsid w:val="00D23F68"/>
    <w:rsid w:val="00D24985"/>
    <w:rsid w:val="00D24A43"/>
    <w:rsid w:val="00D25335"/>
    <w:rsid w:val="00D25548"/>
    <w:rsid w:val="00D318EB"/>
    <w:rsid w:val="00D324BC"/>
    <w:rsid w:val="00D32595"/>
    <w:rsid w:val="00D328DE"/>
    <w:rsid w:val="00D3346B"/>
    <w:rsid w:val="00D34F81"/>
    <w:rsid w:val="00D3516E"/>
    <w:rsid w:val="00D3650B"/>
    <w:rsid w:val="00D3704C"/>
    <w:rsid w:val="00D37315"/>
    <w:rsid w:val="00D4086C"/>
    <w:rsid w:val="00D41263"/>
    <w:rsid w:val="00D4196E"/>
    <w:rsid w:val="00D41D3D"/>
    <w:rsid w:val="00D431FB"/>
    <w:rsid w:val="00D456BD"/>
    <w:rsid w:val="00D45756"/>
    <w:rsid w:val="00D45F9D"/>
    <w:rsid w:val="00D50489"/>
    <w:rsid w:val="00D51482"/>
    <w:rsid w:val="00D514A7"/>
    <w:rsid w:val="00D51536"/>
    <w:rsid w:val="00D51869"/>
    <w:rsid w:val="00D5218A"/>
    <w:rsid w:val="00D52318"/>
    <w:rsid w:val="00D52DAA"/>
    <w:rsid w:val="00D538A4"/>
    <w:rsid w:val="00D543C1"/>
    <w:rsid w:val="00D54E07"/>
    <w:rsid w:val="00D55446"/>
    <w:rsid w:val="00D56580"/>
    <w:rsid w:val="00D56CB5"/>
    <w:rsid w:val="00D576AF"/>
    <w:rsid w:val="00D6112B"/>
    <w:rsid w:val="00D61A29"/>
    <w:rsid w:val="00D62221"/>
    <w:rsid w:val="00D627D7"/>
    <w:rsid w:val="00D63510"/>
    <w:rsid w:val="00D63F54"/>
    <w:rsid w:val="00D6415D"/>
    <w:rsid w:val="00D6447C"/>
    <w:rsid w:val="00D6459B"/>
    <w:rsid w:val="00D64DDF"/>
    <w:rsid w:val="00D651CA"/>
    <w:rsid w:val="00D655BA"/>
    <w:rsid w:val="00D67CA5"/>
    <w:rsid w:val="00D70919"/>
    <w:rsid w:val="00D710FD"/>
    <w:rsid w:val="00D7261B"/>
    <w:rsid w:val="00D727D9"/>
    <w:rsid w:val="00D7291F"/>
    <w:rsid w:val="00D736F4"/>
    <w:rsid w:val="00D7402E"/>
    <w:rsid w:val="00D76B3B"/>
    <w:rsid w:val="00D80E86"/>
    <w:rsid w:val="00D81BE6"/>
    <w:rsid w:val="00D824CB"/>
    <w:rsid w:val="00D825BA"/>
    <w:rsid w:val="00D83415"/>
    <w:rsid w:val="00D8362C"/>
    <w:rsid w:val="00D83A9B"/>
    <w:rsid w:val="00D842BB"/>
    <w:rsid w:val="00D855CC"/>
    <w:rsid w:val="00D85793"/>
    <w:rsid w:val="00D85809"/>
    <w:rsid w:val="00D866E7"/>
    <w:rsid w:val="00D87C47"/>
    <w:rsid w:val="00D909C6"/>
    <w:rsid w:val="00D90DEB"/>
    <w:rsid w:val="00D90F71"/>
    <w:rsid w:val="00D913D0"/>
    <w:rsid w:val="00D91DDB"/>
    <w:rsid w:val="00D93C20"/>
    <w:rsid w:val="00D9411E"/>
    <w:rsid w:val="00D94BA5"/>
    <w:rsid w:val="00D9528D"/>
    <w:rsid w:val="00D969E1"/>
    <w:rsid w:val="00D9729C"/>
    <w:rsid w:val="00DA12A5"/>
    <w:rsid w:val="00DA1892"/>
    <w:rsid w:val="00DA3E9B"/>
    <w:rsid w:val="00DA4436"/>
    <w:rsid w:val="00DA5465"/>
    <w:rsid w:val="00DA60DE"/>
    <w:rsid w:val="00DA6975"/>
    <w:rsid w:val="00DA6A7E"/>
    <w:rsid w:val="00DB0DB2"/>
    <w:rsid w:val="00DB1112"/>
    <w:rsid w:val="00DB1AB6"/>
    <w:rsid w:val="00DB1BEA"/>
    <w:rsid w:val="00DB2982"/>
    <w:rsid w:val="00DB2BCA"/>
    <w:rsid w:val="00DB389D"/>
    <w:rsid w:val="00DB415F"/>
    <w:rsid w:val="00DB4EA7"/>
    <w:rsid w:val="00DB58D0"/>
    <w:rsid w:val="00DB5AE1"/>
    <w:rsid w:val="00DB5C12"/>
    <w:rsid w:val="00DC1A7D"/>
    <w:rsid w:val="00DC1BA7"/>
    <w:rsid w:val="00DC1E53"/>
    <w:rsid w:val="00DC2017"/>
    <w:rsid w:val="00DC3462"/>
    <w:rsid w:val="00DC3EDC"/>
    <w:rsid w:val="00DC42E2"/>
    <w:rsid w:val="00DC7611"/>
    <w:rsid w:val="00DD06D9"/>
    <w:rsid w:val="00DD0710"/>
    <w:rsid w:val="00DD0A77"/>
    <w:rsid w:val="00DD0C59"/>
    <w:rsid w:val="00DD0C83"/>
    <w:rsid w:val="00DD1279"/>
    <w:rsid w:val="00DD36EF"/>
    <w:rsid w:val="00DD496B"/>
    <w:rsid w:val="00DD54B9"/>
    <w:rsid w:val="00DD5B22"/>
    <w:rsid w:val="00DD7E36"/>
    <w:rsid w:val="00DE0B9E"/>
    <w:rsid w:val="00DE117F"/>
    <w:rsid w:val="00DE1C13"/>
    <w:rsid w:val="00DE2AC5"/>
    <w:rsid w:val="00DE4A89"/>
    <w:rsid w:val="00DE5620"/>
    <w:rsid w:val="00DE6C72"/>
    <w:rsid w:val="00DE7FED"/>
    <w:rsid w:val="00DF0662"/>
    <w:rsid w:val="00DF137B"/>
    <w:rsid w:val="00DF17DD"/>
    <w:rsid w:val="00DF22CA"/>
    <w:rsid w:val="00DF30FF"/>
    <w:rsid w:val="00DF35EF"/>
    <w:rsid w:val="00DF4012"/>
    <w:rsid w:val="00DF46AE"/>
    <w:rsid w:val="00DF6069"/>
    <w:rsid w:val="00DF6120"/>
    <w:rsid w:val="00DF6BA0"/>
    <w:rsid w:val="00DF6BFD"/>
    <w:rsid w:val="00DF6DD5"/>
    <w:rsid w:val="00E0006D"/>
    <w:rsid w:val="00E00C35"/>
    <w:rsid w:val="00E02A21"/>
    <w:rsid w:val="00E02B3A"/>
    <w:rsid w:val="00E02C98"/>
    <w:rsid w:val="00E02CE0"/>
    <w:rsid w:val="00E02F70"/>
    <w:rsid w:val="00E034F6"/>
    <w:rsid w:val="00E0355B"/>
    <w:rsid w:val="00E03E38"/>
    <w:rsid w:val="00E04DFE"/>
    <w:rsid w:val="00E050F4"/>
    <w:rsid w:val="00E0574C"/>
    <w:rsid w:val="00E066DE"/>
    <w:rsid w:val="00E06984"/>
    <w:rsid w:val="00E06C6E"/>
    <w:rsid w:val="00E07EA8"/>
    <w:rsid w:val="00E10806"/>
    <w:rsid w:val="00E1189F"/>
    <w:rsid w:val="00E11AEF"/>
    <w:rsid w:val="00E1254D"/>
    <w:rsid w:val="00E1265D"/>
    <w:rsid w:val="00E134E4"/>
    <w:rsid w:val="00E13538"/>
    <w:rsid w:val="00E13901"/>
    <w:rsid w:val="00E14B8D"/>
    <w:rsid w:val="00E16361"/>
    <w:rsid w:val="00E163F2"/>
    <w:rsid w:val="00E174BE"/>
    <w:rsid w:val="00E177A6"/>
    <w:rsid w:val="00E203EA"/>
    <w:rsid w:val="00E206B4"/>
    <w:rsid w:val="00E20CB8"/>
    <w:rsid w:val="00E21445"/>
    <w:rsid w:val="00E214F7"/>
    <w:rsid w:val="00E2216D"/>
    <w:rsid w:val="00E23122"/>
    <w:rsid w:val="00E23ADF"/>
    <w:rsid w:val="00E245D5"/>
    <w:rsid w:val="00E246F9"/>
    <w:rsid w:val="00E2479A"/>
    <w:rsid w:val="00E2688B"/>
    <w:rsid w:val="00E2731C"/>
    <w:rsid w:val="00E30818"/>
    <w:rsid w:val="00E32B75"/>
    <w:rsid w:val="00E3304C"/>
    <w:rsid w:val="00E338E5"/>
    <w:rsid w:val="00E340B1"/>
    <w:rsid w:val="00E348DD"/>
    <w:rsid w:val="00E35666"/>
    <w:rsid w:val="00E35F21"/>
    <w:rsid w:val="00E365FA"/>
    <w:rsid w:val="00E36898"/>
    <w:rsid w:val="00E36CC7"/>
    <w:rsid w:val="00E37398"/>
    <w:rsid w:val="00E37626"/>
    <w:rsid w:val="00E37C5D"/>
    <w:rsid w:val="00E37EDC"/>
    <w:rsid w:val="00E37FB0"/>
    <w:rsid w:val="00E404A5"/>
    <w:rsid w:val="00E4131D"/>
    <w:rsid w:val="00E41698"/>
    <w:rsid w:val="00E468AC"/>
    <w:rsid w:val="00E51932"/>
    <w:rsid w:val="00E519D1"/>
    <w:rsid w:val="00E53703"/>
    <w:rsid w:val="00E53823"/>
    <w:rsid w:val="00E53EA1"/>
    <w:rsid w:val="00E54E50"/>
    <w:rsid w:val="00E55183"/>
    <w:rsid w:val="00E551FD"/>
    <w:rsid w:val="00E55E3E"/>
    <w:rsid w:val="00E56776"/>
    <w:rsid w:val="00E576A0"/>
    <w:rsid w:val="00E57854"/>
    <w:rsid w:val="00E60807"/>
    <w:rsid w:val="00E61985"/>
    <w:rsid w:val="00E61DF1"/>
    <w:rsid w:val="00E61E0F"/>
    <w:rsid w:val="00E6301E"/>
    <w:rsid w:val="00E63DCF"/>
    <w:rsid w:val="00E64071"/>
    <w:rsid w:val="00E64417"/>
    <w:rsid w:val="00E7358B"/>
    <w:rsid w:val="00E749DA"/>
    <w:rsid w:val="00E74B33"/>
    <w:rsid w:val="00E75084"/>
    <w:rsid w:val="00E750D9"/>
    <w:rsid w:val="00E75852"/>
    <w:rsid w:val="00E765D8"/>
    <w:rsid w:val="00E76D2E"/>
    <w:rsid w:val="00E7728A"/>
    <w:rsid w:val="00E804FD"/>
    <w:rsid w:val="00E80C8F"/>
    <w:rsid w:val="00E8327C"/>
    <w:rsid w:val="00E83877"/>
    <w:rsid w:val="00E84591"/>
    <w:rsid w:val="00E84844"/>
    <w:rsid w:val="00E8500F"/>
    <w:rsid w:val="00E85488"/>
    <w:rsid w:val="00E858C7"/>
    <w:rsid w:val="00E85E96"/>
    <w:rsid w:val="00E85FAF"/>
    <w:rsid w:val="00E86BCE"/>
    <w:rsid w:val="00E8755B"/>
    <w:rsid w:val="00E90ABE"/>
    <w:rsid w:val="00E9186C"/>
    <w:rsid w:val="00E91993"/>
    <w:rsid w:val="00E924D9"/>
    <w:rsid w:val="00E92796"/>
    <w:rsid w:val="00E9359E"/>
    <w:rsid w:val="00E93BF1"/>
    <w:rsid w:val="00E940E4"/>
    <w:rsid w:val="00E94416"/>
    <w:rsid w:val="00E946ED"/>
    <w:rsid w:val="00E947C4"/>
    <w:rsid w:val="00E95590"/>
    <w:rsid w:val="00E95AD8"/>
    <w:rsid w:val="00E977A2"/>
    <w:rsid w:val="00EA09F5"/>
    <w:rsid w:val="00EA0AD3"/>
    <w:rsid w:val="00EA0B8D"/>
    <w:rsid w:val="00EA2E3F"/>
    <w:rsid w:val="00EA5723"/>
    <w:rsid w:val="00EA5AE6"/>
    <w:rsid w:val="00EA6D76"/>
    <w:rsid w:val="00EA7140"/>
    <w:rsid w:val="00EA7299"/>
    <w:rsid w:val="00EA751E"/>
    <w:rsid w:val="00EA7C0E"/>
    <w:rsid w:val="00EB0501"/>
    <w:rsid w:val="00EB0F67"/>
    <w:rsid w:val="00EB1409"/>
    <w:rsid w:val="00EB4E2F"/>
    <w:rsid w:val="00EB511B"/>
    <w:rsid w:val="00EB5946"/>
    <w:rsid w:val="00EB5B63"/>
    <w:rsid w:val="00EB657A"/>
    <w:rsid w:val="00EB7EEA"/>
    <w:rsid w:val="00EC0701"/>
    <w:rsid w:val="00EC1419"/>
    <w:rsid w:val="00EC1E0C"/>
    <w:rsid w:val="00EC1EA5"/>
    <w:rsid w:val="00EC31FF"/>
    <w:rsid w:val="00EC36B6"/>
    <w:rsid w:val="00EC3D99"/>
    <w:rsid w:val="00EC4B32"/>
    <w:rsid w:val="00EC4D34"/>
    <w:rsid w:val="00EC59E2"/>
    <w:rsid w:val="00EC658F"/>
    <w:rsid w:val="00EC68E8"/>
    <w:rsid w:val="00EC6A16"/>
    <w:rsid w:val="00ED036D"/>
    <w:rsid w:val="00ED0B4A"/>
    <w:rsid w:val="00ED0C9A"/>
    <w:rsid w:val="00ED2309"/>
    <w:rsid w:val="00ED2609"/>
    <w:rsid w:val="00ED26F6"/>
    <w:rsid w:val="00ED33A8"/>
    <w:rsid w:val="00ED3992"/>
    <w:rsid w:val="00ED3C06"/>
    <w:rsid w:val="00ED430F"/>
    <w:rsid w:val="00ED4748"/>
    <w:rsid w:val="00ED64FD"/>
    <w:rsid w:val="00ED7EC9"/>
    <w:rsid w:val="00EE0C3D"/>
    <w:rsid w:val="00EE0C9F"/>
    <w:rsid w:val="00EE3031"/>
    <w:rsid w:val="00EE3763"/>
    <w:rsid w:val="00EE63BA"/>
    <w:rsid w:val="00EE740D"/>
    <w:rsid w:val="00EE7B94"/>
    <w:rsid w:val="00EE7BB4"/>
    <w:rsid w:val="00EF0C09"/>
    <w:rsid w:val="00EF0ECB"/>
    <w:rsid w:val="00EF37A4"/>
    <w:rsid w:val="00EF3C3D"/>
    <w:rsid w:val="00EF472D"/>
    <w:rsid w:val="00EF5885"/>
    <w:rsid w:val="00EF5DAE"/>
    <w:rsid w:val="00EF5E53"/>
    <w:rsid w:val="00EF5FBC"/>
    <w:rsid w:val="00F004FF"/>
    <w:rsid w:val="00F03191"/>
    <w:rsid w:val="00F03CB9"/>
    <w:rsid w:val="00F03E45"/>
    <w:rsid w:val="00F041C4"/>
    <w:rsid w:val="00F044C3"/>
    <w:rsid w:val="00F04C35"/>
    <w:rsid w:val="00F05517"/>
    <w:rsid w:val="00F05862"/>
    <w:rsid w:val="00F0720A"/>
    <w:rsid w:val="00F077BE"/>
    <w:rsid w:val="00F102D4"/>
    <w:rsid w:val="00F11171"/>
    <w:rsid w:val="00F111C3"/>
    <w:rsid w:val="00F13018"/>
    <w:rsid w:val="00F139FE"/>
    <w:rsid w:val="00F13D72"/>
    <w:rsid w:val="00F14680"/>
    <w:rsid w:val="00F14C08"/>
    <w:rsid w:val="00F1536C"/>
    <w:rsid w:val="00F16653"/>
    <w:rsid w:val="00F16823"/>
    <w:rsid w:val="00F17FC6"/>
    <w:rsid w:val="00F20064"/>
    <w:rsid w:val="00F21145"/>
    <w:rsid w:val="00F217BF"/>
    <w:rsid w:val="00F21C71"/>
    <w:rsid w:val="00F23017"/>
    <w:rsid w:val="00F23027"/>
    <w:rsid w:val="00F30FC9"/>
    <w:rsid w:val="00F31241"/>
    <w:rsid w:val="00F3190C"/>
    <w:rsid w:val="00F31E24"/>
    <w:rsid w:val="00F33218"/>
    <w:rsid w:val="00F336A9"/>
    <w:rsid w:val="00F339DA"/>
    <w:rsid w:val="00F33CBD"/>
    <w:rsid w:val="00F341D2"/>
    <w:rsid w:val="00F349E1"/>
    <w:rsid w:val="00F34ADD"/>
    <w:rsid w:val="00F34F5B"/>
    <w:rsid w:val="00F3579F"/>
    <w:rsid w:val="00F35D29"/>
    <w:rsid w:val="00F3684F"/>
    <w:rsid w:val="00F36FD4"/>
    <w:rsid w:val="00F37A51"/>
    <w:rsid w:val="00F404C2"/>
    <w:rsid w:val="00F41C3F"/>
    <w:rsid w:val="00F420B3"/>
    <w:rsid w:val="00F4232D"/>
    <w:rsid w:val="00F42DE7"/>
    <w:rsid w:val="00F433E1"/>
    <w:rsid w:val="00F43696"/>
    <w:rsid w:val="00F43AEE"/>
    <w:rsid w:val="00F45452"/>
    <w:rsid w:val="00F461C0"/>
    <w:rsid w:val="00F46D0E"/>
    <w:rsid w:val="00F472AF"/>
    <w:rsid w:val="00F47E64"/>
    <w:rsid w:val="00F5097E"/>
    <w:rsid w:val="00F532B3"/>
    <w:rsid w:val="00F532F1"/>
    <w:rsid w:val="00F533F6"/>
    <w:rsid w:val="00F54339"/>
    <w:rsid w:val="00F56451"/>
    <w:rsid w:val="00F567D0"/>
    <w:rsid w:val="00F56B66"/>
    <w:rsid w:val="00F56FB9"/>
    <w:rsid w:val="00F57148"/>
    <w:rsid w:val="00F572CA"/>
    <w:rsid w:val="00F576D6"/>
    <w:rsid w:val="00F61890"/>
    <w:rsid w:val="00F626B5"/>
    <w:rsid w:val="00F64961"/>
    <w:rsid w:val="00F6529E"/>
    <w:rsid w:val="00F657D6"/>
    <w:rsid w:val="00F65890"/>
    <w:rsid w:val="00F65DE6"/>
    <w:rsid w:val="00F66766"/>
    <w:rsid w:val="00F6769E"/>
    <w:rsid w:val="00F7100D"/>
    <w:rsid w:val="00F711DC"/>
    <w:rsid w:val="00F71415"/>
    <w:rsid w:val="00F723E9"/>
    <w:rsid w:val="00F72EE6"/>
    <w:rsid w:val="00F7338E"/>
    <w:rsid w:val="00F73818"/>
    <w:rsid w:val="00F73C7D"/>
    <w:rsid w:val="00F7577C"/>
    <w:rsid w:val="00F766F4"/>
    <w:rsid w:val="00F76F5F"/>
    <w:rsid w:val="00F76F67"/>
    <w:rsid w:val="00F77187"/>
    <w:rsid w:val="00F772CF"/>
    <w:rsid w:val="00F80018"/>
    <w:rsid w:val="00F80061"/>
    <w:rsid w:val="00F809CF"/>
    <w:rsid w:val="00F81C6C"/>
    <w:rsid w:val="00F8275C"/>
    <w:rsid w:val="00F82D02"/>
    <w:rsid w:val="00F82E87"/>
    <w:rsid w:val="00F830A7"/>
    <w:rsid w:val="00F838DC"/>
    <w:rsid w:val="00F83A3C"/>
    <w:rsid w:val="00F842BA"/>
    <w:rsid w:val="00F849E4"/>
    <w:rsid w:val="00F85048"/>
    <w:rsid w:val="00F86C10"/>
    <w:rsid w:val="00F873F7"/>
    <w:rsid w:val="00F91110"/>
    <w:rsid w:val="00F92381"/>
    <w:rsid w:val="00F94A36"/>
    <w:rsid w:val="00F95506"/>
    <w:rsid w:val="00F95A2E"/>
    <w:rsid w:val="00F963FA"/>
    <w:rsid w:val="00F96B36"/>
    <w:rsid w:val="00F97291"/>
    <w:rsid w:val="00FA13D1"/>
    <w:rsid w:val="00FA2502"/>
    <w:rsid w:val="00FA3A81"/>
    <w:rsid w:val="00FA4771"/>
    <w:rsid w:val="00FA4E7A"/>
    <w:rsid w:val="00FA59A2"/>
    <w:rsid w:val="00FA75D9"/>
    <w:rsid w:val="00FA7C92"/>
    <w:rsid w:val="00FB1342"/>
    <w:rsid w:val="00FB1D79"/>
    <w:rsid w:val="00FB22BC"/>
    <w:rsid w:val="00FB2E0C"/>
    <w:rsid w:val="00FB385B"/>
    <w:rsid w:val="00FB55E3"/>
    <w:rsid w:val="00FB5DFC"/>
    <w:rsid w:val="00FB630E"/>
    <w:rsid w:val="00FB700B"/>
    <w:rsid w:val="00FB70C1"/>
    <w:rsid w:val="00FB7D88"/>
    <w:rsid w:val="00FC3CC4"/>
    <w:rsid w:val="00FC403F"/>
    <w:rsid w:val="00FC4DC4"/>
    <w:rsid w:val="00FC5C39"/>
    <w:rsid w:val="00FC617F"/>
    <w:rsid w:val="00FC755F"/>
    <w:rsid w:val="00FC77D2"/>
    <w:rsid w:val="00FC7A8D"/>
    <w:rsid w:val="00FD0211"/>
    <w:rsid w:val="00FD02C7"/>
    <w:rsid w:val="00FD0568"/>
    <w:rsid w:val="00FD0EB9"/>
    <w:rsid w:val="00FD2189"/>
    <w:rsid w:val="00FD2477"/>
    <w:rsid w:val="00FD291B"/>
    <w:rsid w:val="00FD2A94"/>
    <w:rsid w:val="00FD2DBB"/>
    <w:rsid w:val="00FD3369"/>
    <w:rsid w:val="00FD3598"/>
    <w:rsid w:val="00FD4A07"/>
    <w:rsid w:val="00FD4CBC"/>
    <w:rsid w:val="00FD58F1"/>
    <w:rsid w:val="00FD7F24"/>
    <w:rsid w:val="00FD7FFD"/>
    <w:rsid w:val="00FE0894"/>
    <w:rsid w:val="00FE0F51"/>
    <w:rsid w:val="00FE11D3"/>
    <w:rsid w:val="00FE196C"/>
    <w:rsid w:val="00FE1E9C"/>
    <w:rsid w:val="00FE2761"/>
    <w:rsid w:val="00FE2A96"/>
    <w:rsid w:val="00FE30E2"/>
    <w:rsid w:val="00FE40B5"/>
    <w:rsid w:val="00FE4A3A"/>
    <w:rsid w:val="00FE5252"/>
    <w:rsid w:val="00FE5D33"/>
    <w:rsid w:val="00FE6AB5"/>
    <w:rsid w:val="00FE71A1"/>
    <w:rsid w:val="00FE7A6F"/>
    <w:rsid w:val="00FE7B13"/>
    <w:rsid w:val="00FF145C"/>
    <w:rsid w:val="00FF2D39"/>
    <w:rsid w:val="00FF30D3"/>
    <w:rsid w:val="00FF378F"/>
    <w:rsid w:val="00FF3E09"/>
    <w:rsid w:val="00FF438C"/>
    <w:rsid w:val="00FF48DD"/>
    <w:rsid w:val="00FF709A"/>
    <w:rsid w:val="00FF7B66"/>
    <w:rsid w:val="09871551"/>
    <w:rsid w:val="2B7A3FB5"/>
    <w:rsid w:val="33101609"/>
    <w:rsid w:val="3F9503F0"/>
    <w:rsid w:val="74DA6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817" fill="f" fillcolor="white" stroke="f">
      <v:fill color="white" on="f"/>
      <v:stroke on="f"/>
      <v:textbox inset="0,0,0,0"/>
      <o:colormru v:ext="edit" colors="#f074a9,#fcdfeb,#ededee,#fef3f7,#f2f2f2,#ed2791,#7f7f7f,#d8d8d8"/>
    </o:shapedefaults>
    <o:shapelayout v:ext="edit">
      <o:idmap v:ext="edit" data="2,3,4,5,6,7"/>
      <o:rules v:ext="edit">
        <o:r id="V:Rule19" type="connector" idref="#_x0000_s6776"/>
        <o:r id="V:Rule20" type="connector" idref="#_x0000_s6778"/>
        <o:r id="V:Rule21" type="connector" idref="#_x0000_s6775"/>
        <o:r id="V:Rule22" type="connector" idref="#_x0000_s7561"/>
        <o:r id="V:Rule23" type="connector" idref="#_x0000_s6796"/>
        <o:r id="V:Rule24" type="connector" idref="#_x0000_s7247"/>
        <o:r id="V:Rule25" type="connector" idref="#_x0000_s6794"/>
        <o:r id="V:Rule26" type="connector" idref="#_x0000_s7566"/>
        <o:r id="V:Rule27" type="connector" idref="#_x0000_s6777"/>
        <o:r id="V:Rule28" type="connector" idref="#_x0000_s7261"/>
        <o:r id="V:Rule29" type="connector" idref="#_x0000_s7238"/>
        <o:r id="V:Rule30" type="connector" idref="#_x0000_s6774"/>
        <o:r id="V:Rule31" type="connector" idref="#_x0000_s6793"/>
        <o:r id="V:Rule32" type="connector" idref="#_x0000_s7227"/>
        <o:r id="V:Rule33" type="connector" idref="#_x0000_s6792"/>
        <o:r id="V:Rule34" type="connector" idref="#_x0000_s6795"/>
        <o:r id="V:Rule35" type="connector" idref="#_x0000_s7231"/>
        <o:r id="V:Rule36" type="connector" idref="#_x0000_s7265"/>
      </o:rules>
    </o:shapelayout>
  </w:shapeDefaults>
  <w:decimalSymbol w:val="."/>
  <w:listSeparator w:val=","/>
  <w14:docId w14:val="1DA1E138"/>
  <w15:chartTrackingRefBased/>
  <w15:docId w15:val="{78A696DA-D0E9-4CDE-AA89-5B0588CF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701"/>
    <w:pPr>
      <w:widowControl w:val="0"/>
      <w:suppressAutoHyphens/>
      <w:autoSpaceDN w:val="0"/>
      <w:textAlignment w:val="baseline"/>
    </w:pPr>
    <w:rPr>
      <w:rFonts w:eastAsia="Andale Sans UI" w:cs="Tahoma"/>
      <w:kern w:val="3"/>
      <w:sz w:val="24"/>
      <w:szCs w:val="24"/>
      <w:lang w:val="de-DE" w:eastAsia="ja-JP"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pPr>
      <w:suppressLineNumbers/>
      <w:spacing w:before="120" w:after="120"/>
    </w:pPr>
    <w:rPr>
      <w:i/>
      <w:iCs/>
    </w:rPr>
  </w:style>
  <w:style w:type="paragraph" w:customStyle="1" w:styleId="Standard">
    <w:name w:val="Standard"/>
    <w:qFormat/>
    <w:pPr>
      <w:widowControl w:val="0"/>
      <w:suppressAutoHyphens/>
      <w:autoSpaceDN w:val="0"/>
      <w:textAlignment w:val="baseline"/>
    </w:pPr>
    <w:rPr>
      <w:rFonts w:eastAsia="Andale Sans UI" w:cs="Tahoma"/>
      <w:kern w:val="3"/>
      <w:sz w:val="24"/>
      <w:szCs w:val="24"/>
      <w:lang w:val="de-DE" w:eastAsia="ja-JP" w:bidi="fa-IR"/>
    </w:rPr>
  </w:style>
  <w:style w:type="paragraph" w:styleId="List">
    <w:name w:val="List"/>
    <w:basedOn w:val="Textbody"/>
    <w:qFormat/>
  </w:style>
  <w:style w:type="paragraph" w:customStyle="1" w:styleId="Textbody">
    <w:name w:val="Text body"/>
    <w:basedOn w:val="Standard"/>
    <w:qFormat/>
    <w:pPr>
      <w:spacing w:after="120"/>
    </w:pPr>
  </w:style>
  <w:style w:type="paragraph" w:customStyle="1" w:styleId="Heading">
    <w:name w:val="Heading"/>
    <w:basedOn w:val="Standard"/>
    <w:next w:val="Textbody"/>
    <w:qFormat/>
    <w:pPr>
      <w:keepNext/>
      <w:spacing w:before="240" w:after="120"/>
    </w:pPr>
    <w:rPr>
      <w:rFonts w:ascii="Arial" w:hAnsi="Arial"/>
      <w:sz w:val="28"/>
      <w:szCs w:val="28"/>
    </w:rPr>
  </w:style>
  <w:style w:type="paragraph" w:customStyle="1" w:styleId="Index">
    <w:name w:val="Index"/>
    <w:basedOn w:val="Standard"/>
    <w:qFormat/>
    <w:pPr>
      <w:suppressLineNumbers/>
    </w:pPr>
  </w:style>
  <w:style w:type="paragraph" w:styleId="ListParagraph">
    <w:name w:val="List Paragraph"/>
    <w:basedOn w:val="Normal"/>
    <w:uiPriority w:val="1"/>
    <w:qFormat/>
    <w:pPr>
      <w:ind w:left="720"/>
      <w:contextualSpacing/>
    </w:pPr>
  </w:style>
  <w:style w:type="table" w:styleId="TableGrid">
    <w:name w:val="Table Grid"/>
    <w:basedOn w:val="TableNormal"/>
    <w:uiPriority w:val="59"/>
    <w:qFormat/>
    <w:rsid w:val="003937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trl-4">
    <w:name w:val="ctrl-4"/>
    <w:basedOn w:val="Normal"/>
    <w:link w:val="ctrl-4Char3"/>
    <w:qFormat/>
    <w:rsid w:val="00B10AD1"/>
    <w:pPr>
      <w:widowControl/>
      <w:tabs>
        <w:tab w:val="left" w:pos="547"/>
        <w:tab w:val="left" w:pos="1080"/>
        <w:tab w:val="left" w:pos="2700"/>
        <w:tab w:val="left" w:pos="3240"/>
        <w:tab w:val="left" w:pos="5040"/>
        <w:tab w:val="left" w:pos="5587"/>
        <w:tab w:val="left" w:pos="7200"/>
        <w:tab w:val="left" w:pos="7740"/>
      </w:tabs>
      <w:suppressAutoHyphens w:val="0"/>
      <w:autoSpaceDN/>
      <w:textAlignment w:val="auto"/>
    </w:pPr>
    <w:rPr>
      <w:rFonts w:eastAsia="Times New Roman" w:cs="Times New Roman"/>
      <w:noProof/>
      <w:kern w:val="0"/>
      <w:szCs w:val="20"/>
      <w:lang w:val="x-none" w:eastAsia="x-none" w:bidi="ar-SA"/>
    </w:rPr>
  </w:style>
  <w:style w:type="character" w:customStyle="1" w:styleId="ctrl-4Char3">
    <w:name w:val="ctrl-4 Char3"/>
    <w:link w:val="ctrl-4"/>
    <w:qFormat/>
    <w:rsid w:val="00B10AD1"/>
    <w:rPr>
      <w:rFonts w:eastAsia="Times New Roman"/>
      <w:noProof/>
      <w:sz w:val="24"/>
      <w:lang w:val="x-none" w:eastAsia="x-none"/>
    </w:rPr>
  </w:style>
  <w:style w:type="paragraph" w:customStyle="1" w:styleId="SPACE">
    <w:name w:val="SPACE"/>
    <w:basedOn w:val="Normal"/>
    <w:link w:val="SPACEChar1"/>
    <w:qFormat/>
    <w:rsid w:val="00B10AD1"/>
    <w:pPr>
      <w:widowControl/>
      <w:tabs>
        <w:tab w:val="left" w:pos="547"/>
      </w:tabs>
      <w:suppressAutoHyphens w:val="0"/>
      <w:autoSpaceDN/>
      <w:spacing w:line="120" w:lineRule="exact"/>
      <w:ind w:left="547" w:hanging="547"/>
      <w:jc w:val="both"/>
      <w:textAlignment w:val="auto"/>
    </w:pPr>
    <w:rPr>
      <w:rFonts w:eastAsia="Times New Roman" w:cs="Times New Roman"/>
      <w:kern w:val="0"/>
      <w:lang w:val="en-US" w:eastAsia="en-US" w:bidi="ar-SA"/>
    </w:rPr>
  </w:style>
  <w:style w:type="character" w:customStyle="1" w:styleId="SPACEChar1">
    <w:name w:val="SPACE Char1"/>
    <w:link w:val="SPACE"/>
    <w:qFormat/>
    <w:rsid w:val="00B10AD1"/>
    <w:rPr>
      <w:rFonts w:eastAsia="Times New Roman"/>
      <w:sz w:val="24"/>
      <w:szCs w:val="24"/>
      <w:lang w:val="en-US" w:eastAsia="en-US"/>
    </w:rPr>
  </w:style>
  <w:style w:type="character" w:customStyle="1" w:styleId="ctrl-4Char1">
    <w:name w:val="ctrl-4 Char1"/>
    <w:qFormat/>
    <w:rsid w:val="00B10AD1"/>
    <w:rPr>
      <w:sz w:val="22"/>
    </w:rPr>
  </w:style>
  <w:style w:type="character" w:customStyle="1" w:styleId="SPACEChar">
    <w:name w:val="SPACE Char"/>
    <w:qFormat/>
    <w:rsid w:val="00B10AD1"/>
    <w:rPr>
      <w:sz w:val="24"/>
    </w:rPr>
  </w:style>
  <w:style w:type="paragraph" w:styleId="Header">
    <w:name w:val="header"/>
    <w:basedOn w:val="Normal"/>
    <w:link w:val="HeaderChar"/>
    <w:unhideWhenUsed/>
    <w:qFormat/>
    <w:rsid w:val="004F190B"/>
    <w:pPr>
      <w:tabs>
        <w:tab w:val="center" w:pos="4513"/>
        <w:tab w:val="right" w:pos="9026"/>
      </w:tabs>
    </w:pPr>
  </w:style>
  <w:style w:type="character" w:customStyle="1" w:styleId="HeaderChar">
    <w:name w:val="Header Char"/>
    <w:link w:val="Header"/>
    <w:qFormat/>
    <w:rsid w:val="004F190B"/>
    <w:rPr>
      <w:rFonts w:eastAsia="Andale Sans UI" w:cs="Tahoma"/>
      <w:kern w:val="3"/>
      <w:sz w:val="24"/>
      <w:szCs w:val="24"/>
      <w:lang w:val="de-DE" w:eastAsia="ja-JP" w:bidi="fa-IR"/>
    </w:rPr>
  </w:style>
  <w:style w:type="paragraph" w:styleId="Footer">
    <w:name w:val="footer"/>
    <w:basedOn w:val="Normal"/>
    <w:link w:val="FooterChar"/>
    <w:uiPriority w:val="99"/>
    <w:unhideWhenUsed/>
    <w:qFormat/>
    <w:rsid w:val="004F190B"/>
    <w:pPr>
      <w:tabs>
        <w:tab w:val="center" w:pos="4513"/>
        <w:tab w:val="right" w:pos="9026"/>
      </w:tabs>
    </w:pPr>
  </w:style>
  <w:style w:type="character" w:customStyle="1" w:styleId="FooterChar">
    <w:name w:val="Footer Char"/>
    <w:link w:val="Footer"/>
    <w:uiPriority w:val="99"/>
    <w:qFormat/>
    <w:rsid w:val="004F190B"/>
    <w:rPr>
      <w:rFonts w:eastAsia="Andale Sans UI" w:cs="Tahoma"/>
      <w:kern w:val="3"/>
      <w:sz w:val="24"/>
      <w:szCs w:val="24"/>
      <w:lang w:val="de-DE" w:eastAsia="ja-JP" w:bidi="fa-IR"/>
    </w:rPr>
  </w:style>
  <w:style w:type="paragraph" w:customStyle="1" w:styleId="ALT-4">
    <w:name w:val="ALT-4"/>
    <w:basedOn w:val="Normal"/>
    <w:rsid w:val="00613D3E"/>
    <w:pPr>
      <w:widowControl/>
      <w:tabs>
        <w:tab w:val="left" w:pos="547"/>
        <w:tab w:val="left" w:pos="1080"/>
        <w:tab w:val="left" w:pos="2707"/>
        <w:tab w:val="left" w:pos="3240"/>
        <w:tab w:val="left" w:pos="5040"/>
        <w:tab w:val="left" w:pos="5587"/>
        <w:tab w:val="left" w:pos="7200"/>
        <w:tab w:val="left" w:pos="7747"/>
      </w:tabs>
      <w:suppressAutoHyphens w:val="0"/>
      <w:autoSpaceDN/>
      <w:textAlignment w:val="auto"/>
    </w:pPr>
    <w:rPr>
      <w:rFonts w:eastAsia="Times New Roman" w:cs="Times New Roman"/>
      <w:noProof/>
      <w:kern w:val="0"/>
      <w:szCs w:val="20"/>
      <w:lang w:val="en-US" w:eastAsia="en-US" w:bidi="ar-SA"/>
    </w:rPr>
  </w:style>
  <w:style w:type="paragraph" w:customStyle="1" w:styleId="ctrl-3">
    <w:name w:val="ctrl-3"/>
    <w:basedOn w:val="Normal"/>
    <w:rsid w:val="00613D3E"/>
    <w:pPr>
      <w:widowControl/>
      <w:tabs>
        <w:tab w:val="left" w:pos="547"/>
        <w:tab w:val="left" w:pos="1080"/>
        <w:tab w:val="left" w:pos="3427"/>
        <w:tab w:val="left" w:pos="3960"/>
        <w:tab w:val="left" w:pos="6307"/>
        <w:tab w:val="left" w:pos="6840"/>
      </w:tabs>
      <w:suppressAutoHyphens w:val="0"/>
      <w:autoSpaceDN/>
      <w:textAlignment w:val="auto"/>
    </w:pPr>
    <w:rPr>
      <w:rFonts w:eastAsia="Times New Roman" w:cs="Times New Roman"/>
      <w:kern w:val="0"/>
      <w:sz w:val="22"/>
      <w:szCs w:val="20"/>
      <w:lang w:val="en-US" w:eastAsia="en-US" w:bidi="ar-SA"/>
    </w:rPr>
  </w:style>
  <w:style w:type="paragraph" w:styleId="NoSpacing">
    <w:name w:val="No Spacing"/>
    <w:uiPriority w:val="1"/>
    <w:qFormat/>
    <w:rsid w:val="00613D3E"/>
    <w:rPr>
      <w:rFonts w:eastAsia="Calibri" w:cs="Mangal"/>
      <w:sz w:val="21"/>
      <w:szCs w:val="22"/>
      <w:lang w:val="en-US" w:eastAsia="en-US"/>
    </w:rPr>
  </w:style>
  <w:style w:type="character" w:styleId="Strong">
    <w:name w:val="Strong"/>
    <w:uiPriority w:val="22"/>
    <w:qFormat/>
    <w:rsid w:val="002257AD"/>
    <w:rPr>
      <w:rFonts w:ascii="Verdana" w:hAnsi="Verdana" w:hint="default"/>
      <w:b/>
      <w:bCs/>
      <w:color w:val="FFFFFF"/>
      <w:sz w:val="20"/>
      <w:szCs w:val="20"/>
    </w:rPr>
  </w:style>
  <w:style w:type="paragraph" w:customStyle="1" w:styleId="AnsKey">
    <w:name w:val="AnsKey"/>
    <w:basedOn w:val="Normal"/>
    <w:rsid w:val="00D91DDB"/>
    <w:pPr>
      <w:widowControl/>
      <w:tabs>
        <w:tab w:val="left" w:pos="432"/>
        <w:tab w:val="left" w:pos="864"/>
        <w:tab w:val="left" w:pos="1440"/>
        <w:tab w:val="left" w:pos="1872"/>
        <w:tab w:val="left" w:pos="2448"/>
        <w:tab w:val="left" w:pos="2880"/>
        <w:tab w:val="left" w:pos="3456"/>
        <w:tab w:val="left" w:pos="3888"/>
        <w:tab w:val="left" w:pos="4464"/>
        <w:tab w:val="left" w:pos="4896"/>
        <w:tab w:val="left" w:pos="5472"/>
        <w:tab w:val="left" w:pos="5904"/>
        <w:tab w:val="left" w:pos="6480"/>
        <w:tab w:val="left" w:pos="6912"/>
        <w:tab w:val="left" w:pos="7488"/>
        <w:tab w:val="left" w:pos="7920"/>
        <w:tab w:val="left" w:pos="8496"/>
        <w:tab w:val="left" w:pos="8928"/>
        <w:tab w:val="left" w:pos="9504"/>
        <w:tab w:val="left" w:pos="9936"/>
        <w:tab w:val="left" w:pos="10368"/>
      </w:tabs>
      <w:suppressAutoHyphens w:val="0"/>
      <w:autoSpaceDN/>
      <w:ind w:left="540" w:hanging="540"/>
      <w:jc w:val="both"/>
      <w:textAlignment w:val="auto"/>
    </w:pPr>
    <w:rPr>
      <w:rFonts w:eastAsia="Times New Roman" w:cs="Times New Roman"/>
      <w:kern w:val="0"/>
      <w:sz w:val="22"/>
      <w:szCs w:val="22"/>
      <w:lang w:val="en-US" w:eastAsia="en-US" w:bidi="ar-SA"/>
    </w:rPr>
  </w:style>
  <w:style w:type="paragraph" w:customStyle="1" w:styleId="AnsKey10">
    <w:name w:val="AnsKey10"/>
    <w:qFormat/>
    <w:rsid w:val="008927C0"/>
    <w:pPr>
      <w:numPr>
        <w:numId w:val="5"/>
      </w:numPr>
      <w:tabs>
        <w:tab w:val="left" w:pos="431"/>
        <w:tab w:val="left" w:pos="862"/>
        <w:tab w:val="left" w:pos="1440"/>
        <w:tab w:val="left" w:pos="1871"/>
        <w:tab w:val="left" w:pos="2449"/>
        <w:tab w:val="left" w:pos="2880"/>
        <w:tab w:val="left" w:pos="3459"/>
        <w:tab w:val="left" w:pos="3890"/>
        <w:tab w:val="left" w:pos="4462"/>
        <w:tab w:val="left" w:pos="4893"/>
        <w:tab w:val="left" w:pos="5472"/>
        <w:tab w:val="left" w:pos="5902"/>
        <w:tab w:val="left" w:pos="6481"/>
        <w:tab w:val="left" w:pos="6912"/>
        <w:tab w:val="left" w:pos="7490"/>
        <w:tab w:val="left" w:pos="7921"/>
        <w:tab w:val="left" w:pos="8494"/>
        <w:tab w:val="left" w:pos="8930"/>
        <w:tab w:val="left" w:pos="9503"/>
        <w:tab w:val="left" w:pos="9934"/>
        <w:tab w:val="left" w:pos="10370"/>
      </w:tabs>
    </w:pPr>
    <w:rPr>
      <w:rFonts w:eastAsia="Times New Roman"/>
      <w:sz w:val="22"/>
      <w:szCs w:val="22"/>
      <w:lang w:val="en-US" w:eastAsia="en-US"/>
    </w:rPr>
  </w:style>
  <w:style w:type="paragraph" w:styleId="NormalWeb">
    <w:name w:val="Normal (Web)"/>
    <w:basedOn w:val="Normal"/>
    <w:uiPriority w:val="99"/>
    <w:unhideWhenUsed/>
    <w:qFormat/>
    <w:rsid w:val="00A7654C"/>
    <w:pPr>
      <w:widowControl/>
      <w:suppressAutoHyphens w:val="0"/>
      <w:autoSpaceDN/>
      <w:spacing w:before="100" w:beforeAutospacing="1" w:after="100" w:afterAutospacing="1"/>
      <w:textAlignment w:val="auto"/>
    </w:pPr>
    <w:rPr>
      <w:rFonts w:eastAsia="Times New Roman" w:cs="Times New Roman"/>
      <w:kern w:val="0"/>
      <w:lang w:val="en-US" w:eastAsia="en-US" w:bidi="ar-SA"/>
    </w:rPr>
  </w:style>
  <w:style w:type="paragraph" w:customStyle="1" w:styleId="alt-3">
    <w:name w:val="alt-3"/>
    <w:basedOn w:val="Normal"/>
    <w:qFormat/>
    <w:locked/>
    <w:rsid w:val="00782B63"/>
    <w:pPr>
      <w:widowControl/>
      <w:tabs>
        <w:tab w:val="left" w:pos="547"/>
        <w:tab w:val="left" w:pos="1080"/>
        <w:tab w:val="left" w:pos="3427"/>
        <w:tab w:val="left" w:pos="3960"/>
        <w:tab w:val="left" w:pos="6307"/>
        <w:tab w:val="left" w:pos="6840"/>
      </w:tabs>
      <w:suppressAutoHyphens w:val="0"/>
      <w:autoSpaceDN/>
      <w:textAlignment w:val="auto"/>
    </w:pPr>
    <w:rPr>
      <w:rFonts w:eastAsia="Times New Roman" w:cs="Times New Roman"/>
      <w:kern w:val="0"/>
      <w:lang w:val="en-US" w:eastAsia="en-US" w:bidi="ar-SA"/>
    </w:rPr>
  </w:style>
  <w:style w:type="character" w:styleId="CommentReference">
    <w:name w:val="annotation reference"/>
    <w:semiHidden/>
    <w:rsid w:val="00B05022"/>
    <w:rPr>
      <w:sz w:val="16"/>
      <w:szCs w:val="16"/>
    </w:rPr>
  </w:style>
  <w:style w:type="character" w:styleId="PageNumber">
    <w:name w:val="page number"/>
    <w:uiPriority w:val="99"/>
    <w:rsid w:val="00B05022"/>
  </w:style>
  <w:style w:type="paragraph" w:styleId="BalloonText">
    <w:name w:val="Balloon Text"/>
    <w:basedOn w:val="Normal"/>
    <w:link w:val="BalloonTextChar"/>
    <w:uiPriority w:val="99"/>
    <w:semiHidden/>
    <w:unhideWhenUsed/>
    <w:rsid w:val="00883477"/>
    <w:rPr>
      <w:rFonts w:ascii="Tahoma" w:hAnsi="Tahoma"/>
      <w:sz w:val="16"/>
      <w:szCs w:val="16"/>
    </w:rPr>
  </w:style>
  <w:style w:type="character" w:customStyle="1" w:styleId="BalloonTextChar">
    <w:name w:val="Balloon Text Char"/>
    <w:link w:val="BalloonText"/>
    <w:uiPriority w:val="99"/>
    <w:semiHidden/>
    <w:rsid w:val="00883477"/>
    <w:rPr>
      <w:rFonts w:ascii="Tahoma" w:eastAsia="Andale Sans UI" w:hAnsi="Tahoma" w:cs="Tahoma"/>
      <w:kern w:val="3"/>
      <w:sz w:val="16"/>
      <w:szCs w:val="16"/>
      <w:lang w:val="de-DE" w:eastAsia="ja-JP" w:bidi="fa-IR"/>
    </w:rPr>
  </w:style>
  <w:style w:type="paragraph" w:customStyle="1" w:styleId="ALT-411">
    <w:name w:val="ALT-411"/>
    <w:basedOn w:val="Normal"/>
    <w:link w:val="ALT-411Char1"/>
    <w:qFormat/>
    <w:rsid w:val="007D792C"/>
    <w:pPr>
      <w:widowControl/>
      <w:tabs>
        <w:tab w:val="left" w:pos="547"/>
        <w:tab w:val="left" w:pos="1080"/>
        <w:tab w:val="left" w:pos="2707"/>
        <w:tab w:val="left" w:pos="3240"/>
        <w:tab w:val="left" w:pos="5040"/>
        <w:tab w:val="left" w:pos="5587"/>
        <w:tab w:val="left" w:pos="7200"/>
        <w:tab w:val="left" w:pos="7747"/>
      </w:tabs>
      <w:suppressAutoHyphens w:val="0"/>
      <w:autoSpaceDN/>
      <w:textAlignment w:val="auto"/>
    </w:pPr>
    <w:rPr>
      <w:rFonts w:eastAsia="Times New Roman" w:cs="Times New Roman"/>
      <w:kern w:val="0"/>
      <w:sz w:val="20"/>
      <w:szCs w:val="20"/>
      <w:lang w:val="en-US" w:eastAsia="en-US" w:bidi="ar-SA"/>
    </w:rPr>
  </w:style>
  <w:style w:type="character" w:customStyle="1" w:styleId="ALT-411Char1">
    <w:name w:val="ALT-411 Char1"/>
    <w:link w:val="ALT-411"/>
    <w:qFormat/>
    <w:rsid w:val="007D792C"/>
    <w:rPr>
      <w:rFonts w:eastAsia="Times New Roman"/>
      <w:lang w:val="en-US" w:eastAsia="en-US"/>
    </w:rPr>
  </w:style>
  <w:style w:type="paragraph" w:customStyle="1" w:styleId="TableParagraph">
    <w:name w:val="Table Paragraph"/>
    <w:basedOn w:val="Normal"/>
    <w:uiPriority w:val="1"/>
    <w:qFormat/>
    <w:rsid w:val="00E37EDC"/>
    <w:pPr>
      <w:suppressAutoHyphens w:val="0"/>
      <w:autoSpaceDE w:val="0"/>
      <w:adjustRightInd w:val="0"/>
      <w:textAlignment w:val="auto"/>
    </w:pPr>
    <w:rPr>
      <w:rFonts w:eastAsia="Times New Roman" w:cs="Times New Roman"/>
      <w:kern w:val="0"/>
      <w:lang w:val="en-IN" w:eastAsia="en-IN" w:bidi="ar-SA"/>
    </w:rPr>
  </w:style>
  <w:style w:type="paragraph" w:customStyle="1" w:styleId="1MCQ">
    <w:name w:val="1. MCQ"/>
    <w:basedOn w:val="Normal"/>
    <w:qFormat/>
    <w:rsid w:val="00584AAC"/>
    <w:pPr>
      <w:widowControl/>
      <w:tabs>
        <w:tab w:val="left" w:pos="547"/>
        <w:tab w:val="left" w:pos="1166"/>
        <w:tab w:val="right" w:pos="4651"/>
      </w:tabs>
      <w:autoSpaceDE w:val="0"/>
      <w:adjustRightInd w:val="0"/>
      <w:ind w:left="547" w:hanging="547"/>
      <w:jc w:val="both"/>
      <w:textAlignment w:val="auto"/>
    </w:pPr>
    <w:rPr>
      <w:rFonts w:eastAsia="Times New Roman" w:cs="Times,Bold"/>
      <w:kern w:val="0"/>
      <w:sz w:val="21"/>
      <w:szCs w:val="22"/>
      <w:lang w:val="en-IN" w:eastAsia="en-US" w:bidi="ar-SA"/>
    </w:rPr>
  </w:style>
  <w:style w:type="paragraph" w:customStyle="1" w:styleId="2abcd">
    <w:name w:val="2. abcd"/>
    <w:basedOn w:val="1MCQ"/>
    <w:qFormat/>
    <w:rsid w:val="00584AAC"/>
    <w:pPr>
      <w:tabs>
        <w:tab w:val="clear" w:pos="1166"/>
        <w:tab w:val="left" w:pos="1080"/>
        <w:tab w:val="left" w:pos="2707"/>
        <w:tab w:val="left" w:pos="3240"/>
      </w:tabs>
      <w:ind w:left="1080" w:hanging="1080"/>
    </w:pPr>
  </w:style>
  <w:style w:type="paragraph" w:customStyle="1" w:styleId="Default">
    <w:name w:val="Default"/>
    <w:qFormat/>
    <w:rsid w:val="00E37EDC"/>
    <w:pPr>
      <w:autoSpaceDE w:val="0"/>
      <w:autoSpaceDN w:val="0"/>
      <w:adjustRightInd w:val="0"/>
    </w:pPr>
    <w:rPr>
      <w:rFonts w:ascii="Verdana" w:eastAsia="Times New Roman" w:hAnsi="Verdana" w:cs="Verdana"/>
      <w:color w:val="000000"/>
      <w:sz w:val="24"/>
      <w:szCs w:val="24"/>
      <w:lang w:val="en-US" w:eastAsia="en-US"/>
    </w:rPr>
  </w:style>
  <w:style w:type="paragraph" w:styleId="CommentText">
    <w:name w:val="annotation text"/>
    <w:basedOn w:val="Normal"/>
    <w:link w:val="CommentTextChar"/>
    <w:uiPriority w:val="99"/>
    <w:unhideWhenUsed/>
    <w:rsid w:val="00BF7CC8"/>
    <w:rPr>
      <w:sz w:val="20"/>
      <w:szCs w:val="20"/>
    </w:rPr>
  </w:style>
  <w:style w:type="character" w:customStyle="1" w:styleId="CommentTextChar">
    <w:name w:val="Comment Text Char"/>
    <w:link w:val="CommentText"/>
    <w:uiPriority w:val="99"/>
    <w:rsid w:val="00BF7CC8"/>
    <w:rPr>
      <w:rFonts w:eastAsia="Andale Sans UI" w:cs="Tahoma"/>
      <w:kern w:val="3"/>
      <w:lang w:val="de-DE" w:eastAsia="ja-JP" w:bidi="fa-IR"/>
    </w:rPr>
  </w:style>
  <w:style w:type="paragraph" w:styleId="CommentSubject">
    <w:name w:val="annotation subject"/>
    <w:basedOn w:val="CommentText"/>
    <w:next w:val="CommentText"/>
    <w:link w:val="CommentSubjectChar"/>
    <w:uiPriority w:val="99"/>
    <w:semiHidden/>
    <w:unhideWhenUsed/>
    <w:rsid w:val="00BF7CC8"/>
    <w:rPr>
      <w:b/>
      <w:bCs/>
    </w:rPr>
  </w:style>
  <w:style w:type="character" w:customStyle="1" w:styleId="CommentSubjectChar">
    <w:name w:val="Comment Subject Char"/>
    <w:link w:val="CommentSubject"/>
    <w:uiPriority w:val="99"/>
    <w:semiHidden/>
    <w:rsid w:val="00BF7CC8"/>
    <w:rPr>
      <w:rFonts w:eastAsia="Andale Sans UI" w:cs="Tahoma"/>
      <w:b/>
      <w:bCs/>
      <w:kern w:val="3"/>
      <w:lang w:val="de-DE" w:eastAsia="ja-JP"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3621">
      <w:bodyDiv w:val="1"/>
      <w:marLeft w:val="0"/>
      <w:marRight w:val="0"/>
      <w:marTop w:val="0"/>
      <w:marBottom w:val="0"/>
      <w:divBdr>
        <w:top w:val="none" w:sz="0" w:space="0" w:color="auto"/>
        <w:left w:val="none" w:sz="0" w:space="0" w:color="auto"/>
        <w:bottom w:val="none" w:sz="0" w:space="0" w:color="auto"/>
        <w:right w:val="none" w:sz="0" w:space="0" w:color="auto"/>
      </w:divBdr>
    </w:div>
    <w:div w:id="37781233">
      <w:bodyDiv w:val="1"/>
      <w:marLeft w:val="0"/>
      <w:marRight w:val="0"/>
      <w:marTop w:val="0"/>
      <w:marBottom w:val="0"/>
      <w:divBdr>
        <w:top w:val="none" w:sz="0" w:space="0" w:color="auto"/>
        <w:left w:val="none" w:sz="0" w:space="0" w:color="auto"/>
        <w:bottom w:val="none" w:sz="0" w:space="0" w:color="auto"/>
        <w:right w:val="none" w:sz="0" w:space="0" w:color="auto"/>
      </w:divBdr>
    </w:div>
    <w:div w:id="48696975">
      <w:bodyDiv w:val="1"/>
      <w:marLeft w:val="0"/>
      <w:marRight w:val="0"/>
      <w:marTop w:val="0"/>
      <w:marBottom w:val="0"/>
      <w:divBdr>
        <w:top w:val="none" w:sz="0" w:space="0" w:color="auto"/>
        <w:left w:val="none" w:sz="0" w:space="0" w:color="auto"/>
        <w:bottom w:val="none" w:sz="0" w:space="0" w:color="auto"/>
        <w:right w:val="none" w:sz="0" w:space="0" w:color="auto"/>
      </w:divBdr>
    </w:div>
    <w:div w:id="62871004">
      <w:bodyDiv w:val="1"/>
      <w:marLeft w:val="0"/>
      <w:marRight w:val="0"/>
      <w:marTop w:val="0"/>
      <w:marBottom w:val="0"/>
      <w:divBdr>
        <w:top w:val="none" w:sz="0" w:space="0" w:color="auto"/>
        <w:left w:val="none" w:sz="0" w:space="0" w:color="auto"/>
        <w:bottom w:val="none" w:sz="0" w:space="0" w:color="auto"/>
        <w:right w:val="none" w:sz="0" w:space="0" w:color="auto"/>
      </w:divBdr>
    </w:div>
    <w:div w:id="68581063">
      <w:bodyDiv w:val="1"/>
      <w:marLeft w:val="0"/>
      <w:marRight w:val="0"/>
      <w:marTop w:val="0"/>
      <w:marBottom w:val="0"/>
      <w:divBdr>
        <w:top w:val="none" w:sz="0" w:space="0" w:color="auto"/>
        <w:left w:val="none" w:sz="0" w:space="0" w:color="auto"/>
        <w:bottom w:val="none" w:sz="0" w:space="0" w:color="auto"/>
        <w:right w:val="none" w:sz="0" w:space="0" w:color="auto"/>
      </w:divBdr>
    </w:div>
    <w:div w:id="73162886">
      <w:bodyDiv w:val="1"/>
      <w:marLeft w:val="0"/>
      <w:marRight w:val="0"/>
      <w:marTop w:val="0"/>
      <w:marBottom w:val="0"/>
      <w:divBdr>
        <w:top w:val="none" w:sz="0" w:space="0" w:color="auto"/>
        <w:left w:val="none" w:sz="0" w:space="0" w:color="auto"/>
        <w:bottom w:val="none" w:sz="0" w:space="0" w:color="auto"/>
        <w:right w:val="none" w:sz="0" w:space="0" w:color="auto"/>
      </w:divBdr>
    </w:div>
    <w:div w:id="77946763">
      <w:bodyDiv w:val="1"/>
      <w:marLeft w:val="0"/>
      <w:marRight w:val="0"/>
      <w:marTop w:val="0"/>
      <w:marBottom w:val="0"/>
      <w:divBdr>
        <w:top w:val="none" w:sz="0" w:space="0" w:color="auto"/>
        <w:left w:val="none" w:sz="0" w:space="0" w:color="auto"/>
        <w:bottom w:val="none" w:sz="0" w:space="0" w:color="auto"/>
        <w:right w:val="none" w:sz="0" w:space="0" w:color="auto"/>
      </w:divBdr>
    </w:div>
    <w:div w:id="145706835">
      <w:bodyDiv w:val="1"/>
      <w:marLeft w:val="0"/>
      <w:marRight w:val="0"/>
      <w:marTop w:val="0"/>
      <w:marBottom w:val="0"/>
      <w:divBdr>
        <w:top w:val="none" w:sz="0" w:space="0" w:color="auto"/>
        <w:left w:val="none" w:sz="0" w:space="0" w:color="auto"/>
        <w:bottom w:val="none" w:sz="0" w:space="0" w:color="auto"/>
        <w:right w:val="none" w:sz="0" w:space="0" w:color="auto"/>
      </w:divBdr>
    </w:div>
    <w:div w:id="163084110">
      <w:bodyDiv w:val="1"/>
      <w:marLeft w:val="0"/>
      <w:marRight w:val="0"/>
      <w:marTop w:val="0"/>
      <w:marBottom w:val="0"/>
      <w:divBdr>
        <w:top w:val="none" w:sz="0" w:space="0" w:color="auto"/>
        <w:left w:val="none" w:sz="0" w:space="0" w:color="auto"/>
        <w:bottom w:val="none" w:sz="0" w:space="0" w:color="auto"/>
        <w:right w:val="none" w:sz="0" w:space="0" w:color="auto"/>
      </w:divBdr>
    </w:div>
    <w:div w:id="174200351">
      <w:bodyDiv w:val="1"/>
      <w:marLeft w:val="0"/>
      <w:marRight w:val="0"/>
      <w:marTop w:val="0"/>
      <w:marBottom w:val="0"/>
      <w:divBdr>
        <w:top w:val="none" w:sz="0" w:space="0" w:color="auto"/>
        <w:left w:val="none" w:sz="0" w:space="0" w:color="auto"/>
        <w:bottom w:val="none" w:sz="0" w:space="0" w:color="auto"/>
        <w:right w:val="none" w:sz="0" w:space="0" w:color="auto"/>
      </w:divBdr>
    </w:div>
    <w:div w:id="180053037">
      <w:bodyDiv w:val="1"/>
      <w:marLeft w:val="0"/>
      <w:marRight w:val="0"/>
      <w:marTop w:val="0"/>
      <w:marBottom w:val="0"/>
      <w:divBdr>
        <w:top w:val="none" w:sz="0" w:space="0" w:color="auto"/>
        <w:left w:val="none" w:sz="0" w:space="0" w:color="auto"/>
        <w:bottom w:val="none" w:sz="0" w:space="0" w:color="auto"/>
        <w:right w:val="none" w:sz="0" w:space="0" w:color="auto"/>
      </w:divBdr>
    </w:div>
    <w:div w:id="181365420">
      <w:bodyDiv w:val="1"/>
      <w:marLeft w:val="0"/>
      <w:marRight w:val="0"/>
      <w:marTop w:val="0"/>
      <w:marBottom w:val="0"/>
      <w:divBdr>
        <w:top w:val="none" w:sz="0" w:space="0" w:color="auto"/>
        <w:left w:val="none" w:sz="0" w:space="0" w:color="auto"/>
        <w:bottom w:val="none" w:sz="0" w:space="0" w:color="auto"/>
        <w:right w:val="none" w:sz="0" w:space="0" w:color="auto"/>
      </w:divBdr>
    </w:div>
    <w:div w:id="195777502">
      <w:bodyDiv w:val="1"/>
      <w:marLeft w:val="0"/>
      <w:marRight w:val="0"/>
      <w:marTop w:val="0"/>
      <w:marBottom w:val="0"/>
      <w:divBdr>
        <w:top w:val="none" w:sz="0" w:space="0" w:color="auto"/>
        <w:left w:val="none" w:sz="0" w:space="0" w:color="auto"/>
        <w:bottom w:val="none" w:sz="0" w:space="0" w:color="auto"/>
        <w:right w:val="none" w:sz="0" w:space="0" w:color="auto"/>
      </w:divBdr>
    </w:div>
    <w:div w:id="235240345">
      <w:bodyDiv w:val="1"/>
      <w:marLeft w:val="0"/>
      <w:marRight w:val="0"/>
      <w:marTop w:val="0"/>
      <w:marBottom w:val="0"/>
      <w:divBdr>
        <w:top w:val="none" w:sz="0" w:space="0" w:color="auto"/>
        <w:left w:val="none" w:sz="0" w:space="0" w:color="auto"/>
        <w:bottom w:val="none" w:sz="0" w:space="0" w:color="auto"/>
        <w:right w:val="none" w:sz="0" w:space="0" w:color="auto"/>
      </w:divBdr>
    </w:div>
    <w:div w:id="240411869">
      <w:bodyDiv w:val="1"/>
      <w:marLeft w:val="0"/>
      <w:marRight w:val="0"/>
      <w:marTop w:val="0"/>
      <w:marBottom w:val="0"/>
      <w:divBdr>
        <w:top w:val="none" w:sz="0" w:space="0" w:color="auto"/>
        <w:left w:val="none" w:sz="0" w:space="0" w:color="auto"/>
        <w:bottom w:val="none" w:sz="0" w:space="0" w:color="auto"/>
        <w:right w:val="none" w:sz="0" w:space="0" w:color="auto"/>
      </w:divBdr>
    </w:div>
    <w:div w:id="263460396">
      <w:bodyDiv w:val="1"/>
      <w:marLeft w:val="0"/>
      <w:marRight w:val="0"/>
      <w:marTop w:val="0"/>
      <w:marBottom w:val="0"/>
      <w:divBdr>
        <w:top w:val="none" w:sz="0" w:space="0" w:color="auto"/>
        <w:left w:val="none" w:sz="0" w:space="0" w:color="auto"/>
        <w:bottom w:val="none" w:sz="0" w:space="0" w:color="auto"/>
        <w:right w:val="none" w:sz="0" w:space="0" w:color="auto"/>
      </w:divBdr>
    </w:div>
    <w:div w:id="269093512">
      <w:bodyDiv w:val="1"/>
      <w:marLeft w:val="0"/>
      <w:marRight w:val="0"/>
      <w:marTop w:val="0"/>
      <w:marBottom w:val="0"/>
      <w:divBdr>
        <w:top w:val="none" w:sz="0" w:space="0" w:color="auto"/>
        <w:left w:val="none" w:sz="0" w:space="0" w:color="auto"/>
        <w:bottom w:val="none" w:sz="0" w:space="0" w:color="auto"/>
        <w:right w:val="none" w:sz="0" w:space="0" w:color="auto"/>
      </w:divBdr>
    </w:div>
    <w:div w:id="291327868">
      <w:bodyDiv w:val="1"/>
      <w:marLeft w:val="0"/>
      <w:marRight w:val="0"/>
      <w:marTop w:val="0"/>
      <w:marBottom w:val="0"/>
      <w:divBdr>
        <w:top w:val="none" w:sz="0" w:space="0" w:color="auto"/>
        <w:left w:val="none" w:sz="0" w:space="0" w:color="auto"/>
        <w:bottom w:val="none" w:sz="0" w:space="0" w:color="auto"/>
        <w:right w:val="none" w:sz="0" w:space="0" w:color="auto"/>
      </w:divBdr>
    </w:div>
    <w:div w:id="304505212">
      <w:bodyDiv w:val="1"/>
      <w:marLeft w:val="0"/>
      <w:marRight w:val="0"/>
      <w:marTop w:val="0"/>
      <w:marBottom w:val="0"/>
      <w:divBdr>
        <w:top w:val="none" w:sz="0" w:space="0" w:color="auto"/>
        <w:left w:val="none" w:sz="0" w:space="0" w:color="auto"/>
        <w:bottom w:val="none" w:sz="0" w:space="0" w:color="auto"/>
        <w:right w:val="none" w:sz="0" w:space="0" w:color="auto"/>
      </w:divBdr>
    </w:div>
    <w:div w:id="305430440">
      <w:bodyDiv w:val="1"/>
      <w:marLeft w:val="0"/>
      <w:marRight w:val="0"/>
      <w:marTop w:val="0"/>
      <w:marBottom w:val="0"/>
      <w:divBdr>
        <w:top w:val="none" w:sz="0" w:space="0" w:color="auto"/>
        <w:left w:val="none" w:sz="0" w:space="0" w:color="auto"/>
        <w:bottom w:val="none" w:sz="0" w:space="0" w:color="auto"/>
        <w:right w:val="none" w:sz="0" w:space="0" w:color="auto"/>
      </w:divBdr>
    </w:div>
    <w:div w:id="313729466">
      <w:bodyDiv w:val="1"/>
      <w:marLeft w:val="0"/>
      <w:marRight w:val="0"/>
      <w:marTop w:val="0"/>
      <w:marBottom w:val="0"/>
      <w:divBdr>
        <w:top w:val="none" w:sz="0" w:space="0" w:color="auto"/>
        <w:left w:val="none" w:sz="0" w:space="0" w:color="auto"/>
        <w:bottom w:val="none" w:sz="0" w:space="0" w:color="auto"/>
        <w:right w:val="none" w:sz="0" w:space="0" w:color="auto"/>
      </w:divBdr>
    </w:div>
    <w:div w:id="339966194">
      <w:bodyDiv w:val="1"/>
      <w:marLeft w:val="0"/>
      <w:marRight w:val="0"/>
      <w:marTop w:val="0"/>
      <w:marBottom w:val="0"/>
      <w:divBdr>
        <w:top w:val="none" w:sz="0" w:space="0" w:color="auto"/>
        <w:left w:val="none" w:sz="0" w:space="0" w:color="auto"/>
        <w:bottom w:val="none" w:sz="0" w:space="0" w:color="auto"/>
        <w:right w:val="none" w:sz="0" w:space="0" w:color="auto"/>
      </w:divBdr>
    </w:div>
    <w:div w:id="342056190">
      <w:bodyDiv w:val="1"/>
      <w:marLeft w:val="0"/>
      <w:marRight w:val="0"/>
      <w:marTop w:val="0"/>
      <w:marBottom w:val="0"/>
      <w:divBdr>
        <w:top w:val="none" w:sz="0" w:space="0" w:color="auto"/>
        <w:left w:val="none" w:sz="0" w:space="0" w:color="auto"/>
        <w:bottom w:val="none" w:sz="0" w:space="0" w:color="auto"/>
        <w:right w:val="none" w:sz="0" w:space="0" w:color="auto"/>
      </w:divBdr>
      <w:divsChild>
        <w:div w:id="1425300010">
          <w:marLeft w:val="0"/>
          <w:marRight w:val="0"/>
          <w:marTop w:val="0"/>
          <w:marBottom w:val="0"/>
          <w:divBdr>
            <w:top w:val="none" w:sz="0" w:space="0" w:color="auto"/>
            <w:left w:val="none" w:sz="0" w:space="0" w:color="auto"/>
            <w:bottom w:val="none" w:sz="0" w:space="0" w:color="auto"/>
            <w:right w:val="none" w:sz="0" w:space="0" w:color="auto"/>
          </w:divBdr>
        </w:div>
      </w:divsChild>
    </w:div>
    <w:div w:id="374938368">
      <w:bodyDiv w:val="1"/>
      <w:marLeft w:val="0"/>
      <w:marRight w:val="0"/>
      <w:marTop w:val="0"/>
      <w:marBottom w:val="0"/>
      <w:divBdr>
        <w:top w:val="none" w:sz="0" w:space="0" w:color="auto"/>
        <w:left w:val="none" w:sz="0" w:space="0" w:color="auto"/>
        <w:bottom w:val="none" w:sz="0" w:space="0" w:color="auto"/>
        <w:right w:val="none" w:sz="0" w:space="0" w:color="auto"/>
      </w:divBdr>
    </w:div>
    <w:div w:id="390929322">
      <w:bodyDiv w:val="1"/>
      <w:marLeft w:val="0"/>
      <w:marRight w:val="0"/>
      <w:marTop w:val="0"/>
      <w:marBottom w:val="0"/>
      <w:divBdr>
        <w:top w:val="none" w:sz="0" w:space="0" w:color="auto"/>
        <w:left w:val="none" w:sz="0" w:space="0" w:color="auto"/>
        <w:bottom w:val="none" w:sz="0" w:space="0" w:color="auto"/>
        <w:right w:val="none" w:sz="0" w:space="0" w:color="auto"/>
      </w:divBdr>
    </w:div>
    <w:div w:id="430472907">
      <w:bodyDiv w:val="1"/>
      <w:marLeft w:val="0"/>
      <w:marRight w:val="0"/>
      <w:marTop w:val="0"/>
      <w:marBottom w:val="0"/>
      <w:divBdr>
        <w:top w:val="none" w:sz="0" w:space="0" w:color="auto"/>
        <w:left w:val="none" w:sz="0" w:space="0" w:color="auto"/>
        <w:bottom w:val="none" w:sz="0" w:space="0" w:color="auto"/>
        <w:right w:val="none" w:sz="0" w:space="0" w:color="auto"/>
      </w:divBdr>
    </w:div>
    <w:div w:id="458301646">
      <w:bodyDiv w:val="1"/>
      <w:marLeft w:val="0"/>
      <w:marRight w:val="0"/>
      <w:marTop w:val="0"/>
      <w:marBottom w:val="0"/>
      <w:divBdr>
        <w:top w:val="none" w:sz="0" w:space="0" w:color="auto"/>
        <w:left w:val="none" w:sz="0" w:space="0" w:color="auto"/>
        <w:bottom w:val="none" w:sz="0" w:space="0" w:color="auto"/>
        <w:right w:val="none" w:sz="0" w:space="0" w:color="auto"/>
      </w:divBdr>
    </w:div>
    <w:div w:id="479082840">
      <w:bodyDiv w:val="1"/>
      <w:marLeft w:val="0"/>
      <w:marRight w:val="0"/>
      <w:marTop w:val="0"/>
      <w:marBottom w:val="0"/>
      <w:divBdr>
        <w:top w:val="none" w:sz="0" w:space="0" w:color="auto"/>
        <w:left w:val="none" w:sz="0" w:space="0" w:color="auto"/>
        <w:bottom w:val="none" w:sz="0" w:space="0" w:color="auto"/>
        <w:right w:val="none" w:sz="0" w:space="0" w:color="auto"/>
      </w:divBdr>
      <w:divsChild>
        <w:div w:id="806974069">
          <w:marLeft w:val="0"/>
          <w:marRight w:val="0"/>
          <w:marTop w:val="0"/>
          <w:marBottom w:val="0"/>
          <w:divBdr>
            <w:top w:val="none" w:sz="0" w:space="0" w:color="auto"/>
            <w:left w:val="none" w:sz="0" w:space="0" w:color="auto"/>
            <w:bottom w:val="none" w:sz="0" w:space="0" w:color="auto"/>
            <w:right w:val="none" w:sz="0" w:space="0" w:color="auto"/>
          </w:divBdr>
        </w:div>
      </w:divsChild>
    </w:div>
    <w:div w:id="506750252">
      <w:bodyDiv w:val="1"/>
      <w:marLeft w:val="0"/>
      <w:marRight w:val="0"/>
      <w:marTop w:val="0"/>
      <w:marBottom w:val="0"/>
      <w:divBdr>
        <w:top w:val="none" w:sz="0" w:space="0" w:color="auto"/>
        <w:left w:val="none" w:sz="0" w:space="0" w:color="auto"/>
        <w:bottom w:val="none" w:sz="0" w:space="0" w:color="auto"/>
        <w:right w:val="none" w:sz="0" w:space="0" w:color="auto"/>
      </w:divBdr>
    </w:div>
    <w:div w:id="518279076">
      <w:bodyDiv w:val="1"/>
      <w:marLeft w:val="0"/>
      <w:marRight w:val="0"/>
      <w:marTop w:val="0"/>
      <w:marBottom w:val="0"/>
      <w:divBdr>
        <w:top w:val="none" w:sz="0" w:space="0" w:color="auto"/>
        <w:left w:val="none" w:sz="0" w:space="0" w:color="auto"/>
        <w:bottom w:val="none" w:sz="0" w:space="0" w:color="auto"/>
        <w:right w:val="none" w:sz="0" w:space="0" w:color="auto"/>
      </w:divBdr>
    </w:div>
    <w:div w:id="529147675">
      <w:bodyDiv w:val="1"/>
      <w:marLeft w:val="0"/>
      <w:marRight w:val="0"/>
      <w:marTop w:val="0"/>
      <w:marBottom w:val="0"/>
      <w:divBdr>
        <w:top w:val="none" w:sz="0" w:space="0" w:color="auto"/>
        <w:left w:val="none" w:sz="0" w:space="0" w:color="auto"/>
        <w:bottom w:val="none" w:sz="0" w:space="0" w:color="auto"/>
        <w:right w:val="none" w:sz="0" w:space="0" w:color="auto"/>
      </w:divBdr>
    </w:div>
    <w:div w:id="552694873">
      <w:bodyDiv w:val="1"/>
      <w:marLeft w:val="0"/>
      <w:marRight w:val="0"/>
      <w:marTop w:val="0"/>
      <w:marBottom w:val="0"/>
      <w:divBdr>
        <w:top w:val="none" w:sz="0" w:space="0" w:color="auto"/>
        <w:left w:val="none" w:sz="0" w:space="0" w:color="auto"/>
        <w:bottom w:val="none" w:sz="0" w:space="0" w:color="auto"/>
        <w:right w:val="none" w:sz="0" w:space="0" w:color="auto"/>
      </w:divBdr>
    </w:div>
    <w:div w:id="619383543">
      <w:bodyDiv w:val="1"/>
      <w:marLeft w:val="0"/>
      <w:marRight w:val="0"/>
      <w:marTop w:val="0"/>
      <w:marBottom w:val="0"/>
      <w:divBdr>
        <w:top w:val="none" w:sz="0" w:space="0" w:color="auto"/>
        <w:left w:val="none" w:sz="0" w:space="0" w:color="auto"/>
        <w:bottom w:val="none" w:sz="0" w:space="0" w:color="auto"/>
        <w:right w:val="none" w:sz="0" w:space="0" w:color="auto"/>
      </w:divBdr>
    </w:div>
    <w:div w:id="619532659">
      <w:bodyDiv w:val="1"/>
      <w:marLeft w:val="0"/>
      <w:marRight w:val="0"/>
      <w:marTop w:val="0"/>
      <w:marBottom w:val="0"/>
      <w:divBdr>
        <w:top w:val="none" w:sz="0" w:space="0" w:color="auto"/>
        <w:left w:val="none" w:sz="0" w:space="0" w:color="auto"/>
        <w:bottom w:val="none" w:sz="0" w:space="0" w:color="auto"/>
        <w:right w:val="none" w:sz="0" w:space="0" w:color="auto"/>
      </w:divBdr>
    </w:div>
    <w:div w:id="641691882">
      <w:bodyDiv w:val="1"/>
      <w:marLeft w:val="0"/>
      <w:marRight w:val="0"/>
      <w:marTop w:val="0"/>
      <w:marBottom w:val="0"/>
      <w:divBdr>
        <w:top w:val="none" w:sz="0" w:space="0" w:color="auto"/>
        <w:left w:val="none" w:sz="0" w:space="0" w:color="auto"/>
        <w:bottom w:val="none" w:sz="0" w:space="0" w:color="auto"/>
        <w:right w:val="none" w:sz="0" w:space="0" w:color="auto"/>
      </w:divBdr>
    </w:div>
    <w:div w:id="650255994">
      <w:bodyDiv w:val="1"/>
      <w:marLeft w:val="0"/>
      <w:marRight w:val="0"/>
      <w:marTop w:val="0"/>
      <w:marBottom w:val="0"/>
      <w:divBdr>
        <w:top w:val="none" w:sz="0" w:space="0" w:color="auto"/>
        <w:left w:val="none" w:sz="0" w:space="0" w:color="auto"/>
        <w:bottom w:val="none" w:sz="0" w:space="0" w:color="auto"/>
        <w:right w:val="none" w:sz="0" w:space="0" w:color="auto"/>
      </w:divBdr>
    </w:div>
    <w:div w:id="677316729">
      <w:bodyDiv w:val="1"/>
      <w:marLeft w:val="0"/>
      <w:marRight w:val="0"/>
      <w:marTop w:val="0"/>
      <w:marBottom w:val="0"/>
      <w:divBdr>
        <w:top w:val="none" w:sz="0" w:space="0" w:color="auto"/>
        <w:left w:val="none" w:sz="0" w:space="0" w:color="auto"/>
        <w:bottom w:val="none" w:sz="0" w:space="0" w:color="auto"/>
        <w:right w:val="none" w:sz="0" w:space="0" w:color="auto"/>
      </w:divBdr>
    </w:div>
    <w:div w:id="685911242">
      <w:bodyDiv w:val="1"/>
      <w:marLeft w:val="0"/>
      <w:marRight w:val="0"/>
      <w:marTop w:val="0"/>
      <w:marBottom w:val="0"/>
      <w:divBdr>
        <w:top w:val="none" w:sz="0" w:space="0" w:color="auto"/>
        <w:left w:val="none" w:sz="0" w:space="0" w:color="auto"/>
        <w:bottom w:val="none" w:sz="0" w:space="0" w:color="auto"/>
        <w:right w:val="none" w:sz="0" w:space="0" w:color="auto"/>
      </w:divBdr>
    </w:div>
    <w:div w:id="688335570">
      <w:bodyDiv w:val="1"/>
      <w:marLeft w:val="0"/>
      <w:marRight w:val="0"/>
      <w:marTop w:val="0"/>
      <w:marBottom w:val="0"/>
      <w:divBdr>
        <w:top w:val="none" w:sz="0" w:space="0" w:color="auto"/>
        <w:left w:val="none" w:sz="0" w:space="0" w:color="auto"/>
        <w:bottom w:val="none" w:sz="0" w:space="0" w:color="auto"/>
        <w:right w:val="none" w:sz="0" w:space="0" w:color="auto"/>
      </w:divBdr>
    </w:div>
    <w:div w:id="695889133">
      <w:bodyDiv w:val="1"/>
      <w:marLeft w:val="0"/>
      <w:marRight w:val="0"/>
      <w:marTop w:val="0"/>
      <w:marBottom w:val="0"/>
      <w:divBdr>
        <w:top w:val="none" w:sz="0" w:space="0" w:color="auto"/>
        <w:left w:val="none" w:sz="0" w:space="0" w:color="auto"/>
        <w:bottom w:val="none" w:sz="0" w:space="0" w:color="auto"/>
        <w:right w:val="none" w:sz="0" w:space="0" w:color="auto"/>
      </w:divBdr>
    </w:div>
    <w:div w:id="735517573">
      <w:bodyDiv w:val="1"/>
      <w:marLeft w:val="0"/>
      <w:marRight w:val="0"/>
      <w:marTop w:val="0"/>
      <w:marBottom w:val="0"/>
      <w:divBdr>
        <w:top w:val="none" w:sz="0" w:space="0" w:color="auto"/>
        <w:left w:val="none" w:sz="0" w:space="0" w:color="auto"/>
        <w:bottom w:val="none" w:sz="0" w:space="0" w:color="auto"/>
        <w:right w:val="none" w:sz="0" w:space="0" w:color="auto"/>
      </w:divBdr>
    </w:div>
    <w:div w:id="747386711">
      <w:bodyDiv w:val="1"/>
      <w:marLeft w:val="0"/>
      <w:marRight w:val="0"/>
      <w:marTop w:val="0"/>
      <w:marBottom w:val="0"/>
      <w:divBdr>
        <w:top w:val="none" w:sz="0" w:space="0" w:color="auto"/>
        <w:left w:val="none" w:sz="0" w:space="0" w:color="auto"/>
        <w:bottom w:val="none" w:sz="0" w:space="0" w:color="auto"/>
        <w:right w:val="none" w:sz="0" w:space="0" w:color="auto"/>
      </w:divBdr>
    </w:div>
    <w:div w:id="750933559">
      <w:bodyDiv w:val="1"/>
      <w:marLeft w:val="0"/>
      <w:marRight w:val="0"/>
      <w:marTop w:val="0"/>
      <w:marBottom w:val="0"/>
      <w:divBdr>
        <w:top w:val="none" w:sz="0" w:space="0" w:color="auto"/>
        <w:left w:val="none" w:sz="0" w:space="0" w:color="auto"/>
        <w:bottom w:val="none" w:sz="0" w:space="0" w:color="auto"/>
        <w:right w:val="none" w:sz="0" w:space="0" w:color="auto"/>
      </w:divBdr>
    </w:div>
    <w:div w:id="761531629">
      <w:bodyDiv w:val="1"/>
      <w:marLeft w:val="0"/>
      <w:marRight w:val="0"/>
      <w:marTop w:val="0"/>
      <w:marBottom w:val="0"/>
      <w:divBdr>
        <w:top w:val="none" w:sz="0" w:space="0" w:color="auto"/>
        <w:left w:val="none" w:sz="0" w:space="0" w:color="auto"/>
        <w:bottom w:val="none" w:sz="0" w:space="0" w:color="auto"/>
        <w:right w:val="none" w:sz="0" w:space="0" w:color="auto"/>
      </w:divBdr>
    </w:div>
    <w:div w:id="767310727">
      <w:bodyDiv w:val="1"/>
      <w:marLeft w:val="0"/>
      <w:marRight w:val="0"/>
      <w:marTop w:val="0"/>
      <w:marBottom w:val="0"/>
      <w:divBdr>
        <w:top w:val="none" w:sz="0" w:space="0" w:color="auto"/>
        <w:left w:val="none" w:sz="0" w:space="0" w:color="auto"/>
        <w:bottom w:val="none" w:sz="0" w:space="0" w:color="auto"/>
        <w:right w:val="none" w:sz="0" w:space="0" w:color="auto"/>
      </w:divBdr>
    </w:div>
    <w:div w:id="848108482">
      <w:bodyDiv w:val="1"/>
      <w:marLeft w:val="0"/>
      <w:marRight w:val="0"/>
      <w:marTop w:val="0"/>
      <w:marBottom w:val="0"/>
      <w:divBdr>
        <w:top w:val="none" w:sz="0" w:space="0" w:color="auto"/>
        <w:left w:val="none" w:sz="0" w:space="0" w:color="auto"/>
        <w:bottom w:val="none" w:sz="0" w:space="0" w:color="auto"/>
        <w:right w:val="none" w:sz="0" w:space="0" w:color="auto"/>
      </w:divBdr>
    </w:div>
    <w:div w:id="870149120">
      <w:bodyDiv w:val="1"/>
      <w:marLeft w:val="0"/>
      <w:marRight w:val="0"/>
      <w:marTop w:val="0"/>
      <w:marBottom w:val="0"/>
      <w:divBdr>
        <w:top w:val="none" w:sz="0" w:space="0" w:color="auto"/>
        <w:left w:val="none" w:sz="0" w:space="0" w:color="auto"/>
        <w:bottom w:val="none" w:sz="0" w:space="0" w:color="auto"/>
        <w:right w:val="none" w:sz="0" w:space="0" w:color="auto"/>
      </w:divBdr>
    </w:div>
    <w:div w:id="871915911">
      <w:bodyDiv w:val="1"/>
      <w:marLeft w:val="0"/>
      <w:marRight w:val="0"/>
      <w:marTop w:val="0"/>
      <w:marBottom w:val="0"/>
      <w:divBdr>
        <w:top w:val="none" w:sz="0" w:space="0" w:color="auto"/>
        <w:left w:val="none" w:sz="0" w:space="0" w:color="auto"/>
        <w:bottom w:val="none" w:sz="0" w:space="0" w:color="auto"/>
        <w:right w:val="none" w:sz="0" w:space="0" w:color="auto"/>
      </w:divBdr>
    </w:div>
    <w:div w:id="899437070">
      <w:bodyDiv w:val="1"/>
      <w:marLeft w:val="0"/>
      <w:marRight w:val="0"/>
      <w:marTop w:val="0"/>
      <w:marBottom w:val="0"/>
      <w:divBdr>
        <w:top w:val="none" w:sz="0" w:space="0" w:color="auto"/>
        <w:left w:val="none" w:sz="0" w:space="0" w:color="auto"/>
        <w:bottom w:val="none" w:sz="0" w:space="0" w:color="auto"/>
        <w:right w:val="none" w:sz="0" w:space="0" w:color="auto"/>
      </w:divBdr>
    </w:div>
    <w:div w:id="928194881">
      <w:bodyDiv w:val="1"/>
      <w:marLeft w:val="0"/>
      <w:marRight w:val="0"/>
      <w:marTop w:val="0"/>
      <w:marBottom w:val="0"/>
      <w:divBdr>
        <w:top w:val="none" w:sz="0" w:space="0" w:color="auto"/>
        <w:left w:val="none" w:sz="0" w:space="0" w:color="auto"/>
        <w:bottom w:val="none" w:sz="0" w:space="0" w:color="auto"/>
        <w:right w:val="none" w:sz="0" w:space="0" w:color="auto"/>
      </w:divBdr>
    </w:div>
    <w:div w:id="976182001">
      <w:bodyDiv w:val="1"/>
      <w:marLeft w:val="0"/>
      <w:marRight w:val="0"/>
      <w:marTop w:val="0"/>
      <w:marBottom w:val="0"/>
      <w:divBdr>
        <w:top w:val="none" w:sz="0" w:space="0" w:color="auto"/>
        <w:left w:val="none" w:sz="0" w:space="0" w:color="auto"/>
        <w:bottom w:val="none" w:sz="0" w:space="0" w:color="auto"/>
        <w:right w:val="none" w:sz="0" w:space="0" w:color="auto"/>
      </w:divBdr>
    </w:div>
    <w:div w:id="982974695">
      <w:bodyDiv w:val="1"/>
      <w:marLeft w:val="0"/>
      <w:marRight w:val="0"/>
      <w:marTop w:val="0"/>
      <w:marBottom w:val="0"/>
      <w:divBdr>
        <w:top w:val="none" w:sz="0" w:space="0" w:color="auto"/>
        <w:left w:val="none" w:sz="0" w:space="0" w:color="auto"/>
        <w:bottom w:val="none" w:sz="0" w:space="0" w:color="auto"/>
        <w:right w:val="none" w:sz="0" w:space="0" w:color="auto"/>
      </w:divBdr>
    </w:div>
    <w:div w:id="1028068573">
      <w:bodyDiv w:val="1"/>
      <w:marLeft w:val="0"/>
      <w:marRight w:val="0"/>
      <w:marTop w:val="0"/>
      <w:marBottom w:val="0"/>
      <w:divBdr>
        <w:top w:val="none" w:sz="0" w:space="0" w:color="auto"/>
        <w:left w:val="none" w:sz="0" w:space="0" w:color="auto"/>
        <w:bottom w:val="none" w:sz="0" w:space="0" w:color="auto"/>
        <w:right w:val="none" w:sz="0" w:space="0" w:color="auto"/>
      </w:divBdr>
    </w:div>
    <w:div w:id="1057096529">
      <w:bodyDiv w:val="1"/>
      <w:marLeft w:val="0"/>
      <w:marRight w:val="0"/>
      <w:marTop w:val="0"/>
      <w:marBottom w:val="0"/>
      <w:divBdr>
        <w:top w:val="none" w:sz="0" w:space="0" w:color="auto"/>
        <w:left w:val="none" w:sz="0" w:space="0" w:color="auto"/>
        <w:bottom w:val="none" w:sz="0" w:space="0" w:color="auto"/>
        <w:right w:val="none" w:sz="0" w:space="0" w:color="auto"/>
      </w:divBdr>
    </w:div>
    <w:div w:id="1071466148">
      <w:bodyDiv w:val="1"/>
      <w:marLeft w:val="0"/>
      <w:marRight w:val="0"/>
      <w:marTop w:val="0"/>
      <w:marBottom w:val="0"/>
      <w:divBdr>
        <w:top w:val="none" w:sz="0" w:space="0" w:color="auto"/>
        <w:left w:val="none" w:sz="0" w:space="0" w:color="auto"/>
        <w:bottom w:val="none" w:sz="0" w:space="0" w:color="auto"/>
        <w:right w:val="none" w:sz="0" w:space="0" w:color="auto"/>
      </w:divBdr>
    </w:div>
    <w:div w:id="1106921284">
      <w:bodyDiv w:val="1"/>
      <w:marLeft w:val="0"/>
      <w:marRight w:val="0"/>
      <w:marTop w:val="0"/>
      <w:marBottom w:val="0"/>
      <w:divBdr>
        <w:top w:val="none" w:sz="0" w:space="0" w:color="auto"/>
        <w:left w:val="none" w:sz="0" w:space="0" w:color="auto"/>
        <w:bottom w:val="none" w:sz="0" w:space="0" w:color="auto"/>
        <w:right w:val="none" w:sz="0" w:space="0" w:color="auto"/>
      </w:divBdr>
    </w:div>
    <w:div w:id="1112482840">
      <w:bodyDiv w:val="1"/>
      <w:marLeft w:val="0"/>
      <w:marRight w:val="0"/>
      <w:marTop w:val="0"/>
      <w:marBottom w:val="0"/>
      <w:divBdr>
        <w:top w:val="none" w:sz="0" w:space="0" w:color="auto"/>
        <w:left w:val="none" w:sz="0" w:space="0" w:color="auto"/>
        <w:bottom w:val="none" w:sz="0" w:space="0" w:color="auto"/>
        <w:right w:val="none" w:sz="0" w:space="0" w:color="auto"/>
      </w:divBdr>
    </w:div>
    <w:div w:id="1132557949">
      <w:bodyDiv w:val="1"/>
      <w:marLeft w:val="0"/>
      <w:marRight w:val="0"/>
      <w:marTop w:val="0"/>
      <w:marBottom w:val="0"/>
      <w:divBdr>
        <w:top w:val="none" w:sz="0" w:space="0" w:color="auto"/>
        <w:left w:val="none" w:sz="0" w:space="0" w:color="auto"/>
        <w:bottom w:val="none" w:sz="0" w:space="0" w:color="auto"/>
        <w:right w:val="none" w:sz="0" w:space="0" w:color="auto"/>
      </w:divBdr>
    </w:div>
    <w:div w:id="1141927030">
      <w:bodyDiv w:val="1"/>
      <w:marLeft w:val="0"/>
      <w:marRight w:val="0"/>
      <w:marTop w:val="0"/>
      <w:marBottom w:val="0"/>
      <w:divBdr>
        <w:top w:val="none" w:sz="0" w:space="0" w:color="auto"/>
        <w:left w:val="none" w:sz="0" w:space="0" w:color="auto"/>
        <w:bottom w:val="none" w:sz="0" w:space="0" w:color="auto"/>
        <w:right w:val="none" w:sz="0" w:space="0" w:color="auto"/>
      </w:divBdr>
    </w:div>
    <w:div w:id="1142235806">
      <w:bodyDiv w:val="1"/>
      <w:marLeft w:val="0"/>
      <w:marRight w:val="0"/>
      <w:marTop w:val="0"/>
      <w:marBottom w:val="0"/>
      <w:divBdr>
        <w:top w:val="none" w:sz="0" w:space="0" w:color="auto"/>
        <w:left w:val="none" w:sz="0" w:space="0" w:color="auto"/>
        <w:bottom w:val="none" w:sz="0" w:space="0" w:color="auto"/>
        <w:right w:val="none" w:sz="0" w:space="0" w:color="auto"/>
      </w:divBdr>
    </w:div>
    <w:div w:id="1145388639">
      <w:bodyDiv w:val="1"/>
      <w:marLeft w:val="0"/>
      <w:marRight w:val="0"/>
      <w:marTop w:val="0"/>
      <w:marBottom w:val="0"/>
      <w:divBdr>
        <w:top w:val="none" w:sz="0" w:space="0" w:color="auto"/>
        <w:left w:val="none" w:sz="0" w:space="0" w:color="auto"/>
        <w:bottom w:val="none" w:sz="0" w:space="0" w:color="auto"/>
        <w:right w:val="none" w:sz="0" w:space="0" w:color="auto"/>
      </w:divBdr>
    </w:div>
    <w:div w:id="1158956396">
      <w:bodyDiv w:val="1"/>
      <w:marLeft w:val="0"/>
      <w:marRight w:val="0"/>
      <w:marTop w:val="0"/>
      <w:marBottom w:val="0"/>
      <w:divBdr>
        <w:top w:val="none" w:sz="0" w:space="0" w:color="auto"/>
        <w:left w:val="none" w:sz="0" w:space="0" w:color="auto"/>
        <w:bottom w:val="none" w:sz="0" w:space="0" w:color="auto"/>
        <w:right w:val="none" w:sz="0" w:space="0" w:color="auto"/>
      </w:divBdr>
    </w:div>
    <w:div w:id="1176381024">
      <w:bodyDiv w:val="1"/>
      <w:marLeft w:val="0"/>
      <w:marRight w:val="0"/>
      <w:marTop w:val="0"/>
      <w:marBottom w:val="0"/>
      <w:divBdr>
        <w:top w:val="none" w:sz="0" w:space="0" w:color="auto"/>
        <w:left w:val="none" w:sz="0" w:space="0" w:color="auto"/>
        <w:bottom w:val="none" w:sz="0" w:space="0" w:color="auto"/>
        <w:right w:val="none" w:sz="0" w:space="0" w:color="auto"/>
      </w:divBdr>
    </w:div>
    <w:div w:id="1218593741">
      <w:bodyDiv w:val="1"/>
      <w:marLeft w:val="0"/>
      <w:marRight w:val="0"/>
      <w:marTop w:val="0"/>
      <w:marBottom w:val="0"/>
      <w:divBdr>
        <w:top w:val="none" w:sz="0" w:space="0" w:color="auto"/>
        <w:left w:val="none" w:sz="0" w:space="0" w:color="auto"/>
        <w:bottom w:val="none" w:sz="0" w:space="0" w:color="auto"/>
        <w:right w:val="none" w:sz="0" w:space="0" w:color="auto"/>
      </w:divBdr>
    </w:div>
    <w:div w:id="1282297636">
      <w:bodyDiv w:val="1"/>
      <w:marLeft w:val="0"/>
      <w:marRight w:val="0"/>
      <w:marTop w:val="0"/>
      <w:marBottom w:val="0"/>
      <w:divBdr>
        <w:top w:val="none" w:sz="0" w:space="0" w:color="auto"/>
        <w:left w:val="none" w:sz="0" w:space="0" w:color="auto"/>
        <w:bottom w:val="none" w:sz="0" w:space="0" w:color="auto"/>
        <w:right w:val="none" w:sz="0" w:space="0" w:color="auto"/>
      </w:divBdr>
    </w:div>
    <w:div w:id="1295797254">
      <w:bodyDiv w:val="1"/>
      <w:marLeft w:val="0"/>
      <w:marRight w:val="0"/>
      <w:marTop w:val="0"/>
      <w:marBottom w:val="0"/>
      <w:divBdr>
        <w:top w:val="none" w:sz="0" w:space="0" w:color="auto"/>
        <w:left w:val="none" w:sz="0" w:space="0" w:color="auto"/>
        <w:bottom w:val="none" w:sz="0" w:space="0" w:color="auto"/>
        <w:right w:val="none" w:sz="0" w:space="0" w:color="auto"/>
      </w:divBdr>
    </w:div>
    <w:div w:id="1309747065">
      <w:bodyDiv w:val="1"/>
      <w:marLeft w:val="0"/>
      <w:marRight w:val="0"/>
      <w:marTop w:val="0"/>
      <w:marBottom w:val="0"/>
      <w:divBdr>
        <w:top w:val="none" w:sz="0" w:space="0" w:color="auto"/>
        <w:left w:val="none" w:sz="0" w:space="0" w:color="auto"/>
        <w:bottom w:val="none" w:sz="0" w:space="0" w:color="auto"/>
        <w:right w:val="none" w:sz="0" w:space="0" w:color="auto"/>
      </w:divBdr>
    </w:div>
    <w:div w:id="1324504834">
      <w:bodyDiv w:val="1"/>
      <w:marLeft w:val="0"/>
      <w:marRight w:val="0"/>
      <w:marTop w:val="0"/>
      <w:marBottom w:val="0"/>
      <w:divBdr>
        <w:top w:val="none" w:sz="0" w:space="0" w:color="auto"/>
        <w:left w:val="none" w:sz="0" w:space="0" w:color="auto"/>
        <w:bottom w:val="none" w:sz="0" w:space="0" w:color="auto"/>
        <w:right w:val="none" w:sz="0" w:space="0" w:color="auto"/>
      </w:divBdr>
    </w:div>
    <w:div w:id="1397510704">
      <w:bodyDiv w:val="1"/>
      <w:marLeft w:val="0"/>
      <w:marRight w:val="0"/>
      <w:marTop w:val="0"/>
      <w:marBottom w:val="0"/>
      <w:divBdr>
        <w:top w:val="none" w:sz="0" w:space="0" w:color="auto"/>
        <w:left w:val="none" w:sz="0" w:space="0" w:color="auto"/>
        <w:bottom w:val="none" w:sz="0" w:space="0" w:color="auto"/>
        <w:right w:val="none" w:sz="0" w:space="0" w:color="auto"/>
      </w:divBdr>
    </w:div>
    <w:div w:id="1416588133">
      <w:bodyDiv w:val="1"/>
      <w:marLeft w:val="0"/>
      <w:marRight w:val="0"/>
      <w:marTop w:val="0"/>
      <w:marBottom w:val="0"/>
      <w:divBdr>
        <w:top w:val="none" w:sz="0" w:space="0" w:color="auto"/>
        <w:left w:val="none" w:sz="0" w:space="0" w:color="auto"/>
        <w:bottom w:val="none" w:sz="0" w:space="0" w:color="auto"/>
        <w:right w:val="none" w:sz="0" w:space="0" w:color="auto"/>
      </w:divBdr>
    </w:div>
    <w:div w:id="1433741402">
      <w:bodyDiv w:val="1"/>
      <w:marLeft w:val="0"/>
      <w:marRight w:val="0"/>
      <w:marTop w:val="0"/>
      <w:marBottom w:val="0"/>
      <w:divBdr>
        <w:top w:val="none" w:sz="0" w:space="0" w:color="auto"/>
        <w:left w:val="none" w:sz="0" w:space="0" w:color="auto"/>
        <w:bottom w:val="none" w:sz="0" w:space="0" w:color="auto"/>
        <w:right w:val="none" w:sz="0" w:space="0" w:color="auto"/>
      </w:divBdr>
    </w:div>
    <w:div w:id="1506549334">
      <w:bodyDiv w:val="1"/>
      <w:marLeft w:val="0"/>
      <w:marRight w:val="0"/>
      <w:marTop w:val="0"/>
      <w:marBottom w:val="0"/>
      <w:divBdr>
        <w:top w:val="none" w:sz="0" w:space="0" w:color="auto"/>
        <w:left w:val="none" w:sz="0" w:space="0" w:color="auto"/>
        <w:bottom w:val="none" w:sz="0" w:space="0" w:color="auto"/>
        <w:right w:val="none" w:sz="0" w:space="0" w:color="auto"/>
      </w:divBdr>
    </w:div>
    <w:div w:id="1530070432">
      <w:bodyDiv w:val="1"/>
      <w:marLeft w:val="0"/>
      <w:marRight w:val="0"/>
      <w:marTop w:val="0"/>
      <w:marBottom w:val="0"/>
      <w:divBdr>
        <w:top w:val="none" w:sz="0" w:space="0" w:color="auto"/>
        <w:left w:val="none" w:sz="0" w:space="0" w:color="auto"/>
        <w:bottom w:val="none" w:sz="0" w:space="0" w:color="auto"/>
        <w:right w:val="none" w:sz="0" w:space="0" w:color="auto"/>
      </w:divBdr>
    </w:div>
    <w:div w:id="1569463791">
      <w:bodyDiv w:val="1"/>
      <w:marLeft w:val="0"/>
      <w:marRight w:val="0"/>
      <w:marTop w:val="0"/>
      <w:marBottom w:val="0"/>
      <w:divBdr>
        <w:top w:val="none" w:sz="0" w:space="0" w:color="auto"/>
        <w:left w:val="none" w:sz="0" w:space="0" w:color="auto"/>
        <w:bottom w:val="none" w:sz="0" w:space="0" w:color="auto"/>
        <w:right w:val="none" w:sz="0" w:space="0" w:color="auto"/>
      </w:divBdr>
    </w:div>
    <w:div w:id="1570264319">
      <w:bodyDiv w:val="1"/>
      <w:marLeft w:val="0"/>
      <w:marRight w:val="0"/>
      <w:marTop w:val="0"/>
      <w:marBottom w:val="0"/>
      <w:divBdr>
        <w:top w:val="none" w:sz="0" w:space="0" w:color="auto"/>
        <w:left w:val="none" w:sz="0" w:space="0" w:color="auto"/>
        <w:bottom w:val="none" w:sz="0" w:space="0" w:color="auto"/>
        <w:right w:val="none" w:sz="0" w:space="0" w:color="auto"/>
      </w:divBdr>
    </w:div>
    <w:div w:id="1593850799">
      <w:bodyDiv w:val="1"/>
      <w:marLeft w:val="0"/>
      <w:marRight w:val="0"/>
      <w:marTop w:val="0"/>
      <w:marBottom w:val="0"/>
      <w:divBdr>
        <w:top w:val="none" w:sz="0" w:space="0" w:color="auto"/>
        <w:left w:val="none" w:sz="0" w:space="0" w:color="auto"/>
        <w:bottom w:val="none" w:sz="0" w:space="0" w:color="auto"/>
        <w:right w:val="none" w:sz="0" w:space="0" w:color="auto"/>
      </w:divBdr>
    </w:div>
    <w:div w:id="1596012531">
      <w:bodyDiv w:val="1"/>
      <w:marLeft w:val="0"/>
      <w:marRight w:val="0"/>
      <w:marTop w:val="0"/>
      <w:marBottom w:val="0"/>
      <w:divBdr>
        <w:top w:val="none" w:sz="0" w:space="0" w:color="auto"/>
        <w:left w:val="none" w:sz="0" w:space="0" w:color="auto"/>
        <w:bottom w:val="none" w:sz="0" w:space="0" w:color="auto"/>
        <w:right w:val="none" w:sz="0" w:space="0" w:color="auto"/>
      </w:divBdr>
    </w:div>
    <w:div w:id="1648129116">
      <w:bodyDiv w:val="1"/>
      <w:marLeft w:val="0"/>
      <w:marRight w:val="0"/>
      <w:marTop w:val="0"/>
      <w:marBottom w:val="0"/>
      <w:divBdr>
        <w:top w:val="none" w:sz="0" w:space="0" w:color="auto"/>
        <w:left w:val="none" w:sz="0" w:space="0" w:color="auto"/>
        <w:bottom w:val="none" w:sz="0" w:space="0" w:color="auto"/>
        <w:right w:val="none" w:sz="0" w:space="0" w:color="auto"/>
      </w:divBdr>
    </w:div>
    <w:div w:id="1662661783">
      <w:bodyDiv w:val="1"/>
      <w:marLeft w:val="0"/>
      <w:marRight w:val="0"/>
      <w:marTop w:val="0"/>
      <w:marBottom w:val="0"/>
      <w:divBdr>
        <w:top w:val="none" w:sz="0" w:space="0" w:color="auto"/>
        <w:left w:val="none" w:sz="0" w:space="0" w:color="auto"/>
        <w:bottom w:val="none" w:sz="0" w:space="0" w:color="auto"/>
        <w:right w:val="none" w:sz="0" w:space="0" w:color="auto"/>
      </w:divBdr>
    </w:div>
    <w:div w:id="1702584325">
      <w:bodyDiv w:val="1"/>
      <w:marLeft w:val="0"/>
      <w:marRight w:val="0"/>
      <w:marTop w:val="0"/>
      <w:marBottom w:val="0"/>
      <w:divBdr>
        <w:top w:val="none" w:sz="0" w:space="0" w:color="auto"/>
        <w:left w:val="none" w:sz="0" w:space="0" w:color="auto"/>
        <w:bottom w:val="none" w:sz="0" w:space="0" w:color="auto"/>
        <w:right w:val="none" w:sz="0" w:space="0" w:color="auto"/>
      </w:divBdr>
      <w:divsChild>
        <w:div w:id="913319901">
          <w:marLeft w:val="0"/>
          <w:marRight w:val="0"/>
          <w:marTop w:val="0"/>
          <w:marBottom w:val="0"/>
          <w:divBdr>
            <w:top w:val="none" w:sz="0" w:space="0" w:color="auto"/>
            <w:left w:val="none" w:sz="0" w:space="0" w:color="auto"/>
            <w:bottom w:val="none" w:sz="0" w:space="0" w:color="auto"/>
            <w:right w:val="none" w:sz="0" w:space="0" w:color="auto"/>
          </w:divBdr>
        </w:div>
      </w:divsChild>
    </w:div>
    <w:div w:id="1738623420">
      <w:bodyDiv w:val="1"/>
      <w:marLeft w:val="0"/>
      <w:marRight w:val="0"/>
      <w:marTop w:val="0"/>
      <w:marBottom w:val="0"/>
      <w:divBdr>
        <w:top w:val="none" w:sz="0" w:space="0" w:color="auto"/>
        <w:left w:val="none" w:sz="0" w:space="0" w:color="auto"/>
        <w:bottom w:val="none" w:sz="0" w:space="0" w:color="auto"/>
        <w:right w:val="none" w:sz="0" w:space="0" w:color="auto"/>
      </w:divBdr>
    </w:div>
    <w:div w:id="1778133720">
      <w:bodyDiv w:val="1"/>
      <w:marLeft w:val="0"/>
      <w:marRight w:val="0"/>
      <w:marTop w:val="0"/>
      <w:marBottom w:val="0"/>
      <w:divBdr>
        <w:top w:val="none" w:sz="0" w:space="0" w:color="auto"/>
        <w:left w:val="none" w:sz="0" w:space="0" w:color="auto"/>
        <w:bottom w:val="none" w:sz="0" w:space="0" w:color="auto"/>
        <w:right w:val="none" w:sz="0" w:space="0" w:color="auto"/>
      </w:divBdr>
    </w:div>
    <w:div w:id="1784884934">
      <w:bodyDiv w:val="1"/>
      <w:marLeft w:val="0"/>
      <w:marRight w:val="0"/>
      <w:marTop w:val="0"/>
      <w:marBottom w:val="0"/>
      <w:divBdr>
        <w:top w:val="none" w:sz="0" w:space="0" w:color="auto"/>
        <w:left w:val="none" w:sz="0" w:space="0" w:color="auto"/>
        <w:bottom w:val="none" w:sz="0" w:space="0" w:color="auto"/>
        <w:right w:val="none" w:sz="0" w:space="0" w:color="auto"/>
      </w:divBdr>
    </w:div>
    <w:div w:id="1798138191">
      <w:bodyDiv w:val="1"/>
      <w:marLeft w:val="0"/>
      <w:marRight w:val="0"/>
      <w:marTop w:val="0"/>
      <w:marBottom w:val="0"/>
      <w:divBdr>
        <w:top w:val="none" w:sz="0" w:space="0" w:color="auto"/>
        <w:left w:val="none" w:sz="0" w:space="0" w:color="auto"/>
        <w:bottom w:val="none" w:sz="0" w:space="0" w:color="auto"/>
        <w:right w:val="none" w:sz="0" w:space="0" w:color="auto"/>
      </w:divBdr>
    </w:div>
    <w:div w:id="1821655661">
      <w:bodyDiv w:val="1"/>
      <w:marLeft w:val="0"/>
      <w:marRight w:val="0"/>
      <w:marTop w:val="0"/>
      <w:marBottom w:val="0"/>
      <w:divBdr>
        <w:top w:val="none" w:sz="0" w:space="0" w:color="auto"/>
        <w:left w:val="none" w:sz="0" w:space="0" w:color="auto"/>
        <w:bottom w:val="none" w:sz="0" w:space="0" w:color="auto"/>
        <w:right w:val="none" w:sz="0" w:space="0" w:color="auto"/>
      </w:divBdr>
      <w:divsChild>
        <w:div w:id="1183206518">
          <w:marLeft w:val="0"/>
          <w:marRight w:val="0"/>
          <w:marTop w:val="0"/>
          <w:marBottom w:val="0"/>
          <w:divBdr>
            <w:top w:val="none" w:sz="0" w:space="0" w:color="auto"/>
            <w:left w:val="none" w:sz="0" w:space="0" w:color="auto"/>
            <w:bottom w:val="none" w:sz="0" w:space="0" w:color="auto"/>
            <w:right w:val="none" w:sz="0" w:space="0" w:color="auto"/>
          </w:divBdr>
        </w:div>
      </w:divsChild>
    </w:div>
    <w:div w:id="1836021884">
      <w:bodyDiv w:val="1"/>
      <w:marLeft w:val="0"/>
      <w:marRight w:val="0"/>
      <w:marTop w:val="0"/>
      <w:marBottom w:val="0"/>
      <w:divBdr>
        <w:top w:val="none" w:sz="0" w:space="0" w:color="auto"/>
        <w:left w:val="none" w:sz="0" w:space="0" w:color="auto"/>
        <w:bottom w:val="none" w:sz="0" w:space="0" w:color="auto"/>
        <w:right w:val="none" w:sz="0" w:space="0" w:color="auto"/>
      </w:divBdr>
      <w:divsChild>
        <w:div w:id="1064371323">
          <w:marLeft w:val="0"/>
          <w:marRight w:val="0"/>
          <w:marTop w:val="0"/>
          <w:marBottom w:val="0"/>
          <w:divBdr>
            <w:top w:val="none" w:sz="0" w:space="0" w:color="auto"/>
            <w:left w:val="none" w:sz="0" w:space="0" w:color="auto"/>
            <w:bottom w:val="none" w:sz="0" w:space="0" w:color="auto"/>
            <w:right w:val="none" w:sz="0" w:space="0" w:color="auto"/>
          </w:divBdr>
        </w:div>
      </w:divsChild>
    </w:div>
    <w:div w:id="1860969016">
      <w:bodyDiv w:val="1"/>
      <w:marLeft w:val="0"/>
      <w:marRight w:val="0"/>
      <w:marTop w:val="0"/>
      <w:marBottom w:val="0"/>
      <w:divBdr>
        <w:top w:val="none" w:sz="0" w:space="0" w:color="auto"/>
        <w:left w:val="none" w:sz="0" w:space="0" w:color="auto"/>
        <w:bottom w:val="none" w:sz="0" w:space="0" w:color="auto"/>
        <w:right w:val="none" w:sz="0" w:space="0" w:color="auto"/>
      </w:divBdr>
    </w:div>
    <w:div w:id="1874686359">
      <w:bodyDiv w:val="1"/>
      <w:marLeft w:val="0"/>
      <w:marRight w:val="0"/>
      <w:marTop w:val="0"/>
      <w:marBottom w:val="0"/>
      <w:divBdr>
        <w:top w:val="none" w:sz="0" w:space="0" w:color="auto"/>
        <w:left w:val="none" w:sz="0" w:space="0" w:color="auto"/>
        <w:bottom w:val="none" w:sz="0" w:space="0" w:color="auto"/>
        <w:right w:val="none" w:sz="0" w:space="0" w:color="auto"/>
      </w:divBdr>
    </w:div>
    <w:div w:id="1890990074">
      <w:bodyDiv w:val="1"/>
      <w:marLeft w:val="0"/>
      <w:marRight w:val="0"/>
      <w:marTop w:val="0"/>
      <w:marBottom w:val="0"/>
      <w:divBdr>
        <w:top w:val="none" w:sz="0" w:space="0" w:color="auto"/>
        <w:left w:val="none" w:sz="0" w:space="0" w:color="auto"/>
        <w:bottom w:val="none" w:sz="0" w:space="0" w:color="auto"/>
        <w:right w:val="none" w:sz="0" w:space="0" w:color="auto"/>
      </w:divBdr>
    </w:div>
    <w:div w:id="1908492415">
      <w:bodyDiv w:val="1"/>
      <w:marLeft w:val="0"/>
      <w:marRight w:val="0"/>
      <w:marTop w:val="0"/>
      <w:marBottom w:val="0"/>
      <w:divBdr>
        <w:top w:val="none" w:sz="0" w:space="0" w:color="auto"/>
        <w:left w:val="none" w:sz="0" w:space="0" w:color="auto"/>
        <w:bottom w:val="none" w:sz="0" w:space="0" w:color="auto"/>
        <w:right w:val="none" w:sz="0" w:space="0" w:color="auto"/>
      </w:divBdr>
    </w:div>
    <w:div w:id="1931161311">
      <w:bodyDiv w:val="1"/>
      <w:marLeft w:val="0"/>
      <w:marRight w:val="0"/>
      <w:marTop w:val="0"/>
      <w:marBottom w:val="0"/>
      <w:divBdr>
        <w:top w:val="none" w:sz="0" w:space="0" w:color="auto"/>
        <w:left w:val="none" w:sz="0" w:space="0" w:color="auto"/>
        <w:bottom w:val="none" w:sz="0" w:space="0" w:color="auto"/>
        <w:right w:val="none" w:sz="0" w:space="0" w:color="auto"/>
      </w:divBdr>
    </w:div>
    <w:div w:id="1976062317">
      <w:bodyDiv w:val="1"/>
      <w:marLeft w:val="0"/>
      <w:marRight w:val="0"/>
      <w:marTop w:val="0"/>
      <w:marBottom w:val="0"/>
      <w:divBdr>
        <w:top w:val="none" w:sz="0" w:space="0" w:color="auto"/>
        <w:left w:val="none" w:sz="0" w:space="0" w:color="auto"/>
        <w:bottom w:val="none" w:sz="0" w:space="0" w:color="auto"/>
        <w:right w:val="none" w:sz="0" w:space="0" w:color="auto"/>
      </w:divBdr>
    </w:div>
    <w:div w:id="1982340366">
      <w:bodyDiv w:val="1"/>
      <w:marLeft w:val="0"/>
      <w:marRight w:val="0"/>
      <w:marTop w:val="0"/>
      <w:marBottom w:val="0"/>
      <w:divBdr>
        <w:top w:val="none" w:sz="0" w:space="0" w:color="auto"/>
        <w:left w:val="none" w:sz="0" w:space="0" w:color="auto"/>
        <w:bottom w:val="none" w:sz="0" w:space="0" w:color="auto"/>
        <w:right w:val="none" w:sz="0" w:space="0" w:color="auto"/>
      </w:divBdr>
    </w:div>
    <w:div w:id="1985813536">
      <w:bodyDiv w:val="1"/>
      <w:marLeft w:val="0"/>
      <w:marRight w:val="0"/>
      <w:marTop w:val="0"/>
      <w:marBottom w:val="0"/>
      <w:divBdr>
        <w:top w:val="none" w:sz="0" w:space="0" w:color="auto"/>
        <w:left w:val="none" w:sz="0" w:space="0" w:color="auto"/>
        <w:bottom w:val="none" w:sz="0" w:space="0" w:color="auto"/>
        <w:right w:val="none" w:sz="0" w:space="0" w:color="auto"/>
      </w:divBdr>
    </w:div>
    <w:div w:id="2025284928">
      <w:bodyDiv w:val="1"/>
      <w:marLeft w:val="0"/>
      <w:marRight w:val="0"/>
      <w:marTop w:val="0"/>
      <w:marBottom w:val="0"/>
      <w:divBdr>
        <w:top w:val="none" w:sz="0" w:space="0" w:color="auto"/>
        <w:left w:val="none" w:sz="0" w:space="0" w:color="auto"/>
        <w:bottom w:val="none" w:sz="0" w:space="0" w:color="auto"/>
        <w:right w:val="none" w:sz="0" w:space="0" w:color="auto"/>
      </w:divBdr>
    </w:div>
    <w:div w:id="2032024656">
      <w:bodyDiv w:val="1"/>
      <w:marLeft w:val="0"/>
      <w:marRight w:val="0"/>
      <w:marTop w:val="0"/>
      <w:marBottom w:val="0"/>
      <w:divBdr>
        <w:top w:val="none" w:sz="0" w:space="0" w:color="auto"/>
        <w:left w:val="none" w:sz="0" w:space="0" w:color="auto"/>
        <w:bottom w:val="none" w:sz="0" w:space="0" w:color="auto"/>
        <w:right w:val="none" w:sz="0" w:space="0" w:color="auto"/>
      </w:divBdr>
    </w:div>
    <w:div w:id="2061634458">
      <w:bodyDiv w:val="1"/>
      <w:marLeft w:val="0"/>
      <w:marRight w:val="0"/>
      <w:marTop w:val="0"/>
      <w:marBottom w:val="0"/>
      <w:divBdr>
        <w:top w:val="none" w:sz="0" w:space="0" w:color="auto"/>
        <w:left w:val="none" w:sz="0" w:space="0" w:color="auto"/>
        <w:bottom w:val="none" w:sz="0" w:space="0" w:color="auto"/>
        <w:right w:val="none" w:sz="0" w:space="0" w:color="auto"/>
      </w:divBdr>
    </w:div>
    <w:div w:id="2075740152">
      <w:bodyDiv w:val="1"/>
      <w:marLeft w:val="0"/>
      <w:marRight w:val="0"/>
      <w:marTop w:val="0"/>
      <w:marBottom w:val="0"/>
      <w:divBdr>
        <w:top w:val="none" w:sz="0" w:space="0" w:color="auto"/>
        <w:left w:val="none" w:sz="0" w:space="0" w:color="auto"/>
        <w:bottom w:val="none" w:sz="0" w:space="0" w:color="auto"/>
        <w:right w:val="none" w:sz="0" w:space="0" w:color="auto"/>
      </w:divBdr>
    </w:div>
    <w:div w:id="2078092457">
      <w:bodyDiv w:val="1"/>
      <w:marLeft w:val="0"/>
      <w:marRight w:val="0"/>
      <w:marTop w:val="0"/>
      <w:marBottom w:val="0"/>
      <w:divBdr>
        <w:top w:val="none" w:sz="0" w:space="0" w:color="auto"/>
        <w:left w:val="none" w:sz="0" w:space="0" w:color="auto"/>
        <w:bottom w:val="none" w:sz="0" w:space="0" w:color="auto"/>
        <w:right w:val="none" w:sz="0" w:space="0" w:color="auto"/>
      </w:divBdr>
    </w:div>
    <w:div w:id="2080403534">
      <w:bodyDiv w:val="1"/>
      <w:marLeft w:val="0"/>
      <w:marRight w:val="0"/>
      <w:marTop w:val="0"/>
      <w:marBottom w:val="0"/>
      <w:divBdr>
        <w:top w:val="none" w:sz="0" w:space="0" w:color="auto"/>
        <w:left w:val="none" w:sz="0" w:space="0" w:color="auto"/>
        <w:bottom w:val="none" w:sz="0" w:space="0" w:color="auto"/>
        <w:right w:val="none" w:sz="0" w:space="0" w:color="auto"/>
      </w:divBdr>
    </w:div>
    <w:div w:id="2093618656">
      <w:bodyDiv w:val="1"/>
      <w:marLeft w:val="0"/>
      <w:marRight w:val="0"/>
      <w:marTop w:val="0"/>
      <w:marBottom w:val="0"/>
      <w:divBdr>
        <w:top w:val="none" w:sz="0" w:space="0" w:color="auto"/>
        <w:left w:val="none" w:sz="0" w:space="0" w:color="auto"/>
        <w:bottom w:val="none" w:sz="0" w:space="0" w:color="auto"/>
        <w:right w:val="none" w:sz="0" w:space="0" w:color="auto"/>
      </w:divBdr>
    </w:div>
    <w:div w:id="2145190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10.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4.jpeg"/><Relationship Id="rId38" Type="http://schemas.openxmlformats.org/officeDocument/2006/relationships/footer" Target="footer15.xml"/><Relationship Id="rId46"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3.jpeg"/><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2.jpeg"/><Relationship Id="rId44"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2.xml"/><Relationship Id="rId35" Type="http://schemas.openxmlformats.org/officeDocument/2006/relationships/header" Target="header13.xml"/><Relationship Id="rId43" Type="http://schemas.openxmlformats.org/officeDocument/2006/relationships/footer" Target="footer17.xml"/><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NormalDot\Normal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C5383-4EC8-4A7A-94C6-3CD954B18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Normal2.dotx</Template>
  <TotalTime>150</TotalTime>
  <Pages>13</Pages>
  <Words>4813</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cnt011 Amit Patil</dc:creator>
  <cp:keywords/>
  <dc:description/>
  <cp:lastModifiedBy>dtp005 Rohit Roge</cp:lastModifiedBy>
  <cp:revision>25</cp:revision>
  <cp:lastPrinted>2025-09-27T07:51:00Z</cp:lastPrinted>
  <dcterms:created xsi:type="dcterms:W3CDTF">2025-11-05T09:12:00Z</dcterms:created>
  <dcterms:modified xsi:type="dcterms:W3CDTF">2025-12-01T06:48:00Z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y fmtid="{D5CDD505-2E9C-101B-9397-08002B2CF9AE}" pid="6" name="KSOProductBuildVer">
    <vt:lpwstr>1033-12.2.0.20326</vt:lpwstr>
  </property>
  <property fmtid="{D5CDD505-2E9C-101B-9397-08002B2CF9AE}" pid="7" name="ICV">
    <vt:lpwstr>ED08DF2CC9CC4178B5EF907FE0B3BDAC_12</vt:lpwstr>
  </property>
  <property fmtid="{D5CDD505-2E9C-101B-9397-08002B2CF9AE}" pid="8" name="MTWinEqns">
    <vt:bool>true</vt:bool>
  </property>
</Properties>
</file>