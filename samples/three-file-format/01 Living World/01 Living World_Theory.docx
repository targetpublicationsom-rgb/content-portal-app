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1227" w14:textId="77777777" w:rsidR="005F3CD1" w:rsidRPr="00F4232D" w:rsidRDefault="00691B9D" w:rsidP="004907D9">
      <w:pPr>
        <w:rPr>
          <w:rFonts w:ascii="Calibri" w:hAnsi="Calibri"/>
          <w:lang w:val="en-US"/>
        </w:rPr>
      </w:pPr>
      <w:r>
        <w:rPr>
          <w:noProof/>
          <w:lang w:val="en-IN" w:eastAsia="en-IN" w:bidi="ar-SA"/>
        </w:rPr>
        <w:pict w14:anchorId="47C64073">
          <v:group id="_x0000_s7375" style="position:absolute;margin-left:-54pt;margin-top:-57.6pt;width:599.1pt;height:74.6pt;z-index:251672576" coordorigin=",43" coordsize="11982,1492">
            <v:group id="Group 4" o:spid="_x0000_s7282" style="position:absolute;left:9755;top:43;width:2074;height:1350" coordsize="27070,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7283" type="#_x0000_t5" style="position:absolute;left:24860;top:13001;width:2210;height:2540;rotation:-1399135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" fillcolor="#ed2791" strokecolor="#ed2791" strokeweight="1.5pt"/>
              <v:shape id="Isosceles Triangle 1" o:spid="_x0000_s7284" type="#_x0000_t5" style="position:absolute;left:22574;top:12573;width:2857;height:2571;rotation:2587360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" fillcolor="#ed2791" strokecolor="#ed2791" strokeweight="1.5pt"/>
              <v:shape id="Isosceles Triangle 1" o:spid="_x0000_s7285" type="#_x0000_t5" style="position:absolute;left:21050;top:9906;width:2857;height:2571;rotation:-1199274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" fillcolor="#ed2791" strokecolor="#ed2791" strokeweight="1.5pt"/>
              <v:shape id="Isosceles Triangle 1" o:spid="_x0000_s7286" type="#_x0000_t5" style="position:absolute;left:20383;top:14763;width:2858;height:2572;rotation:-1601894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" fillcolor="#ed2791" strokecolor="#ed2791" strokeweight="1.5pt"/>
              <v:shape id="Isosceles Triangle 1" o:spid="_x0000_s7287" type="#_x0000_t5" style="position:absolute;left:17859;top:15049;width:2857;height:2572;rotation:10424864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" fillcolor="#ed2791" strokecolor="#ed2791" strokeweight="1.5pt"/>
              <v:shape id="Isosceles Triangle 1" o:spid="_x0000_s7288" type="#_x0000_t5" style="position:absolute;left:16573;top:12001;width:2858;height:2572;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" fillcolor="#ed2791" strokecolor="#ed2791" strokeweight="1.5pt"/>
              <v:shape id="Isosceles Triangle 1" o:spid="_x0000_s7289" type="#_x0000_t5" style="position:absolute;left:23002;top:8382;width:2858;height:2571;rotation:10424864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" fillcolor="#ed2791" strokecolor="#ed2791" strokeweight="1.5pt"/>
              <v:shape id="Isosceles Triangle 1" o:spid="_x0000_s7290" type="#_x0000_t5" style="position:absolute;left:18907;top:10191;width:2375;height:2572;rotation:10139331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" adj="11404" fillcolor="#ed2791" strokecolor="#ed2791" strokeweight="1.5pt"/>
              <v:shape id="Isosceles Triangle 1" o:spid="_x0000_s7291" type="#_x0000_t5" style="position:absolute;left:21717;top:5286;width:2748;height:2280;rotation:-1199274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" fillcolor="#ed2791" strokecolor="#ed2791" strokeweight="1.5pt"/>
              <v:shape id="Isosceles Triangle 1" o:spid="_x0000_s7292" type="#_x0000_t5" style="position:absolute;left:12192;top:14144;width:2133;height:2011;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" fillcolor="#ed2791" strokecolor="#ed2791" strokeweight="1.5pt"/>
              <v:shape id="Isosceles Triangle 1" o:spid="_x0000_s7293" type="#_x0000_t5" style="position:absolute;left:7905;top:15573;width:2128;height:2006;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" fillcolor="#ed2791" strokecolor="#ed2791" strokeweight="1.5pt"/>
              <v:shape id="Isosceles Triangle 1" o:spid="_x0000_s7294" type="#_x0000_t5" style="position:absolute;left:5334;top:16002;width:1678;height:1607;rotation:-9962578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" fillcolor="#ed2791" strokecolor="#ed2791" strokeweight="1.5pt"/>
              <v:shape id="Isosceles Triangle 1" o:spid="_x0000_s7295" type="#_x0000_t5" style="position:absolute;left:8524;top:11334;width:1753;height:1518;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" fillcolor="#ed2791" strokecolor="#ed2791" strokeweight="1.5pt"/>
              <v:shape id="Isosceles Triangle 1" o:spid="_x0000_s7296" type="#_x0000_t5" style="position:absolute;left:13144;top:9477;width:1753;height:1517;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" fillcolor="#ed2791" strokecolor="#ed2791" strokeweight="1.5pt"/>
              <v:shape id="Isosceles Triangle 1" o:spid="_x0000_s7297" type="#_x0000_t5" style="position:absolute;left:14335;top:12144;width:2133;height:2011;rotation:-10100498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" fillcolor="#ed2791" strokecolor="#ed2791" strokeweight="1.5pt"/>
              <v:shape id="Isosceles Triangle 1" o:spid="_x0000_s7298" type="#_x0000_t5" style="position:absolute;left:9953;top:14239;width:1679;height:1608;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" fillcolor="#ed2791" strokecolor="#ed2791" strokeweight="1.5pt"/>
              <v:shape id="Isosceles Triangle 1" o:spid="_x0000_s7299" type="#_x0000_t5" style="position:absolute;left:10572;top:9334;width:1679;height:1607;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" fillcolor="#ed2791" strokecolor="#ed2791" strokeweight="1.5pt"/>
              <v:shape id="Isosceles Triangle 1" o:spid="_x0000_s7300" type="#_x0000_t5" style="position:absolute;left:15192;top:7477;width:1678;height:1607;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" fillcolor="#ed2791" strokecolor="#ed2791" strokeweight="1.5pt"/>
              <v:shape id="Isosceles Triangle 1" o:spid="_x0000_s7301" type="#_x0000_t5" style="position:absolute;left:19669;top:5476;width:1872;height:1669;rotation:-10009302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" fillcolor="#ed2791" strokecolor="#ed2791" strokeweight="1.5pt"/>
              <v:shape id="Isosceles Triangle 1" o:spid="_x0000_s7302" type="#_x0000_t5" style="position:absolute;left:24098;top:3381;width:2542;height:2170;rotation:-10009302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" adj="8472" fillcolor="#ed2791" strokecolor="#ed2791" strokeweight="1.5pt"/>
              <v:shape id="Isosceles Triangle 1" o:spid="_x0000_s7303" type="#_x0000_t5" style="position:absolute;left:17573;top:7334;width:2026;height:1965;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" fillcolor="#ed2791" strokecolor="#ed2791" strokeweight="1.5pt"/>
              <v:shape id="Isosceles Triangle 1" o:spid="_x0000_s7304" type="#_x0000_t5" style="position:absolute;left:4143;top:13430;width:1500;height:1204;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" fillcolor="#ed2791" strokecolor="#ed2791" strokeweight="1.5pt"/>
              <v:shape id="Isosceles Triangle 1" o:spid="_x0000_s7305" type="#_x0000_t5" style="position:absolute;left:6286;top:11477;width:1222;height:1150;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" fillcolor="#ed2791" strokecolor="#ed2791" strokeweight="1.5pt"/>
              <v:shape id="Isosceles Triangle 1" o:spid="_x0000_s7306" type="#_x0000_t5" style="position:absolute;left:13811;top:4619;width:1753;height:1518;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" fillcolor="#ed2791" strokecolor="#ed2791" strokeweight="1.5pt"/>
              <v:shape id="Isosceles Triangle 1" o:spid="_x0000_s7307" type="#_x0000_t5" style="position:absolute;left:18335;top:2667;width:1753;height:1517;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" fillcolor="#ed2791" strokecolor="#ed2791" strokeweight="1.5pt"/>
              <v:shape id="Isosceles Triangle 1" o:spid="_x0000_s7308" type="#_x0000_t5" style="position:absolute;left:22621;top:666;width:2251;height:1643;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" fillcolor="#ed2791" strokecolor="#ed2791" strokeweight="1.5pt"/>
              <v:shape id="Isosceles Triangle 1" o:spid="_x0000_s7309" type="#_x0000_t5" style="position:absolute;left:9382;top:6667;width:1439;height:1232;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" fillcolor="#ed2791" strokecolor="#ed2791" strokeweight="1.5pt"/>
              <v:shape id="Isosceles Triangle 1" o:spid="_x0000_s7310" type="#_x0000_t5" style="position:absolute;left:11525;top:4667;width:1222;height:1150;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" fillcolor="#ed2791" strokecolor="#ed2791" strokeweight="1.5pt"/>
              <v:shape id="Isosceles Triangle 1" o:spid="_x0000_s7311" type="#_x0000_t5" style="position:absolute;left:15668;top:2619;width:1734;height:1666;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" fillcolor="#ed2791" strokecolor="#ed2791" strokeweight="1.5pt"/>
              <v:shape id="Isosceles Triangle 1" o:spid="_x0000_s7312" type="#_x0000_t5" style="position:absolute;left:20288;top:714;width:1764;height:1666;rotation:-10135311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" fillcolor="#ed2791" strokecolor="#ed2791" strokeweight="1.5pt"/>
              <v:shape id="Isosceles Triangle 1" o:spid="_x0000_s7313" type="#_x0000_t5" style="position:absolute;left:14668;width:1439;height:1231;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" fillcolor="#ed2791" strokecolor="#ed2791" strokeweight="1.5pt"/>
              <v:shape id="Isosceles Triangle 1" o:spid="_x0000_s7314" type="#_x0000_t5" style="position:absolute;top:15811;width:787;height:686;rotation:1367684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" fillcolor="#ed2791" strokecolor="#ed2791" strokeweight="1.5pt"/>
              <v:shape id="Isosceles Triangle 1" o:spid="_x0000_s7315" type="#_x0000_t5" style="position:absolute;left:1952;top:13525;width:462;height:470;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" fillcolor="#ed2791" strokecolor="#ed2791" strokeweight="1.5pt"/>
              <v:shape id="Isosceles Triangle 1" o:spid="_x0000_s7316" type="#_x0000_t5" style="position:absolute;left:2524;top:8620;width:462;height:469;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" fillcolor="#ed2791" strokecolor="#ed2791" strokeweight="1.5pt"/>
              <v:shape id="Isosceles Triangle 1" o:spid="_x0000_s7317" type="#_x0000_t5" style="position:absolute;left:7143;top:6858;width:462;height:469;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" fillcolor="#ed2791" strokecolor="#ed2791" strokeweight="1.5pt"/>
              <v:shape id="Isosceles Triangle 1" o:spid="_x0000_s7318" type="#_x0000_t5" style="position:absolute;left:5905;top:4095;width:462;height:470;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" fillcolor="#ed2791" strokecolor="#ed2791" strokeweight="1.5pt"/>
              <v:shape id="Isosceles Triangle 1" o:spid="_x0000_s7319" type="#_x0000_t5" style="position:absolute;left:7905;top:1952;width:462;height:470;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" fillcolor="#ed2791" strokecolor="#ed2791" strokeweight="1.5pt"/>
              <v:shape id="Isosceles Triangle 1" o:spid="_x0000_s7320" type="#_x0000_t5" style="position:absolute;left:12287;width:462;height:469;rotation:-9372930fd;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" fillcolor="#ed2791" strokecolor="#ed2791" strokeweight="1.5pt"/>
            </v:group>
            <v:group id="_x0000_s7374" style="position:absolute;top:621;width:11982;height:914" coordorigin=",621" coordsize="11982,914">
              <v:shape id="Graphic 33" o:spid="_x0000_s7278" style="position:absolute;top:720;width:1738;height:815;visibility:visible;mso-wrap-style:square;v-text-anchor:top" coordsize="1103630,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" path="m926896,l,,,517499r1103553,l926896,xe" fillcolor="#ee4d9b" stroked="f">
                <v:path arrowok="t"/>
              </v:shape>
              <v:shape id="Graphic 34" o:spid="_x0000_s7279" style="position:absolute;top:720;width:1738;height:815;visibility:visible;mso-wrap-style:square;v-text-anchor:top" coordsize="1103630,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" path="m,l926890,r176650,517499e" filled="f" strokecolor="white" strokeweight="2pt">
                <v:path arrowok="t"/>
              </v:shape>
              <v:shapetype id="_x0000_t202" coordsize="21600,21600" o:spt="202" path="m,l,21600r21600,l21600,xe">
                <v:stroke joinstyle="miter"/>
                <v:path gradientshapeok="t" o:connecttype="rect"/>
              </v:shapetype>
              <v:shape id="Text Box 13" o:spid="_x0000_s6154" type="#_x0000_t202" style="position:absolute;left:998;top:779;width:297;height:586;visibility:visible;mso-wrap-style:none" filled="f" stroked="f">
                <v:textbox style="mso-next-textbox:#Text Box 13;mso-fit-shape-to-text:t" inset="0,0,0,0">
                  <w:txbxContent>
                    <w:p w14:paraId="4493E7A4" w14:textId="77777777" w:rsidR="00735EA7" w:rsidRDefault="00735EA7" w:rsidP="00735EA7">
                      <w:pPr>
                        <w:jc w:val="center"/>
                        <w:rPr>
                          <w:rFonts w:ascii="Minion Pro" w:hAnsi="Minion Pro" w:cs="Times New Roman"/>
                          <w:b/>
                          <w:color w:val="FFFFFF"/>
                          <w:sz w:val="50"/>
                          <w:szCs w:val="50"/>
                          <w:lang w:val="en-GB"/>
                        </w:rPr>
                      </w:pPr>
                      <w:r>
                        <w:rPr>
                          <w:rFonts w:ascii="Minion Pro" w:hAnsi="Minion Pro" w:cs="Times New Roman"/>
                          <w:b/>
                          <w:color w:val="FFFFFF"/>
                          <w:sz w:val="50"/>
                          <w:szCs w:val="50"/>
                          <w:lang w:val="en-GB"/>
                        </w:rPr>
                        <w:t>1</w:t>
                      </w:r>
                    </w:p>
                  </w:txbxContent>
                </v:textbox>
              </v:shape>
              <v:shape id="Text Box 10" o:spid="_x0000_s6155" type="#_x0000_t202" style="position:absolute;left:2194;top:774;width:3923;height:586;visibility:visible;mso-wrap-style:none" filled="f" stroked="f">
                <v:textbox style="mso-next-textbox:#Text Box 10;mso-fit-shape-to-text:t" inset="0,0,0,0">
                  <w:txbxContent>
                    <w:p w14:paraId="69DC438A" w14:textId="77777777" w:rsidR="00735EA7" w:rsidRPr="00FC5C39" w:rsidRDefault="00735EA7" w:rsidP="00735EA7">
                      <w:pPr>
                        <w:jc w:val="both"/>
                        <w:rPr>
                          <w:rFonts w:ascii="Minion Pro" w:eastAsia="Calibri" w:hAnsi="Minion Pro" w:cs="Times New Roman"/>
                          <w:b/>
                          <w:bCs/>
                          <w:color w:val="000000"/>
                          <w:sz w:val="50"/>
                          <w:szCs w:val="50"/>
                          <w:lang w:val="en-GB"/>
                        </w:rPr>
                      </w:pPr>
                      <w:r w:rsidRPr="00FC5C39">
                        <w:rPr>
                          <w:rFonts w:ascii="Minion Pro" w:eastAsia="Calibri" w:hAnsi="Minion Pro" w:cs="Times New Roman"/>
                          <w:b/>
                          <w:bCs/>
                          <w:color w:val="000000"/>
                          <w:sz w:val="50"/>
                          <w:szCs w:val="50"/>
                          <w:lang w:val="en-GB"/>
                        </w:rPr>
                        <w:t xml:space="preserve">The Living World </w:t>
                      </w:r>
                    </w:p>
                  </w:txbxContent>
                </v:textbox>
              </v:shape>
              <v:shapetype id="_x0000_t32" coordsize="21600,21600" o:spt="32" o:oned="t" path="m,l21600,21600e" filled="f">
                <v:path arrowok="t" fillok="f" o:connecttype="none"/>
                <o:lock v:ext="edit" shapetype="t"/>
              </v:shapetype>
              <v:shape id="_x0000_s7372" type="#_x0000_t32" style="position:absolute;left:1496;top:621;width:302;height:906" o:connectortype="straight" strokecolor="#a5a5a5" strokeweight="4.5pt"/>
              <v:shape id="_x0000_s7373" type="#_x0000_t32" style="position:absolute;left:8;top:648;width:1512;height:0" o:connectortype="straight" strokecolor="#a5a5a5" strokeweight="4.5pt"/>
              <v:shape id="_x0000_s7371" type="#_x0000_t32" style="position:absolute;left:1758;top:1503;width:10224;height:1;flip:y" o:connectortype="straight" strokecolor="#a5a5a5" strokeweight="4.5pt"/>
            </v:group>
          </v:group>
        </w:pict>
      </w:r>
      <w:r>
        <w:rPr>
          <w:noProof/>
          <w:lang w:val="en-IN" w:eastAsia="en-IN" w:bidi="ar-SA"/>
        </w:rPr>
        <w:pict w14:anchorId="1BA36055">
          <v:shape id="Graphic 31" o:spid="_x0000_s7280" style="position:absolute;margin-left:-54pt;margin-top:-59.75pt;width:594pt;height:76.75pt;z-index:251671552;visibility:visible;mso-wrap-style:square;v-text-anchor:top" coordsize="7543800,9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" path="m7543800,l,,,974699r7543800,l7543800,xe" fillcolor="#fcdfeb" stroked="f">
            <v:path arrowok="t"/>
          </v:shape>
        </w:pict>
      </w:r>
    </w:p>
    <w:p w14:paraId="53DE3D6E" w14:textId="77777777" w:rsidR="006E254F" w:rsidRPr="00F4232D" w:rsidRDefault="006E254F" w:rsidP="004907D9">
      <w:pPr>
        <w:rPr>
          <w:rFonts w:ascii="Calibri" w:hAnsi="Calibri"/>
          <w:lang w:val="en-US"/>
        </w:rPr>
      </w:pPr>
    </w:p>
    <w:p w14:paraId="0FE787F2" w14:textId="77777777" w:rsidR="006E254F" w:rsidRPr="00F4232D" w:rsidRDefault="006E254F" w:rsidP="004907D9">
      <w:pPr>
        <w:rPr>
          <w:rFonts w:ascii="Calibri" w:hAnsi="Calibri"/>
          <w:lang w:val="en-US"/>
        </w:rPr>
      </w:pPr>
    </w:p>
    <w:p w14:paraId="4057005E" w14:textId="77777777" w:rsidR="00305349" w:rsidRPr="00F4232D" w:rsidRDefault="00691B9D" w:rsidP="004907D9">
      <w:pPr>
        <w:rPr>
          <w:rFonts w:ascii="Calibri" w:hAnsi="Calibri"/>
          <w:lang w:val="en-US"/>
        </w:rPr>
      </w:pPr>
      <w:r>
        <w:rPr>
          <w:rFonts w:ascii="Calibri" w:hAnsi="Calibri"/>
          <w:noProof/>
          <w:lang w:val="en-IN" w:eastAsia="en-IN" w:bidi="ar-SA"/>
        </w:rPr>
        <w:pict w14:anchorId="65B36D93">
          <v:group id="_x0000_s6867" style="position:absolute;margin-left:-1.9pt;margin-top:8.25pt;width:489.6pt;height:203.75pt;z-index:251651072" coordorigin="1042,2581" coordsize="9792,4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718" type="#_x0000_t75" style="position:absolute;left:6649;top:3862;width:3859;height:2318" o:preferrelative="f">
              <v:imagedata r:id="rId8" o:title="Pie" croptop="6414f" cropbottom="7855f" cropleft="6676f" cropright="6858f"/>
              <o:lock v:ext="edit" aspectratio="f"/>
            </v:shape>
            <v:rect id="_x0000_s3753" style="position:absolute;left:1428;top:3152;width:4320;height:432" filled="f" fillcolor="#fef3f7" stroked="f" strokecolor="#7f7f7f">
              <v:textbox style="mso-next-textbox:#_x0000_s3753" inset="0,0,0,0">
                <w:txbxContent>
                  <w:p w14:paraId="2BDFA4F4" w14:textId="77777777" w:rsidR="00584AAC" w:rsidRPr="00A217F3" w:rsidRDefault="00584AAC" w:rsidP="00C84EA7">
                    <w:pPr>
                      <w:spacing w:line="40" w:lineRule="exact"/>
                      <w:jc w:val="center"/>
                      <w:rPr>
                        <w:rFonts w:cs="Times New Roman"/>
                        <w:bCs/>
                        <w:color w:val="ED2791"/>
                        <w:lang w:val="en-US"/>
                      </w:rPr>
                    </w:pPr>
                  </w:p>
                  <w:p w14:paraId="3DC7F5A3" w14:textId="77777777" w:rsidR="00584AAC" w:rsidRPr="00A217F3" w:rsidRDefault="00E53EA1" w:rsidP="00C84EA7">
                    <w:pPr>
                      <w:jc w:val="center"/>
                      <w:rPr>
                        <w:rFonts w:cs="Times New Roman"/>
                        <w:bCs/>
                        <w:color w:val="ED2791"/>
                        <w:lang w:val="en-US"/>
                      </w:rPr>
                    </w:pPr>
                    <w:r w:rsidRPr="00A217F3">
                      <w:rPr>
                        <w:rFonts w:cs="Times New Roman"/>
                        <w:bCs/>
                        <w:color w:val="ED2791"/>
                        <w:lang w:val="en-US"/>
                      </w:rPr>
                      <w:t>No. of Questions Asked in Previous Years</w:t>
                    </w:r>
                  </w:p>
                </w:txbxContent>
              </v:textbox>
            </v:rect>
            <v:rect id="_x0000_s3754" style="position:absolute;left:7044;top:3152;width:3168;height:432" filled="f" fillcolor="#fef3f7" stroked="f" strokecolor="#7f7f7f">
              <v:textbox style="mso-next-textbox:#_x0000_s3754" inset="0,0,0,0">
                <w:txbxContent>
                  <w:p w14:paraId="6F0C5B59" w14:textId="77777777" w:rsidR="00584AAC" w:rsidRPr="00A217F3" w:rsidRDefault="00584AAC" w:rsidP="00C84EA7">
                    <w:pPr>
                      <w:spacing w:line="40" w:lineRule="exact"/>
                      <w:jc w:val="center"/>
                      <w:rPr>
                        <w:rFonts w:cs="Times New Roman"/>
                        <w:bCs/>
                        <w:color w:val="ED2791"/>
                        <w:lang w:val="en-US"/>
                      </w:rPr>
                    </w:pPr>
                  </w:p>
                  <w:p w14:paraId="48195413" w14:textId="77777777" w:rsidR="00584AAC" w:rsidRPr="00A217F3" w:rsidRDefault="00584AAC" w:rsidP="00C84EA7">
                    <w:pPr>
                      <w:jc w:val="center"/>
                      <w:rPr>
                        <w:rFonts w:cs="Times New Roman"/>
                        <w:bCs/>
                        <w:color w:val="ED2791"/>
                        <w:lang w:val="en-US"/>
                      </w:rPr>
                    </w:pPr>
                    <w:r w:rsidRPr="00A217F3">
                      <w:rPr>
                        <w:rFonts w:cs="Times New Roman"/>
                        <w:bCs/>
                        <w:color w:val="ED2791"/>
                        <w:lang w:val="en-US"/>
                      </w:rPr>
                      <w:t xml:space="preserve">NEET(UG) </w:t>
                    </w:r>
                    <w:r w:rsidR="00AA6560" w:rsidRPr="00A217F3">
                      <w:rPr>
                        <w:rFonts w:cs="Times New Roman"/>
                        <w:bCs/>
                        <w:color w:val="ED2791"/>
                        <w:lang w:val="en-US"/>
                      </w:rPr>
                      <w:t>Topic Trends</w:t>
                    </w:r>
                  </w:p>
                </w:txbxContent>
              </v:textbox>
            </v:rect>
            <v:shape id="_x0000_s6505" type="#_x0000_t32" style="position:absolute;left:6238;top:3450;width:0;height:3168" o:connectortype="straight" strokecolor="#7f7f7f">
              <v:stroke dashstyle="longDash"/>
            </v:shape>
            <v:rect id="_x0000_s6615" style="position:absolute;left:5205;top:5910;width:762;height:270" strokecolor="white">
              <v:textbox inset="0,0,0,0"/>
            </v:rect>
            <v:shape id="_x0000_s6633" type="#_x0000_t75" style="position:absolute;left:1231;top:3888;width:4838;height:2650" o:preferrelative="f">
              <v:imagedata r:id="rId9" o:title=""/>
              <o:lock v:ext="edit" aspectratio="f"/>
            </v:shape>
            <v:shape id="Graphic 9" o:spid="_x0000_s6850" style="position:absolute;left:1042;top:2860;width:9792;height:3796;visibility:visible;mso-wrap-style:square;mso-wrap-distance-left:9pt;mso-wrap-distance-top:0;mso-wrap-distance-right:9pt;mso-wrap-distance-bottom:0;mso-position-horizontal:center;mso-position-horizontal-relative:margin;mso-position-vertical-relative:text;v-text-anchor:top" coordsize="6614795,2410460" path="m,l,2230462r6430,47848l24576,2321307r28146,36430l89152,2385883r42997,18146l179997,2410460r6434391,l6614388,179997r-6430,-47848l6589811,89152,6561664,52722,6525232,24576,6482232,6430,6434378,,,xe" filled="f" strokecolor="#f49ac1" strokeweight="1pt">
              <v:path arrowok="t"/>
            </v:shape>
            <v:shape id="Graphic 11" o:spid="_x0000_s6848" style="position:absolute;left:3407;top:2581;width:5536;height:491;visibility:visible;mso-wrap-style:square;mso-wrap-distance-left:9pt;mso-wrap-distance-top:0;mso-wrap-distance-right:9pt;mso-wrap-distance-bottom:0;mso-position-horizontal-relative:text;mso-position-vertical-relative:text;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color="#fcdfeb" strokecolor="#f49ac1" strokeweight="1pt">
              <v:path arrowok="t"/>
            </v:shape>
            <v:roundrect id="_x0000_s6506" style="position:absolute;left:3580;top:2625;width:5082;height:397;visibility:visible;mso-wrap-style:none;mso-position-horizontal-relative:margin" arcsize=".5" filled="f" stroked="f" strokecolor="#7f7f7f" strokeweight="1.15pt">
              <v:textbox style="mso-next-textbox:#_x0000_s6506;mso-fit-shape-to-text:t" inset="0,0,0,0">
                <w:txbxContent>
                  <w:p w14:paraId="41E1C9A8" w14:textId="77777777" w:rsidR="00A87E7E" w:rsidRPr="00BF7CC8" w:rsidRDefault="00E53EA1" w:rsidP="009D1378">
                    <w:pPr>
                      <w:jc w:val="center"/>
                      <w:rPr>
                        <w:rFonts w:ascii="Cambria" w:hAnsi="Cambria"/>
                        <w:lang w:val="en-IN"/>
                      </w:rPr>
                    </w:pPr>
                    <w:r>
                      <w:rPr>
                        <w:rFonts w:ascii="Cambria" w:hAnsi="Cambria"/>
                        <w:b/>
                        <w:lang w:val="en-GB"/>
                      </w:rPr>
                      <w:t xml:space="preserve">NEET (UG) </w:t>
                    </w:r>
                    <w:r w:rsidR="00A87E7E">
                      <w:rPr>
                        <w:rFonts w:ascii="Cambria" w:hAnsi="Cambria"/>
                        <w:b/>
                        <w:lang w:val="en-GB"/>
                      </w:rPr>
                      <w:t>Past 5 Years Analysis (202</w:t>
                    </w:r>
                    <w:r w:rsidR="0093677D">
                      <w:rPr>
                        <w:rFonts w:ascii="Cambria" w:hAnsi="Cambria"/>
                        <w:b/>
                        <w:lang w:val="en-GB"/>
                      </w:rPr>
                      <w:t>1</w:t>
                    </w:r>
                    <w:r w:rsidR="00A87E7E">
                      <w:rPr>
                        <w:rFonts w:ascii="Cambria" w:hAnsi="Cambria"/>
                        <w:b/>
                        <w:lang w:val="en-GB"/>
                      </w:rPr>
                      <w:t>-202</w:t>
                    </w:r>
                    <w:r w:rsidR="00F849E4">
                      <w:rPr>
                        <w:rFonts w:ascii="Cambria" w:hAnsi="Cambria"/>
                        <w:b/>
                        <w:lang w:val="en-GB"/>
                      </w:rPr>
                      <w:t>5</w:t>
                    </w:r>
                    <w:r w:rsidR="00A87E7E">
                      <w:rPr>
                        <w:rFonts w:ascii="Cambria" w:hAnsi="Cambria"/>
                        <w:b/>
                        <w:lang w:val="en-GB"/>
                      </w:rPr>
                      <w:t>)</w:t>
                    </w:r>
                  </w:p>
                </w:txbxContent>
              </v:textbox>
            </v:roundrect>
          </v:group>
        </w:pict>
      </w:r>
    </w:p>
    <w:p w14:paraId="64B5EB7D" w14:textId="77777777" w:rsidR="00305349" w:rsidRPr="00F4232D" w:rsidRDefault="00305349" w:rsidP="004907D9">
      <w:pPr>
        <w:rPr>
          <w:rFonts w:ascii="Calibri" w:hAnsi="Calibri"/>
          <w:lang w:val="en-US"/>
        </w:rPr>
      </w:pPr>
    </w:p>
    <w:p w14:paraId="32181658" w14:textId="77777777" w:rsidR="00305349" w:rsidRPr="00F4232D" w:rsidRDefault="00305349" w:rsidP="004907D9">
      <w:pPr>
        <w:rPr>
          <w:rFonts w:ascii="Calibri" w:hAnsi="Calibri"/>
          <w:lang w:val="en-US"/>
        </w:rPr>
      </w:pPr>
    </w:p>
    <w:p w14:paraId="611DF214" w14:textId="77777777" w:rsidR="006E254F" w:rsidRPr="00F4232D" w:rsidRDefault="006E254F" w:rsidP="004907D9">
      <w:pPr>
        <w:rPr>
          <w:rFonts w:ascii="Calibri" w:hAnsi="Calibri"/>
          <w:lang w:val="en-US"/>
        </w:rPr>
      </w:pPr>
    </w:p>
    <w:p w14:paraId="54DCC760" w14:textId="77777777" w:rsidR="006E254F" w:rsidRPr="00F4232D" w:rsidRDefault="006E254F" w:rsidP="004907D9">
      <w:pPr>
        <w:rPr>
          <w:rFonts w:ascii="Calibri" w:hAnsi="Calibri"/>
          <w:lang w:val="en-US"/>
        </w:rPr>
      </w:pPr>
    </w:p>
    <w:p w14:paraId="34D98D1C" w14:textId="77777777" w:rsidR="009D04A2" w:rsidRPr="00F4232D" w:rsidRDefault="009D04A2" w:rsidP="004907D9">
      <w:pPr>
        <w:rPr>
          <w:rFonts w:ascii="Calibri" w:hAnsi="Calibri"/>
          <w:lang w:val="en-US"/>
        </w:rPr>
      </w:pPr>
    </w:p>
    <w:p w14:paraId="19073FD8" w14:textId="77777777" w:rsidR="009D04A2" w:rsidRPr="00F4232D" w:rsidRDefault="009D04A2" w:rsidP="004907D9">
      <w:pPr>
        <w:rPr>
          <w:rFonts w:ascii="Calibri" w:hAnsi="Calibri"/>
          <w:lang w:val="en-US"/>
        </w:rPr>
      </w:pPr>
    </w:p>
    <w:p w14:paraId="4628FEAF" w14:textId="77777777" w:rsidR="006E254F" w:rsidRPr="00F4232D" w:rsidRDefault="006E254F" w:rsidP="004907D9">
      <w:pPr>
        <w:rPr>
          <w:rFonts w:ascii="Calibri" w:hAnsi="Calibri"/>
          <w:lang w:val="en-US"/>
        </w:rPr>
      </w:pPr>
    </w:p>
    <w:p w14:paraId="2DBF68C6" w14:textId="77777777" w:rsidR="009D04A2" w:rsidRPr="00F4232D" w:rsidRDefault="009D04A2" w:rsidP="004907D9">
      <w:pPr>
        <w:rPr>
          <w:rFonts w:ascii="Calibri" w:hAnsi="Calibri"/>
          <w:lang w:val="en-US"/>
        </w:rPr>
      </w:pPr>
    </w:p>
    <w:p w14:paraId="23234EAC" w14:textId="77777777" w:rsidR="00393711" w:rsidRPr="00F4232D" w:rsidRDefault="00393711" w:rsidP="004907D9">
      <w:pPr>
        <w:rPr>
          <w:rFonts w:ascii="Calibri" w:hAnsi="Calibri"/>
          <w:lang w:val="en-US"/>
        </w:rPr>
      </w:pPr>
    </w:p>
    <w:p w14:paraId="1C8DCEB0" w14:textId="77777777" w:rsidR="002D4D3B" w:rsidRPr="00F4232D" w:rsidRDefault="002D4D3B" w:rsidP="004907D9">
      <w:pPr>
        <w:rPr>
          <w:rFonts w:ascii="Calibri" w:hAnsi="Calibri"/>
          <w:lang w:val="en-US"/>
        </w:rPr>
      </w:pPr>
    </w:p>
    <w:p w14:paraId="073F043E" w14:textId="77777777" w:rsidR="00393711" w:rsidRPr="00F4232D" w:rsidRDefault="00393711" w:rsidP="004907D9">
      <w:pPr>
        <w:rPr>
          <w:rFonts w:ascii="Calibri" w:hAnsi="Calibri"/>
          <w:lang w:val="en-US"/>
        </w:rPr>
      </w:pPr>
    </w:p>
    <w:p w14:paraId="17926AE2" w14:textId="77777777" w:rsidR="00393711" w:rsidRPr="00F4232D" w:rsidRDefault="00393711" w:rsidP="004907D9">
      <w:pPr>
        <w:rPr>
          <w:rFonts w:ascii="Calibri" w:hAnsi="Calibri"/>
          <w:lang w:val="en-US"/>
        </w:rPr>
      </w:pPr>
    </w:p>
    <w:p w14:paraId="671B27F5" w14:textId="77777777" w:rsidR="00393711" w:rsidRPr="00F4232D" w:rsidRDefault="00393711" w:rsidP="004907D9">
      <w:pPr>
        <w:rPr>
          <w:rFonts w:ascii="Calibri" w:hAnsi="Calibri"/>
          <w:lang w:val="en-US"/>
        </w:rPr>
      </w:pPr>
    </w:p>
    <w:p w14:paraId="17D8C343" w14:textId="77777777" w:rsidR="00393711" w:rsidRPr="00F4232D" w:rsidRDefault="00393711" w:rsidP="004907D9">
      <w:pPr>
        <w:rPr>
          <w:rFonts w:ascii="Calibri" w:hAnsi="Calibri"/>
          <w:lang w:val="en-US"/>
        </w:rPr>
      </w:pPr>
    </w:p>
    <w:p w14:paraId="71C7B256" w14:textId="77777777" w:rsidR="00393711" w:rsidRPr="00F4232D" w:rsidRDefault="00691B9D" w:rsidP="004907D9">
      <w:pPr>
        <w:rPr>
          <w:rFonts w:ascii="Calibri" w:hAnsi="Calibri"/>
          <w:lang w:val="en-US"/>
        </w:rPr>
      </w:pPr>
      <w:r>
        <w:rPr>
          <w:rFonts w:ascii="Calibri" w:hAnsi="Calibri"/>
          <w:noProof/>
          <w:lang w:val="en-US"/>
        </w:rPr>
        <w:pict w14:anchorId="2F7F924B">
          <v:group id="_x0000_s7551" style="position:absolute;margin-left:-1.8pt;margin-top:10.4pt;width:489.6pt;height:66.15pt;z-index:251692032" coordorigin="1044,6676" coordsize="9792,1323">
            <v:shape id="_x0000_s3276" type="#_x0000_t32" style="position:absolute;left:5911;top:7279;width:1;height:576;mso-position-horizontal-relative:margin" o:connectortype="straight" strokecolor="#7f7f7f">
              <v:stroke dashstyle="dash"/>
            </v:shape>
            <v:shape id="_x0000_s3279" type="#_x0000_t202" style="position:absolute;left:6035;top:7173;width:4608;height:792;mso-width-relative:margin;mso-height-relative:margin" filled="f" fillcolor="#fef3f7" stroked="f">
              <v:textbox style="mso-next-textbox:#_x0000_s3279">
                <w:txbxContent>
                  <w:p w14:paraId="00BEEDFB" w14:textId="77777777" w:rsidR="006D2C4A" w:rsidRDefault="006D2C4A" w:rsidP="00D727D9">
                    <w:pPr>
                      <w:pStyle w:val="ctrl-4"/>
                      <w:tabs>
                        <w:tab w:val="clear" w:pos="547"/>
                        <w:tab w:val="clear" w:pos="1080"/>
                        <w:tab w:val="left" w:pos="90"/>
                        <w:tab w:val="left" w:pos="405"/>
                      </w:tabs>
                      <w:spacing w:line="276" w:lineRule="auto"/>
                      <w:jc w:val="both"/>
                      <w:rPr>
                        <w:sz w:val="21"/>
                        <w:szCs w:val="21"/>
                      </w:rPr>
                    </w:pPr>
                    <w:r w:rsidRPr="00E034F6">
                      <w:rPr>
                        <w:b/>
                        <w:bCs/>
                        <w:color w:val="000000"/>
                        <w:sz w:val="21"/>
                        <w:szCs w:val="21"/>
                        <w:lang w:val="en-IN"/>
                      </w:rPr>
                      <w:t>1.</w:t>
                    </w:r>
                    <w:r w:rsidR="001F31D6">
                      <w:rPr>
                        <w:b/>
                        <w:bCs/>
                        <w:color w:val="000000"/>
                        <w:sz w:val="21"/>
                        <w:szCs w:val="21"/>
                        <w:lang w:val="en-IN"/>
                      </w:rPr>
                      <w:t>1</w:t>
                    </w:r>
                    <w:r w:rsidRPr="00E034F6">
                      <w:rPr>
                        <w:color w:val="000000"/>
                        <w:sz w:val="21"/>
                        <w:szCs w:val="21"/>
                        <w:lang w:val="en-IN"/>
                      </w:rPr>
                      <w:tab/>
                    </w:r>
                    <w:r w:rsidRPr="00E034F6">
                      <w:rPr>
                        <w:sz w:val="21"/>
                        <w:szCs w:val="21"/>
                      </w:rPr>
                      <w:t>Diversity in the Living World</w:t>
                    </w:r>
                  </w:p>
                  <w:p w14:paraId="37BC5A60" w14:textId="77777777" w:rsidR="006D2C4A" w:rsidRDefault="006D2C4A" w:rsidP="00D727D9">
                    <w:pPr>
                      <w:pStyle w:val="ctrl-4"/>
                      <w:tabs>
                        <w:tab w:val="clear" w:pos="547"/>
                        <w:tab w:val="clear" w:pos="1080"/>
                        <w:tab w:val="left" w:pos="90"/>
                        <w:tab w:val="left" w:pos="405"/>
                      </w:tabs>
                      <w:spacing w:line="120" w:lineRule="exact"/>
                      <w:jc w:val="both"/>
                      <w:rPr>
                        <w:b/>
                        <w:bCs/>
                        <w:sz w:val="21"/>
                        <w:szCs w:val="21"/>
                        <w:lang w:val="en-GB"/>
                      </w:rPr>
                    </w:pPr>
                  </w:p>
                  <w:p w14:paraId="4FE3E473" w14:textId="77777777" w:rsidR="00D51536" w:rsidRPr="00E034F6" w:rsidRDefault="00D51536" w:rsidP="00D727D9">
                    <w:pPr>
                      <w:pStyle w:val="ctrl-4"/>
                      <w:tabs>
                        <w:tab w:val="clear" w:pos="547"/>
                        <w:tab w:val="clear" w:pos="1080"/>
                        <w:tab w:val="left" w:pos="90"/>
                        <w:tab w:val="left" w:pos="405"/>
                      </w:tabs>
                      <w:spacing w:line="276" w:lineRule="auto"/>
                      <w:jc w:val="both"/>
                      <w:rPr>
                        <w:color w:val="000000"/>
                        <w:sz w:val="21"/>
                        <w:szCs w:val="21"/>
                      </w:rPr>
                    </w:pPr>
                    <w:r w:rsidRPr="00E034F6">
                      <w:rPr>
                        <w:b/>
                        <w:bCs/>
                        <w:sz w:val="21"/>
                        <w:szCs w:val="21"/>
                        <w:lang w:val="en-GB"/>
                      </w:rPr>
                      <w:t>1.</w:t>
                    </w:r>
                    <w:r w:rsidR="001F31D6">
                      <w:rPr>
                        <w:b/>
                        <w:bCs/>
                        <w:sz w:val="21"/>
                        <w:szCs w:val="21"/>
                        <w:lang w:val="en-GB"/>
                      </w:rPr>
                      <w:t>2</w:t>
                    </w:r>
                    <w:r w:rsidRPr="00E034F6">
                      <w:rPr>
                        <w:b/>
                        <w:bCs/>
                        <w:sz w:val="21"/>
                        <w:szCs w:val="21"/>
                      </w:rPr>
                      <w:tab/>
                    </w:r>
                    <w:r w:rsidRPr="00E034F6">
                      <w:rPr>
                        <w:sz w:val="21"/>
                        <w:szCs w:val="21"/>
                        <w:lang w:val="en-IN"/>
                      </w:rPr>
                      <w:t>Taxonomic Categories</w:t>
                    </w:r>
                  </w:p>
                  <w:p w14:paraId="74BFF155" w14:textId="77777777" w:rsidR="00584AAC" w:rsidRPr="00E034F6" w:rsidRDefault="00584AAC" w:rsidP="00D727D9">
                    <w:pPr>
                      <w:pStyle w:val="SPACE"/>
                      <w:tabs>
                        <w:tab w:val="clear" w:pos="547"/>
                        <w:tab w:val="left" w:pos="405"/>
                        <w:tab w:val="left" w:pos="720"/>
                      </w:tabs>
                      <w:spacing w:line="276" w:lineRule="auto"/>
                      <w:rPr>
                        <w:color w:val="000000"/>
                        <w:sz w:val="21"/>
                        <w:szCs w:val="21"/>
                      </w:rPr>
                    </w:pPr>
                  </w:p>
                  <w:p w14:paraId="029A36C1" w14:textId="77777777" w:rsidR="00584AAC" w:rsidRPr="00E034F6" w:rsidRDefault="00584AAC" w:rsidP="00D727D9">
                    <w:pPr>
                      <w:pStyle w:val="ctrl-4"/>
                      <w:tabs>
                        <w:tab w:val="clear" w:pos="547"/>
                        <w:tab w:val="clear" w:pos="1080"/>
                        <w:tab w:val="left" w:pos="180"/>
                        <w:tab w:val="left" w:pos="405"/>
                        <w:tab w:val="left" w:pos="720"/>
                      </w:tabs>
                      <w:spacing w:line="276" w:lineRule="auto"/>
                      <w:jc w:val="both"/>
                      <w:rPr>
                        <w:color w:val="000000"/>
                        <w:sz w:val="21"/>
                        <w:szCs w:val="21"/>
                      </w:rPr>
                    </w:pPr>
                    <w:r w:rsidRPr="00E034F6">
                      <w:rPr>
                        <w:color w:val="000000"/>
                        <w:sz w:val="21"/>
                        <w:szCs w:val="21"/>
                      </w:rPr>
                      <w:tab/>
                    </w:r>
                  </w:p>
                  <w:p w14:paraId="71333ABD" w14:textId="77777777" w:rsidR="00584AAC" w:rsidRPr="00E034F6" w:rsidRDefault="00584AAC" w:rsidP="00D727D9">
                    <w:pPr>
                      <w:pStyle w:val="ctrl-4"/>
                      <w:tabs>
                        <w:tab w:val="clear" w:pos="547"/>
                        <w:tab w:val="clear" w:pos="1080"/>
                        <w:tab w:val="left" w:pos="180"/>
                        <w:tab w:val="left" w:pos="405"/>
                        <w:tab w:val="left" w:pos="720"/>
                      </w:tabs>
                      <w:spacing w:line="276" w:lineRule="auto"/>
                      <w:jc w:val="both"/>
                      <w:rPr>
                        <w:color w:val="000000"/>
                        <w:sz w:val="21"/>
                        <w:szCs w:val="21"/>
                      </w:rPr>
                    </w:pPr>
                    <w:r w:rsidRPr="00E034F6">
                      <w:rPr>
                        <w:color w:val="000000"/>
                        <w:sz w:val="21"/>
                        <w:szCs w:val="21"/>
                      </w:rPr>
                      <w:t xml:space="preserve"> </w:t>
                    </w:r>
                  </w:p>
                  <w:p w14:paraId="55616071" w14:textId="77777777" w:rsidR="00584AAC" w:rsidRPr="00E034F6" w:rsidRDefault="00584AAC" w:rsidP="00D727D9">
                    <w:pPr>
                      <w:pStyle w:val="SPACE"/>
                      <w:tabs>
                        <w:tab w:val="clear" w:pos="547"/>
                        <w:tab w:val="left" w:pos="405"/>
                        <w:tab w:val="left" w:pos="720"/>
                      </w:tabs>
                      <w:spacing w:line="276" w:lineRule="auto"/>
                      <w:rPr>
                        <w:color w:val="000000"/>
                        <w:sz w:val="21"/>
                        <w:szCs w:val="21"/>
                      </w:rPr>
                    </w:pPr>
                  </w:p>
                  <w:p w14:paraId="13BDC2AB" w14:textId="77777777" w:rsidR="00584AAC" w:rsidRPr="00E034F6" w:rsidRDefault="00584AAC" w:rsidP="00D727D9">
                    <w:pPr>
                      <w:pStyle w:val="ALT-4"/>
                      <w:tabs>
                        <w:tab w:val="clear" w:pos="547"/>
                        <w:tab w:val="left" w:pos="405"/>
                      </w:tabs>
                      <w:spacing w:line="276" w:lineRule="auto"/>
                      <w:rPr>
                        <w:color w:val="000000"/>
                        <w:sz w:val="21"/>
                        <w:szCs w:val="21"/>
                      </w:rPr>
                    </w:pPr>
                  </w:p>
                </w:txbxContent>
              </v:textbox>
            </v:shape>
            <v:shape id="_x0000_s3278" type="#_x0000_t202" style="position:absolute;left:1115;top:7173;width:4732;height:792;mso-width-relative:margin;mso-height-relative:margin" filled="f" fillcolor="#fef3f7" stroked="f">
              <v:textbox style="mso-next-textbox:#_x0000_s3278">
                <w:txbxContent>
                  <w:p w14:paraId="0028C648" w14:textId="77777777" w:rsidR="006D2C4A" w:rsidRDefault="006D2C4A" w:rsidP="00D727D9">
                    <w:pPr>
                      <w:pStyle w:val="ctrl-4"/>
                      <w:tabs>
                        <w:tab w:val="clear" w:pos="547"/>
                        <w:tab w:val="clear" w:pos="1080"/>
                        <w:tab w:val="left" w:pos="90"/>
                        <w:tab w:val="left" w:pos="423"/>
                      </w:tabs>
                      <w:spacing w:line="276" w:lineRule="auto"/>
                      <w:ind w:left="540" w:hanging="540"/>
                      <w:jc w:val="both"/>
                      <w:rPr>
                        <w:b/>
                        <w:bCs/>
                        <w:color w:val="000000"/>
                        <w:sz w:val="21"/>
                        <w:szCs w:val="21"/>
                      </w:rPr>
                    </w:pPr>
                    <w:r w:rsidRPr="00E034F6">
                      <w:rPr>
                        <w:b/>
                        <w:bCs/>
                        <w:color w:val="000000"/>
                        <w:sz w:val="21"/>
                        <w:szCs w:val="21"/>
                      </w:rPr>
                      <w:t>1.</w:t>
                    </w:r>
                    <w:r>
                      <w:rPr>
                        <w:b/>
                        <w:bCs/>
                        <w:color w:val="000000"/>
                        <w:sz w:val="21"/>
                        <w:szCs w:val="21"/>
                      </w:rPr>
                      <w:t>0</w:t>
                    </w:r>
                    <w:r w:rsidRPr="00E034F6">
                      <w:rPr>
                        <w:color w:val="000000"/>
                        <w:sz w:val="21"/>
                        <w:szCs w:val="21"/>
                      </w:rPr>
                      <w:tab/>
                    </w:r>
                    <w:r>
                      <w:rPr>
                        <w:sz w:val="21"/>
                        <w:szCs w:val="21"/>
                      </w:rPr>
                      <w:t>Introduction</w:t>
                    </w:r>
                  </w:p>
                  <w:p w14:paraId="374B6DE1" w14:textId="77777777" w:rsidR="006D2C4A" w:rsidRDefault="006D2C4A" w:rsidP="00D727D9">
                    <w:pPr>
                      <w:pStyle w:val="SPACE"/>
                      <w:tabs>
                        <w:tab w:val="clear" w:pos="547"/>
                        <w:tab w:val="left" w:pos="423"/>
                      </w:tabs>
                    </w:pPr>
                  </w:p>
                  <w:p w14:paraId="63C333A5" w14:textId="77777777" w:rsidR="00584AAC" w:rsidRDefault="00584AAC" w:rsidP="00D727D9">
                    <w:pPr>
                      <w:pStyle w:val="ctrl-4"/>
                      <w:tabs>
                        <w:tab w:val="clear" w:pos="547"/>
                        <w:tab w:val="clear" w:pos="1080"/>
                        <w:tab w:val="left" w:pos="90"/>
                        <w:tab w:val="left" w:pos="423"/>
                      </w:tabs>
                      <w:spacing w:line="276" w:lineRule="auto"/>
                      <w:ind w:left="540" w:hanging="540"/>
                      <w:jc w:val="both"/>
                    </w:pPr>
                    <w:r w:rsidRPr="00E034F6">
                      <w:rPr>
                        <w:b/>
                        <w:bCs/>
                        <w:color w:val="000000"/>
                        <w:sz w:val="21"/>
                        <w:szCs w:val="21"/>
                      </w:rPr>
                      <w:t>1.</w:t>
                    </w:r>
                    <w:r w:rsidR="001F31D6">
                      <w:rPr>
                        <w:b/>
                        <w:bCs/>
                        <w:color w:val="000000"/>
                        <w:sz w:val="21"/>
                        <w:szCs w:val="21"/>
                      </w:rPr>
                      <w:t>a</w:t>
                    </w:r>
                    <w:r w:rsidRPr="00E034F6">
                      <w:rPr>
                        <w:color w:val="000000"/>
                        <w:sz w:val="21"/>
                        <w:szCs w:val="21"/>
                      </w:rPr>
                      <w:tab/>
                    </w:r>
                    <w:r w:rsidRPr="00E034F6">
                      <w:rPr>
                        <w:sz w:val="21"/>
                        <w:szCs w:val="21"/>
                      </w:rPr>
                      <w:t>What is Living?</w:t>
                    </w:r>
                  </w:p>
                </w:txbxContent>
              </v:textbox>
            </v:shape>
            <v:shape id="Graphic 9" o:spid="_x0000_s6854" style="position:absolute;left:1044;top:6919;width:9792;height:1080;visibility:visible;mso-wrap-style:square;mso-wrap-distance-left:9pt;mso-wrap-distance-top:0;mso-wrap-distance-right:9pt;mso-wrap-distance-bottom:0;mso-position-horizontal:center;mso-position-horizontal-relative:margin;mso-position-vertical-relative:text;v-text-anchor:top" coordsize="6614795,2410460" path="m,l,2230462r6430,47848l24576,2321307r28146,36430l89152,2385883r42997,18146l179997,2410460r6434391,l6614388,179997r-6430,-47848l6589811,89152,6561664,52722,6525232,24576,6482232,6430,6434378,,,xe" filled="f" strokecolor="#f49ac1" strokeweight="1pt">
              <v:path arrowok="t"/>
            </v:shape>
            <v:shape id="Graphic 20" o:spid="_x0000_s6861" style="position:absolute;left:4889;top:6676;width:2098;height:434;visibility:visible;mso-wrap-style:square;mso-wrap-distance-left:9pt;mso-wrap-distance-top:0;mso-wrap-distance-right:9pt;mso-wrap-distance-bottom:0;mso-position-horizontal-relative:text;mso-position-vertical-relative:text;v-text-anchor:top" coordsize="1332230,275590" path="m137655,l94146,7018,56359,26560,26560,56359,7018,94146,,137655r7018,43507l26560,218947r29799,29795l94146,268281r43509,7016l1194117,275297r43509,-7016l1275413,248742r29799,-29795l1324754,181162r7018,-43507l1324754,94146,1305212,56359,1275413,26560,1237626,7018,1194117,,137655,xe" fillcolor="#fcdfeb" strokecolor="#f49ac1" strokeweight=".35275mm">
              <v:path arrowok="t"/>
            </v:shape>
            <v:roundrect id="_x0000_s3277" style="position:absolute;left:5047;top:6717;width:1778;height:311;visibility:visible;mso-wrap-style:none;mso-position-horizontal-relative:margin" arcsize="10923f" filled="f" stroked="f" strokecolor="#7f7f7f" strokeweight="1.15pt">
              <v:textbox style="mso-next-textbox:#_x0000_s3277;mso-fit-shape-to-text:t" inset="0,0,0,0">
                <w:txbxContent>
                  <w:p w14:paraId="0A5C3305" w14:textId="77777777" w:rsidR="00584AAC" w:rsidRPr="002729FF" w:rsidRDefault="00E53EA1" w:rsidP="009D1378">
                    <w:pPr>
                      <w:jc w:val="center"/>
                      <w:rPr>
                        <w:rFonts w:ascii="Cambria" w:hAnsi="Cambria"/>
                      </w:rPr>
                    </w:pPr>
                    <w:r>
                      <w:rPr>
                        <w:rFonts w:ascii="Cambria" w:hAnsi="Cambria"/>
                        <w:b/>
                        <w:lang w:val="en-GB"/>
                      </w:rPr>
                      <w:t>Chapter Outline</w:t>
                    </w:r>
                  </w:p>
                </w:txbxContent>
              </v:textbox>
            </v:roundrect>
          </v:group>
        </w:pict>
      </w:r>
    </w:p>
    <w:p w14:paraId="151174A5" w14:textId="77777777" w:rsidR="00393711" w:rsidRPr="00F4232D" w:rsidRDefault="00393711" w:rsidP="004907D9">
      <w:pPr>
        <w:rPr>
          <w:rFonts w:ascii="Calibri" w:hAnsi="Calibri"/>
          <w:lang w:val="en-US"/>
        </w:rPr>
      </w:pPr>
    </w:p>
    <w:p w14:paraId="59B4AAE4" w14:textId="77777777" w:rsidR="00393711" w:rsidRPr="00F4232D" w:rsidRDefault="00393711" w:rsidP="004907D9">
      <w:pPr>
        <w:rPr>
          <w:rFonts w:ascii="Calibri" w:hAnsi="Calibri"/>
          <w:lang w:val="en-US"/>
        </w:rPr>
      </w:pPr>
    </w:p>
    <w:p w14:paraId="030CDB94" w14:textId="77777777" w:rsidR="00393711" w:rsidRPr="00F4232D" w:rsidRDefault="00393711" w:rsidP="004907D9">
      <w:pPr>
        <w:rPr>
          <w:rFonts w:ascii="Calibri" w:hAnsi="Calibri"/>
          <w:lang w:val="en-US"/>
        </w:rPr>
      </w:pPr>
    </w:p>
    <w:p w14:paraId="1F505BB7" w14:textId="77777777" w:rsidR="00393711" w:rsidRPr="00F4232D" w:rsidRDefault="00D51536" w:rsidP="004907D9">
      <w:pPr>
        <w:tabs>
          <w:tab w:val="left" w:pos="5880"/>
        </w:tabs>
        <w:rPr>
          <w:rFonts w:ascii="Calibri" w:hAnsi="Calibri"/>
          <w:lang w:val="en-US"/>
        </w:rPr>
      </w:pPr>
      <w:r w:rsidRPr="00F4232D">
        <w:rPr>
          <w:rFonts w:ascii="Calibri" w:hAnsi="Calibri"/>
          <w:lang w:val="en-US"/>
        </w:rPr>
        <w:tab/>
      </w:r>
    </w:p>
    <w:p w14:paraId="68DB2FA1" w14:textId="77777777" w:rsidR="00180CD9" w:rsidRPr="00F4232D" w:rsidRDefault="00D51536" w:rsidP="004907D9">
      <w:pPr>
        <w:tabs>
          <w:tab w:val="left" w:pos="5880"/>
        </w:tabs>
        <w:rPr>
          <w:rFonts w:ascii="Calibri" w:hAnsi="Calibri"/>
          <w:lang w:val="en-US"/>
        </w:rPr>
      </w:pPr>
      <w:r w:rsidRPr="00F4232D">
        <w:rPr>
          <w:rFonts w:ascii="Calibri" w:hAnsi="Calibri"/>
          <w:lang w:val="en-US"/>
        </w:rPr>
        <w:tab/>
      </w:r>
    </w:p>
    <w:p w14:paraId="3BBF3484" w14:textId="77777777" w:rsidR="00A87E7E" w:rsidRPr="00F4232D" w:rsidRDefault="00691B9D" w:rsidP="004907D9">
      <w:pPr>
        <w:pStyle w:val="ctrl-4"/>
        <w:tabs>
          <w:tab w:val="left" w:pos="90"/>
        </w:tabs>
        <w:suppressAutoHyphens/>
        <w:spacing w:line="276" w:lineRule="auto"/>
        <w:ind w:left="540" w:hanging="540"/>
        <w:rPr>
          <w:rFonts w:ascii="Cambria" w:hAnsi="Cambria"/>
          <w:b/>
          <w:bCs/>
          <w:color w:val="ED2791"/>
          <w:szCs w:val="24"/>
        </w:rPr>
      </w:pPr>
      <w:r>
        <w:rPr>
          <w:rFonts w:ascii="Cambria" w:hAnsi="Cambria"/>
          <w:b/>
          <w:bCs/>
          <w:color w:val="ED2791"/>
          <w:szCs w:val="24"/>
        </w:rPr>
        <w:pict w14:anchorId="4C1C24AE">
          <v:group id="_x0000_s6866" style="position:absolute;left:0;text-align:left;margin-left:168.35pt;margin-top:10.35pt;width:149.75pt;height:21.7pt;z-index:251650048;mso-position-horizontal-relative:margin" coordorigin="5062,8897" coordsize="2995,434">
            <v:shape id="_x0000_s6858" type="#_x0000_t32" style="position:absolute;left:5062;top:9114;width:2995;height:0" o:connectortype="straight" strokecolor="#f49ac1"/>
            <v:group id="_x0000_s6865" style="position:absolute;left:5851;top:8897;width:1417;height:434" coordorigin="7260,8897" coordsize="1417,434">
              <v:shape id="Graphic 24" o:spid="_x0000_s6864" style="position:absolute;left:7260;top:8897;width:1417;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roundrect id="_x0000_s6525" style="position:absolute;left:7470;top:8959;width:997;height:311;visibility:visible;mso-wrap-style:none;mso-position-horizontal-relative:margin" arcsize="10923f" filled="f" stroked="f" strokecolor="#7f7f7f" strokeweight="1.15pt">
                <v:textbox style="mso-next-textbox:#_x0000_s6525;mso-fit-shape-to-text:t" inset="0,0,0,0">
                  <w:txbxContent>
                    <w:p w14:paraId="308D901B" w14:textId="77777777" w:rsidR="00387BFD" w:rsidRPr="002729FF" w:rsidRDefault="00387BFD" w:rsidP="009D1378">
                      <w:pPr>
                        <w:jc w:val="center"/>
                        <w:rPr>
                          <w:rFonts w:ascii="Cambria" w:hAnsi="Cambria"/>
                        </w:rPr>
                      </w:pPr>
                      <w:r>
                        <w:rPr>
                          <w:rFonts w:ascii="Cambria" w:hAnsi="Cambria"/>
                          <w:b/>
                          <w:lang w:val="en-GB"/>
                        </w:rPr>
                        <w:t>Synopsis</w:t>
                      </w:r>
                    </w:p>
                  </w:txbxContent>
                </v:textbox>
              </v:roundrect>
            </v:group>
            <w10:wrap anchorx="margin"/>
          </v:group>
        </w:pict>
      </w:r>
    </w:p>
    <w:p w14:paraId="314E7D8D" w14:textId="77777777" w:rsidR="00387BFD" w:rsidRPr="00F4232D" w:rsidRDefault="00387BFD" w:rsidP="004907D9">
      <w:pPr>
        <w:pStyle w:val="ctrl-4"/>
        <w:tabs>
          <w:tab w:val="left" w:pos="90"/>
        </w:tabs>
        <w:suppressAutoHyphens/>
        <w:spacing w:line="276" w:lineRule="auto"/>
        <w:ind w:left="540" w:hanging="540"/>
        <w:rPr>
          <w:rFonts w:ascii="Cambria" w:hAnsi="Cambria"/>
          <w:b/>
          <w:bCs/>
          <w:color w:val="ED2791"/>
          <w:szCs w:val="24"/>
        </w:rPr>
      </w:pPr>
    </w:p>
    <w:p w14:paraId="2B335CA5" w14:textId="77777777" w:rsidR="006A3B4B" w:rsidRPr="00F4232D" w:rsidRDefault="006A3B4B" w:rsidP="004907D9">
      <w:pPr>
        <w:pStyle w:val="SPACE"/>
        <w:suppressAutoHyphens/>
      </w:pPr>
    </w:p>
    <w:p w14:paraId="6C75F849" w14:textId="77777777" w:rsidR="006A3B4B" w:rsidRPr="00F4232D" w:rsidRDefault="006A3B4B" w:rsidP="004907D9">
      <w:pPr>
        <w:pStyle w:val="SPACE"/>
        <w:suppressAutoHyphens/>
      </w:pPr>
    </w:p>
    <w:p w14:paraId="04C2FA44" w14:textId="77777777" w:rsidR="00D20B09" w:rsidRPr="00F4232D" w:rsidRDefault="00D20B09" w:rsidP="004907D9">
      <w:pPr>
        <w:pStyle w:val="ctrl-4"/>
        <w:tabs>
          <w:tab w:val="left" w:pos="90"/>
        </w:tabs>
        <w:suppressAutoHyphens/>
        <w:spacing w:before="16"/>
        <w:ind w:left="540" w:hanging="540"/>
        <w:rPr>
          <w:rFonts w:ascii="Cambria" w:hAnsi="Cambria"/>
          <w:b/>
          <w:bCs/>
          <w:color w:val="ED2791"/>
          <w:szCs w:val="24"/>
          <w:lang w:val="en-IN"/>
        </w:rPr>
      </w:pPr>
      <w:r w:rsidRPr="00F4232D">
        <w:rPr>
          <w:rFonts w:ascii="Cambria" w:hAnsi="Cambria"/>
          <w:b/>
          <w:bCs/>
          <w:color w:val="ED2791"/>
          <w:szCs w:val="24"/>
        </w:rPr>
        <w:t>1.</w:t>
      </w:r>
      <w:r w:rsidR="000963FD" w:rsidRPr="00F4232D">
        <w:rPr>
          <w:rFonts w:ascii="Cambria" w:hAnsi="Cambria"/>
          <w:b/>
          <w:bCs/>
          <w:color w:val="ED2791"/>
          <w:szCs w:val="24"/>
        </w:rPr>
        <w:t>0</w:t>
      </w:r>
      <w:r w:rsidRPr="00F4232D">
        <w:rPr>
          <w:rFonts w:ascii="Cambria" w:hAnsi="Cambria"/>
          <w:b/>
          <w:bCs/>
          <w:color w:val="ED2791"/>
          <w:szCs w:val="24"/>
        </w:rPr>
        <w:tab/>
      </w:r>
      <w:r w:rsidR="000963FD" w:rsidRPr="00F4232D">
        <w:rPr>
          <w:rFonts w:ascii="Cambria" w:hAnsi="Cambria"/>
          <w:b/>
          <w:bCs/>
          <w:color w:val="ED2791"/>
          <w:szCs w:val="24"/>
          <w:lang w:val="en-IN"/>
        </w:rPr>
        <w:t>Introduction</w:t>
      </w:r>
    </w:p>
    <w:p w14:paraId="4707ABFD" w14:textId="77777777" w:rsidR="00D727D9" w:rsidRPr="00F4232D" w:rsidRDefault="00D727D9" w:rsidP="004907D9">
      <w:pPr>
        <w:pStyle w:val="ctrl-4"/>
        <w:tabs>
          <w:tab w:val="left" w:pos="90"/>
        </w:tabs>
        <w:suppressAutoHyphens/>
        <w:spacing w:before="16"/>
        <w:ind w:left="540" w:hanging="540"/>
        <w:rPr>
          <w:b/>
          <w:color w:val="595959"/>
          <w:sz w:val="21"/>
          <w:szCs w:val="21"/>
        </w:rPr>
        <w:sectPr w:rsidR="00D727D9" w:rsidRPr="00F4232D" w:rsidSect="003F6B48">
          <w:headerReference w:type="even" r:id="rId10"/>
          <w:footerReference w:type="even" r:id="rId11"/>
          <w:headerReference w:type="first" r:id="rId12"/>
          <w:footerReference w:type="first" r:id="rId13"/>
          <w:type w:val="continuous"/>
          <w:pgSz w:w="11880" w:h="16200" w:code="40"/>
          <w:pgMar w:top="1195" w:right="1080" w:bottom="734" w:left="1080" w:header="720" w:footer="720" w:gutter="0"/>
          <w:pgNumType w:start="1"/>
          <w:cols w:sep="1" w:space="720"/>
          <w:titlePg/>
          <w:docGrid w:linePitch="326"/>
        </w:sectPr>
      </w:pPr>
    </w:p>
    <w:p w14:paraId="0C5DE5F9" w14:textId="77777777" w:rsidR="00FF378F" w:rsidRPr="00F4232D" w:rsidRDefault="00691B9D" w:rsidP="004907D9">
      <w:pPr>
        <w:pStyle w:val="ctrl-4"/>
        <w:tabs>
          <w:tab w:val="left" w:pos="90"/>
        </w:tabs>
        <w:suppressAutoHyphens/>
        <w:spacing w:before="16"/>
        <w:ind w:left="540" w:hanging="540"/>
        <w:jc w:val="both"/>
        <w:rPr>
          <w:b/>
          <w:bCs/>
          <w:noProof w:val="0"/>
          <w:sz w:val="21"/>
          <w:szCs w:val="21"/>
          <w:lang w:val="en-IN" w:eastAsia="en-US"/>
        </w:rPr>
      </w:pPr>
      <w:r>
        <w:rPr>
          <w:b/>
          <w:bCs/>
          <w:sz w:val="21"/>
          <w:szCs w:val="21"/>
          <w:lang w:val="en-IN"/>
        </w:rPr>
        <w:pict w14:anchorId="6EB81474">
          <v:group id="_x0000_s7398" style="position:absolute;left:0;text-align:left;margin-left:1pt;margin-top:413.4pt;width:7.45pt;height:7.2pt;z-index:251673600;mso-position-vertical-relative:margin" coordorigin="1099,2511" coordsize="149,144">
            <v:group id="_x0000_s7399" style="position:absolute;left:1099;top:2511;width:80;height:144" coordorigin="1099,2511" coordsize="80,144">
              <v:shape id="_x0000_s7400" type="#_x0000_t32" style="position:absolute;left:1099;top:2511;width:80;height:78" o:connectortype="straight" strokecolor="#f074a9" strokeweight="1.5pt"/>
              <v:shape id="_x0000_s7401" type="#_x0000_t32" style="position:absolute;left:1099;top:2577;width:72;height:78;flip:x" o:connectortype="straight" strokecolor="#f074a9" strokeweight="1.5pt"/>
            </v:group>
            <v:group id="_x0000_s7402" style="position:absolute;left:1168;top:2511;width:80;height:144" coordorigin="1099,2511" coordsize="80,144">
              <v:shape id="_x0000_s7403" type="#_x0000_t32" style="position:absolute;left:1099;top:2511;width:80;height:78" o:connectortype="straight" strokecolor="#f074a9" strokeweight="1.5pt"/>
              <v:shape id="_x0000_s7404" type="#_x0000_t32" style="position:absolute;left:1099;top:2577;width:72;height:78;flip:x" o:connectortype="straight" strokecolor="#f074a9" strokeweight="1.5pt"/>
            </v:group>
            <w10:wrap anchory="margin"/>
          </v:group>
        </w:pict>
      </w:r>
      <w:r w:rsidR="00D727D9" w:rsidRPr="00F4232D">
        <w:rPr>
          <w:b/>
          <w:bCs/>
          <w:sz w:val="21"/>
          <w:szCs w:val="21"/>
          <w:lang w:val="en-IN"/>
        </w:rPr>
        <w:tab/>
      </w:r>
      <w:r w:rsidR="00D727D9" w:rsidRPr="00F4232D">
        <w:rPr>
          <w:b/>
          <w:bCs/>
          <w:sz w:val="21"/>
          <w:szCs w:val="21"/>
          <w:lang w:val="en-IN"/>
        </w:rPr>
        <w:tab/>
      </w:r>
      <w:r w:rsidR="00FF378F" w:rsidRPr="00F4232D">
        <w:rPr>
          <w:b/>
          <w:bCs/>
          <w:sz w:val="21"/>
          <w:szCs w:val="21"/>
          <w:lang w:val="en-IN"/>
        </w:rPr>
        <w:t>Fundamentals of Biology and Taxonomy:</w:t>
      </w:r>
    </w:p>
    <w:p w14:paraId="094C4BDD" w14:textId="77777777" w:rsidR="00FF378F" w:rsidRPr="00F4232D" w:rsidRDefault="00FF378F" w:rsidP="004907D9">
      <w:pPr>
        <w:pStyle w:val="ctrl-4"/>
        <w:tabs>
          <w:tab w:val="left" w:pos="90"/>
        </w:tabs>
        <w:suppressAutoHyphens/>
        <w:spacing w:before="16"/>
        <w:ind w:left="540" w:hanging="540"/>
        <w:jc w:val="both"/>
        <w:rPr>
          <w:sz w:val="21"/>
          <w:szCs w:val="21"/>
          <w:lang w:val="en-IN"/>
        </w:rPr>
      </w:pPr>
      <w:r w:rsidRPr="00F4232D">
        <w:rPr>
          <w:sz w:val="21"/>
          <w:szCs w:val="21"/>
          <w:lang w:val="en-IN"/>
        </w:rPr>
        <w:t>i.</w:t>
      </w:r>
      <w:r w:rsidRPr="00F4232D">
        <w:rPr>
          <w:sz w:val="21"/>
          <w:szCs w:val="21"/>
          <w:lang w:val="en-IN"/>
        </w:rPr>
        <w:tab/>
        <w:t>Biology: Study of life and living processes.</w:t>
      </w:r>
    </w:p>
    <w:p w14:paraId="4F071EEC" w14:textId="77777777" w:rsidR="00FF378F" w:rsidRPr="00F4232D" w:rsidRDefault="00FF378F" w:rsidP="004907D9">
      <w:pPr>
        <w:pStyle w:val="ctrl-4"/>
        <w:tabs>
          <w:tab w:val="left" w:pos="90"/>
        </w:tabs>
        <w:suppressAutoHyphens/>
        <w:spacing w:before="16"/>
        <w:ind w:left="540" w:hanging="540"/>
        <w:jc w:val="both"/>
        <w:rPr>
          <w:sz w:val="21"/>
          <w:szCs w:val="21"/>
          <w:lang w:val="en-IN"/>
        </w:rPr>
      </w:pPr>
      <w:r w:rsidRPr="00F4232D">
        <w:rPr>
          <w:sz w:val="21"/>
          <w:szCs w:val="21"/>
          <w:lang w:val="en-IN"/>
        </w:rPr>
        <w:t>ii.</w:t>
      </w:r>
      <w:r w:rsidRPr="00F4232D">
        <w:rPr>
          <w:sz w:val="21"/>
          <w:szCs w:val="21"/>
          <w:lang w:val="en-IN"/>
        </w:rPr>
        <w:tab/>
        <w:t>Diversity: Vast variety of living organisms.</w:t>
      </w:r>
    </w:p>
    <w:p w14:paraId="5F3A2211" w14:textId="77777777" w:rsidR="00FF378F" w:rsidRPr="00F4232D" w:rsidRDefault="00FF378F" w:rsidP="004907D9">
      <w:pPr>
        <w:pStyle w:val="ctrl-4"/>
        <w:tabs>
          <w:tab w:val="left" w:pos="90"/>
        </w:tabs>
        <w:suppressAutoHyphens/>
        <w:spacing w:before="16"/>
        <w:ind w:left="540" w:hanging="540"/>
        <w:jc w:val="both"/>
        <w:rPr>
          <w:sz w:val="21"/>
          <w:szCs w:val="21"/>
          <w:lang w:val="en-IN"/>
        </w:rPr>
      </w:pPr>
      <w:r w:rsidRPr="00F4232D">
        <w:rPr>
          <w:sz w:val="21"/>
          <w:szCs w:val="21"/>
          <w:lang w:val="en-IN"/>
        </w:rPr>
        <w:t>iii.</w:t>
      </w:r>
      <w:r w:rsidRPr="00F4232D">
        <w:rPr>
          <w:sz w:val="21"/>
          <w:szCs w:val="21"/>
          <w:lang w:val="en-IN"/>
        </w:rPr>
        <w:tab/>
        <w:t>Systematic Study: Enabled classification and taxonomy.</w:t>
      </w:r>
    </w:p>
    <w:p w14:paraId="5439DA50" w14:textId="77777777" w:rsidR="00FF378F" w:rsidRPr="00F4232D" w:rsidRDefault="00FF378F" w:rsidP="004907D9">
      <w:pPr>
        <w:pStyle w:val="SPACE"/>
        <w:suppressAutoHyphens/>
        <w:spacing w:before="16"/>
      </w:pPr>
    </w:p>
    <w:p w14:paraId="4A791DBB" w14:textId="77777777" w:rsidR="00D727D9" w:rsidRPr="00F4232D" w:rsidRDefault="00D727D9" w:rsidP="004907D9">
      <w:pPr>
        <w:pStyle w:val="SPACE"/>
        <w:suppressAutoHyphens/>
        <w:spacing w:before="16"/>
      </w:pPr>
    </w:p>
    <w:p w14:paraId="237673A4" w14:textId="77777777" w:rsidR="00D727D9" w:rsidRPr="00F4232D" w:rsidRDefault="00D727D9" w:rsidP="004907D9">
      <w:pPr>
        <w:pStyle w:val="SPACE"/>
        <w:suppressAutoHyphens/>
        <w:spacing w:before="16"/>
      </w:pPr>
    </w:p>
    <w:p w14:paraId="123F12DA" w14:textId="77777777" w:rsidR="00D727D9" w:rsidRPr="00F4232D" w:rsidRDefault="00D727D9" w:rsidP="004907D9">
      <w:pPr>
        <w:pStyle w:val="SPACE"/>
        <w:suppressAutoHyphens/>
        <w:spacing w:before="16"/>
      </w:pPr>
    </w:p>
    <w:p w14:paraId="18C2F87C" w14:textId="77777777" w:rsidR="00D20B09" w:rsidRPr="00F4232D" w:rsidRDefault="00691B9D" w:rsidP="004907D9">
      <w:pPr>
        <w:pStyle w:val="ctrl-4"/>
        <w:tabs>
          <w:tab w:val="left" w:pos="90"/>
        </w:tabs>
        <w:suppressAutoHyphens/>
        <w:spacing w:before="16"/>
        <w:ind w:left="540" w:hanging="540"/>
        <w:jc w:val="both"/>
        <w:rPr>
          <w:b/>
          <w:bCs/>
          <w:noProof w:val="0"/>
          <w:sz w:val="21"/>
          <w:szCs w:val="21"/>
          <w:lang w:val="en-IN" w:eastAsia="en-US"/>
        </w:rPr>
      </w:pPr>
      <w:r>
        <w:rPr>
          <w:b/>
          <w:bCs/>
          <w:sz w:val="21"/>
          <w:szCs w:val="21"/>
          <w:lang w:val="en-IN"/>
        </w:rPr>
        <w:pict w14:anchorId="26F59FE7">
          <v:group id="_x0000_s7405" style="position:absolute;left:0;text-align:left;margin-left:.7pt;margin-top:413.4pt;width:7.45pt;height:7.2pt;z-index:251674624;mso-position-vertical-relative:margin" coordorigin="1099,2511" coordsize="149,144">
            <v:group id="_x0000_s7406" style="position:absolute;left:1099;top:2511;width:80;height:144" coordorigin="1099,2511" coordsize="80,144">
              <v:shape id="_x0000_s7407" type="#_x0000_t32" style="position:absolute;left:1099;top:2511;width:80;height:78" o:connectortype="straight" strokecolor="#f074a9" strokeweight="1.5pt"/>
              <v:shape id="_x0000_s7408" type="#_x0000_t32" style="position:absolute;left:1099;top:2577;width:72;height:78;flip:x" o:connectortype="straight" strokecolor="#f074a9" strokeweight="1.5pt"/>
            </v:group>
            <v:group id="_x0000_s7409" style="position:absolute;left:1168;top:2511;width:80;height:144" coordorigin="1099,2511" coordsize="80,144">
              <v:shape id="_x0000_s7410" type="#_x0000_t32" style="position:absolute;left:1099;top:2511;width:80;height:78" o:connectortype="straight" strokecolor="#f074a9" strokeweight="1.5pt"/>
              <v:shape id="_x0000_s7411" type="#_x0000_t32" style="position:absolute;left:1099;top:2577;width:72;height:78;flip:x" o:connectortype="straight" strokecolor="#f074a9" strokeweight="1.5pt"/>
            </v:group>
            <w10:wrap anchory="margin"/>
          </v:group>
        </w:pict>
      </w:r>
      <w:r w:rsidR="00D727D9" w:rsidRPr="00F4232D">
        <w:rPr>
          <w:b/>
          <w:bCs/>
          <w:noProof w:val="0"/>
          <w:sz w:val="21"/>
          <w:szCs w:val="21"/>
          <w:lang w:val="en-IN" w:eastAsia="en-US"/>
        </w:rPr>
        <w:tab/>
      </w:r>
      <w:r w:rsidR="00D727D9" w:rsidRPr="00F4232D">
        <w:rPr>
          <w:b/>
          <w:bCs/>
          <w:noProof w:val="0"/>
          <w:sz w:val="21"/>
          <w:szCs w:val="21"/>
          <w:lang w:val="en-IN" w:eastAsia="en-US"/>
        </w:rPr>
        <w:tab/>
      </w:r>
      <w:r w:rsidR="00D20B09" w:rsidRPr="00F4232D">
        <w:rPr>
          <w:b/>
          <w:bCs/>
          <w:noProof w:val="0"/>
          <w:sz w:val="21"/>
          <w:szCs w:val="21"/>
          <w:lang w:val="en-IN" w:eastAsia="en-US"/>
        </w:rPr>
        <w:t>Ernst Mayr (1904–2004)</w:t>
      </w:r>
      <w:r w:rsidR="000963FD" w:rsidRPr="00F4232D">
        <w:rPr>
          <w:b/>
          <w:bCs/>
          <w:noProof w:val="0"/>
          <w:sz w:val="21"/>
          <w:szCs w:val="21"/>
          <w:lang w:val="en-IN" w:eastAsia="en-US"/>
        </w:rPr>
        <w:t>:</w:t>
      </w:r>
    </w:p>
    <w:p w14:paraId="0AC364DF" w14:textId="77777777" w:rsidR="00D20B09" w:rsidRPr="00F4232D" w:rsidRDefault="000963FD" w:rsidP="004907D9">
      <w:pPr>
        <w:pStyle w:val="ctrl-4"/>
        <w:tabs>
          <w:tab w:val="left" w:pos="90"/>
        </w:tabs>
        <w:suppressAutoHyphens/>
        <w:spacing w:before="16"/>
        <w:jc w:val="both"/>
        <w:rPr>
          <w:noProof w:val="0"/>
          <w:sz w:val="21"/>
          <w:szCs w:val="21"/>
          <w:lang w:val="en-IN" w:eastAsia="en-US"/>
        </w:rPr>
      </w:pPr>
      <w:proofErr w:type="spellStart"/>
      <w:r w:rsidRPr="00F4232D">
        <w:rPr>
          <w:noProof w:val="0"/>
          <w:sz w:val="21"/>
          <w:szCs w:val="21"/>
          <w:lang w:val="en-IN" w:eastAsia="en-US"/>
        </w:rPr>
        <w:t>i</w:t>
      </w:r>
      <w:proofErr w:type="spellEnd"/>
      <w:r w:rsidRPr="00F4232D">
        <w:rPr>
          <w:noProof w:val="0"/>
          <w:sz w:val="21"/>
          <w:szCs w:val="21"/>
          <w:lang w:val="en-IN" w:eastAsia="en-US"/>
        </w:rPr>
        <w:t>.</w:t>
      </w:r>
      <w:r w:rsidRPr="00F4232D">
        <w:rPr>
          <w:noProof w:val="0"/>
          <w:sz w:val="21"/>
          <w:szCs w:val="21"/>
          <w:lang w:val="en-IN" w:eastAsia="en-US"/>
        </w:rPr>
        <w:tab/>
      </w:r>
      <w:r w:rsidR="00D20B09" w:rsidRPr="00F4232D">
        <w:rPr>
          <w:b/>
          <w:bCs/>
          <w:noProof w:val="0"/>
          <w:sz w:val="21"/>
          <w:szCs w:val="21"/>
          <w:lang w:val="en-IN" w:eastAsia="en-US"/>
        </w:rPr>
        <w:t>Title:</w:t>
      </w:r>
      <w:r w:rsidR="00D20B09" w:rsidRPr="00F4232D">
        <w:rPr>
          <w:noProof w:val="0"/>
          <w:sz w:val="21"/>
          <w:szCs w:val="21"/>
          <w:lang w:val="en-IN" w:eastAsia="en-US"/>
        </w:rPr>
        <w:t xml:space="preserve"> “Darwin of the 20th century” </w:t>
      </w:r>
    </w:p>
    <w:p w14:paraId="05017EDB" w14:textId="77777777" w:rsidR="00D20B09" w:rsidRPr="00F4232D" w:rsidRDefault="000963FD" w:rsidP="004907D9">
      <w:pPr>
        <w:pStyle w:val="ctrl-4"/>
        <w:tabs>
          <w:tab w:val="left" w:pos="90"/>
        </w:tabs>
        <w:suppressAutoHyphens/>
        <w:spacing w:before="16"/>
        <w:ind w:left="547" w:hanging="547"/>
        <w:jc w:val="both"/>
        <w:rPr>
          <w:noProof w:val="0"/>
          <w:sz w:val="21"/>
          <w:szCs w:val="21"/>
          <w:lang w:val="en-IN" w:eastAsia="en-US"/>
        </w:rPr>
      </w:pPr>
      <w:r w:rsidRPr="00F4232D">
        <w:rPr>
          <w:noProof w:val="0"/>
          <w:sz w:val="21"/>
          <w:szCs w:val="21"/>
          <w:lang w:val="en-IN" w:eastAsia="en-US"/>
        </w:rPr>
        <w:t>ii.</w:t>
      </w:r>
      <w:r w:rsidRPr="00F4232D">
        <w:rPr>
          <w:noProof w:val="0"/>
          <w:sz w:val="21"/>
          <w:szCs w:val="21"/>
          <w:lang w:val="en-IN" w:eastAsia="en-US"/>
        </w:rPr>
        <w:tab/>
      </w:r>
      <w:r w:rsidR="00D20B09" w:rsidRPr="00F4232D">
        <w:rPr>
          <w:b/>
          <w:bCs/>
          <w:noProof w:val="0"/>
          <w:sz w:val="21"/>
          <w:szCs w:val="21"/>
          <w:lang w:val="en-IN" w:eastAsia="en-US"/>
        </w:rPr>
        <w:t>Key Contribution:</w:t>
      </w:r>
      <w:r w:rsidR="00D20B09" w:rsidRPr="00F4232D">
        <w:rPr>
          <w:noProof w:val="0"/>
          <w:sz w:val="21"/>
          <w:szCs w:val="21"/>
          <w:lang w:val="en-IN" w:eastAsia="en-US"/>
        </w:rPr>
        <w:t xml:space="preserve"> Defined biological species concept; emphasized species diversity </w:t>
      </w:r>
    </w:p>
    <w:p w14:paraId="256C41BF" w14:textId="77777777" w:rsidR="00D20B09" w:rsidRPr="00F4232D" w:rsidRDefault="000963FD" w:rsidP="004907D9">
      <w:pPr>
        <w:pStyle w:val="ctrl-4"/>
        <w:tabs>
          <w:tab w:val="left" w:pos="90"/>
        </w:tabs>
        <w:suppressAutoHyphens/>
        <w:spacing w:before="16"/>
        <w:ind w:left="547" w:hanging="547"/>
        <w:jc w:val="both"/>
        <w:rPr>
          <w:noProof w:val="0"/>
          <w:sz w:val="21"/>
          <w:szCs w:val="21"/>
          <w:lang w:val="en-IN" w:eastAsia="en-US"/>
        </w:rPr>
      </w:pPr>
      <w:r w:rsidRPr="00F4232D">
        <w:rPr>
          <w:noProof w:val="0"/>
          <w:sz w:val="21"/>
          <w:szCs w:val="21"/>
          <w:lang w:val="en-IN" w:eastAsia="en-US"/>
        </w:rPr>
        <w:t>iii.</w:t>
      </w:r>
      <w:r w:rsidRPr="00F4232D">
        <w:rPr>
          <w:noProof w:val="0"/>
          <w:sz w:val="21"/>
          <w:szCs w:val="21"/>
          <w:lang w:val="en-IN" w:eastAsia="en-US"/>
        </w:rPr>
        <w:tab/>
      </w:r>
      <w:r w:rsidR="00D20B09" w:rsidRPr="00F4232D">
        <w:rPr>
          <w:b/>
          <w:bCs/>
          <w:noProof w:val="0"/>
          <w:sz w:val="21"/>
          <w:szCs w:val="21"/>
          <w:lang w:val="en-IN" w:eastAsia="en-US"/>
        </w:rPr>
        <w:t xml:space="preserve">Awards: </w:t>
      </w:r>
      <w:r w:rsidR="00D20B09" w:rsidRPr="00F4232D">
        <w:rPr>
          <w:noProof w:val="0"/>
          <w:sz w:val="21"/>
          <w:szCs w:val="21"/>
          <w:lang w:val="en-IN" w:eastAsia="en-US"/>
        </w:rPr>
        <w:t>Balzan Prize (1983), International Prize for Biology (1994), Crafoord Prize (1999</w:t>
      </w:r>
      <w:r w:rsidR="000C737D" w:rsidRPr="00F4232D">
        <w:rPr>
          <w:noProof w:val="0"/>
          <w:sz w:val="21"/>
          <w:szCs w:val="21"/>
          <w:lang w:val="en-IN" w:eastAsia="en-US"/>
        </w:rPr>
        <w:t>)</w:t>
      </w:r>
    </w:p>
    <w:p w14:paraId="4522F9FA" w14:textId="77777777" w:rsidR="00D20B09" w:rsidRPr="00F4232D" w:rsidRDefault="000963FD" w:rsidP="004907D9">
      <w:pPr>
        <w:pStyle w:val="ctrl-4"/>
        <w:tabs>
          <w:tab w:val="left" w:pos="90"/>
        </w:tabs>
        <w:suppressAutoHyphens/>
        <w:spacing w:before="16"/>
        <w:jc w:val="both"/>
        <w:rPr>
          <w:noProof w:val="0"/>
          <w:sz w:val="21"/>
          <w:szCs w:val="21"/>
          <w:lang w:val="en-IN" w:eastAsia="en-US"/>
        </w:rPr>
      </w:pPr>
      <w:r w:rsidRPr="00F4232D">
        <w:rPr>
          <w:noProof w:val="0"/>
          <w:sz w:val="21"/>
          <w:szCs w:val="21"/>
          <w:lang w:val="en-IN" w:eastAsia="en-US"/>
        </w:rPr>
        <w:t>iv.</w:t>
      </w:r>
      <w:r w:rsidRPr="00F4232D">
        <w:rPr>
          <w:noProof w:val="0"/>
          <w:sz w:val="21"/>
          <w:szCs w:val="21"/>
          <w:lang w:val="en-IN" w:eastAsia="en-US"/>
        </w:rPr>
        <w:tab/>
      </w:r>
      <w:r w:rsidR="00D20B09" w:rsidRPr="00F4232D">
        <w:rPr>
          <w:b/>
          <w:bCs/>
          <w:noProof w:val="0"/>
          <w:sz w:val="21"/>
          <w:szCs w:val="21"/>
          <w:lang w:val="en-IN" w:eastAsia="en-US"/>
        </w:rPr>
        <w:t>Lifespan</w:t>
      </w:r>
      <w:r w:rsidR="00D20B09" w:rsidRPr="00F4232D">
        <w:rPr>
          <w:noProof w:val="0"/>
          <w:sz w:val="21"/>
          <w:szCs w:val="21"/>
          <w:lang w:val="en-IN" w:eastAsia="en-US"/>
        </w:rPr>
        <w:t xml:space="preserve">: Lived 1904–2004 (100 years) </w:t>
      </w:r>
    </w:p>
    <w:p w14:paraId="69DCD17F" w14:textId="77777777" w:rsidR="00D727D9" w:rsidRPr="00F4232D" w:rsidRDefault="00D727D9" w:rsidP="004907D9">
      <w:pPr>
        <w:pStyle w:val="SPACE"/>
        <w:suppressAutoHyphens/>
        <w:spacing w:before="16"/>
        <w:sectPr w:rsidR="00D727D9" w:rsidRPr="00F4232D" w:rsidSect="00D727D9">
          <w:type w:val="continuous"/>
          <w:pgSz w:w="11880" w:h="16200" w:code="40"/>
          <w:pgMar w:top="1195" w:right="1080" w:bottom="734" w:left="1080" w:header="720" w:footer="720" w:gutter="0"/>
          <w:pgNumType w:start="1"/>
          <w:cols w:num="2" w:space="432"/>
          <w:titlePg/>
          <w:docGrid w:linePitch="326"/>
        </w:sectPr>
      </w:pPr>
    </w:p>
    <w:p w14:paraId="575DE1A2" w14:textId="77777777" w:rsidR="00D20B09" w:rsidRPr="00F4232D" w:rsidRDefault="00D20B09" w:rsidP="004907D9">
      <w:pPr>
        <w:pStyle w:val="SPACE"/>
        <w:suppressAutoHyphens/>
        <w:spacing w:before="16"/>
      </w:pPr>
    </w:p>
    <w:p w14:paraId="47A5DE4A" w14:textId="77777777" w:rsidR="00962993" w:rsidRPr="00F4232D" w:rsidRDefault="00962993" w:rsidP="004907D9">
      <w:pPr>
        <w:pStyle w:val="ctrl-4"/>
        <w:tabs>
          <w:tab w:val="left" w:pos="90"/>
        </w:tabs>
        <w:suppressAutoHyphens/>
        <w:spacing w:before="16"/>
        <w:ind w:left="540" w:hanging="540"/>
        <w:rPr>
          <w:rFonts w:ascii="Cambria" w:hAnsi="Cambria"/>
          <w:b/>
          <w:bCs/>
          <w:color w:val="ED2791"/>
          <w:szCs w:val="24"/>
          <w:lang w:val="en-GB"/>
        </w:rPr>
      </w:pPr>
      <w:r w:rsidRPr="00F4232D">
        <w:rPr>
          <w:rFonts w:ascii="Cambria" w:hAnsi="Cambria"/>
          <w:b/>
          <w:bCs/>
          <w:color w:val="ED2791"/>
          <w:szCs w:val="24"/>
        </w:rPr>
        <w:t>1.</w:t>
      </w:r>
      <w:r w:rsidR="001F31D6" w:rsidRPr="00F4232D">
        <w:rPr>
          <w:rFonts w:ascii="Cambria" w:hAnsi="Cambria"/>
          <w:b/>
          <w:bCs/>
          <w:color w:val="ED2791"/>
          <w:szCs w:val="24"/>
        </w:rPr>
        <w:t>a</w:t>
      </w:r>
      <w:r w:rsidRPr="00F4232D">
        <w:rPr>
          <w:rFonts w:ascii="Cambria" w:hAnsi="Cambria"/>
          <w:b/>
          <w:bCs/>
          <w:color w:val="ED2791"/>
          <w:szCs w:val="24"/>
        </w:rPr>
        <w:tab/>
      </w:r>
      <w:r w:rsidR="0021612C" w:rsidRPr="004D3731">
        <w:rPr>
          <w:rFonts w:ascii="Cambria" w:hAnsi="Cambria"/>
          <w:b/>
          <w:bCs/>
          <w:color w:val="ED2791"/>
          <w:szCs w:val="24"/>
          <w:lang w:val="en-IN"/>
        </w:rPr>
        <w:t>What is Living?</w:t>
      </w:r>
    </w:p>
    <w:p w14:paraId="414D9FF0" w14:textId="77777777" w:rsidR="001A3590" w:rsidRPr="00F4232D" w:rsidRDefault="00691B9D" w:rsidP="004907D9">
      <w:pPr>
        <w:pStyle w:val="SPACE"/>
        <w:suppressAutoHyphens/>
        <w:spacing w:before="16" w:line="240" w:lineRule="auto"/>
        <w:rPr>
          <w:b/>
          <w:color w:val="000000"/>
          <w:sz w:val="21"/>
          <w:szCs w:val="21"/>
        </w:rPr>
      </w:pPr>
      <w:r>
        <w:rPr>
          <w:b/>
          <w:noProof/>
          <w:color w:val="595959"/>
          <w:sz w:val="21"/>
          <w:szCs w:val="21"/>
        </w:rPr>
        <w:pict w14:anchorId="38041AD7">
          <v:group id="_x0000_s7412" style="position:absolute;left:0;text-align:left;margin-left:1pt;margin-top:525.15pt;width:7.45pt;height:7.2pt;z-index:251675648;mso-position-vertical-relative:margin" coordorigin="1099,2511" coordsize="149,144">
            <v:group id="_x0000_s7413" style="position:absolute;left:1099;top:2511;width:80;height:144" coordorigin="1099,2511" coordsize="80,144">
              <v:shape id="_x0000_s7414" type="#_x0000_t32" style="position:absolute;left:1099;top:2511;width:80;height:78" o:connectortype="straight" strokecolor="#f074a9" strokeweight="1.5pt"/>
              <v:shape id="_x0000_s7415" type="#_x0000_t32" style="position:absolute;left:1099;top:2577;width:72;height:78;flip:x" o:connectortype="straight" strokecolor="#f074a9" strokeweight="1.5pt"/>
            </v:group>
            <v:group id="_x0000_s7416" style="position:absolute;left:1168;top:2511;width:80;height:144" coordorigin="1099,2511" coordsize="80,144">
              <v:shape id="_x0000_s7417" type="#_x0000_t32" style="position:absolute;left:1099;top:2511;width:80;height:78" o:connectortype="straight" strokecolor="#f074a9" strokeweight="1.5pt"/>
              <v:shape id="_x0000_s7418" type="#_x0000_t32" style="position:absolute;left:1099;top:2577;width:72;height:78;flip:x" o:connectortype="straight" strokecolor="#f074a9" strokeweight="1.5pt"/>
            </v:group>
            <w10:wrap anchory="margin"/>
          </v:group>
        </w:pict>
      </w:r>
      <w:r w:rsidR="005C633B" w:rsidRPr="00F4232D">
        <w:rPr>
          <w:b/>
          <w:color w:val="595959"/>
          <w:sz w:val="21"/>
          <w:szCs w:val="21"/>
        </w:rPr>
        <w:tab/>
      </w:r>
      <w:r w:rsidR="001A3590" w:rsidRPr="00F4232D">
        <w:rPr>
          <w:b/>
          <w:color w:val="000000"/>
          <w:sz w:val="21"/>
          <w:szCs w:val="21"/>
        </w:rPr>
        <w:t>Growth:</w:t>
      </w:r>
    </w:p>
    <w:p w14:paraId="59FD98F8" w14:textId="77777777" w:rsidR="005C633B" w:rsidRPr="00F4232D" w:rsidRDefault="005C633B" w:rsidP="004907D9">
      <w:pPr>
        <w:pStyle w:val="SPACE"/>
        <w:suppressAutoHyphens/>
        <w:spacing w:before="16"/>
      </w:pPr>
    </w:p>
    <w:tbl>
      <w:tblPr>
        <w:tblW w:w="9270" w:type="dxa"/>
        <w:tblInd w:w="64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1728"/>
        <w:gridCol w:w="3762"/>
        <w:gridCol w:w="3780"/>
      </w:tblGrid>
      <w:tr w:rsidR="0077521E" w:rsidRPr="00F4232D" w14:paraId="00C35FA4" w14:textId="77777777" w:rsidTr="006A3B4B">
        <w:trPr>
          <w:trHeight w:val="360"/>
        </w:trPr>
        <w:tc>
          <w:tcPr>
            <w:tcW w:w="1728" w:type="dxa"/>
            <w:shd w:val="clear" w:color="auto" w:fill="FEF3F7"/>
            <w:vAlign w:val="center"/>
          </w:tcPr>
          <w:p w14:paraId="70E259AD" w14:textId="77777777" w:rsidR="0077521E" w:rsidRPr="00F4232D" w:rsidRDefault="0077521E" w:rsidP="004907D9">
            <w:pPr>
              <w:pStyle w:val="SPACE"/>
              <w:suppressAutoHyphens/>
              <w:spacing w:before="16" w:line="240" w:lineRule="auto"/>
              <w:ind w:left="-72" w:right="-72" w:firstLine="0"/>
              <w:jc w:val="center"/>
              <w:rPr>
                <w:b/>
                <w:color w:val="000000"/>
                <w:sz w:val="21"/>
                <w:szCs w:val="21"/>
              </w:rPr>
            </w:pPr>
            <w:r w:rsidRPr="00F4232D">
              <w:rPr>
                <w:b/>
                <w:bCs/>
                <w:sz w:val="21"/>
                <w:szCs w:val="21"/>
                <w:lang w:val="en-IN"/>
              </w:rPr>
              <w:t>Feature</w:t>
            </w:r>
          </w:p>
        </w:tc>
        <w:tc>
          <w:tcPr>
            <w:tcW w:w="3762" w:type="dxa"/>
            <w:shd w:val="clear" w:color="auto" w:fill="FEF3F7"/>
            <w:vAlign w:val="center"/>
          </w:tcPr>
          <w:p w14:paraId="36973E28" w14:textId="77777777" w:rsidR="0077521E" w:rsidRPr="00F4232D" w:rsidRDefault="0077521E" w:rsidP="004907D9">
            <w:pPr>
              <w:pStyle w:val="SPACE"/>
              <w:suppressAutoHyphens/>
              <w:spacing w:before="16" w:line="240" w:lineRule="auto"/>
              <w:ind w:left="-58" w:right="-58" w:firstLine="0"/>
              <w:jc w:val="center"/>
              <w:rPr>
                <w:b/>
                <w:color w:val="000000"/>
                <w:sz w:val="21"/>
                <w:szCs w:val="21"/>
              </w:rPr>
            </w:pPr>
            <w:r w:rsidRPr="00F4232D">
              <w:rPr>
                <w:b/>
                <w:bCs/>
                <w:sz w:val="21"/>
                <w:szCs w:val="21"/>
                <w:lang w:val="en-IN"/>
              </w:rPr>
              <w:t>Living Organisms</w:t>
            </w:r>
          </w:p>
        </w:tc>
        <w:tc>
          <w:tcPr>
            <w:tcW w:w="3780" w:type="dxa"/>
            <w:shd w:val="clear" w:color="auto" w:fill="FEF3F7"/>
            <w:vAlign w:val="center"/>
          </w:tcPr>
          <w:p w14:paraId="63384531" w14:textId="77777777" w:rsidR="0077521E" w:rsidRPr="00F4232D" w:rsidRDefault="0077521E" w:rsidP="004907D9">
            <w:pPr>
              <w:pStyle w:val="SPACE"/>
              <w:suppressAutoHyphens/>
              <w:spacing w:before="16" w:line="240" w:lineRule="auto"/>
              <w:ind w:left="0" w:firstLine="0"/>
              <w:jc w:val="center"/>
              <w:rPr>
                <w:b/>
                <w:color w:val="000000"/>
                <w:sz w:val="21"/>
                <w:szCs w:val="21"/>
              </w:rPr>
            </w:pPr>
            <w:r w:rsidRPr="00F4232D">
              <w:rPr>
                <w:b/>
                <w:bCs/>
                <w:sz w:val="21"/>
                <w:szCs w:val="21"/>
                <w:lang w:val="en-IN"/>
              </w:rPr>
              <w:t>Non-Living Objects</w:t>
            </w:r>
          </w:p>
        </w:tc>
      </w:tr>
      <w:tr w:rsidR="0077521E" w:rsidRPr="00C37ECC" w14:paraId="5CEB129A" w14:textId="77777777" w:rsidTr="006A3B4B">
        <w:trPr>
          <w:trHeight w:val="360"/>
        </w:trPr>
        <w:tc>
          <w:tcPr>
            <w:tcW w:w="1728" w:type="dxa"/>
            <w:vAlign w:val="center"/>
          </w:tcPr>
          <w:p w14:paraId="6238CD33" w14:textId="77777777" w:rsidR="0077521E" w:rsidRPr="00F4232D" w:rsidRDefault="0077521E" w:rsidP="004907D9">
            <w:pPr>
              <w:pStyle w:val="SPACE"/>
              <w:suppressAutoHyphens/>
              <w:spacing w:before="16" w:line="240" w:lineRule="auto"/>
              <w:ind w:left="-72" w:right="-72" w:firstLine="0"/>
              <w:rPr>
                <w:b/>
                <w:bCs/>
                <w:sz w:val="21"/>
                <w:szCs w:val="21"/>
                <w:lang w:val="en-IN"/>
              </w:rPr>
            </w:pPr>
            <w:r w:rsidRPr="00F4232D">
              <w:rPr>
                <w:b/>
                <w:bCs/>
                <w:sz w:val="21"/>
                <w:szCs w:val="21"/>
                <w:lang w:val="en-IN"/>
              </w:rPr>
              <w:t>Definition</w:t>
            </w:r>
          </w:p>
        </w:tc>
        <w:tc>
          <w:tcPr>
            <w:tcW w:w="3762" w:type="dxa"/>
            <w:vAlign w:val="center"/>
          </w:tcPr>
          <w:p w14:paraId="38250754" w14:textId="77777777" w:rsidR="0077521E" w:rsidRPr="00F4232D" w:rsidRDefault="0077521E" w:rsidP="004907D9">
            <w:pPr>
              <w:pStyle w:val="SPACE"/>
              <w:suppressAutoHyphens/>
              <w:spacing w:before="16" w:line="240" w:lineRule="auto"/>
              <w:ind w:left="-58" w:right="-58" w:firstLine="0"/>
              <w:rPr>
                <w:b/>
                <w:bCs/>
                <w:sz w:val="21"/>
                <w:szCs w:val="21"/>
                <w:lang w:val="en-IN"/>
              </w:rPr>
            </w:pPr>
            <w:r w:rsidRPr="00F4232D">
              <w:rPr>
                <w:sz w:val="21"/>
                <w:szCs w:val="21"/>
                <w:lang w:val="en-IN"/>
              </w:rPr>
              <w:t>Growth is an internal process resulting from cell division.</w:t>
            </w:r>
          </w:p>
        </w:tc>
        <w:tc>
          <w:tcPr>
            <w:tcW w:w="3780" w:type="dxa"/>
            <w:vAlign w:val="center"/>
          </w:tcPr>
          <w:p w14:paraId="7F96F2BC" w14:textId="77777777" w:rsidR="0077521E" w:rsidRPr="00F4232D" w:rsidRDefault="0077521E" w:rsidP="004907D9">
            <w:pPr>
              <w:pStyle w:val="SPACE"/>
              <w:suppressAutoHyphens/>
              <w:spacing w:before="16" w:line="240" w:lineRule="auto"/>
              <w:ind w:left="0" w:firstLine="0"/>
              <w:rPr>
                <w:b/>
                <w:bCs/>
                <w:sz w:val="21"/>
                <w:szCs w:val="21"/>
                <w:lang w:val="en-IN"/>
              </w:rPr>
            </w:pPr>
            <w:r w:rsidRPr="00F4232D">
              <w:rPr>
                <w:sz w:val="21"/>
                <w:szCs w:val="21"/>
                <w:lang w:val="en-IN"/>
              </w:rPr>
              <w:t xml:space="preserve">Growth occurs due to accumulation of </w:t>
            </w:r>
            <w:r w:rsidR="005E142E" w:rsidRPr="00F4232D">
              <w:rPr>
                <w:sz w:val="21"/>
                <w:szCs w:val="21"/>
                <w:lang w:val="en-IN"/>
              </w:rPr>
              <w:t xml:space="preserve">  </w:t>
            </w:r>
            <w:r w:rsidRPr="00F4232D">
              <w:rPr>
                <w:sz w:val="21"/>
                <w:szCs w:val="21"/>
                <w:lang w:val="en-IN"/>
              </w:rPr>
              <w:t>material on the surface.</w:t>
            </w:r>
          </w:p>
        </w:tc>
      </w:tr>
      <w:tr w:rsidR="0077521E" w:rsidRPr="00C37ECC" w14:paraId="4CEFBE36" w14:textId="77777777" w:rsidTr="006A3B4B">
        <w:trPr>
          <w:trHeight w:val="360"/>
        </w:trPr>
        <w:tc>
          <w:tcPr>
            <w:tcW w:w="1728" w:type="dxa"/>
            <w:vAlign w:val="center"/>
          </w:tcPr>
          <w:p w14:paraId="413584F9" w14:textId="77777777" w:rsidR="0077521E" w:rsidRPr="00F4232D" w:rsidRDefault="0077521E" w:rsidP="004907D9">
            <w:pPr>
              <w:pStyle w:val="SPACE"/>
              <w:suppressAutoHyphens/>
              <w:spacing w:before="16" w:line="240" w:lineRule="auto"/>
              <w:ind w:left="-72" w:right="-72" w:firstLine="0"/>
              <w:rPr>
                <w:b/>
                <w:bCs/>
                <w:sz w:val="21"/>
                <w:szCs w:val="21"/>
                <w:lang w:val="en-IN"/>
              </w:rPr>
            </w:pPr>
            <w:r w:rsidRPr="00F4232D">
              <w:rPr>
                <w:b/>
                <w:bCs/>
                <w:sz w:val="21"/>
                <w:szCs w:val="21"/>
                <w:lang w:val="en-IN"/>
              </w:rPr>
              <w:t>Nature of Growth</w:t>
            </w:r>
          </w:p>
        </w:tc>
        <w:tc>
          <w:tcPr>
            <w:tcW w:w="3762" w:type="dxa"/>
            <w:vAlign w:val="center"/>
          </w:tcPr>
          <w:p w14:paraId="3D3B14EE" w14:textId="77777777" w:rsidR="0077521E" w:rsidRPr="00F4232D" w:rsidRDefault="0077521E" w:rsidP="004907D9">
            <w:pPr>
              <w:pStyle w:val="SPACE"/>
              <w:suppressAutoHyphens/>
              <w:spacing w:before="16" w:line="240" w:lineRule="auto"/>
              <w:ind w:left="-58" w:right="-58" w:firstLine="0"/>
              <w:rPr>
                <w:b/>
                <w:bCs/>
                <w:sz w:val="21"/>
                <w:szCs w:val="21"/>
                <w:lang w:val="en-IN"/>
              </w:rPr>
            </w:pPr>
            <w:r w:rsidRPr="00F4232D">
              <w:rPr>
                <w:sz w:val="21"/>
                <w:szCs w:val="21"/>
                <w:lang w:val="en-IN"/>
              </w:rPr>
              <w:t>Growth occurs from inside.</w:t>
            </w:r>
          </w:p>
        </w:tc>
        <w:tc>
          <w:tcPr>
            <w:tcW w:w="3780" w:type="dxa"/>
            <w:vAlign w:val="center"/>
          </w:tcPr>
          <w:p w14:paraId="1E9ECB73" w14:textId="77777777" w:rsidR="0077521E" w:rsidRPr="00F4232D" w:rsidRDefault="0077521E" w:rsidP="004907D9">
            <w:pPr>
              <w:pStyle w:val="SPACE"/>
              <w:suppressAutoHyphens/>
              <w:spacing w:before="16" w:line="240" w:lineRule="auto"/>
              <w:ind w:left="0" w:firstLine="0"/>
              <w:rPr>
                <w:b/>
                <w:bCs/>
                <w:sz w:val="21"/>
                <w:szCs w:val="21"/>
                <w:lang w:val="en-IN"/>
              </w:rPr>
            </w:pPr>
            <w:r w:rsidRPr="00F4232D">
              <w:rPr>
                <w:sz w:val="21"/>
                <w:szCs w:val="21"/>
                <w:lang w:val="en-IN"/>
              </w:rPr>
              <w:t>Growth occurs externally (by accumulation).</w:t>
            </w:r>
          </w:p>
        </w:tc>
      </w:tr>
      <w:tr w:rsidR="0077521E" w:rsidRPr="00C37ECC" w14:paraId="6390EA5C" w14:textId="77777777" w:rsidTr="006A3B4B">
        <w:trPr>
          <w:trHeight w:val="360"/>
        </w:trPr>
        <w:tc>
          <w:tcPr>
            <w:tcW w:w="1728" w:type="dxa"/>
            <w:vAlign w:val="center"/>
          </w:tcPr>
          <w:p w14:paraId="246109BE" w14:textId="77777777" w:rsidR="0077521E" w:rsidRPr="00F4232D" w:rsidRDefault="0077521E" w:rsidP="004907D9">
            <w:pPr>
              <w:pStyle w:val="SPACE"/>
              <w:suppressAutoHyphens/>
              <w:spacing w:before="16" w:line="240" w:lineRule="auto"/>
              <w:ind w:left="-72" w:right="-72" w:firstLine="0"/>
              <w:rPr>
                <w:b/>
                <w:bCs/>
                <w:sz w:val="21"/>
                <w:szCs w:val="21"/>
                <w:lang w:val="en-IN"/>
              </w:rPr>
            </w:pPr>
            <w:r w:rsidRPr="00F4232D">
              <w:rPr>
                <w:b/>
                <w:bCs/>
                <w:sz w:val="21"/>
                <w:szCs w:val="21"/>
                <w:lang w:val="en-IN"/>
              </w:rPr>
              <w:t>Mode of Growth</w:t>
            </w:r>
          </w:p>
        </w:tc>
        <w:tc>
          <w:tcPr>
            <w:tcW w:w="3762" w:type="dxa"/>
            <w:vAlign w:val="center"/>
          </w:tcPr>
          <w:p w14:paraId="39BF759F" w14:textId="77777777" w:rsidR="0077521E" w:rsidRPr="00F4232D" w:rsidRDefault="0077521E" w:rsidP="004907D9">
            <w:pPr>
              <w:pStyle w:val="SPACE"/>
              <w:suppressAutoHyphens/>
              <w:spacing w:before="16" w:line="240" w:lineRule="auto"/>
              <w:ind w:left="-58" w:right="-58" w:firstLine="0"/>
              <w:rPr>
                <w:b/>
                <w:bCs/>
                <w:sz w:val="21"/>
                <w:szCs w:val="21"/>
                <w:lang w:val="en-IN"/>
              </w:rPr>
            </w:pPr>
            <w:r w:rsidRPr="00F4232D">
              <w:rPr>
                <w:sz w:val="21"/>
                <w:szCs w:val="21"/>
                <w:lang w:val="en-IN"/>
              </w:rPr>
              <w:t>Occurs through cell division (mitosis).</w:t>
            </w:r>
          </w:p>
        </w:tc>
        <w:tc>
          <w:tcPr>
            <w:tcW w:w="3780" w:type="dxa"/>
            <w:vAlign w:val="center"/>
          </w:tcPr>
          <w:p w14:paraId="01102610" w14:textId="77777777" w:rsidR="0077521E" w:rsidRPr="00F4232D" w:rsidRDefault="0077521E" w:rsidP="004907D9">
            <w:pPr>
              <w:pStyle w:val="SPACE"/>
              <w:suppressAutoHyphens/>
              <w:spacing w:before="16" w:line="240" w:lineRule="auto"/>
              <w:ind w:left="0" w:firstLine="0"/>
              <w:rPr>
                <w:b/>
                <w:bCs/>
                <w:sz w:val="21"/>
                <w:szCs w:val="21"/>
                <w:lang w:val="en-IN"/>
              </w:rPr>
            </w:pPr>
            <w:r w:rsidRPr="00F4232D">
              <w:rPr>
                <w:sz w:val="21"/>
                <w:szCs w:val="21"/>
                <w:lang w:val="en-IN"/>
              </w:rPr>
              <w:t>Occurs through accumulation of material.</w:t>
            </w:r>
          </w:p>
        </w:tc>
      </w:tr>
      <w:tr w:rsidR="0077521E" w:rsidRPr="00C37ECC" w14:paraId="2CC7AF83" w14:textId="77777777" w:rsidTr="006A3B4B">
        <w:trPr>
          <w:trHeight w:val="360"/>
        </w:trPr>
        <w:tc>
          <w:tcPr>
            <w:tcW w:w="1728" w:type="dxa"/>
            <w:vAlign w:val="center"/>
          </w:tcPr>
          <w:p w14:paraId="497BAE41" w14:textId="77777777" w:rsidR="0077521E" w:rsidRPr="00F4232D" w:rsidRDefault="0077521E" w:rsidP="004907D9">
            <w:pPr>
              <w:pStyle w:val="SPACE"/>
              <w:suppressAutoHyphens/>
              <w:spacing w:before="8" w:line="240" w:lineRule="auto"/>
              <w:ind w:left="-72" w:right="-72" w:firstLine="0"/>
              <w:rPr>
                <w:b/>
                <w:bCs/>
                <w:sz w:val="21"/>
                <w:szCs w:val="21"/>
                <w:lang w:val="en-IN"/>
              </w:rPr>
            </w:pPr>
            <w:r w:rsidRPr="00F4232D">
              <w:rPr>
                <w:b/>
                <w:bCs/>
                <w:sz w:val="21"/>
                <w:szCs w:val="21"/>
                <w:lang w:val="en-IN"/>
              </w:rPr>
              <w:t>Continuity</w:t>
            </w:r>
          </w:p>
        </w:tc>
        <w:tc>
          <w:tcPr>
            <w:tcW w:w="3762" w:type="dxa"/>
            <w:vAlign w:val="center"/>
          </w:tcPr>
          <w:p w14:paraId="28D8C8F5" w14:textId="77777777" w:rsidR="0077521E" w:rsidRPr="00F4232D" w:rsidRDefault="0077521E" w:rsidP="004907D9">
            <w:pPr>
              <w:widowControl/>
              <w:autoSpaceDN/>
              <w:spacing w:before="8"/>
              <w:ind w:left="-58" w:right="-58"/>
              <w:jc w:val="both"/>
              <w:textAlignment w:val="auto"/>
              <w:rPr>
                <w:rFonts w:eastAsia="Times New Roman" w:cs="Times New Roman"/>
                <w:kern w:val="0"/>
                <w:lang w:val="en-IN" w:eastAsia="en-IN" w:bidi="ar-SA"/>
              </w:rPr>
            </w:pPr>
            <w:r w:rsidRPr="00F4232D">
              <w:rPr>
                <w:sz w:val="21"/>
                <w:szCs w:val="21"/>
                <w:lang w:val="en-IN"/>
              </w:rPr>
              <w:t>Plants grow continuously; animals grow until maturity</w:t>
            </w:r>
            <w:r w:rsidRPr="00F4232D">
              <w:rPr>
                <w:rFonts w:eastAsia="Times New Roman" w:cs="Times New Roman"/>
                <w:kern w:val="0"/>
                <w:lang w:val="en-IN" w:eastAsia="en-IN" w:bidi="ar-SA"/>
              </w:rPr>
              <w:t xml:space="preserve">, </w:t>
            </w:r>
            <w:r w:rsidRPr="00F4232D">
              <w:rPr>
                <w:sz w:val="21"/>
                <w:szCs w:val="21"/>
                <w:lang w:val="en-IN"/>
              </w:rPr>
              <w:t>with ongoing cell replacement.</w:t>
            </w:r>
          </w:p>
        </w:tc>
        <w:tc>
          <w:tcPr>
            <w:tcW w:w="3780" w:type="dxa"/>
            <w:vAlign w:val="center"/>
          </w:tcPr>
          <w:p w14:paraId="1FA23493" w14:textId="77777777" w:rsidR="0077521E" w:rsidRPr="00F4232D" w:rsidRDefault="0077521E" w:rsidP="004907D9">
            <w:pPr>
              <w:pStyle w:val="SPACE"/>
              <w:suppressAutoHyphens/>
              <w:spacing w:before="8" w:line="240" w:lineRule="auto"/>
              <w:ind w:left="0" w:firstLine="0"/>
              <w:rPr>
                <w:b/>
                <w:bCs/>
                <w:sz w:val="21"/>
                <w:szCs w:val="21"/>
                <w:lang w:val="en-IN"/>
              </w:rPr>
            </w:pPr>
            <w:r w:rsidRPr="00F4232D">
              <w:rPr>
                <w:sz w:val="21"/>
                <w:szCs w:val="21"/>
                <w:lang w:val="en-IN"/>
              </w:rPr>
              <w:t>Growth stops once material accumulation ceases.</w:t>
            </w:r>
          </w:p>
        </w:tc>
      </w:tr>
      <w:tr w:rsidR="0077521E" w:rsidRPr="00C37ECC" w14:paraId="24544F75" w14:textId="77777777" w:rsidTr="006A3B4B">
        <w:trPr>
          <w:trHeight w:val="360"/>
        </w:trPr>
        <w:tc>
          <w:tcPr>
            <w:tcW w:w="1728" w:type="dxa"/>
            <w:vAlign w:val="center"/>
          </w:tcPr>
          <w:p w14:paraId="03A512B4" w14:textId="77777777" w:rsidR="0077521E" w:rsidRPr="00F4232D" w:rsidRDefault="0077521E" w:rsidP="004907D9">
            <w:pPr>
              <w:pStyle w:val="SPACE"/>
              <w:suppressAutoHyphens/>
              <w:spacing w:before="8" w:line="240" w:lineRule="auto"/>
              <w:ind w:left="-72" w:right="-72" w:firstLine="0"/>
              <w:rPr>
                <w:b/>
                <w:bCs/>
                <w:sz w:val="21"/>
                <w:szCs w:val="21"/>
                <w:lang w:val="en-IN"/>
              </w:rPr>
            </w:pPr>
            <w:r w:rsidRPr="00F4232D">
              <w:rPr>
                <w:b/>
                <w:bCs/>
                <w:sz w:val="21"/>
                <w:szCs w:val="21"/>
                <w:lang w:val="en-IN"/>
              </w:rPr>
              <w:t>Example</w:t>
            </w:r>
          </w:p>
        </w:tc>
        <w:tc>
          <w:tcPr>
            <w:tcW w:w="3762" w:type="dxa"/>
            <w:vAlign w:val="center"/>
          </w:tcPr>
          <w:p w14:paraId="6ECB3C42" w14:textId="77777777" w:rsidR="0077521E" w:rsidRPr="00F4232D" w:rsidRDefault="0077521E" w:rsidP="004907D9">
            <w:pPr>
              <w:pStyle w:val="SPACE"/>
              <w:suppressAutoHyphens/>
              <w:spacing w:before="8" w:line="240" w:lineRule="auto"/>
              <w:ind w:left="-58" w:right="-58" w:firstLine="0"/>
              <w:rPr>
                <w:b/>
                <w:bCs/>
                <w:sz w:val="21"/>
                <w:szCs w:val="21"/>
                <w:lang w:val="en-IN"/>
              </w:rPr>
            </w:pPr>
            <w:r w:rsidRPr="00F4232D">
              <w:rPr>
                <w:sz w:val="21"/>
                <w:szCs w:val="21"/>
                <w:lang w:val="en-IN"/>
              </w:rPr>
              <w:t>Growth of plants, animals, and unicellular organisms.</w:t>
            </w:r>
          </w:p>
        </w:tc>
        <w:tc>
          <w:tcPr>
            <w:tcW w:w="3780" w:type="dxa"/>
            <w:vAlign w:val="center"/>
          </w:tcPr>
          <w:p w14:paraId="05D3AB03" w14:textId="77777777" w:rsidR="0077521E" w:rsidRPr="00F4232D" w:rsidRDefault="0077521E" w:rsidP="004907D9">
            <w:pPr>
              <w:pStyle w:val="SPACE"/>
              <w:suppressAutoHyphens/>
              <w:spacing w:before="8" w:line="240" w:lineRule="auto"/>
              <w:ind w:left="0" w:firstLine="0"/>
              <w:rPr>
                <w:b/>
                <w:bCs/>
                <w:sz w:val="21"/>
                <w:szCs w:val="21"/>
                <w:lang w:val="en-IN"/>
              </w:rPr>
            </w:pPr>
            <w:r w:rsidRPr="00F4232D">
              <w:rPr>
                <w:sz w:val="21"/>
                <w:szCs w:val="21"/>
                <w:lang w:val="en-IN"/>
              </w:rPr>
              <w:t>Growth of mountains, boulders, and sand mounds.</w:t>
            </w:r>
          </w:p>
        </w:tc>
      </w:tr>
    </w:tbl>
    <w:p w14:paraId="51790C47" w14:textId="77777777" w:rsidR="001A3590" w:rsidRPr="00F4232D" w:rsidRDefault="00691B9D" w:rsidP="004907D9">
      <w:pPr>
        <w:pStyle w:val="ctrl-4"/>
        <w:tabs>
          <w:tab w:val="left" w:pos="900"/>
          <w:tab w:val="left" w:pos="1260"/>
        </w:tabs>
        <w:suppressAutoHyphens/>
        <w:spacing w:before="8"/>
        <w:jc w:val="both"/>
        <w:rPr>
          <w:b/>
          <w:sz w:val="21"/>
          <w:szCs w:val="21"/>
        </w:rPr>
      </w:pPr>
      <w:r>
        <w:rPr>
          <w:sz w:val="21"/>
          <w:szCs w:val="21"/>
        </w:rPr>
        <w:lastRenderedPageBreak/>
        <w:pict w14:anchorId="10866D3F">
          <v:group id="_x0000_s7419" style="position:absolute;left:0;text-align:left;margin-left:1.25pt;margin-top:1.9pt;width:7.45pt;height:7.2pt;z-index:251676672;mso-position-horizontal-relative:margin;mso-position-vertical-relative:margin" coordorigin="1099,2511" coordsize="149,144">
            <v:group id="_x0000_s7420" style="position:absolute;left:1099;top:2511;width:80;height:144" coordorigin="1099,2511" coordsize="80,144">
              <v:shape id="_x0000_s7421" type="#_x0000_t32" style="position:absolute;left:1099;top:2511;width:80;height:78" o:connectortype="straight" strokecolor="#f074a9" strokeweight="1.5pt"/>
              <v:shape id="_x0000_s7422" type="#_x0000_t32" style="position:absolute;left:1099;top:2577;width:72;height:78;flip:x" o:connectortype="straight" strokecolor="#f074a9" strokeweight="1.5pt"/>
            </v:group>
            <v:group id="_x0000_s7423" style="position:absolute;left:1168;top:2511;width:80;height:144" coordorigin="1099,2511" coordsize="80,144">
              <v:shape id="_x0000_s7424" type="#_x0000_t32" style="position:absolute;left:1099;top:2511;width:80;height:78" o:connectortype="straight" strokecolor="#f074a9" strokeweight="1.5pt"/>
              <v:shape id="_x0000_s7425" type="#_x0000_t32" style="position:absolute;left:1099;top:2577;width:72;height:78;flip:x" o:connectortype="straight" strokecolor="#f074a9" strokeweight="1.5pt"/>
            </v:group>
            <w10:wrap anchorx="margin" anchory="margin"/>
          </v:group>
        </w:pict>
      </w:r>
      <w:r w:rsidR="001A3590" w:rsidRPr="00F4232D">
        <w:rPr>
          <w:sz w:val="21"/>
          <w:szCs w:val="21"/>
        </w:rPr>
        <w:tab/>
      </w:r>
      <w:r w:rsidR="001A3590" w:rsidRPr="00F4232D">
        <w:rPr>
          <w:b/>
          <w:sz w:val="21"/>
          <w:szCs w:val="21"/>
        </w:rPr>
        <w:t>Reproduction:</w:t>
      </w:r>
    </w:p>
    <w:p w14:paraId="2BD8D24A" w14:textId="77777777" w:rsidR="005C633B" w:rsidRPr="00F4232D" w:rsidRDefault="005C633B" w:rsidP="004907D9">
      <w:pPr>
        <w:pStyle w:val="SPACE"/>
        <w:suppressAutoHyphens/>
        <w:spacing w:before="8"/>
      </w:pPr>
    </w:p>
    <w:tbl>
      <w:tblPr>
        <w:tblW w:w="9180" w:type="dxa"/>
        <w:tblInd w:w="64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2070"/>
        <w:gridCol w:w="7110"/>
      </w:tblGrid>
      <w:tr w:rsidR="0077521E" w:rsidRPr="00F4232D" w14:paraId="50BF57E4" w14:textId="77777777" w:rsidTr="004907D9">
        <w:trPr>
          <w:trHeight w:val="360"/>
        </w:trPr>
        <w:tc>
          <w:tcPr>
            <w:tcW w:w="2070" w:type="dxa"/>
            <w:shd w:val="clear" w:color="auto" w:fill="FEF3F7"/>
            <w:vAlign w:val="center"/>
          </w:tcPr>
          <w:p w14:paraId="38083A33" w14:textId="77777777" w:rsidR="0077521E" w:rsidRPr="00F4232D" w:rsidRDefault="0077521E" w:rsidP="004907D9">
            <w:pPr>
              <w:pStyle w:val="SPACE"/>
              <w:suppressAutoHyphens/>
              <w:spacing w:before="8" w:line="240" w:lineRule="auto"/>
              <w:ind w:left="-43" w:right="-43" w:firstLine="0"/>
              <w:jc w:val="center"/>
              <w:rPr>
                <w:b/>
                <w:color w:val="000000"/>
                <w:spacing w:val="-4"/>
                <w:sz w:val="21"/>
                <w:szCs w:val="21"/>
              </w:rPr>
            </w:pPr>
            <w:r w:rsidRPr="00F4232D">
              <w:rPr>
                <w:b/>
                <w:bCs/>
                <w:spacing w:val="-4"/>
                <w:sz w:val="21"/>
                <w:szCs w:val="21"/>
                <w:lang w:val="en-IN"/>
              </w:rPr>
              <w:t>Feature</w:t>
            </w:r>
          </w:p>
        </w:tc>
        <w:tc>
          <w:tcPr>
            <w:tcW w:w="7110" w:type="dxa"/>
            <w:shd w:val="clear" w:color="auto" w:fill="FEF3F7"/>
            <w:vAlign w:val="center"/>
          </w:tcPr>
          <w:p w14:paraId="2EAD7DC9" w14:textId="77777777" w:rsidR="0077521E" w:rsidRPr="00F4232D" w:rsidRDefault="0077521E" w:rsidP="004907D9">
            <w:pPr>
              <w:pStyle w:val="SPACE"/>
              <w:suppressAutoHyphens/>
              <w:spacing w:before="8" w:line="240" w:lineRule="auto"/>
              <w:ind w:left="-43" w:right="-43" w:firstLine="0"/>
              <w:jc w:val="center"/>
              <w:rPr>
                <w:b/>
                <w:color w:val="000000"/>
                <w:spacing w:val="-4"/>
                <w:sz w:val="21"/>
                <w:szCs w:val="21"/>
              </w:rPr>
            </w:pPr>
            <w:r w:rsidRPr="00F4232D">
              <w:rPr>
                <w:b/>
                <w:bCs/>
                <w:spacing w:val="-4"/>
                <w:sz w:val="21"/>
                <w:szCs w:val="21"/>
                <w:lang w:val="en-IN"/>
              </w:rPr>
              <w:t>Explanation</w:t>
            </w:r>
          </w:p>
        </w:tc>
      </w:tr>
      <w:tr w:rsidR="0077521E" w:rsidRPr="00C37ECC" w14:paraId="300C59EE" w14:textId="77777777" w:rsidTr="004907D9">
        <w:trPr>
          <w:trHeight w:val="360"/>
        </w:trPr>
        <w:tc>
          <w:tcPr>
            <w:tcW w:w="2070" w:type="dxa"/>
            <w:vAlign w:val="center"/>
          </w:tcPr>
          <w:p w14:paraId="579BB7CB"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Definition</w:t>
            </w:r>
          </w:p>
        </w:tc>
        <w:tc>
          <w:tcPr>
            <w:tcW w:w="7110" w:type="dxa"/>
            <w:vAlign w:val="center"/>
          </w:tcPr>
          <w:p w14:paraId="0BE6CB27" w14:textId="77777777" w:rsidR="0077521E" w:rsidRPr="00F4232D" w:rsidRDefault="0077521E" w:rsidP="004907D9">
            <w:pPr>
              <w:pStyle w:val="SPACE"/>
              <w:suppressAutoHyphens/>
              <w:spacing w:before="8" w:line="240" w:lineRule="auto"/>
              <w:ind w:left="-43" w:right="-43" w:firstLine="0"/>
              <w:rPr>
                <w:b/>
                <w:bCs/>
                <w:sz w:val="21"/>
                <w:szCs w:val="21"/>
                <w:lang w:val="en-IN"/>
              </w:rPr>
            </w:pPr>
            <w:r w:rsidRPr="00F4232D">
              <w:rPr>
                <w:sz w:val="21"/>
                <w:szCs w:val="21"/>
                <w:lang w:val="en-IN"/>
              </w:rPr>
              <w:t xml:space="preserve">The process by which organisms produce offspring with features </w:t>
            </w:r>
            <w:proofErr w:type="gramStart"/>
            <w:r w:rsidRPr="00F4232D">
              <w:rPr>
                <w:sz w:val="21"/>
                <w:szCs w:val="21"/>
                <w:lang w:val="en-IN"/>
              </w:rPr>
              <w:t>similar to</w:t>
            </w:r>
            <w:proofErr w:type="gramEnd"/>
            <w:r w:rsidRPr="00F4232D">
              <w:rPr>
                <w:sz w:val="21"/>
                <w:szCs w:val="21"/>
                <w:lang w:val="en-IN"/>
              </w:rPr>
              <w:t xml:space="preserve"> their parents.</w:t>
            </w:r>
          </w:p>
        </w:tc>
      </w:tr>
      <w:tr w:rsidR="0077521E" w:rsidRPr="00F4232D" w14:paraId="438A8230" w14:textId="77777777" w:rsidTr="004907D9">
        <w:trPr>
          <w:trHeight w:val="360"/>
        </w:trPr>
        <w:tc>
          <w:tcPr>
            <w:tcW w:w="2070" w:type="dxa"/>
            <w:vAlign w:val="center"/>
          </w:tcPr>
          <w:p w14:paraId="64E2D33B"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Sexual Reproduction</w:t>
            </w:r>
          </w:p>
        </w:tc>
        <w:tc>
          <w:tcPr>
            <w:tcW w:w="7110" w:type="dxa"/>
            <w:vAlign w:val="center"/>
          </w:tcPr>
          <w:p w14:paraId="6CCE5B1E"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spacing w:val="-4"/>
                <w:sz w:val="21"/>
                <w:szCs w:val="21"/>
                <w:lang w:val="en-IN"/>
              </w:rPr>
              <w:t>Common in multicellular organisms.</w:t>
            </w:r>
          </w:p>
        </w:tc>
      </w:tr>
      <w:tr w:rsidR="0077521E" w:rsidRPr="00C37ECC" w14:paraId="31EE81DF" w14:textId="77777777" w:rsidTr="004907D9">
        <w:trPr>
          <w:trHeight w:val="360"/>
        </w:trPr>
        <w:tc>
          <w:tcPr>
            <w:tcW w:w="2070" w:type="dxa"/>
            <w:vAlign w:val="center"/>
          </w:tcPr>
          <w:p w14:paraId="33B141AE"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Asexual Reproduction</w:t>
            </w:r>
          </w:p>
        </w:tc>
        <w:tc>
          <w:tcPr>
            <w:tcW w:w="7110" w:type="dxa"/>
            <w:vAlign w:val="center"/>
          </w:tcPr>
          <w:p w14:paraId="32318CAC"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spacing w:val="-4"/>
                <w:sz w:val="21"/>
                <w:szCs w:val="21"/>
                <w:lang w:val="en-IN"/>
              </w:rPr>
              <w:t>Fungi reproduce through asexual spores.</w:t>
            </w:r>
          </w:p>
        </w:tc>
      </w:tr>
      <w:tr w:rsidR="0077521E" w:rsidRPr="00C37ECC" w14:paraId="716EB039" w14:textId="77777777" w:rsidTr="004907D9">
        <w:trPr>
          <w:trHeight w:val="360"/>
        </w:trPr>
        <w:tc>
          <w:tcPr>
            <w:tcW w:w="2070" w:type="dxa"/>
            <w:vAlign w:val="center"/>
          </w:tcPr>
          <w:p w14:paraId="25F90442"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Budding</w:t>
            </w:r>
          </w:p>
        </w:tc>
        <w:tc>
          <w:tcPr>
            <w:tcW w:w="7110" w:type="dxa"/>
            <w:vAlign w:val="center"/>
          </w:tcPr>
          <w:p w14:paraId="5D250CF3"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spacing w:val="-4"/>
                <w:sz w:val="21"/>
                <w:szCs w:val="21"/>
                <w:lang w:val="en-IN"/>
              </w:rPr>
              <w:t xml:space="preserve">Observed in Yeast and </w:t>
            </w:r>
            <w:r w:rsidRPr="00F4232D">
              <w:rPr>
                <w:i/>
                <w:iCs/>
                <w:spacing w:val="-4"/>
                <w:sz w:val="21"/>
                <w:szCs w:val="21"/>
                <w:lang w:val="en-IN"/>
              </w:rPr>
              <w:t>Hydra</w:t>
            </w:r>
            <w:r w:rsidRPr="00F4232D">
              <w:rPr>
                <w:spacing w:val="-4"/>
                <w:sz w:val="21"/>
                <w:szCs w:val="21"/>
                <w:lang w:val="en-IN"/>
              </w:rPr>
              <w:t>.</w:t>
            </w:r>
          </w:p>
        </w:tc>
      </w:tr>
      <w:tr w:rsidR="0077521E" w:rsidRPr="00C37ECC" w14:paraId="204207A7" w14:textId="77777777" w:rsidTr="004907D9">
        <w:trPr>
          <w:trHeight w:val="360"/>
        </w:trPr>
        <w:tc>
          <w:tcPr>
            <w:tcW w:w="2070" w:type="dxa"/>
            <w:vAlign w:val="center"/>
          </w:tcPr>
          <w:p w14:paraId="3E6B74C4"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Regeneration</w:t>
            </w:r>
          </w:p>
        </w:tc>
        <w:tc>
          <w:tcPr>
            <w:tcW w:w="7110" w:type="dxa"/>
            <w:vAlign w:val="center"/>
          </w:tcPr>
          <w:p w14:paraId="3B6B58FF"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i/>
                <w:iCs/>
                <w:spacing w:val="-4"/>
                <w:sz w:val="21"/>
                <w:szCs w:val="21"/>
                <w:lang w:val="en-IN"/>
              </w:rPr>
              <w:t>Planaria</w:t>
            </w:r>
            <w:r w:rsidRPr="00F4232D">
              <w:rPr>
                <w:spacing w:val="-4"/>
                <w:sz w:val="21"/>
                <w:szCs w:val="21"/>
                <w:lang w:val="en-IN"/>
              </w:rPr>
              <w:t xml:space="preserve"> exhibits true regeneration, where each fragment regrows missing parts.</w:t>
            </w:r>
          </w:p>
        </w:tc>
      </w:tr>
      <w:tr w:rsidR="0077521E" w:rsidRPr="00C37ECC" w14:paraId="1E5D43C1" w14:textId="77777777" w:rsidTr="004907D9">
        <w:trPr>
          <w:trHeight w:val="360"/>
        </w:trPr>
        <w:tc>
          <w:tcPr>
            <w:tcW w:w="2070" w:type="dxa"/>
            <w:vAlign w:val="center"/>
          </w:tcPr>
          <w:p w14:paraId="202C636B"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Fragmentation</w:t>
            </w:r>
          </w:p>
        </w:tc>
        <w:tc>
          <w:tcPr>
            <w:tcW w:w="7110" w:type="dxa"/>
            <w:vAlign w:val="center"/>
          </w:tcPr>
          <w:p w14:paraId="61EEB9DD" w14:textId="77777777" w:rsidR="0077521E" w:rsidRPr="00F4232D" w:rsidRDefault="005E142E" w:rsidP="004907D9">
            <w:pPr>
              <w:pStyle w:val="SPACE"/>
              <w:suppressAutoHyphens/>
              <w:spacing w:before="8" w:line="240" w:lineRule="auto"/>
              <w:ind w:left="-43" w:right="-43" w:firstLine="0"/>
              <w:rPr>
                <w:spacing w:val="-4"/>
                <w:sz w:val="21"/>
                <w:szCs w:val="21"/>
                <w:lang w:val="en-IN"/>
              </w:rPr>
            </w:pPr>
            <w:r w:rsidRPr="00F4232D">
              <w:rPr>
                <w:spacing w:val="-4"/>
                <w:sz w:val="21"/>
                <w:szCs w:val="21"/>
                <w:lang w:val="en-IN"/>
              </w:rPr>
              <w:t>Some f</w:t>
            </w:r>
            <w:r w:rsidR="0077521E" w:rsidRPr="00F4232D">
              <w:rPr>
                <w:spacing w:val="-4"/>
                <w:sz w:val="21"/>
                <w:szCs w:val="21"/>
                <w:lang w:val="en-IN"/>
              </w:rPr>
              <w:t>ungi, filamentous algae, protonema of mosses multiply by breaking into fragments.</w:t>
            </w:r>
          </w:p>
        </w:tc>
      </w:tr>
      <w:tr w:rsidR="0077521E" w:rsidRPr="00C37ECC" w14:paraId="6D4EF721" w14:textId="77777777" w:rsidTr="004907D9">
        <w:trPr>
          <w:trHeight w:val="360"/>
        </w:trPr>
        <w:tc>
          <w:tcPr>
            <w:tcW w:w="2070" w:type="dxa"/>
            <w:vAlign w:val="center"/>
          </w:tcPr>
          <w:p w14:paraId="7AFD0F3D" w14:textId="77777777" w:rsidR="004907D9"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 xml:space="preserve">Unicellular </w:t>
            </w:r>
          </w:p>
          <w:p w14:paraId="593E85FA"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Organisms</w:t>
            </w:r>
          </w:p>
        </w:tc>
        <w:tc>
          <w:tcPr>
            <w:tcW w:w="7110" w:type="dxa"/>
            <w:vAlign w:val="center"/>
          </w:tcPr>
          <w:p w14:paraId="4EA6BA89" w14:textId="77777777" w:rsidR="0077521E" w:rsidRPr="00F4232D" w:rsidRDefault="00407511" w:rsidP="004907D9">
            <w:pPr>
              <w:pStyle w:val="SPACE"/>
              <w:suppressAutoHyphens/>
              <w:spacing w:before="8" w:line="240" w:lineRule="auto"/>
              <w:ind w:left="-43" w:right="-43" w:firstLine="0"/>
              <w:rPr>
                <w:spacing w:val="-4"/>
                <w:sz w:val="21"/>
                <w:szCs w:val="21"/>
                <w:lang w:val="en-IN"/>
              </w:rPr>
            </w:pPr>
            <w:r w:rsidRPr="00F4232D">
              <w:rPr>
                <w:spacing w:val="-4"/>
                <w:sz w:val="21"/>
                <w:szCs w:val="21"/>
                <w:lang w:val="en-IN"/>
              </w:rPr>
              <w:t xml:space="preserve">In unicellular organisms (e.g., bacteria, </w:t>
            </w:r>
            <w:r w:rsidRPr="00F4232D">
              <w:rPr>
                <w:i/>
                <w:iCs/>
                <w:spacing w:val="-4"/>
                <w:sz w:val="21"/>
                <w:szCs w:val="21"/>
                <w:lang w:val="en-IN"/>
              </w:rPr>
              <w:t>Amoeba</w:t>
            </w:r>
            <w:r w:rsidRPr="00F4232D">
              <w:rPr>
                <w:spacing w:val="-4"/>
                <w:sz w:val="21"/>
                <w:szCs w:val="21"/>
                <w:lang w:val="en-IN"/>
              </w:rPr>
              <w:t>), cell division results in both growth (increased size) and reproduction (new individuals).</w:t>
            </w:r>
          </w:p>
        </w:tc>
      </w:tr>
      <w:tr w:rsidR="0077521E" w:rsidRPr="00C37ECC" w14:paraId="5BA3770C" w14:textId="77777777" w:rsidTr="004907D9">
        <w:trPr>
          <w:trHeight w:val="360"/>
        </w:trPr>
        <w:tc>
          <w:tcPr>
            <w:tcW w:w="2070" w:type="dxa"/>
            <w:vAlign w:val="center"/>
          </w:tcPr>
          <w:p w14:paraId="096B9345" w14:textId="77777777" w:rsidR="0077521E" w:rsidRPr="00F4232D" w:rsidRDefault="0077521E" w:rsidP="004907D9">
            <w:pPr>
              <w:pStyle w:val="SPACE"/>
              <w:suppressAutoHyphens/>
              <w:spacing w:before="8" w:line="240" w:lineRule="auto"/>
              <w:ind w:left="-43" w:right="-43" w:firstLine="0"/>
              <w:rPr>
                <w:b/>
                <w:bCs/>
                <w:spacing w:val="-4"/>
                <w:sz w:val="21"/>
                <w:szCs w:val="21"/>
                <w:lang w:val="en-IN"/>
              </w:rPr>
            </w:pPr>
            <w:r w:rsidRPr="00F4232D">
              <w:rPr>
                <w:b/>
                <w:bCs/>
                <w:spacing w:val="-4"/>
                <w:sz w:val="21"/>
                <w:szCs w:val="21"/>
                <w:lang w:val="en-IN"/>
              </w:rPr>
              <w:t>Exceptions</w:t>
            </w:r>
          </w:p>
        </w:tc>
        <w:tc>
          <w:tcPr>
            <w:tcW w:w="7110" w:type="dxa"/>
            <w:vAlign w:val="center"/>
          </w:tcPr>
          <w:p w14:paraId="7EFD6F4A" w14:textId="77777777" w:rsidR="0077521E" w:rsidRPr="00F4232D" w:rsidRDefault="0077521E" w:rsidP="004907D9">
            <w:pPr>
              <w:pStyle w:val="SPACE"/>
              <w:suppressAutoHyphens/>
              <w:spacing w:before="8" w:line="240" w:lineRule="auto"/>
              <w:ind w:left="-43" w:right="-43" w:firstLine="0"/>
              <w:rPr>
                <w:spacing w:val="-4"/>
                <w:sz w:val="21"/>
                <w:szCs w:val="21"/>
                <w:lang w:val="en-IN"/>
              </w:rPr>
            </w:pPr>
            <w:r w:rsidRPr="00F4232D">
              <w:rPr>
                <w:spacing w:val="-4"/>
                <w:sz w:val="21"/>
                <w:szCs w:val="21"/>
                <w:lang w:val="en-IN"/>
              </w:rPr>
              <w:t>Mules, sterile worker bees, and infertile human couples cannot reproduce.</w:t>
            </w:r>
          </w:p>
        </w:tc>
      </w:tr>
    </w:tbl>
    <w:p w14:paraId="291AE94B" w14:textId="77777777" w:rsidR="001A3590" w:rsidRPr="00F4232D" w:rsidRDefault="001A3590" w:rsidP="004907D9">
      <w:pPr>
        <w:pStyle w:val="SPACE"/>
        <w:suppressAutoHyphens/>
        <w:spacing w:before="8"/>
      </w:pPr>
    </w:p>
    <w:p w14:paraId="0874A53C" w14:textId="77777777" w:rsidR="001A3590" w:rsidRPr="00F4232D" w:rsidRDefault="00691B9D" w:rsidP="004907D9">
      <w:pPr>
        <w:pStyle w:val="ctrl-4"/>
        <w:tabs>
          <w:tab w:val="left" w:pos="900"/>
          <w:tab w:val="left" w:pos="1260"/>
        </w:tabs>
        <w:suppressAutoHyphens/>
        <w:spacing w:before="8"/>
        <w:jc w:val="both"/>
        <w:rPr>
          <w:b/>
          <w:sz w:val="21"/>
          <w:szCs w:val="21"/>
        </w:rPr>
      </w:pPr>
      <w:r>
        <w:rPr>
          <w:sz w:val="21"/>
          <w:szCs w:val="21"/>
        </w:rPr>
        <w:pict w14:anchorId="1019B3C6">
          <v:group id="_x0000_s7426" style="position:absolute;left:0;text-align:left;margin-left:1.25pt;margin-top:215.65pt;width:7.45pt;height:7.2pt;z-index:251677696;mso-position-horizontal-relative:margin;mso-position-vertical-relative:margin" coordorigin="1099,2511" coordsize="149,144">
            <v:group id="_x0000_s7427" style="position:absolute;left:1099;top:2511;width:80;height:144" coordorigin="1099,2511" coordsize="80,144">
              <v:shape id="_x0000_s7428" type="#_x0000_t32" style="position:absolute;left:1099;top:2511;width:80;height:78" o:connectortype="straight" strokecolor="#f074a9" strokeweight="1.5pt"/>
              <v:shape id="_x0000_s7429" type="#_x0000_t32" style="position:absolute;left:1099;top:2577;width:72;height:78;flip:x" o:connectortype="straight" strokecolor="#f074a9" strokeweight="1.5pt"/>
            </v:group>
            <v:group id="_x0000_s7430" style="position:absolute;left:1168;top:2511;width:80;height:144" coordorigin="1099,2511" coordsize="80,144">
              <v:shape id="_x0000_s7431" type="#_x0000_t32" style="position:absolute;left:1099;top:2511;width:80;height:78" o:connectortype="straight" strokecolor="#f074a9" strokeweight="1.5pt"/>
              <v:shape id="_x0000_s7432" type="#_x0000_t32" style="position:absolute;left:1099;top:2577;width:72;height:78;flip:x" o:connectortype="straight" strokecolor="#f074a9" strokeweight="1.5pt"/>
            </v:group>
            <w10:wrap anchorx="margin" anchory="margin"/>
          </v:group>
        </w:pict>
      </w:r>
      <w:r w:rsidR="001A3590" w:rsidRPr="00F4232D">
        <w:rPr>
          <w:sz w:val="21"/>
          <w:szCs w:val="21"/>
        </w:rPr>
        <w:tab/>
      </w:r>
      <w:r w:rsidR="001A3590" w:rsidRPr="00F4232D">
        <w:rPr>
          <w:b/>
          <w:sz w:val="21"/>
          <w:szCs w:val="21"/>
        </w:rPr>
        <w:t>Metabolism:</w:t>
      </w:r>
    </w:p>
    <w:p w14:paraId="7DF3B11B" w14:textId="77777777" w:rsidR="0077521E" w:rsidRPr="00F4232D" w:rsidRDefault="0077521E" w:rsidP="004907D9">
      <w:pPr>
        <w:pStyle w:val="ctrl-4"/>
        <w:tabs>
          <w:tab w:val="left" w:pos="900"/>
          <w:tab w:val="left" w:pos="1260"/>
        </w:tabs>
        <w:suppressAutoHyphens/>
        <w:spacing w:before="8"/>
        <w:ind w:left="547" w:hanging="547"/>
        <w:jc w:val="both"/>
        <w:rPr>
          <w:sz w:val="21"/>
          <w:szCs w:val="21"/>
          <w:lang w:val="en-IN"/>
        </w:rPr>
      </w:pPr>
      <w:r w:rsidRPr="00F4232D">
        <w:rPr>
          <w:b/>
          <w:bCs/>
          <w:sz w:val="21"/>
          <w:szCs w:val="21"/>
          <w:lang w:val="en-IN"/>
        </w:rPr>
        <w:tab/>
      </w:r>
      <w:r w:rsidRPr="00F4232D">
        <w:rPr>
          <w:b/>
          <w:bCs/>
          <w:color w:val="ED2791"/>
          <w:sz w:val="21"/>
          <w:szCs w:val="21"/>
          <w:lang w:val="en-IN"/>
        </w:rPr>
        <w:t>Definition:</w:t>
      </w:r>
      <w:r w:rsidRPr="00F4232D">
        <w:rPr>
          <w:sz w:val="21"/>
          <w:szCs w:val="21"/>
          <w:lang w:val="en-IN"/>
        </w:rPr>
        <w:t xml:space="preserve"> The sum of all biochemical reactions occurring in a living organism, encompassing catabolism and anabolism.</w:t>
      </w:r>
    </w:p>
    <w:p w14:paraId="08DE4F80" w14:textId="77777777" w:rsidR="0077521E" w:rsidRPr="00F4232D" w:rsidRDefault="0077521E" w:rsidP="004907D9">
      <w:pPr>
        <w:pStyle w:val="SPACE"/>
        <w:suppressAutoHyphens/>
        <w:spacing w:before="8"/>
      </w:pPr>
    </w:p>
    <w:p w14:paraId="539C8A2F" w14:textId="77777777" w:rsidR="0077521E" w:rsidRPr="00F4232D" w:rsidRDefault="0077521E" w:rsidP="004907D9">
      <w:pPr>
        <w:pStyle w:val="ctrl-4"/>
        <w:tabs>
          <w:tab w:val="left" w:pos="900"/>
          <w:tab w:val="left" w:pos="1260"/>
        </w:tabs>
        <w:suppressAutoHyphens/>
        <w:spacing w:before="8"/>
        <w:jc w:val="both"/>
        <w:rPr>
          <w:color w:val="ED2791"/>
          <w:sz w:val="21"/>
          <w:szCs w:val="21"/>
          <w:lang w:val="en-IN"/>
        </w:rPr>
      </w:pPr>
      <w:r w:rsidRPr="00F4232D">
        <w:rPr>
          <w:b/>
          <w:bCs/>
          <w:sz w:val="21"/>
          <w:szCs w:val="21"/>
          <w:lang w:val="en-IN"/>
        </w:rPr>
        <w:tab/>
      </w:r>
      <w:r w:rsidRPr="00F4232D">
        <w:rPr>
          <w:b/>
          <w:bCs/>
          <w:color w:val="ED2791"/>
          <w:sz w:val="21"/>
          <w:szCs w:val="21"/>
          <w:lang w:val="en-IN"/>
        </w:rPr>
        <w:t>Key Points:</w:t>
      </w:r>
    </w:p>
    <w:p w14:paraId="376E1F1E" w14:textId="77777777" w:rsidR="0077521E" w:rsidRPr="00F4232D" w:rsidRDefault="00E034F6" w:rsidP="004907D9">
      <w:pPr>
        <w:pStyle w:val="ctrl-4"/>
        <w:tabs>
          <w:tab w:val="left" w:pos="900"/>
          <w:tab w:val="left" w:pos="1260"/>
        </w:tabs>
        <w:suppressAutoHyphens/>
        <w:spacing w:before="8"/>
        <w:jc w:val="both"/>
        <w:rPr>
          <w:bCs/>
          <w:sz w:val="21"/>
          <w:szCs w:val="21"/>
          <w:lang w:val="en-IN"/>
        </w:rPr>
      </w:pPr>
      <w:r w:rsidRPr="00F4232D">
        <w:rPr>
          <w:bCs/>
          <w:sz w:val="21"/>
          <w:szCs w:val="21"/>
          <w:lang w:val="en-IN"/>
        </w:rPr>
        <w:t>i</w:t>
      </w:r>
      <w:r w:rsidR="0077521E" w:rsidRPr="00F4232D">
        <w:rPr>
          <w:bCs/>
          <w:sz w:val="21"/>
          <w:szCs w:val="21"/>
          <w:lang w:val="en-IN"/>
        </w:rPr>
        <w:t>.</w:t>
      </w:r>
      <w:r w:rsidR="0077521E" w:rsidRPr="00F4232D">
        <w:rPr>
          <w:bCs/>
          <w:sz w:val="21"/>
          <w:szCs w:val="21"/>
          <w:lang w:val="en-IN"/>
        </w:rPr>
        <w:tab/>
        <w:t>All living organisms are made up of chemicals that constantly undergo changes, forming new biomolecules.</w:t>
      </w:r>
    </w:p>
    <w:p w14:paraId="16AC86E9" w14:textId="77777777" w:rsidR="0077521E" w:rsidRPr="00F4232D" w:rsidRDefault="00E034F6" w:rsidP="004907D9">
      <w:pPr>
        <w:pStyle w:val="ctrl-4"/>
        <w:tabs>
          <w:tab w:val="left" w:pos="900"/>
          <w:tab w:val="left" w:pos="1260"/>
        </w:tabs>
        <w:suppressAutoHyphens/>
        <w:spacing w:before="8"/>
        <w:jc w:val="both"/>
        <w:rPr>
          <w:bCs/>
          <w:sz w:val="21"/>
          <w:szCs w:val="21"/>
          <w:lang w:val="en-IN"/>
        </w:rPr>
      </w:pPr>
      <w:r w:rsidRPr="00F4232D">
        <w:rPr>
          <w:bCs/>
          <w:sz w:val="21"/>
          <w:szCs w:val="21"/>
          <w:lang w:val="en-IN"/>
        </w:rPr>
        <w:t>ii</w:t>
      </w:r>
      <w:r w:rsidR="0077521E" w:rsidRPr="00F4232D">
        <w:rPr>
          <w:bCs/>
          <w:sz w:val="21"/>
          <w:szCs w:val="21"/>
          <w:lang w:val="en-IN"/>
        </w:rPr>
        <w:t>.</w:t>
      </w:r>
      <w:r w:rsidR="0077521E" w:rsidRPr="00F4232D">
        <w:rPr>
          <w:rFonts w:ascii="Times New Roman Bold" w:hAnsi="Times New Roman Bold"/>
          <w:bCs/>
          <w:color w:val="EC2791"/>
          <w:sz w:val="21"/>
          <w:szCs w:val="21"/>
          <w:lang w:val="en-IN"/>
        </w:rPr>
        <w:tab/>
      </w:r>
      <w:r w:rsidR="0077521E" w:rsidRPr="00F4232D">
        <w:rPr>
          <w:bCs/>
          <w:sz w:val="21"/>
          <w:szCs w:val="21"/>
          <w:lang w:val="en-IN"/>
        </w:rPr>
        <w:t>Metabolic reactions occur in all plants, animals, fungi, and microbes.</w:t>
      </w:r>
    </w:p>
    <w:p w14:paraId="73C05748" w14:textId="77777777" w:rsidR="0077521E" w:rsidRPr="00F4232D" w:rsidRDefault="00E034F6" w:rsidP="004907D9">
      <w:pPr>
        <w:pStyle w:val="ctrl-4"/>
        <w:tabs>
          <w:tab w:val="left" w:pos="900"/>
          <w:tab w:val="left" w:pos="1260"/>
        </w:tabs>
        <w:suppressAutoHyphens/>
        <w:spacing w:before="8"/>
        <w:jc w:val="both"/>
        <w:rPr>
          <w:bCs/>
          <w:sz w:val="21"/>
          <w:szCs w:val="21"/>
          <w:lang w:val="en-IN"/>
        </w:rPr>
      </w:pPr>
      <w:r w:rsidRPr="00F4232D">
        <w:rPr>
          <w:bCs/>
          <w:sz w:val="21"/>
          <w:szCs w:val="21"/>
          <w:lang w:val="en-IN"/>
        </w:rPr>
        <w:t>iii</w:t>
      </w:r>
      <w:r w:rsidR="0077521E" w:rsidRPr="00F4232D">
        <w:rPr>
          <w:bCs/>
          <w:sz w:val="21"/>
          <w:szCs w:val="21"/>
          <w:lang w:val="en-IN"/>
        </w:rPr>
        <w:t>.</w:t>
      </w:r>
      <w:r w:rsidR="0077521E" w:rsidRPr="00F4232D">
        <w:rPr>
          <w:rFonts w:ascii="Times New Roman Bold" w:hAnsi="Times New Roman Bold"/>
          <w:bCs/>
          <w:color w:val="EC2791"/>
          <w:sz w:val="21"/>
          <w:szCs w:val="21"/>
          <w:lang w:val="en-IN"/>
        </w:rPr>
        <w:tab/>
      </w:r>
      <w:r w:rsidR="0077521E" w:rsidRPr="00F4232D">
        <w:rPr>
          <w:bCs/>
          <w:sz w:val="21"/>
          <w:szCs w:val="21"/>
          <w:lang w:val="en-IN"/>
        </w:rPr>
        <w:t>Non-living objects do not exhibit metabolism.</w:t>
      </w:r>
    </w:p>
    <w:p w14:paraId="34E15FAA" w14:textId="77777777" w:rsidR="0077521E" w:rsidRPr="00F4232D" w:rsidRDefault="00E034F6" w:rsidP="004907D9">
      <w:pPr>
        <w:pStyle w:val="ctrl-4"/>
        <w:tabs>
          <w:tab w:val="left" w:pos="900"/>
          <w:tab w:val="left" w:pos="1260"/>
        </w:tabs>
        <w:suppressAutoHyphens/>
        <w:spacing w:before="8"/>
        <w:jc w:val="both"/>
        <w:rPr>
          <w:bCs/>
          <w:sz w:val="21"/>
          <w:szCs w:val="21"/>
        </w:rPr>
      </w:pPr>
      <w:r w:rsidRPr="00F4232D">
        <w:rPr>
          <w:bCs/>
          <w:sz w:val="21"/>
          <w:szCs w:val="21"/>
          <w:lang w:val="en-IN"/>
        </w:rPr>
        <w:t>iv</w:t>
      </w:r>
      <w:r w:rsidR="0077521E" w:rsidRPr="00F4232D">
        <w:rPr>
          <w:bCs/>
          <w:sz w:val="21"/>
          <w:szCs w:val="21"/>
          <w:lang w:val="en-IN"/>
        </w:rPr>
        <w:t>.</w:t>
      </w:r>
      <w:r w:rsidR="0077521E" w:rsidRPr="00F4232D">
        <w:rPr>
          <w:bCs/>
          <w:sz w:val="21"/>
          <w:szCs w:val="21"/>
          <w:lang w:val="en-IN"/>
        </w:rPr>
        <w:tab/>
      </w:r>
      <w:r w:rsidR="0077521E" w:rsidRPr="00F4232D">
        <w:rPr>
          <w:bCs/>
          <w:sz w:val="21"/>
          <w:szCs w:val="21"/>
        </w:rPr>
        <w:t xml:space="preserve">Metabolic reactions carried out </w:t>
      </w:r>
      <w:r w:rsidR="0077521E" w:rsidRPr="00F4232D">
        <w:rPr>
          <w:bCs/>
          <w:iCs/>
          <w:sz w:val="21"/>
          <w:szCs w:val="21"/>
        </w:rPr>
        <w:t>in vitro</w:t>
      </w:r>
      <w:r w:rsidR="0077521E" w:rsidRPr="00F4232D">
        <w:rPr>
          <w:bCs/>
          <w:sz w:val="21"/>
          <w:szCs w:val="21"/>
        </w:rPr>
        <w:t xml:space="preserve"> are living reactions.</w:t>
      </w:r>
    </w:p>
    <w:p w14:paraId="451FD5FF" w14:textId="1C1873CF" w:rsidR="005E4D4E" w:rsidRPr="00F4232D" w:rsidRDefault="00A87E7E" w:rsidP="004907D9">
      <w:pPr>
        <w:pStyle w:val="ctrl-4"/>
        <w:tabs>
          <w:tab w:val="clear" w:pos="547"/>
          <w:tab w:val="clear" w:pos="1080"/>
          <w:tab w:val="clear" w:pos="2700"/>
          <w:tab w:val="clear" w:pos="3240"/>
          <w:tab w:val="clear" w:pos="5040"/>
          <w:tab w:val="clear" w:pos="5587"/>
          <w:tab w:val="clear" w:pos="7200"/>
          <w:tab w:val="clear" w:pos="7740"/>
          <w:tab w:val="left" w:pos="3967"/>
        </w:tabs>
        <w:suppressAutoHyphens/>
        <w:jc w:val="both"/>
        <w:rPr>
          <w:sz w:val="21"/>
          <w:szCs w:val="21"/>
        </w:rPr>
      </w:pPr>
      <w:r w:rsidRPr="00F4232D">
        <w:rPr>
          <w:sz w:val="21"/>
          <w:szCs w:val="21"/>
        </w:rPr>
        <w:tab/>
      </w:r>
    </w:p>
    <w:p w14:paraId="71617E49" w14:textId="77777777" w:rsidR="005E4D4E" w:rsidRPr="00F4232D" w:rsidRDefault="005E4D4E" w:rsidP="004907D9">
      <w:pPr>
        <w:pStyle w:val="ctrl-4"/>
        <w:tabs>
          <w:tab w:val="left" w:pos="900"/>
          <w:tab w:val="left" w:pos="1260"/>
        </w:tabs>
        <w:suppressAutoHyphens/>
        <w:jc w:val="both"/>
        <w:rPr>
          <w:sz w:val="21"/>
          <w:szCs w:val="21"/>
        </w:rPr>
      </w:pPr>
    </w:p>
    <w:p w14:paraId="4436B0E1" w14:textId="77777777" w:rsidR="005E4D4E" w:rsidRPr="00F4232D" w:rsidRDefault="005E4D4E" w:rsidP="004907D9">
      <w:pPr>
        <w:pStyle w:val="ctrl-4"/>
        <w:tabs>
          <w:tab w:val="left" w:pos="900"/>
          <w:tab w:val="left" w:pos="1260"/>
        </w:tabs>
        <w:suppressAutoHyphens/>
        <w:jc w:val="both"/>
        <w:rPr>
          <w:sz w:val="21"/>
          <w:szCs w:val="21"/>
        </w:rPr>
      </w:pPr>
    </w:p>
    <w:p w14:paraId="012C730C" w14:textId="77777777" w:rsidR="005E4D4E" w:rsidRPr="00F4232D" w:rsidRDefault="005E4D4E" w:rsidP="004907D9">
      <w:pPr>
        <w:pStyle w:val="ctrl-4"/>
        <w:tabs>
          <w:tab w:val="left" w:pos="900"/>
          <w:tab w:val="left" w:pos="1260"/>
        </w:tabs>
        <w:suppressAutoHyphens/>
        <w:jc w:val="both"/>
        <w:rPr>
          <w:sz w:val="21"/>
          <w:szCs w:val="21"/>
        </w:rPr>
      </w:pPr>
    </w:p>
    <w:p w14:paraId="21463587" w14:textId="77777777" w:rsidR="005E4D4E" w:rsidRPr="00F4232D" w:rsidRDefault="005E4D4E" w:rsidP="004907D9">
      <w:pPr>
        <w:pStyle w:val="ctrl-4"/>
        <w:tabs>
          <w:tab w:val="left" w:pos="900"/>
          <w:tab w:val="left" w:pos="1260"/>
        </w:tabs>
        <w:suppressAutoHyphens/>
        <w:jc w:val="both"/>
        <w:rPr>
          <w:sz w:val="21"/>
          <w:szCs w:val="21"/>
        </w:rPr>
      </w:pPr>
    </w:p>
    <w:p w14:paraId="1D804F4B" w14:textId="77777777" w:rsidR="005E4D4E" w:rsidRPr="00F4232D" w:rsidRDefault="005E4D4E" w:rsidP="004907D9">
      <w:pPr>
        <w:pStyle w:val="ctrl-4"/>
        <w:tabs>
          <w:tab w:val="left" w:pos="900"/>
          <w:tab w:val="left" w:pos="1260"/>
        </w:tabs>
        <w:suppressAutoHyphens/>
        <w:jc w:val="both"/>
        <w:rPr>
          <w:sz w:val="21"/>
          <w:szCs w:val="21"/>
        </w:rPr>
      </w:pPr>
    </w:p>
    <w:p w14:paraId="5E6EA7A7" w14:textId="77777777" w:rsidR="005E4D4E" w:rsidRPr="00F4232D" w:rsidRDefault="005E4D4E" w:rsidP="004907D9">
      <w:pPr>
        <w:pStyle w:val="ctrl-4"/>
        <w:tabs>
          <w:tab w:val="left" w:pos="900"/>
          <w:tab w:val="left" w:pos="1260"/>
        </w:tabs>
        <w:suppressAutoHyphens/>
        <w:jc w:val="both"/>
        <w:rPr>
          <w:sz w:val="21"/>
          <w:szCs w:val="21"/>
        </w:rPr>
      </w:pPr>
    </w:p>
    <w:p w14:paraId="5622AB17" w14:textId="0F211676" w:rsidR="00F873F7" w:rsidRPr="00F4232D" w:rsidRDefault="00F873F7" w:rsidP="004907D9">
      <w:pPr>
        <w:pStyle w:val="ctrl-4"/>
        <w:tabs>
          <w:tab w:val="left" w:pos="900"/>
          <w:tab w:val="left" w:pos="1260"/>
        </w:tabs>
        <w:suppressAutoHyphens/>
        <w:jc w:val="both"/>
        <w:rPr>
          <w:sz w:val="21"/>
          <w:szCs w:val="21"/>
        </w:rPr>
      </w:pPr>
    </w:p>
    <w:p w14:paraId="0B0A656E" w14:textId="77777777" w:rsidR="005E4D4E" w:rsidRPr="00F4232D" w:rsidRDefault="005E4D4E" w:rsidP="004907D9">
      <w:pPr>
        <w:pStyle w:val="ctrl-4"/>
        <w:tabs>
          <w:tab w:val="left" w:pos="900"/>
          <w:tab w:val="left" w:pos="1260"/>
        </w:tabs>
        <w:suppressAutoHyphens/>
        <w:jc w:val="both"/>
        <w:rPr>
          <w:sz w:val="21"/>
          <w:szCs w:val="21"/>
        </w:rPr>
      </w:pPr>
    </w:p>
    <w:p w14:paraId="28E1D8CC" w14:textId="77777777" w:rsidR="006A3B4B" w:rsidRPr="00F4232D" w:rsidRDefault="006A3B4B" w:rsidP="004907D9">
      <w:pPr>
        <w:pStyle w:val="ctrl-4"/>
        <w:tabs>
          <w:tab w:val="left" w:pos="900"/>
          <w:tab w:val="left" w:pos="1260"/>
        </w:tabs>
        <w:suppressAutoHyphens/>
        <w:jc w:val="both"/>
        <w:rPr>
          <w:sz w:val="21"/>
          <w:szCs w:val="21"/>
        </w:rPr>
      </w:pPr>
    </w:p>
    <w:p w14:paraId="7B46C78C" w14:textId="77777777" w:rsidR="00D727D9" w:rsidRPr="00F4232D" w:rsidRDefault="00D727D9" w:rsidP="004907D9">
      <w:pPr>
        <w:pStyle w:val="ctrl-4"/>
        <w:tabs>
          <w:tab w:val="left" w:pos="900"/>
          <w:tab w:val="left" w:pos="1260"/>
        </w:tabs>
        <w:suppressAutoHyphens/>
        <w:jc w:val="both"/>
        <w:rPr>
          <w:sz w:val="21"/>
          <w:szCs w:val="21"/>
        </w:rPr>
      </w:pPr>
    </w:p>
    <w:p w14:paraId="656243F6" w14:textId="77777777" w:rsidR="00D727D9" w:rsidRPr="00F4232D" w:rsidRDefault="00D727D9" w:rsidP="004907D9">
      <w:pPr>
        <w:pStyle w:val="ctrl-4"/>
        <w:tabs>
          <w:tab w:val="left" w:pos="900"/>
          <w:tab w:val="left" w:pos="1260"/>
        </w:tabs>
        <w:suppressAutoHyphens/>
        <w:jc w:val="both"/>
        <w:rPr>
          <w:sz w:val="21"/>
          <w:szCs w:val="21"/>
        </w:rPr>
      </w:pPr>
    </w:p>
    <w:p w14:paraId="05D6292F" w14:textId="77777777" w:rsidR="005E4D4E" w:rsidRPr="00F4232D" w:rsidRDefault="005E4D4E" w:rsidP="004907D9">
      <w:pPr>
        <w:pStyle w:val="ctrl-4"/>
        <w:tabs>
          <w:tab w:val="left" w:pos="900"/>
          <w:tab w:val="left" w:pos="1260"/>
        </w:tabs>
        <w:suppressAutoHyphens/>
        <w:jc w:val="both"/>
        <w:rPr>
          <w:sz w:val="21"/>
          <w:szCs w:val="21"/>
        </w:rPr>
      </w:pPr>
    </w:p>
    <w:p w14:paraId="03F6AA5F" w14:textId="77777777" w:rsidR="00E85FAF" w:rsidRPr="00F4232D" w:rsidRDefault="00E85FAF" w:rsidP="004907D9">
      <w:pPr>
        <w:pStyle w:val="SPACE"/>
        <w:suppressAutoHyphens/>
        <w:spacing w:line="240" w:lineRule="auto"/>
      </w:pPr>
    </w:p>
    <w:p w14:paraId="28F2BE21" w14:textId="77777777" w:rsidR="00953A52" w:rsidRPr="00F4232D" w:rsidRDefault="00953A52" w:rsidP="004907D9">
      <w:pPr>
        <w:pStyle w:val="SPACE"/>
        <w:suppressAutoHyphens/>
        <w:spacing w:line="240" w:lineRule="auto"/>
      </w:pPr>
    </w:p>
    <w:p w14:paraId="0374B3A3" w14:textId="77777777" w:rsidR="005E4D4E" w:rsidRPr="00F4232D" w:rsidRDefault="005E4D4E" w:rsidP="004907D9">
      <w:pPr>
        <w:pStyle w:val="SPACE"/>
        <w:suppressAutoHyphens/>
        <w:spacing w:line="240" w:lineRule="auto"/>
      </w:pPr>
    </w:p>
    <w:p w14:paraId="2F1C17CF" w14:textId="77777777" w:rsidR="005E4D4E" w:rsidRPr="00F4232D" w:rsidRDefault="005E4D4E" w:rsidP="004907D9">
      <w:pPr>
        <w:pStyle w:val="SPACE"/>
        <w:suppressAutoHyphens/>
        <w:spacing w:line="240" w:lineRule="auto"/>
      </w:pPr>
    </w:p>
    <w:p w14:paraId="63CA1E63" w14:textId="77777777" w:rsidR="00C04B88" w:rsidRPr="00F4232D" w:rsidRDefault="00C04B88" w:rsidP="004907D9">
      <w:pPr>
        <w:pStyle w:val="SPACE"/>
        <w:suppressAutoHyphens/>
      </w:pPr>
    </w:p>
    <w:p w14:paraId="5BFCB306" w14:textId="77777777" w:rsidR="005E4D4E" w:rsidRPr="00F4232D" w:rsidRDefault="005E4D4E" w:rsidP="004907D9">
      <w:pPr>
        <w:pStyle w:val="SPACE"/>
        <w:suppressAutoHyphens/>
      </w:pPr>
    </w:p>
    <w:p w14:paraId="086CDF13" w14:textId="77777777" w:rsidR="00C04B88" w:rsidRPr="00F4232D" w:rsidRDefault="00C04B88" w:rsidP="004907D9">
      <w:pPr>
        <w:pStyle w:val="SPACE"/>
        <w:suppressAutoHyphens/>
      </w:pPr>
    </w:p>
    <w:p w14:paraId="53B692F9" w14:textId="77777777" w:rsidR="0077521E" w:rsidRPr="00F4232D" w:rsidRDefault="00691B9D" w:rsidP="004907D9">
      <w:pPr>
        <w:pStyle w:val="ctrl-4"/>
        <w:tabs>
          <w:tab w:val="left" w:pos="900"/>
          <w:tab w:val="left" w:pos="1260"/>
        </w:tabs>
        <w:suppressAutoHyphens/>
        <w:jc w:val="both"/>
        <w:rPr>
          <w:sz w:val="21"/>
          <w:szCs w:val="21"/>
        </w:rPr>
      </w:pPr>
      <w:r>
        <w:rPr>
          <w:sz w:val="21"/>
          <w:szCs w:val="21"/>
        </w:rPr>
        <w:pict w14:anchorId="0C1D7C77">
          <v:group id="_x0000_s7047" style="position:absolute;left:0;text-align:left;margin-left:.85pt;margin-top:557.2pt;width:6.75pt;height:7.2pt;z-index:251652096;mso-position-horizontal-relative:margin;mso-position-vertical-relative:margin" coordorigin="3366,9397" coordsize="135,144">
            <v:group id="_x0000_s7048" style="position:absolute;left:3366;top:9397;width:72;height:144" coordorigin="3366,9397" coordsize="225,235">
              <v:shape id="_x0000_s7049" type="#_x0000_t32" style="position:absolute;left:3366;top:9397;width:225;height:122" o:connectortype="straight" strokecolor="#f49ac1" strokeweight="1.5pt"/>
              <v:shape id="_x0000_s7050" type="#_x0000_t32" style="position:absolute;left:3366;top:9510;width:225;height:122;flip:x" o:connectortype="straight" strokecolor="#f49ac1" strokeweight="1.5pt"/>
            </v:group>
            <v:group id="_x0000_s7051" style="position:absolute;left:3429;top:9397;width:72;height:144" coordorigin="3366,9397" coordsize="225,235">
              <v:shape id="_x0000_s7052" type="#_x0000_t32" style="position:absolute;left:3366;top:9397;width:225;height:122" o:connectortype="straight" strokecolor="#f49ac1" strokeweight="1.5pt"/>
              <v:shape id="_x0000_s7053" type="#_x0000_t32" style="position:absolute;left:3366;top:9510;width:225;height:122;flip:x" o:connectortype="straight" strokecolor="#f49ac1" strokeweight="1.5pt"/>
            </v:group>
            <w10:wrap anchorx="margin" anchory="margin"/>
          </v:group>
        </w:pict>
      </w:r>
      <w:r w:rsidR="0077521E" w:rsidRPr="00F4232D">
        <w:rPr>
          <w:sz w:val="21"/>
          <w:szCs w:val="21"/>
        </w:rPr>
        <w:tab/>
      </w:r>
      <w:r w:rsidR="0077521E" w:rsidRPr="00F4232D">
        <w:rPr>
          <w:b/>
          <w:sz w:val="21"/>
          <w:szCs w:val="21"/>
        </w:rPr>
        <w:t>Cellular Organization:</w:t>
      </w:r>
    </w:p>
    <w:p w14:paraId="1E3147B4" w14:textId="77777777" w:rsidR="00C342F7" w:rsidRPr="00F4232D" w:rsidRDefault="0077521E" w:rsidP="004907D9">
      <w:pPr>
        <w:pStyle w:val="ctrl-4"/>
        <w:tabs>
          <w:tab w:val="left" w:pos="900"/>
          <w:tab w:val="left" w:pos="1260"/>
        </w:tabs>
        <w:suppressAutoHyphens/>
        <w:ind w:left="547" w:hanging="547"/>
        <w:jc w:val="both"/>
        <w:rPr>
          <w:sz w:val="21"/>
          <w:szCs w:val="21"/>
          <w:lang w:val="en-IN"/>
        </w:rPr>
      </w:pPr>
      <w:r w:rsidRPr="00F4232D">
        <w:rPr>
          <w:sz w:val="21"/>
          <w:szCs w:val="21"/>
        </w:rPr>
        <w:tab/>
      </w:r>
      <w:r w:rsidR="00C342F7" w:rsidRPr="00F4232D">
        <w:rPr>
          <w:sz w:val="21"/>
          <w:szCs w:val="21"/>
          <w:lang w:val="en-IN"/>
        </w:rPr>
        <w:t>All living organisms are composed of cells, either prokaryotic (lacking a nucleus) or eukaryotic (with organelles like the nucleus).</w:t>
      </w:r>
    </w:p>
    <w:p w14:paraId="639897C9" w14:textId="77777777" w:rsidR="00C04B88" w:rsidRPr="00F4232D" w:rsidRDefault="00C04B88" w:rsidP="004907D9">
      <w:pPr>
        <w:pStyle w:val="SPACE"/>
        <w:suppressAutoHyphens/>
      </w:pPr>
    </w:p>
    <w:p w14:paraId="7003DA3A" w14:textId="77777777" w:rsidR="0077521E" w:rsidRPr="00F4232D" w:rsidRDefault="00691B9D" w:rsidP="004907D9">
      <w:pPr>
        <w:pStyle w:val="ctrl-4"/>
        <w:tabs>
          <w:tab w:val="left" w:pos="900"/>
          <w:tab w:val="left" w:pos="1260"/>
        </w:tabs>
        <w:suppressAutoHyphens/>
        <w:ind w:left="547" w:hanging="547"/>
        <w:jc w:val="both"/>
        <w:rPr>
          <w:sz w:val="21"/>
          <w:szCs w:val="21"/>
        </w:rPr>
      </w:pPr>
      <w:r>
        <w:rPr>
          <w:sz w:val="21"/>
          <w:szCs w:val="21"/>
        </w:rPr>
        <w:pict w14:anchorId="623CA364">
          <v:group id="_x0000_s7054" style="position:absolute;left:0;text-align:left;margin-left:.85pt;margin-top:599.9pt;width:6.75pt;height:7.2pt;z-index:251653120;mso-position-horizontal-relative:margin;mso-position-vertical-relative:margin" coordorigin="3366,9397" coordsize="135,144">
            <v:group id="_x0000_s7055" style="position:absolute;left:3366;top:9397;width:72;height:144" coordorigin="3366,9397" coordsize="225,235">
              <v:shape id="_x0000_s7056" type="#_x0000_t32" style="position:absolute;left:3366;top:9397;width:225;height:122" o:connectortype="straight" strokecolor="#f49ac1" strokeweight="1.5pt"/>
              <v:shape id="_x0000_s7057" type="#_x0000_t32" style="position:absolute;left:3366;top:9510;width:225;height:122;flip:x" o:connectortype="straight" strokecolor="#f49ac1" strokeweight="1.5pt"/>
            </v:group>
            <v:group id="_x0000_s7058" style="position:absolute;left:3429;top:9397;width:72;height:144" coordorigin="3366,9397" coordsize="225,235">
              <v:shape id="_x0000_s7059" type="#_x0000_t32" style="position:absolute;left:3366;top:9397;width:225;height:122" o:connectortype="straight" strokecolor="#f49ac1" strokeweight="1.5pt"/>
              <v:shape id="_x0000_s7060" type="#_x0000_t32" style="position:absolute;left:3366;top:9510;width:225;height:122;flip:x" o:connectortype="straight" strokecolor="#f49ac1" strokeweight="1.5pt"/>
            </v:group>
            <w10:wrap anchorx="margin" anchory="margin"/>
          </v:group>
        </w:pict>
      </w:r>
      <w:r w:rsidR="0077521E" w:rsidRPr="00F4232D">
        <w:rPr>
          <w:sz w:val="21"/>
          <w:szCs w:val="21"/>
        </w:rPr>
        <w:tab/>
      </w:r>
      <w:r w:rsidR="0077521E" w:rsidRPr="00F4232D">
        <w:rPr>
          <w:b/>
          <w:sz w:val="21"/>
          <w:szCs w:val="21"/>
        </w:rPr>
        <w:t>Consciousness:</w:t>
      </w:r>
    </w:p>
    <w:p w14:paraId="5ED7C599" w14:textId="77777777" w:rsidR="0077521E" w:rsidRPr="00F4232D" w:rsidRDefault="0077521E" w:rsidP="004907D9">
      <w:pPr>
        <w:widowControl/>
        <w:tabs>
          <w:tab w:val="left" w:pos="547"/>
        </w:tabs>
        <w:autoSpaceDN/>
        <w:textAlignment w:val="auto"/>
        <w:rPr>
          <w:rFonts w:eastAsia="Times New Roman" w:cs="Times New Roman"/>
          <w:kern w:val="0"/>
          <w:sz w:val="21"/>
          <w:szCs w:val="21"/>
          <w:lang w:val="en-IN" w:eastAsia="en-IN" w:bidi="ar-SA"/>
        </w:rPr>
      </w:pPr>
      <w:r w:rsidRPr="00F4232D">
        <w:rPr>
          <w:rFonts w:eastAsia="Times New Roman" w:cs="Times New Roman"/>
          <w:b/>
          <w:bCs/>
          <w:kern w:val="0"/>
          <w:sz w:val="21"/>
          <w:szCs w:val="21"/>
          <w:lang w:val="en-IN" w:eastAsia="en-IN" w:bidi="ar-SA"/>
        </w:rPr>
        <w:tab/>
      </w:r>
      <w:r w:rsidRPr="00F4232D">
        <w:rPr>
          <w:rFonts w:eastAsia="Times New Roman" w:cs="Times New Roman"/>
          <w:b/>
          <w:bCs/>
          <w:color w:val="ED2791"/>
          <w:kern w:val="0"/>
          <w:sz w:val="21"/>
          <w:szCs w:val="21"/>
          <w:lang w:val="en-IN" w:eastAsia="en-IN" w:bidi="ar-SA"/>
        </w:rPr>
        <w:t>Definition:</w:t>
      </w:r>
      <w:r w:rsidRPr="00F4232D">
        <w:rPr>
          <w:rFonts w:eastAsia="Times New Roman" w:cs="Times New Roman"/>
          <w:kern w:val="0"/>
          <w:sz w:val="21"/>
          <w:szCs w:val="21"/>
          <w:lang w:val="en-IN" w:eastAsia="en-IN" w:bidi="ar-SA"/>
        </w:rPr>
        <w:t xml:space="preserve"> The ability to sense and respond to environmental stimuli.</w:t>
      </w:r>
    </w:p>
    <w:p w14:paraId="16C47964" w14:textId="77777777" w:rsidR="0077521E" w:rsidRPr="00F4232D" w:rsidRDefault="0077521E" w:rsidP="004907D9">
      <w:pPr>
        <w:pStyle w:val="SPACE"/>
        <w:suppressAutoHyphens/>
      </w:pPr>
    </w:p>
    <w:p w14:paraId="0A71C002" w14:textId="77777777" w:rsidR="0077521E" w:rsidRPr="00F4232D" w:rsidRDefault="0077521E" w:rsidP="004907D9">
      <w:pPr>
        <w:tabs>
          <w:tab w:val="left" w:pos="547"/>
        </w:tabs>
        <w:autoSpaceDN/>
        <w:textAlignment w:val="auto"/>
        <w:rPr>
          <w:rFonts w:eastAsia="Times New Roman" w:cs="Times New Roman"/>
          <w:color w:val="ED2791"/>
          <w:kern w:val="0"/>
          <w:sz w:val="21"/>
          <w:szCs w:val="21"/>
          <w:lang w:val="en-IN" w:eastAsia="en-IN" w:bidi="ar-SA"/>
        </w:rPr>
      </w:pPr>
      <w:r w:rsidRPr="00F4232D">
        <w:rPr>
          <w:rFonts w:eastAsia="Times New Roman" w:cs="Times New Roman"/>
          <w:b/>
          <w:bCs/>
          <w:kern w:val="0"/>
          <w:sz w:val="21"/>
          <w:szCs w:val="21"/>
          <w:lang w:val="en-IN" w:eastAsia="en-IN" w:bidi="ar-SA"/>
        </w:rPr>
        <w:tab/>
      </w:r>
      <w:r w:rsidRPr="00F4232D">
        <w:rPr>
          <w:rFonts w:eastAsia="Times New Roman" w:cs="Times New Roman"/>
          <w:b/>
          <w:bCs/>
          <w:color w:val="ED2791"/>
          <w:kern w:val="0"/>
          <w:sz w:val="21"/>
          <w:szCs w:val="21"/>
          <w:lang w:val="en-IN" w:eastAsia="en-IN" w:bidi="ar-SA"/>
        </w:rPr>
        <w:t>Key Points:</w:t>
      </w:r>
    </w:p>
    <w:p w14:paraId="48DFB590" w14:textId="77777777" w:rsidR="0077521E" w:rsidRPr="00F4232D" w:rsidRDefault="00E034F6" w:rsidP="004907D9">
      <w:pPr>
        <w:tabs>
          <w:tab w:val="left" w:pos="547"/>
        </w:tabs>
        <w:autoSpaceDN/>
        <w:textAlignment w:val="auto"/>
        <w:rPr>
          <w:rFonts w:eastAsia="Times New Roman" w:cs="Times New Roman"/>
          <w:kern w:val="0"/>
          <w:sz w:val="21"/>
          <w:szCs w:val="21"/>
          <w:lang w:val="en-IN" w:eastAsia="en-IN" w:bidi="ar-SA"/>
        </w:rPr>
      </w:pPr>
      <w:proofErr w:type="spellStart"/>
      <w:r w:rsidRPr="00F4232D">
        <w:rPr>
          <w:rFonts w:eastAsia="Times New Roman" w:cs="Times New Roman"/>
          <w:kern w:val="0"/>
          <w:sz w:val="21"/>
          <w:szCs w:val="21"/>
          <w:lang w:val="en-IN" w:eastAsia="en-IN" w:bidi="ar-SA"/>
        </w:rPr>
        <w:t>i</w:t>
      </w:r>
      <w:proofErr w:type="spellEnd"/>
      <w:r w:rsidR="0077521E" w:rsidRPr="00F4232D">
        <w:rPr>
          <w:rFonts w:eastAsia="Times New Roman" w:cs="Times New Roman"/>
          <w:kern w:val="0"/>
          <w:sz w:val="21"/>
          <w:szCs w:val="21"/>
          <w:lang w:val="en-IN" w:eastAsia="en-IN" w:bidi="ar-SA"/>
        </w:rPr>
        <w:t>.</w:t>
      </w:r>
      <w:r w:rsidR="0077521E" w:rsidRPr="00F4232D">
        <w:rPr>
          <w:rFonts w:ascii="Times New Roman Bold" w:eastAsia="Times New Roman" w:hAnsi="Times New Roman Bold" w:cs="Times New Roman"/>
          <w:b/>
          <w:color w:val="EC2791"/>
          <w:kern w:val="0"/>
          <w:sz w:val="21"/>
          <w:szCs w:val="21"/>
          <w:lang w:val="en-IN" w:eastAsia="en-IN" w:bidi="ar-SA"/>
        </w:rPr>
        <w:tab/>
      </w:r>
      <w:r w:rsidR="0077521E" w:rsidRPr="00F4232D">
        <w:rPr>
          <w:rFonts w:eastAsia="Times New Roman" w:cs="Times New Roman"/>
          <w:kern w:val="0"/>
          <w:sz w:val="21"/>
          <w:szCs w:val="21"/>
          <w:lang w:val="en-IN" w:eastAsia="en-IN" w:bidi="ar-SA"/>
        </w:rPr>
        <w:t>Humans are the most notably self-conscious organisms.</w:t>
      </w:r>
    </w:p>
    <w:p w14:paraId="49452EED" w14:textId="77777777" w:rsidR="0077521E" w:rsidRPr="00F4232D" w:rsidRDefault="00E034F6" w:rsidP="004907D9">
      <w:pPr>
        <w:tabs>
          <w:tab w:val="left" w:pos="547"/>
        </w:tabs>
        <w:autoSpaceDN/>
        <w:textAlignment w:val="auto"/>
        <w:rPr>
          <w:rFonts w:eastAsia="Times New Roman" w:cs="Times New Roman"/>
          <w:kern w:val="0"/>
          <w:sz w:val="21"/>
          <w:szCs w:val="21"/>
          <w:lang w:val="en-IN" w:eastAsia="en-IN" w:bidi="ar-SA"/>
        </w:rPr>
      </w:pPr>
      <w:r w:rsidRPr="00F4232D">
        <w:rPr>
          <w:rFonts w:eastAsia="Times New Roman" w:cs="Times New Roman"/>
          <w:kern w:val="0"/>
          <w:sz w:val="21"/>
          <w:szCs w:val="21"/>
          <w:lang w:val="en-IN" w:eastAsia="en-IN" w:bidi="ar-SA"/>
        </w:rPr>
        <w:t>ii</w:t>
      </w:r>
      <w:r w:rsidR="0077521E" w:rsidRPr="00F4232D">
        <w:rPr>
          <w:rFonts w:eastAsia="Times New Roman" w:cs="Times New Roman"/>
          <w:kern w:val="0"/>
          <w:sz w:val="21"/>
          <w:szCs w:val="21"/>
          <w:lang w:val="en-IN" w:eastAsia="en-IN" w:bidi="ar-SA"/>
        </w:rPr>
        <w:t>.</w:t>
      </w:r>
      <w:r w:rsidR="0077521E" w:rsidRPr="00F4232D">
        <w:rPr>
          <w:rFonts w:ascii="Times New Roman Bold" w:eastAsia="Times New Roman" w:hAnsi="Times New Roman Bold" w:cs="Times New Roman"/>
          <w:b/>
          <w:color w:val="EC2791"/>
          <w:kern w:val="0"/>
          <w:sz w:val="21"/>
          <w:szCs w:val="21"/>
          <w:lang w:val="en-IN" w:eastAsia="en-IN" w:bidi="ar-SA"/>
        </w:rPr>
        <w:tab/>
      </w:r>
      <w:r w:rsidR="0077521E" w:rsidRPr="00F4232D">
        <w:rPr>
          <w:rFonts w:eastAsia="Times New Roman" w:cs="Times New Roman"/>
          <w:kern w:val="0"/>
          <w:sz w:val="21"/>
          <w:szCs w:val="21"/>
          <w:lang w:val="en-IN" w:eastAsia="en-IN" w:bidi="ar-SA"/>
        </w:rPr>
        <w:t>Plants respond to external factors such as light, water, temperature, and pollutants.</w:t>
      </w:r>
    </w:p>
    <w:p w14:paraId="7E261D39" w14:textId="77777777" w:rsidR="0077521E" w:rsidRPr="00F4232D" w:rsidRDefault="00E034F6" w:rsidP="004907D9">
      <w:pPr>
        <w:tabs>
          <w:tab w:val="left" w:pos="547"/>
        </w:tabs>
        <w:autoSpaceDN/>
        <w:textAlignment w:val="auto"/>
        <w:rPr>
          <w:rFonts w:eastAsia="Times New Roman" w:cs="Times New Roman"/>
          <w:kern w:val="0"/>
          <w:sz w:val="21"/>
          <w:szCs w:val="21"/>
          <w:lang w:val="en-IN" w:eastAsia="en-IN" w:bidi="ar-SA"/>
        </w:rPr>
      </w:pPr>
      <w:r w:rsidRPr="00F4232D">
        <w:rPr>
          <w:rFonts w:eastAsia="Times New Roman" w:cs="Times New Roman"/>
          <w:kern w:val="0"/>
          <w:sz w:val="21"/>
          <w:szCs w:val="21"/>
          <w:lang w:val="en-IN" w:eastAsia="en-IN" w:bidi="ar-SA"/>
        </w:rPr>
        <w:t>iii</w:t>
      </w:r>
      <w:r w:rsidR="0077521E" w:rsidRPr="00F4232D">
        <w:rPr>
          <w:rFonts w:eastAsia="Times New Roman" w:cs="Times New Roman"/>
          <w:kern w:val="0"/>
          <w:sz w:val="21"/>
          <w:szCs w:val="21"/>
          <w:lang w:val="en-IN" w:eastAsia="en-IN" w:bidi="ar-SA"/>
        </w:rPr>
        <w:t>.</w:t>
      </w:r>
      <w:r w:rsidR="0077521E" w:rsidRPr="00F4232D">
        <w:rPr>
          <w:rFonts w:ascii="Times New Roman Bold" w:eastAsia="Times New Roman" w:hAnsi="Times New Roman Bold" w:cs="Times New Roman"/>
          <w:b/>
          <w:color w:val="EC2791"/>
          <w:kern w:val="0"/>
          <w:sz w:val="21"/>
          <w:szCs w:val="21"/>
          <w:lang w:val="en-IN" w:eastAsia="en-IN" w:bidi="ar-SA"/>
        </w:rPr>
        <w:tab/>
      </w:r>
      <w:r w:rsidR="0077521E" w:rsidRPr="00F4232D">
        <w:rPr>
          <w:rFonts w:eastAsia="Times New Roman" w:cs="Times New Roman"/>
          <w:kern w:val="0"/>
          <w:sz w:val="21"/>
          <w:szCs w:val="21"/>
          <w:lang w:val="en-IN" w:eastAsia="en-IN" w:bidi="ar-SA"/>
        </w:rPr>
        <w:t>All living organisms (from prokaryotes to eukaryotes) respond to stimuli.</w:t>
      </w:r>
    </w:p>
    <w:p w14:paraId="173C1FD3" w14:textId="77777777" w:rsidR="0077521E" w:rsidRDefault="00E034F6" w:rsidP="004907D9">
      <w:pPr>
        <w:tabs>
          <w:tab w:val="left" w:pos="547"/>
        </w:tabs>
        <w:autoSpaceDN/>
        <w:ind w:left="547" w:hanging="547"/>
        <w:jc w:val="both"/>
        <w:textAlignment w:val="auto"/>
        <w:rPr>
          <w:rFonts w:eastAsia="Times New Roman" w:cs="Times New Roman"/>
          <w:kern w:val="0"/>
          <w:sz w:val="21"/>
          <w:szCs w:val="21"/>
          <w:lang w:val="en-IN" w:eastAsia="en-IN" w:bidi="ar-SA"/>
        </w:rPr>
      </w:pPr>
      <w:r w:rsidRPr="00F4232D">
        <w:rPr>
          <w:rFonts w:eastAsia="Times New Roman" w:cs="Times New Roman"/>
          <w:kern w:val="0"/>
          <w:sz w:val="21"/>
          <w:szCs w:val="21"/>
          <w:lang w:val="en-IN" w:eastAsia="en-IN" w:bidi="ar-SA"/>
        </w:rPr>
        <w:t>iv</w:t>
      </w:r>
      <w:r w:rsidR="0077521E" w:rsidRPr="00F4232D">
        <w:rPr>
          <w:rFonts w:eastAsia="Times New Roman" w:cs="Times New Roman"/>
          <w:kern w:val="0"/>
          <w:sz w:val="21"/>
          <w:szCs w:val="21"/>
          <w:lang w:val="en-IN" w:eastAsia="en-IN" w:bidi="ar-SA"/>
        </w:rPr>
        <w:t>.</w:t>
      </w:r>
      <w:r w:rsidR="0077521E" w:rsidRPr="00F4232D">
        <w:rPr>
          <w:rFonts w:ascii="Times New Roman Bold" w:eastAsia="Times New Roman" w:hAnsi="Times New Roman Bold" w:cs="Times New Roman"/>
          <w:b/>
          <w:color w:val="EC2791"/>
          <w:kern w:val="0"/>
          <w:sz w:val="21"/>
          <w:szCs w:val="21"/>
          <w:lang w:val="en-IN" w:eastAsia="en-IN" w:bidi="ar-SA"/>
        </w:rPr>
        <w:tab/>
      </w:r>
      <w:r w:rsidR="0077521E" w:rsidRPr="00F4232D">
        <w:rPr>
          <w:rFonts w:eastAsia="Times New Roman" w:cs="Times New Roman"/>
          <w:kern w:val="0"/>
          <w:sz w:val="21"/>
          <w:szCs w:val="21"/>
          <w:lang w:val="en-IN" w:eastAsia="en-IN" w:bidi="ar-SA"/>
        </w:rPr>
        <w:t>Photoperiod (duration of light exposure) influences reproduction in</w:t>
      </w:r>
      <w:r w:rsidR="00AE117F" w:rsidRPr="00F4232D">
        <w:rPr>
          <w:rFonts w:eastAsia="Times New Roman" w:cs="Times New Roman"/>
          <w:kern w:val="0"/>
          <w:sz w:val="21"/>
          <w:szCs w:val="21"/>
          <w:lang w:val="en-IN" w:eastAsia="en-IN" w:bidi="ar-SA"/>
        </w:rPr>
        <w:t xml:space="preserve"> many</w:t>
      </w:r>
      <w:r w:rsidR="0077521E" w:rsidRPr="00F4232D">
        <w:rPr>
          <w:rFonts w:eastAsia="Times New Roman" w:cs="Times New Roman"/>
          <w:kern w:val="0"/>
          <w:sz w:val="21"/>
          <w:szCs w:val="21"/>
          <w:lang w:val="en-IN" w:eastAsia="en-IN" w:bidi="ar-SA"/>
        </w:rPr>
        <w:t xml:space="preserve"> seasonal breeders (both plants and animals),</w:t>
      </w:r>
      <w:r w:rsidR="0077521E" w:rsidRPr="00F4232D">
        <w:rPr>
          <w:rFonts w:eastAsia="Times New Roman" w:cs="Times New Roman"/>
          <w:kern w:val="0"/>
          <w:lang w:val="en-IN" w:eastAsia="en-IN" w:bidi="ar-SA"/>
        </w:rPr>
        <w:t xml:space="preserve"> </w:t>
      </w:r>
      <w:r w:rsidR="0077521E" w:rsidRPr="00F4232D">
        <w:rPr>
          <w:rFonts w:eastAsia="Times New Roman" w:cs="Times New Roman"/>
          <w:kern w:val="0"/>
          <w:sz w:val="21"/>
          <w:szCs w:val="21"/>
          <w:lang w:val="en-IN" w:eastAsia="en-IN" w:bidi="ar-SA"/>
        </w:rPr>
        <w:t>demonstrating a response to environmental stimuli.</w:t>
      </w:r>
    </w:p>
    <w:p w14:paraId="323BFEBE" w14:textId="77777777" w:rsidR="002724BA" w:rsidRPr="00F4232D" w:rsidRDefault="002724BA" w:rsidP="004907D9">
      <w:pPr>
        <w:tabs>
          <w:tab w:val="left" w:pos="547"/>
        </w:tabs>
        <w:autoSpaceDN/>
        <w:ind w:left="547" w:hanging="547"/>
        <w:jc w:val="both"/>
        <w:textAlignment w:val="auto"/>
        <w:rPr>
          <w:rFonts w:eastAsia="Times New Roman" w:cs="Times New Roman"/>
          <w:kern w:val="0"/>
          <w:sz w:val="21"/>
          <w:szCs w:val="21"/>
          <w:lang w:val="en-IN" w:eastAsia="en-IN" w:bidi="ar-SA"/>
        </w:rPr>
      </w:pPr>
    </w:p>
    <w:p w14:paraId="789DAEE6" w14:textId="77777777" w:rsidR="00E85FAF" w:rsidRPr="00F4232D" w:rsidRDefault="00691B9D" w:rsidP="004907D9">
      <w:pPr>
        <w:widowControl/>
        <w:tabs>
          <w:tab w:val="left" w:pos="547"/>
        </w:tabs>
        <w:autoSpaceDN/>
        <w:textAlignment w:val="auto"/>
        <w:rPr>
          <w:rFonts w:eastAsia="Times New Roman" w:cs="Times New Roman"/>
          <w:kern w:val="0"/>
          <w:sz w:val="21"/>
          <w:szCs w:val="21"/>
          <w:lang w:val="en-IN" w:eastAsia="en-IN" w:bidi="ar-SA"/>
        </w:rPr>
      </w:pPr>
      <w:r>
        <w:rPr>
          <w:rFonts w:eastAsia="Times New Roman" w:cs="Times New Roman"/>
          <w:noProof/>
          <w:kern w:val="0"/>
          <w:sz w:val="21"/>
          <w:szCs w:val="21"/>
          <w:lang w:val="en-IN" w:eastAsia="en-IN" w:bidi="ar-SA"/>
        </w:rPr>
        <w:lastRenderedPageBreak/>
        <w:pict w14:anchorId="4B551C14">
          <v:group id="_x0000_s7350" style="position:absolute;margin-left:.95pt;margin-top:6.3pt;width:486pt;height:104pt;z-index:251663360" coordorigin="1099,1216" coordsize="9720,2080">
            <v:group id="_x0000_s6946" style="position:absolute;left:1099;top:1216;width:9720;height:2080;mso-position-horizontal:left;mso-position-horizontal-relative:margin;mso-position-vertical:top;mso-position-vertical-relative:margin" coordorigin="1099,1221" coordsize="9720,2080">
              <v:shape id="Graphic 78" o:spid="_x0000_s6934" style="position:absolute;left:1099;top:1573;width:9720;height:1728;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rect id="_x0000_s6935" style="position:absolute;left:1645;top:1851;width:9072;height:1440;mso-position-horizontal-relative:margin" filled="f" fillcolor="#f2f2f2" stroked="f" strokecolor="#ec2791">
                <v:stroke dashstyle="longDash"/>
                <v:textbox style="mso-next-textbox:#_x0000_s6935" inset="0,0,0,0">
                  <w:txbxContent>
                    <w:p w14:paraId="7D40DE91" w14:textId="77777777" w:rsidR="00C04B88" w:rsidRPr="0087216B" w:rsidRDefault="00C04B88" w:rsidP="0095772F">
                      <w:pPr>
                        <w:pStyle w:val="SPACE"/>
                        <w:spacing w:line="276" w:lineRule="auto"/>
                        <w:rPr>
                          <w:b/>
                          <w:sz w:val="21"/>
                          <w:szCs w:val="21"/>
                        </w:rPr>
                      </w:pPr>
                      <w:r w:rsidRPr="0087216B">
                        <w:rPr>
                          <w:b/>
                          <w:sz w:val="21"/>
                          <w:szCs w:val="21"/>
                          <w:lang w:val="en-IN"/>
                        </w:rPr>
                        <w:t>Consciousness</w:t>
                      </w:r>
                      <w:r w:rsidRPr="0087216B">
                        <w:rPr>
                          <w:b/>
                          <w:sz w:val="21"/>
                          <w:szCs w:val="21"/>
                        </w:rPr>
                        <w:t>:</w:t>
                      </w:r>
                    </w:p>
                    <w:p w14:paraId="3CA75903" w14:textId="77777777" w:rsidR="00C04B88" w:rsidRPr="0087216B" w:rsidRDefault="00C04B88" w:rsidP="0095772F">
                      <w:pPr>
                        <w:pStyle w:val="SPACE"/>
                        <w:spacing w:line="276" w:lineRule="auto"/>
                        <w:rPr>
                          <w:sz w:val="21"/>
                          <w:szCs w:val="21"/>
                          <w:lang w:val="en-IN"/>
                        </w:rPr>
                      </w:pPr>
                      <w:r w:rsidRPr="0087216B">
                        <w:rPr>
                          <w:sz w:val="21"/>
                          <w:szCs w:val="21"/>
                          <w:lang w:val="en-IN"/>
                        </w:rPr>
                        <w:t>Imagine you set an alarm on your phone. The moment it rings, you wake up and respond by turning it off.</w:t>
                      </w:r>
                    </w:p>
                    <w:p w14:paraId="7B0E9723" w14:textId="77777777" w:rsidR="00C04B88" w:rsidRPr="0087216B" w:rsidRDefault="00C04B88" w:rsidP="0095772F">
                      <w:pPr>
                        <w:pStyle w:val="SPACE"/>
                        <w:spacing w:line="276" w:lineRule="auto"/>
                        <w:rPr>
                          <w:sz w:val="21"/>
                          <w:szCs w:val="21"/>
                          <w:lang w:val="en-IN" w:eastAsia="en-IN"/>
                        </w:rPr>
                      </w:pPr>
                      <w:proofErr w:type="spellStart"/>
                      <w:r>
                        <w:rPr>
                          <w:sz w:val="21"/>
                          <w:szCs w:val="21"/>
                          <w:lang w:val="en-IN" w:eastAsia="en-IN"/>
                        </w:rPr>
                        <w:t>i</w:t>
                      </w:r>
                      <w:proofErr w:type="spellEnd"/>
                      <w:r w:rsidRPr="0087216B">
                        <w:rPr>
                          <w:sz w:val="21"/>
                          <w:szCs w:val="21"/>
                          <w:lang w:val="en-IN" w:eastAsia="en-IN"/>
                        </w:rPr>
                        <w:t>.</w:t>
                      </w:r>
                      <w:r w:rsidRPr="0087216B">
                        <w:rPr>
                          <w:rFonts w:ascii="Times New Roman Bold" w:hAnsi="Times New Roman Bold"/>
                          <w:bCs/>
                          <w:sz w:val="21"/>
                          <w:szCs w:val="21"/>
                          <w:lang w:val="en-IN"/>
                        </w:rPr>
                        <w:tab/>
                      </w:r>
                      <w:r w:rsidRPr="0087216B">
                        <w:rPr>
                          <w:sz w:val="21"/>
                          <w:szCs w:val="21"/>
                          <w:lang w:val="en-IN" w:eastAsia="en-IN"/>
                        </w:rPr>
                        <w:t>Living organisms, like you, respond to stimuli (alarm).</w:t>
                      </w:r>
                    </w:p>
                    <w:p w14:paraId="79C90BC1" w14:textId="77777777" w:rsidR="00C04B88" w:rsidRPr="0087216B" w:rsidRDefault="00C04B88" w:rsidP="0095772F">
                      <w:pPr>
                        <w:pStyle w:val="SPACE"/>
                        <w:spacing w:line="276" w:lineRule="auto"/>
                        <w:rPr>
                          <w:sz w:val="21"/>
                          <w:szCs w:val="21"/>
                          <w:lang w:val="en-IN" w:eastAsia="en-IN"/>
                        </w:rPr>
                      </w:pPr>
                      <w:r>
                        <w:rPr>
                          <w:sz w:val="21"/>
                          <w:szCs w:val="21"/>
                          <w:lang w:val="en-IN" w:eastAsia="en-IN"/>
                        </w:rPr>
                        <w:t>ii</w:t>
                      </w:r>
                      <w:r w:rsidRPr="0087216B">
                        <w:rPr>
                          <w:sz w:val="21"/>
                          <w:szCs w:val="21"/>
                          <w:lang w:val="en-IN" w:eastAsia="en-IN"/>
                        </w:rPr>
                        <w:t>.</w:t>
                      </w:r>
                      <w:r w:rsidRPr="0087216B">
                        <w:rPr>
                          <w:sz w:val="21"/>
                          <w:szCs w:val="21"/>
                          <w:lang w:val="en-IN" w:eastAsia="en-IN"/>
                        </w:rPr>
                        <w:tab/>
                        <w:t>A rock won’t react, just like a switched-off phone won’t respond to a call!</w:t>
                      </w:r>
                    </w:p>
                    <w:p w14:paraId="30D4D6A3" w14:textId="77777777" w:rsidR="00C04B88" w:rsidRPr="00DF22CA" w:rsidRDefault="00C04B88" w:rsidP="0095772F">
                      <w:pPr>
                        <w:pStyle w:val="SPACE"/>
                        <w:spacing w:line="276" w:lineRule="auto"/>
                        <w:rPr>
                          <w:spacing w:val="-2"/>
                        </w:rPr>
                      </w:pPr>
                      <w:r>
                        <w:rPr>
                          <w:sz w:val="21"/>
                          <w:szCs w:val="21"/>
                          <w:lang w:val="en-IN" w:eastAsia="en-IN"/>
                        </w:rPr>
                        <w:t>iii</w:t>
                      </w:r>
                      <w:r w:rsidRPr="0087216B">
                        <w:rPr>
                          <w:sz w:val="21"/>
                          <w:szCs w:val="21"/>
                          <w:lang w:val="en-IN" w:eastAsia="en-IN"/>
                        </w:rPr>
                        <w:t>.</w:t>
                      </w:r>
                      <w:r w:rsidRPr="0087216B">
                        <w:rPr>
                          <w:sz w:val="21"/>
                          <w:szCs w:val="21"/>
                          <w:lang w:val="en-IN" w:eastAsia="en-IN"/>
                        </w:rPr>
                        <w:tab/>
                        <w:t>This ability</w:t>
                      </w:r>
                      <w:r w:rsidRPr="0087216B">
                        <w:rPr>
                          <w:sz w:val="21"/>
                          <w:szCs w:val="21"/>
                          <w:lang w:val="en-IN"/>
                        </w:rPr>
                        <w:t xml:space="preserve"> to sense and respond is called </w:t>
                      </w:r>
                      <w:r w:rsidRPr="0087216B">
                        <w:rPr>
                          <w:b/>
                          <w:bCs/>
                          <w:sz w:val="21"/>
                          <w:szCs w:val="21"/>
                          <w:lang w:val="en-IN"/>
                        </w:rPr>
                        <w:t xml:space="preserve">consciousness – </w:t>
                      </w:r>
                      <w:r w:rsidRPr="0087216B">
                        <w:rPr>
                          <w:sz w:val="21"/>
                          <w:szCs w:val="21"/>
                          <w:lang w:val="en-IN"/>
                        </w:rPr>
                        <w:t>a defining feature of life.</w:t>
                      </w:r>
                    </w:p>
                  </w:txbxContent>
                </v:textbox>
              </v:rect>
              <v:group id="_x0000_s6937" style="position:absolute;left:1109;top:1221;width:2391;height:661" coordorigin="1107,9653" coordsize="2391,661">
                <v:group id="_x0000_s6938" style="position:absolute;left:1482;top:9773;width:2016;height:403" coordorigin="1482,9773" coordsize="2668,403">
                  <v:shape id="Graphic 270" o:spid="_x0000_s6939" style="position:absolute;left:1647;top:9773;width:2503;height:403;visibility:visible;mso-wrap-style:square;v-text-anchor:top" coordsize="1589405,255904" path="m1481302,l,,,255841r1589303,l1481302,xe" fillcolor="#f6adcd" stroked="f">
                    <v:path arrowok="t"/>
                  </v:shape>
                  <v:shape id="Graphic 271" o:spid="_x0000_s6940" style="position:absolute;left:1482;top:9773;width:2503;height:403;visibility:visible;mso-wrap-style:square;v-text-anchor:top" coordsize="1589405,255904" path="m1481302,l,,,255841r1589303,l1481302,xe" stroked="f">
                    <v:path arrowok="t"/>
                  </v:shape>
                  <v:shape id="Graphic 272" o:spid="_x0000_s6941" style="position:absolute;left:1482;top:9773;width:2503;height:403;visibility:visible;mso-wrap-style:square;v-text-anchor:top" coordsize="1589405,255904" path="m,l,255841r1589303,l1481302,,,xe" filled="f" strokecolor="#f49ac1" strokeweight="1pt">
                    <v:path arrowok="t"/>
                  </v:shape>
                </v:group>
                <v:shape id="Graphic 273" o:spid="_x0000_s6942"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6943"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6944"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6945" style="position:absolute;left:1873;top:9800;width:923;height:311;mso-wrap-style:none" arcsize="10923f" filled="f" stroked="f" strokecolor="#7f7f7f">
                  <v:textbox style="mso-next-textbox:#_x0000_s6945;mso-fit-shape-to-text:t" inset="0,0,0,0">
                    <w:txbxContent>
                      <w:p w14:paraId="2143D285" w14:textId="77777777" w:rsidR="00C04B88" w:rsidRDefault="00C04B88" w:rsidP="00C04B88">
                        <w:pPr>
                          <w:jc w:val="center"/>
                        </w:pPr>
                        <w:r w:rsidRPr="00C04B88">
                          <w:rPr>
                            <w:rFonts w:ascii="Cambria" w:hAnsi="Cambria"/>
                            <w:b/>
                            <w:bCs/>
                            <w:color w:val="EC2791"/>
                            <w:lang w:val="en-US"/>
                          </w:rPr>
                          <w:t>Analogy</w:t>
                        </w:r>
                      </w:p>
                    </w:txbxContent>
                  </v:textbox>
                </v:roundrect>
              </v:group>
            </v:group>
            <v:shape id="_x0000_s7348" type="#_x0000_t75" style="position:absolute;left:1203;top:1273;width:504;height:504" o:preferrelative="f">
              <v:imagedata r:id="rId14" o:title="All icon-03" croptop="9064f" cropbottom="11730f" cropleft="7464f" cropright="6398f" chromakey="#fffffe"/>
              <o:lock v:ext="edit" aspectratio="f"/>
            </v:shape>
          </v:group>
        </w:pict>
      </w:r>
    </w:p>
    <w:p w14:paraId="544BB82C"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77E54B52"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328772BD"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11499082"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4E398884"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10372020"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2DD81BE1"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56B25FAD"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140D60FE" w14:textId="77777777" w:rsidR="003C715C" w:rsidRPr="00F4232D" w:rsidRDefault="003C715C" w:rsidP="004907D9">
      <w:pPr>
        <w:widowControl/>
        <w:tabs>
          <w:tab w:val="left" w:pos="547"/>
        </w:tabs>
        <w:autoSpaceDN/>
        <w:textAlignment w:val="auto"/>
        <w:rPr>
          <w:rFonts w:eastAsia="Times New Roman" w:cs="Times New Roman"/>
          <w:kern w:val="0"/>
          <w:sz w:val="21"/>
          <w:szCs w:val="21"/>
          <w:lang w:val="en-IN" w:eastAsia="en-IN" w:bidi="ar-SA"/>
        </w:rPr>
      </w:pPr>
    </w:p>
    <w:p w14:paraId="604EAE63" w14:textId="1D2E3083"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4584FC0F"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19C69B1A"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7338EB24"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69A1B4D8"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7BA3AA8A"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50D27BCC"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35E43121"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0E3D87AC" w14:textId="77777777" w:rsidR="00C04B88" w:rsidRPr="00F4232D" w:rsidRDefault="00C04B88" w:rsidP="004907D9">
      <w:pPr>
        <w:widowControl/>
        <w:tabs>
          <w:tab w:val="left" w:pos="547"/>
        </w:tabs>
        <w:autoSpaceDN/>
        <w:textAlignment w:val="auto"/>
        <w:rPr>
          <w:rFonts w:eastAsia="Times New Roman" w:cs="Times New Roman"/>
          <w:kern w:val="0"/>
          <w:sz w:val="21"/>
          <w:szCs w:val="21"/>
          <w:lang w:val="en-IN" w:eastAsia="en-IN" w:bidi="ar-SA"/>
        </w:rPr>
      </w:pPr>
    </w:p>
    <w:p w14:paraId="698A8C4D" w14:textId="77777777" w:rsidR="006A3B4B" w:rsidRPr="00F4232D" w:rsidRDefault="006A3B4B" w:rsidP="004907D9">
      <w:pPr>
        <w:widowControl/>
        <w:tabs>
          <w:tab w:val="left" w:pos="547"/>
        </w:tabs>
        <w:autoSpaceDN/>
        <w:textAlignment w:val="auto"/>
        <w:rPr>
          <w:rFonts w:eastAsia="Times New Roman" w:cs="Times New Roman"/>
          <w:kern w:val="0"/>
          <w:sz w:val="21"/>
          <w:szCs w:val="21"/>
          <w:lang w:val="en-IN" w:eastAsia="en-IN" w:bidi="ar-SA"/>
        </w:rPr>
      </w:pPr>
    </w:p>
    <w:p w14:paraId="0335565E" w14:textId="77777777" w:rsidR="006A3B4B" w:rsidRPr="00F4232D" w:rsidRDefault="006A3B4B" w:rsidP="004907D9">
      <w:pPr>
        <w:widowControl/>
        <w:tabs>
          <w:tab w:val="left" w:pos="547"/>
        </w:tabs>
        <w:autoSpaceDN/>
        <w:textAlignment w:val="auto"/>
        <w:rPr>
          <w:rFonts w:eastAsia="Times New Roman" w:cs="Times New Roman"/>
          <w:kern w:val="0"/>
          <w:sz w:val="21"/>
          <w:szCs w:val="21"/>
          <w:lang w:val="en-IN" w:eastAsia="en-IN" w:bidi="ar-SA"/>
        </w:rPr>
      </w:pPr>
    </w:p>
    <w:p w14:paraId="303F194F" w14:textId="77777777" w:rsidR="00E85FAF" w:rsidRPr="00F4232D" w:rsidRDefault="00E85FAF" w:rsidP="004907D9">
      <w:pPr>
        <w:widowControl/>
        <w:tabs>
          <w:tab w:val="left" w:pos="547"/>
        </w:tabs>
        <w:autoSpaceDN/>
        <w:textAlignment w:val="auto"/>
        <w:rPr>
          <w:rFonts w:eastAsia="Times New Roman" w:cs="Times New Roman"/>
          <w:kern w:val="0"/>
          <w:sz w:val="21"/>
          <w:szCs w:val="21"/>
          <w:lang w:val="en-IN" w:eastAsia="en-IN" w:bidi="ar-SA"/>
        </w:rPr>
      </w:pPr>
    </w:p>
    <w:p w14:paraId="7FBAB846" w14:textId="77777777" w:rsidR="003C715C" w:rsidRPr="00F4232D" w:rsidRDefault="003C715C" w:rsidP="004907D9">
      <w:pPr>
        <w:widowControl/>
        <w:tabs>
          <w:tab w:val="left" w:pos="547"/>
        </w:tabs>
        <w:autoSpaceDN/>
        <w:textAlignment w:val="auto"/>
        <w:rPr>
          <w:rFonts w:eastAsia="Times New Roman" w:cs="Times New Roman"/>
          <w:kern w:val="0"/>
          <w:sz w:val="21"/>
          <w:szCs w:val="21"/>
          <w:lang w:val="en-IN" w:eastAsia="en-IN" w:bidi="ar-SA"/>
        </w:rPr>
      </w:pPr>
    </w:p>
    <w:p w14:paraId="393C5EB3" w14:textId="77777777" w:rsidR="00E85FAF" w:rsidRPr="00F4232D" w:rsidRDefault="00E85FAF" w:rsidP="004907D9">
      <w:pPr>
        <w:widowControl/>
        <w:tabs>
          <w:tab w:val="left" w:pos="547"/>
        </w:tabs>
        <w:autoSpaceDN/>
        <w:textAlignment w:val="auto"/>
        <w:rPr>
          <w:rFonts w:eastAsia="Times New Roman" w:cs="Times New Roman"/>
          <w:kern w:val="0"/>
          <w:sz w:val="21"/>
          <w:szCs w:val="21"/>
          <w:lang w:val="en-IN" w:eastAsia="en-IN" w:bidi="ar-SA"/>
        </w:rPr>
      </w:pPr>
    </w:p>
    <w:p w14:paraId="5C09C9E0" w14:textId="036774EF"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7E926FD6"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52D9604C"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785031AD"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378EB388" w14:textId="77777777" w:rsidR="00444128" w:rsidRPr="00F4232D" w:rsidRDefault="00444128" w:rsidP="004907D9">
      <w:pPr>
        <w:widowControl/>
        <w:tabs>
          <w:tab w:val="left" w:pos="547"/>
        </w:tabs>
        <w:autoSpaceDN/>
        <w:textAlignment w:val="auto"/>
        <w:rPr>
          <w:rFonts w:eastAsia="Times New Roman" w:cs="Times New Roman"/>
          <w:kern w:val="0"/>
          <w:sz w:val="21"/>
          <w:szCs w:val="21"/>
          <w:lang w:val="en-IN" w:eastAsia="en-IN" w:bidi="ar-SA"/>
        </w:rPr>
      </w:pPr>
    </w:p>
    <w:p w14:paraId="788A41A5"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6B053D97"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4318C45D"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2831FD07"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20C4B5D5"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35808060"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1DC9AE1B" w14:textId="77777777" w:rsidR="006A3B4B" w:rsidRPr="00F4232D" w:rsidRDefault="006A3B4B" w:rsidP="004907D9">
      <w:pPr>
        <w:widowControl/>
        <w:tabs>
          <w:tab w:val="left" w:pos="547"/>
        </w:tabs>
        <w:autoSpaceDN/>
        <w:textAlignment w:val="auto"/>
        <w:rPr>
          <w:rFonts w:eastAsia="Times New Roman" w:cs="Times New Roman"/>
          <w:kern w:val="0"/>
          <w:sz w:val="21"/>
          <w:szCs w:val="21"/>
          <w:lang w:val="en-IN" w:eastAsia="en-IN" w:bidi="ar-SA"/>
        </w:rPr>
      </w:pPr>
    </w:p>
    <w:p w14:paraId="5D29035F" w14:textId="77777777" w:rsidR="00760B3A" w:rsidRPr="00F4232D" w:rsidRDefault="00691B9D" w:rsidP="004907D9">
      <w:pPr>
        <w:widowControl/>
        <w:tabs>
          <w:tab w:val="left" w:pos="547"/>
        </w:tabs>
        <w:autoSpaceDN/>
        <w:textAlignment w:val="auto"/>
        <w:rPr>
          <w:rFonts w:eastAsia="Times New Roman" w:cs="Times New Roman"/>
          <w:kern w:val="0"/>
          <w:sz w:val="21"/>
          <w:szCs w:val="21"/>
          <w:lang w:val="en-IN" w:eastAsia="en-IN" w:bidi="ar-SA"/>
        </w:rPr>
      </w:pPr>
      <w:r>
        <w:rPr>
          <w:noProof/>
        </w:rPr>
        <w:pict w14:anchorId="2FE36DCB">
          <v:group id="_x0000_s7356" style="position:absolute;margin-left:-.15pt;margin-top:10.05pt;width:486pt;height:86pt;z-index:251665408" coordorigin="1077,9759" coordsize="9720,1720">
            <v:group id="_x0000_s6996" style="position:absolute;left:1077;top:9759;width:9720;height:1720;mso-position-horizontal-relative:margin" coordorigin="1077,9016" coordsize="9720,1720">
              <v:shape id="Graphic 78" o:spid="_x0000_s6985" style="position:absolute;left:1077;top:9368;width:9720;height:1368;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rect id="_x0000_s6986" style="position:absolute;left:1623;top:9646;width:9072;height:1008;mso-position-horizontal-relative:margin" filled="f" fillcolor="#f2f2f2" stroked="f" strokecolor="#ec2791">
                <v:stroke dashstyle="longDash"/>
                <v:textbox style="mso-next-textbox:#_x0000_s6986" inset="0,0,0,0">
                  <w:txbxContent>
                    <w:p w14:paraId="59843016" w14:textId="77777777" w:rsidR="0095772F" w:rsidRDefault="0095772F" w:rsidP="0095772F">
                      <w:pPr>
                        <w:pStyle w:val="SPACE"/>
                      </w:pPr>
                    </w:p>
                    <w:p w14:paraId="3F35947C" w14:textId="77777777" w:rsidR="00444128" w:rsidRPr="00C103D6" w:rsidRDefault="00444128" w:rsidP="0095772F">
                      <w:pPr>
                        <w:pStyle w:val="ctrl-4"/>
                        <w:tabs>
                          <w:tab w:val="clear" w:pos="1080"/>
                          <w:tab w:val="left" w:pos="900"/>
                        </w:tabs>
                        <w:spacing w:line="276" w:lineRule="auto"/>
                        <w:jc w:val="both"/>
                        <w:rPr>
                          <w:sz w:val="21"/>
                          <w:szCs w:val="21"/>
                        </w:rPr>
                      </w:pPr>
                      <w:r w:rsidRPr="00C103D6">
                        <w:rPr>
                          <w:sz w:val="21"/>
                          <w:szCs w:val="21"/>
                        </w:rPr>
                        <w:t xml:space="preserve">Characteristics of life can be categorized into two: </w:t>
                      </w:r>
                    </w:p>
                    <w:p w14:paraId="058E2062" w14:textId="77777777" w:rsidR="00444128" w:rsidRPr="00C103D6" w:rsidRDefault="00444128" w:rsidP="0095772F">
                      <w:pPr>
                        <w:pStyle w:val="ctrl-4"/>
                        <w:tabs>
                          <w:tab w:val="clear" w:pos="1080"/>
                          <w:tab w:val="left" w:pos="900"/>
                        </w:tabs>
                        <w:spacing w:line="276" w:lineRule="auto"/>
                        <w:jc w:val="both"/>
                        <w:rPr>
                          <w:sz w:val="21"/>
                          <w:szCs w:val="21"/>
                        </w:rPr>
                      </w:pPr>
                      <w:r w:rsidRPr="00182209">
                        <w:rPr>
                          <w:b/>
                          <w:sz w:val="21"/>
                          <w:szCs w:val="21"/>
                        </w:rPr>
                        <w:t>i.</w:t>
                      </w:r>
                      <w:r>
                        <w:rPr>
                          <w:sz w:val="21"/>
                          <w:szCs w:val="21"/>
                        </w:rPr>
                        <w:tab/>
                      </w:r>
                      <w:r w:rsidRPr="00182209">
                        <w:rPr>
                          <w:b/>
                          <w:sz w:val="21"/>
                          <w:szCs w:val="21"/>
                        </w:rPr>
                        <w:t>Defining properties:</w:t>
                      </w:r>
                      <w:r w:rsidRPr="00C103D6">
                        <w:rPr>
                          <w:sz w:val="21"/>
                          <w:szCs w:val="21"/>
                        </w:rPr>
                        <w:t xml:space="preserve"> Metabolism, cellu</w:t>
                      </w:r>
                      <w:r>
                        <w:rPr>
                          <w:sz w:val="21"/>
                          <w:szCs w:val="21"/>
                        </w:rPr>
                        <w:t>lar organization, consciousness</w:t>
                      </w:r>
                    </w:p>
                    <w:p w14:paraId="387D0015" w14:textId="77777777" w:rsidR="00444128" w:rsidRPr="00DF22CA" w:rsidRDefault="00444128" w:rsidP="0095772F">
                      <w:pPr>
                        <w:pStyle w:val="SPACE"/>
                        <w:spacing w:line="276" w:lineRule="auto"/>
                        <w:rPr>
                          <w:spacing w:val="-2"/>
                        </w:rPr>
                      </w:pPr>
                      <w:r w:rsidRPr="00182209">
                        <w:rPr>
                          <w:b/>
                          <w:sz w:val="21"/>
                          <w:szCs w:val="21"/>
                        </w:rPr>
                        <w:t>ii.</w:t>
                      </w:r>
                      <w:r>
                        <w:rPr>
                          <w:sz w:val="21"/>
                          <w:szCs w:val="21"/>
                        </w:rPr>
                        <w:tab/>
                      </w:r>
                      <w:r w:rsidRPr="00182209">
                        <w:rPr>
                          <w:b/>
                          <w:sz w:val="21"/>
                          <w:szCs w:val="21"/>
                        </w:rPr>
                        <w:t>Non-defining properties:</w:t>
                      </w:r>
                      <w:r>
                        <w:rPr>
                          <w:sz w:val="21"/>
                          <w:szCs w:val="21"/>
                        </w:rPr>
                        <w:t xml:space="preserve"> Reproduction, growth</w:t>
                      </w:r>
                    </w:p>
                  </w:txbxContent>
                </v:textbox>
              </v:rect>
              <v:group id="_x0000_s6987" style="position:absolute;left:1087;top:9016;width:2391;height:661" coordorigin="1107,9653" coordsize="2391,661">
                <v:group id="_x0000_s6988" style="position:absolute;left:1482;top:9773;width:2016;height:403" coordorigin="1482,9773" coordsize="2668,403">
                  <v:shape id="Graphic 270" o:spid="_x0000_s6989" style="position:absolute;left:1647;top:9773;width:2503;height:403;visibility:visible;mso-wrap-style:square;v-text-anchor:top" coordsize="1589405,255904" path="m1481302,l,,,255841r1589303,l1481302,xe" fillcolor="#f6adcd" stroked="f">
                    <v:path arrowok="t"/>
                  </v:shape>
                  <v:shape id="Graphic 271" o:spid="_x0000_s6990" style="position:absolute;left:1482;top:9773;width:2503;height:403;visibility:visible;mso-wrap-style:square;v-text-anchor:top" coordsize="1589405,255904" path="m1481302,l,,,255841r1589303,l1481302,xe" stroked="f">
                    <v:path arrowok="t"/>
                  </v:shape>
                  <v:shape id="Graphic 272" o:spid="_x0000_s6991" style="position:absolute;left:1482;top:9773;width:2503;height:403;visibility:visible;mso-wrap-style:square;v-text-anchor:top" coordsize="1589405,255904" path="m,l,255841r1589303,l1481302,,,xe" filled="f" strokecolor="#f49ac1" strokeweight="1pt">
                    <v:path arrowok="t"/>
                  </v:shape>
                </v:group>
                <v:shape id="Graphic 273" o:spid="_x0000_s6992"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6993"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6994"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6995" style="position:absolute;left:1873;top:9800;width:1053;height:311;mso-wrap-style:none" arcsize="10923f" filled="f" stroked="f" strokecolor="#7f7f7f">
                  <v:textbox style="mso-next-textbox:#_x0000_s6995;mso-fit-shape-to-text:t" inset="0,0,0,0">
                    <w:txbxContent>
                      <w:p w14:paraId="702D2FF3" w14:textId="77777777" w:rsidR="00444128" w:rsidRDefault="00444128" w:rsidP="00C04B88">
                        <w:pPr>
                          <w:jc w:val="center"/>
                        </w:pPr>
                        <w:r w:rsidRPr="00444128">
                          <w:rPr>
                            <w:rFonts w:ascii="Cambria" w:hAnsi="Cambria"/>
                            <w:b/>
                            <w:bCs/>
                            <w:color w:val="EC2791"/>
                            <w:lang w:val="en-US"/>
                          </w:rPr>
                          <w:t>Smart tip</w:t>
                        </w:r>
                      </w:p>
                    </w:txbxContent>
                  </v:textbox>
                </v:roundrect>
              </v:group>
            </v:group>
            <v:shape id="_x0000_s7355" type="#_x0000_t75" style="position:absolute;left:1194;top:9879;width:432;height:432" o:preferrelative="f">
              <v:imagedata r:id="rId15" o:title="All icon-04" croptop="10663f" cropbottom="6398f" cropleft="11197f" cropright="11197f" chromakey="#fffffe"/>
              <o:lock v:ext="edit" aspectratio="f"/>
            </v:shape>
          </v:group>
        </w:pict>
      </w:r>
    </w:p>
    <w:p w14:paraId="09732AE2" w14:textId="77777777" w:rsidR="00760B3A" w:rsidRPr="00F4232D" w:rsidRDefault="00760B3A" w:rsidP="004907D9">
      <w:pPr>
        <w:widowControl/>
        <w:tabs>
          <w:tab w:val="left" w:pos="547"/>
        </w:tabs>
        <w:autoSpaceDN/>
        <w:textAlignment w:val="auto"/>
        <w:rPr>
          <w:rFonts w:eastAsia="Times New Roman" w:cs="Times New Roman"/>
          <w:kern w:val="0"/>
          <w:sz w:val="21"/>
          <w:szCs w:val="21"/>
          <w:lang w:val="en-IN" w:eastAsia="en-IN" w:bidi="ar-SA"/>
        </w:rPr>
      </w:pPr>
    </w:p>
    <w:p w14:paraId="2240CBA3" w14:textId="77777777" w:rsidR="00C1405C" w:rsidRPr="00F4232D" w:rsidRDefault="00C1405C" w:rsidP="004907D9">
      <w:pPr>
        <w:widowControl/>
        <w:tabs>
          <w:tab w:val="left" w:pos="547"/>
        </w:tabs>
        <w:autoSpaceDN/>
        <w:textAlignment w:val="auto"/>
        <w:rPr>
          <w:rFonts w:eastAsia="Times New Roman" w:cs="Times New Roman"/>
          <w:kern w:val="0"/>
          <w:sz w:val="21"/>
          <w:szCs w:val="21"/>
          <w:lang w:val="en-IN" w:eastAsia="en-IN" w:bidi="ar-SA"/>
        </w:rPr>
      </w:pPr>
    </w:p>
    <w:p w14:paraId="2AD0F426" w14:textId="77777777" w:rsidR="00C1405C" w:rsidRPr="00F4232D" w:rsidRDefault="00C1405C" w:rsidP="004907D9">
      <w:pPr>
        <w:widowControl/>
        <w:tabs>
          <w:tab w:val="left" w:pos="547"/>
        </w:tabs>
        <w:autoSpaceDN/>
        <w:textAlignment w:val="auto"/>
        <w:rPr>
          <w:rFonts w:eastAsia="Times New Roman" w:cs="Times New Roman"/>
          <w:kern w:val="0"/>
          <w:sz w:val="21"/>
          <w:szCs w:val="21"/>
          <w:lang w:val="en-IN" w:eastAsia="en-IN" w:bidi="ar-SA"/>
        </w:rPr>
      </w:pPr>
    </w:p>
    <w:p w14:paraId="2D3317AB" w14:textId="77777777" w:rsidR="00C1405C" w:rsidRPr="00F4232D" w:rsidRDefault="00C1405C" w:rsidP="004907D9">
      <w:pPr>
        <w:pStyle w:val="SPACE"/>
        <w:suppressAutoHyphens/>
      </w:pPr>
    </w:p>
    <w:p w14:paraId="1C1FC800" w14:textId="77777777" w:rsidR="00444128" w:rsidRPr="00F4232D" w:rsidRDefault="00444128" w:rsidP="004907D9">
      <w:pPr>
        <w:pStyle w:val="SPACE"/>
        <w:suppressAutoHyphens/>
      </w:pPr>
    </w:p>
    <w:p w14:paraId="0A48696A" w14:textId="77777777" w:rsidR="00444128" w:rsidRPr="00F4232D" w:rsidRDefault="00444128" w:rsidP="004907D9">
      <w:pPr>
        <w:pStyle w:val="SPACE"/>
        <w:suppressAutoHyphens/>
      </w:pPr>
    </w:p>
    <w:p w14:paraId="1700D0F1" w14:textId="77777777" w:rsidR="003C715C" w:rsidRPr="00F4232D" w:rsidRDefault="003C715C" w:rsidP="004907D9">
      <w:pPr>
        <w:pStyle w:val="SPACE"/>
        <w:suppressAutoHyphens/>
      </w:pPr>
    </w:p>
    <w:p w14:paraId="155C6154" w14:textId="77777777" w:rsidR="00444128" w:rsidRPr="00F4232D" w:rsidRDefault="00444128" w:rsidP="004907D9">
      <w:pPr>
        <w:pStyle w:val="SPACE"/>
        <w:suppressAutoHyphens/>
      </w:pPr>
    </w:p>
    <w:p w14:paraId="140E9AB3" w14:textId="77777777" w:rsidR="003C715C" w:rsidRPr="00F4232D" w:rsidRDefault="003C715C" w:rsidP="004907D9">
      <w:pPr>
        <w:pStyle w:val="SPACE"/>
        <w:suppressAutoHyphens/>
      </w:pPr>
    </w:p>
    <w:p w14:paraId="0F518DF0" w14:textId="77777777" w:rsidR="0095772F" w:rsidRPr="00F4232D" w:rsidRDefault="0095772F" w:rsidP="004907D9">
      <w:pPr>
        <w:pStyle w:val="SPACE"/>
        <w:suppressAutoHyphens/>
      </w:pPr>
    </w:p>
    <w:p w14:paraId="46BED98C" w14:textId="77777777" w:rsidR="0095772F" w:rsidRPr="00F4232D" w:rsidRDefault="0095772F" w:rsidP="004907D9">
      <w:pPr>
        <w:pStyle w:val="SPACE"/>
        <w:suppressAutoHyphens/>
      </w:pPr>
    </w:p>
    <w:p w14:paraId="22ACB3E4" w14:textId="77777777" w:rsidR="0095772F" w:rsidRPr="00F4232D" w:rsidRDefault="0095772F" w:rsidP="004907D9">
      <w:pPr>
        <w:pStyle w:val="SPACE"/>
        <w:suppressAutoHyphens/>
      </w:pPr>
    </w:p>
    <w:p w14:paraId="567DF81C" w14:textId="77777777" w:rsidR="0095772F" w:rsidRPr="00F4232D" w:rsidRDefault="0095772F" w:rsidP="004907D9">
      <w:pPr>
        <w:pStyle w:val="SPACE"/>
        <w:suppressAutoHyphens/>
      </w:pPr>
    </w:p>
    <w:p w14:paraId="39A4328C" w14:textId="77777777" w:rsidR="00E203EA" w:rsidRPr="00F4232D" w:rsidRDefault="00E203EA" w:rsidP="0095772F">
      <w:pPr>
        <w:pStyle w:val="ctrl-4"/>
        <w:tabs>
          <w:tab w:val="left" w:pos="90"/>
        </w:tabs>
        <w:suppressAutoHyphens/>
        <w:spacing w:before="32"/>
        <w:ind w:left="540" w:hanging="540"/>
        <w:rPr>
          <w:rFonts w:ascii="Cambria" w:hAnsi="Cambria"/>
          <w:b/>
          <w:bCs/>
          <w:color w:val="ED2791"/>
          <w:szCs w:val="24"/>
          <w:shd w:val="clear" w:color="auto" w:fill="F2F2F2"/>
        </w:rPr>
      </w:pPr>
      <w:r w:rsidRPr="00F4232D">
        <w:rPr>
          <w:rFonts w:ascii="Cambria" w:hAnsi="Cambria"/>
          <w:b/>
          <w:bCs/>
          <w:color w:val="ED2791"/>
          <w:szCs w:val="24"/>
        </w:rPr>
        <w:t>1.</w:t>
      </w:r>
      <w:r w:rsidR="001F31D6" w:rsidRPr="00F4232D">
        <w:rPr>
          <w:rFonts w:ascii="Cambria" w:hAnsi="Cambria"/>
          <w:b/>
          <w:bCs/>
          <w:color w:val="ED2791"/>
          <w:szCs w:val="24"/>
        </w:rPr>
        <w:t>1</w:t>
      </w:r>
      <w:r w:rsidRPr="00F4232D">
        <w:rPr>
          <w:rFonts w:ascii="Cambria" w:hAnsi="Cambria"/>
          <w:b/>
          <w:bCs/>
          <w:color w:val="ED2791"/>
          <w:szCs w:val="24"/>
        </w:rPr>
        <w:tab/>
      </w:r>
      <w:r w:rsidR="00DD0C83" w:rsidRPr="00F4232D">
        <w:rPr>
          <w:rFonts w:ascii="Cambria" w:hAnsi="Cambria"/>
          <w:b/>
          <w:bCs/>
          <w:color w:val="ED2791"/>
          <w:szCs w:val="24"/>
        </w:rPr>
        <w:t>Diversity in the Living World</w:t>
      </w:r>
      <w:r w:rsidR="0035131B" w:rsidRPr="00F4232D">
        <w:rPr>
          <w:rFonts w:ascii="Cambria" w:hAnsi="Cambria"/>
          <w:b/>
          <w:bCs/>
          <w:color w:val="ED2791"/>
          <w:szCs w:val="24"/>
        </w:rPr>
        <w:t xml:space="preserve"> </w:t>
      </w:r>
    </w:p>
    <w:p w14:paraId="6B33FFAC" w14:textId="77777777" w:rsidR="00660D9A" w:rsidRPr="00F4232D" w:rsidRDefault="00660D9A" w:rsidP="0095772F">
      <w:pPr>
        <w:pStyle w:val="SPACE"/>
        <w:suppressAutoHyphens/>
        <w:spacing w:before="32"/>
      </w:pPr>
    </w:p>
    <w:p w14:paraId="44E44905" w14:textId="77777777" w:rsidR="0077521E" w:rsidRPr="00F4232D" w:rsidRDefault="00691B9D" w:rsidP="0095772F">
      <w:pPr>
        <w:pStyle w:val="ctrl-4"/>
        <w:tabs>
          <w:tab w:val="left" w:pos="900"/>
          <w:tab w:val="left" w:pos="1260"/>
          <w:tab w:val="left" w:pos="1620"/>
        </w:tabs>
        <w:suppressAutoHyphens/>
        <w:spacing w:before="32"/>
        <w:ind w:right="-90"/>
        <w:rPr>
          <w:color w:val="000000"/>
          <w:sz w:val="21"/>
          <w:szCs w:val="21"/>
          <w:lang w:val="en-IN"/>
        </w:rPr>
      </w:pPr>
      <w:r>
        <w:rPr>
          <w:b/>
          <w:color w:val="595959"/>
          <w:sz w:val="21"/>
          <w:szCs w:val="21"/>
        </w:rPr>
        <w:pict w14:anchorId="42F7C63C">
          <v:group id="_x0000_s7434" style="position:absolute;margin-left:1.2pt;margin-top:569.3pt;width:7.45pt;height:7.2pt;z-index:251678720;mso-position-horizontal-relative:margin;mso-position-vertical-relative:margin" coordorigin="1099,2511" coordsize="149,144">
            <v:group id="_x0000_s7435" style="position:absolute;left:1099;top:2511;width:80;height:144" coordorigin="1099,2511" coordsize="80,144">
              <v:shape id="_x0000_s7436" type="#_x0000_t32" style="position:absolute;left:1099;top:2511;width:80;height:78" o:connectortype="straight" strokecolor="#f074a9" strokeweight="1.5pt"/>
              <v:shape id="_x0000_s7437" type="#_x0000_t32" style="position:absolute;left:1099;top:2577;width:72;height:78;flip:x" o:connectortype="straight" strokecolor="#f074a9" strokeweight="1.5pt"/>
            </v:group>
            <v:group id="_x0000_s7438" style="position:absolute;left:1168;top:2511;width:80;height:144" coordorigin="1099,2511" coordsize="80,144">
              <v:shape id="_x0000_s7439" type="#_x0000_t32" style="position:absolute;left:1099;top:2511;width:80;height:78" o:connectortype="straight" strokecolor="#f074a9" strokeweight="1.5pt"/>
              <v:shape id="_x0000_s7440" type="#_x0000_t32" style="position:absolute;left:1099;top:2577;width:72;height:78;flip:x" o:connectortype="straight" strokecolor="#f074a9" strokeweight="1.5pt"/>
            </v:group>
            <w10:wrap anchorx="margin" anchory="margin"/>
          </v:group>
        </w:pict>
      </w:r>
      <w:r w:rsidR="0077521E" w:rsidRPr="00F4232D">
        <w:rPr>
          <w:b/>
          <w:color w:val="595959"/>
          <w:sz w:val="21"/>
          <w:szCs w:val="21"/>
        </w:rPr>
        <w:tab/>
      </w:r>
      <w:r w:rsidR="0077521E" w:rsidRPr="00F4232D">
        <w:rPr>
          <w:b/>
          <w:bCs/>
          <w:color w:val="000000"/>
          <w:sz w:val="21"/>
          <w:szCs w:val="21"/>
          <w:lang w:val="en-IN"/>
        </w:rPr>
        <w:t>Biodiversity</w:t>
      </w:r>
      <w:r w:rsidR="0077521E" w:rsidRPr="00F4232D">
        <w:rPr>
          <w:color w:val="000000"/>
          <w:sz w:val="21"/>
          <w:szCs w:val="21"/>
          <w:lang w:val="en-IN"/>
        </w:rPr>
        <w:t>: Approximately</w:t>
      </w:r>
      <w:r w:rsidR="00AE117F" w:rsidRPr="00F4232D">
        <w:rPr>
          <w:color w:val="000000"/>
          <w:sz w:val="21"/>
          <w:szCs w:val="21"/>
          <w:lang w:val="en-IN"/>
        </w:rPr>
        <w:t xml:space="preserve"> </w:t>
      </w:r>
      <w:r w:rsidR="0077521E" w:rsidRPr="00F4232D">
        <w:rPr>
          <w:color w:val="000000"/>
          <w:sz w:val="21"/>
          <w:szCs w:val="21"/>
          <w:lang w:val="en-IN"/>
        </w:rPr>
        <w:t>1.7 million species are identified.</w:t>
      </w:r>
    </w:p>
    <w:p w14:paraId="04D20F13" w14:textId="77777777" w:rsidR="0077521E" w:rsidRPr="00F4232D" w:rsidRDefault="0077521E" w:rsidP="0095772F">
      <w:pPr>
        <w:pStyle w:val="SPACE"/>
        <w:suppressAutoHyphens/>
        <w:spacing w:before="32"/>
      </w:pPr>
    </w:p>
    <w:p w14:paraId="0998FF9B" w14:textId="77777777" w:rsidR="0077521E" w:rsidRPr="00F4232D" w:rsidRDefault="00691B9D" w:rsidP="0095772F">
      <w:pPr>
        <w:pStyle w:val="ctrl-4"/>
        <w:tabs>
          <w:tab w:val="left" w:pos="900"/>
          <w:tab w:val="left" w:pos="1260"/>
          <w:tab w:val="left" w:pos="1620"/>
        </w:tabs>
        <w:suppressAutoHyphens/>
        <w:spacing w:before="32"/>
        <w:ind w:right="-90"/>
        <w:rPr>
          <w:color w:val="000000"/>
          <w:sz w:val="21"/>
          <w:szCs w:val="21"/>
          <w:lang w:val="en-IN"/>
        </w:rPr>
      </w:pPr>
      <w:r>
        <w:rPr>
          <w:b/>
          <w:color w:val="595959"/>
          <w:sz w:val="21"/>
          <w:szCs w:val="21"/>
        </w:rPr>
        <w:pict w14:anchorId="367CBC32">
          <v:group id="_x0000_s7441" style="position:absolute;margin-left:1.2pt;margin-top:591.8pt;width:7.45pt;height:7.2pt;z-index:251679744;mso-position-horizontal-relative:margin;mso-position-vertical-relative:margin" coordorigin="1099,2511" coordsize="149,144">
            <v:group id="_x0000_s7442" style="position:absolute;left:1099;top:2511;width:80;height:144" coordorigin="1099,2511" coordsize="80,144">
              <v:shape id="_x0000_s7443" type="#_x0000_t32" style="position:absolute;left:1099;top:2511;width:80;height:78" o:connectortype="straight" strokecolor="#f074a9" strokeweight="1.5pt"/>
              <v:shape id="_x0000_s7444" type="#_x0000_t32" style="position:absolute;left:1099;top:2577;width:72;height:78;flip:x" o:connectortype="straight" strokecolor="#f074a9" strokeweight="1.5pt"/>
            </v:group>
            <v:group id="_x0000_s7445" style="position:absolute;left:1168;top:2511;width:80;height:144" coordorigin="1099,2511" coordsize="80,144">
              <v:shape id="_x0000_s7446" type="#_x0000_t32" style="position:absolute;left:1099;top:2511;width:80;height:78" o:connectortype="straight" strokecolor="#f074a9" strokeweight="1.5pt"/>
              <v:shape id="_x0000_s7447" type="#_x0000_t32" style="position:absolute;left:1099;top:2577;width:72;height:78;flip:x" o:connectortype="straight" strokecolor="#f074a9" strokeweight="1.5pt"/>
            </v:group>
            <w10:wrap anchorx="margin" anchory="margin"/>
          </v:group>
        </w:pict>
      </w:r>
      <w:r w:rsidR="0077521E" w:rsidRPr="00F4232D">
        <w:rPr>
          <w:b/>
          <w:bCs/>
          <w:color w:val="000000"/>
          <w:sz w:val="21"/>
          <w:szCs w:val="21"/>
          <w:lang w:val="en-IN"/>
        </w:rPr>
        <w:tab/>
        <w:t>Identification</w:t>
      </w:r>
      <w:r w:rsidR="0077521E" w:rsidRPr="00F4232D">
        <w:rPr>
          <w:color w:val="000000"/>
          <w:sz w:val="21"/>
          <w:szCs w:val="21"/>
          <w:lang w:val="en-IN"/>
        </w:rPr>
        <w:t xml:space="preserve">: </w:t>
      </w:r>
      <w:r w:rsidR="00AB14E0" w:rsidRPr="00F4232D">
        <w:rPr>
          <w:color w:val="000000"/>
          <w:sz w:val="21"/>
          <w:szCs w:val="21"/>
          <w:lang w:val="en-IN"/>
        </w:rPr>
        <w:t>Process of recognizing and naming an organism based on its characteristics.</w:t>
      </w:r>
    </w:p>
    <w:p w14:paraId="4D929D86" w14:textId="77777777" w:rsidR="00444128" w:rsidRPr="00F4232D" w:rsidRDefault="00444128" w:rsidP="0095772F">
      <w:pPr>
        <w:pStyle w:val="SPACE"/>
        <w:suppressAutoHyphens/>
        <w:spacing w:before="32"/>
      </w:pPr>
    </w:p>
    <w:p w14:paraId="0CB1EAB6" w14:textId="77777777" w:rsidR="0077521E" w:rsidRPr="00F4232D" w:rsidRDefault="00691B9D" w:rsidP="0095772F">
      <w:pPr>
        <w:pStyle w:val="ctrl-4"/>
        <w:tabs>
          <w:tab w:val="left" w:pos="900"/>
          <w:tab w:val="left" w:pos="1260"/>
          <w:tab w:val="left" w:pos="1620"/>
        </w:tabs>
        <w:suppressAutoHyphens/>
        <w:spacing w:before="32" w:line="276" w:lineRule="auto"/>
        <w:ind w:right="-90"/>
        <w:rPr>
          <w:color w:val="000000"/>
          <w:sz w:val="21"/>
          <w:szCs w:val="21"/>
          <w:lang w:val="en-IN"/>
        </w:rPr>
      </w:pPr>
      <w:r>
        <w:rPr>
          <w:b/>
          <w:color w:val="595959"/>
          <w:sz w:val="21"/>
          <w:szCs w:val="21"/>
        </w:rPr>
        <w:pict w14:anchorId="6A4CA02E">
          <v:group id="_x0000_s7448" style="position:absolute;margin-left:1.2pt;margin-top:613pt;width:7.45pt;height:7.2pt;z-index:251680768;mso-position-horizontal-relative:margin;mso-position-vertical-relative:margin" coordorigin="1099,2511" coordsize="149,144">
            <v:group id="_x0000_s7449" style="position:absolute;left:1099;top:2511;width:80;height:144" coordorigin="1099,2511" coordsize="80,144">
              <v:shape id="_x0000_s7450" type="#_x0000_t32" style="position:absolute;left:1099;top:2511;width:80;height:78" o:connectortype="straight" strokecolor="#f074a9" strokeweight="1.5pt"/>
              <v:shape id="_x0000_s7451" type="#_x0000_t32" style="position:absolute;left:1099;top:2577;width:72;height:78;flip:x" o:connectortype="straight" strokecolor="#f074a9" strokeweight="1.5pt"/>
            </v:group>
            <v:group id="_x0000_s7452" style="position:absolute;left:1168;top:2511;width:80;height:144" coordorigin="1099,2511" coordsize="80,144">
              <v:shape id="_x0000_s7453" type="#_x0000_t32" style="position:absolute;left:1099;top:2511;width:80;height:78" o:connectortype="straight" strokecolor="#f074a9" strokeweight="1.5pt"/>
              <v:shape id="_x0000_s7454" type="#_x0000_t32" style="position:absolute;left:1099;top:2577;width:72;height:78;flip:x" o:connectortype="straight" strokecolor="#f074a9" strokeweight="1.5pt"/>
            </v:group>
            <w10:wrap anchorx="margin" anchory="margin"/>
          </v:group>
        </w:pict>
      </w:r>
      <w:r w:rsidR="0077521E" w:rsidRPr="00F4232D">
        <w:rPr>
          <w:b/>
          <w:color w:val="595959"/>
          <w:sz w:val="21"/>
          <w:szCs w:val="21"/>
        </w:rPr>
        <w:tab/>
      </w:r>
      <w:r w:rsidR="0077521E" w:rsidRPr="00F4232D">
        <w:rPr>
          <w:b/>
          <w:bCs/>
          <w:color w:val="000000"/>
          <w:sz w:val="21"/>
          <w:szCs w:val="21"/>
          <w:lang w:val="en-IN"/>
        </w:rPr>
        <w:t>Nomenclature</w:t>
      </w:r>
      <w:r w:rsidR="0077521E" w:rsidRPr="00F4232D">
        <w:rPr>
          <w:color w:val="000000"/>
          <w:sz w:val="21"/>
          <w:szCs w:val="21"/>
          <w:lang w:val="en-IN"/>
        </w:rPr>
        <w:t xml:space="preserve">: </w:t>
      </w:r>
    </w:p>
    <w:p w14:paraId="2085F11B" w14:textId="77777777" w:rsidR="00AA6560" w:rsidRPr="00F4232D" w:rsidRDefault="00AA6560" w:rsidP="0095772F">
      <w:pPr>
        <w:pStyle w:val="ctrl-4"/>
        <w:tabs>
          <w:tab w:val="left" w:pos="900"/>
          <w:tab w:val="left" w:pos="1260"/>
          <w:tab w:val="left" w:pos="1620"/>
        </w:tabs>
        <w:suppressAutoHyphens/>
        <w:spacing w:before="32" w:line="276" w:lineRule="auto"/>
        <w:ind w:left="547" w:right="-90" w:hanging="547"/>
        <w:rPr>
          <w:color w:val="000000"/>
          <w:sz w:val="21"/>
          <w:szCs w:val="21"/>
          <w:lang w:val="en-IN"/>
        </w:rPr>
      </w:pPr>
      <w:r w:rsidRPr="00F4232D">
        <w:rPr>
          <w:color w:val="000000"/>
          <w:sz w:val="21"/>
          <w:szCs w:val="21"/>
          <w:lang w:val="en-IN"/>
        </w:rPr>
        <w:t>i.</w:t>
      </w:r>
      <w:r w:rsidRPr="00F4232D">
        <w:rPr>
          <w:color w:val="000000"/>
          <w:sz w:val="21"/>
          <w:szCs w:val="21"/>
          <w:lang w:val="en-IN"/>
        </w:rPr>
        <w:tab/>
      </w:r>
      <w:r w:rsidRPr="00F4232D">
        <w:rPr>
          <w:b/>
          <w:bCs/>
          <w:color w:val="000000"/>
          <w:sz w:val="21"/>
          <w:szCs w:val="21"/>
          <w:lang w:val="en-IN"/>
        </w:rPr>
        <w:t>Standardized Naming Systems</w:t>
      </w:r>
      <w:r w:rsidRPr="00F4232D">
        <w:rPr>
          <w:color w:val="000000"/>
          <w:sz w:val="21"/>
          <w:szCs w:val="21"/>
          <w:lang w:val="en-IN"/>
        </w:rPr>
        <w:t xml:space="preserve"> – Governed by internationally accepted codes:</w:t>
      </w:r>
    </w:p>
    <w:p w14:paraId="4D7F59FF" w14:textId="77777777" w:rsidR="00AA6560" w:rsidRPr="00F4232D" w:rsidRDefault="00AA6560" w:rsidP="0095772F">
      <w:pPr>
        <w:pStyle w:val="ctrl-4"/>
        <w:tabs>
          <w:tab w:val="left" w:pos="900"/>
          <w:tab w:val="left" w:pos="1260"/>
          <w:tab w:val="left" w:pos="1620"/>
        </w:tabs>
        <w:suppressAutoHyphens/>
        <w:spacing w:before="32" w:line="276" w:lineRule="auto"/>
        <w:ind w:left="547" w:right="-90" w:hanging="547"/>
        <w:rPr>
          <w:color w:val="000000"/>
          <w:sz w:val="21"/>
          <w:szCs w:val="21"/>
          <w:lang w:val="en-IN"/>
        </w:rPr>
      </w:pPr>
      <w:r w:rsidRPr="00F4232D">
        <w:rPr>
          <w:color w:val="000000"/>
          <w:sz w:val="21"/>
          <w:szCs w:val="21"/>
          <w:lang w:val="en-IN"/>
        </w:rPr>
        <w:t>a.</w:t>
      </w:r>
      <w:r w:rsidRPr="00F4232D">
        <w:rPr>
          <w:color w:val="000000"/>
          <w:sz w:val="21"/>
          <w:szCs w:val="21"/>
          <w:lang w:val="en-IN"/>
        </w:rPr>
        <w:tab/>
      </w:r>
      <w:r w:rsidRPr="00F4232D">
        <w:rPr>
          <w:i/>
          <w:iCs/>
          <w:color w:val="000000"/>
          <w:sz w:val="21"/>
          <w:szCs w:val="21"/>
          <w:lang w:val="en-IN"/>
        </w:rPr>
        <w:t>International Code of Botanical Nomenclature (ICBN)</w:t>
      </w:r>
      <w:r w:rsidRPr="00F4232D">
        <w:rPr>
          <w:color w:val="000000"/>
          <w:sz w:val="21"/>
          <w:szCs w:val="21"/>
          <w:lang w:val="en-IN"/>
        </w:rPr>
        <w:t xml:space="preserve"> for plants</w:t>
      </w:r>
    </w:p>
    <w:p w14:paraId="29AC6687" w14:textId="77777777" w:rsidR="00AA6560" w:rsidRPr="00F4232D" w:rsidRDefault="00AA6560" w:rsidP="0095772F">
      <w:pPr>
        <w:pStyle w:val="ctrl-4"/>
        <w:tabs>
          <w:tab w:val="left" w:pos="900"/>
          <w:tab w:val="left" w:pos="1260"/>
          <w:tab w:val="left" w:pos="1620"/>
        </w:tabs>
        <w:suppressAutoHyphens/>
        <w:spacing w:before="32" w:line="276" w:lineRule="auto"/>
        <w:ind w:left="547" w:right="-90" w:hanging="547"/>
        <w:rPr>
          <w:color w:val="000000"/>
          <w:sz w:val="21"/>
          <w:szCs w:val="21"/>
          <w:lang w:val="en-IN"/>
        </w:rPr>
      </w:pPr>
      <w:r w:rsidRPr="00F4232D">
        <w:rPr>
          <w:color w:val="000000"/>
          <w:sz w:val="21"/>
          <w:szCs w:val="21"/>
          <w:lang w:val="en-IN"/>
        </w:rPr>
        <w:t>b.</w:t>
      </w:r>
      <w:r w:rsidRPr="00F4232D">
        <w:rPr>
          <w:color w:val="000000"/>
          <w:sz w:val="21"/>
          <w:szCs w:val="21"/>
          <w:lang w:val="en-IN"/>
        </w:rPr>
        <w:tab/>
      </w:r>
      <w:r w:rsidRPr="00F4232D">
        <w:rPr>
          <w:i/>
          <w:iCs/>
          <w:color w:val="000000"/>
          <w:sz w:val="21"/>
          <w:szCs w:val="21"/>
          <w:lang w:val="en-IN"/>
        </w:rPr>
        <w:t>International Code of Zoological Nomenclature (ICZN)</w:t>
      </w:r>
      <w:r w:rsidRPr="00F4232D">
        <w:rPr>
          <w:color w:val="000000"/>
          <w:sz w:val="21"/>
          <w:szCs w:val="21"/>
          <w:lang w:val="en-IN"/>
        </w:rPr>
        <w:t xml:space="preserve"> for animals</w:t>
      </w:r>
    </w:p>
    <w:p w14:paraId="55E6092E" w14:textId="77777777" w:rsidR="0077521E" w:rsidRPr="00F4232D" w:rsidRDefault="0077521E" w:rsidP="0095772F">
      <w:pPr>
        <w:pStyle w:val="ctrl-4"/>
        <w:tabs>
          <w:tab w:val="clear" w:pos="1080"/>
          <w:tab w:val="left" w:pos="900"/>
          <w:tab w:val="left" w:pos="1260"/>
          <w:tab w:val="left" w:pos="1620"/>
        </w:tabs>
        <w:suppressAutoHyphens/>
        <w:spacing w:before="32" w:line="276" w:lineRule="auto"/>
        <w:jc w:val="both"/>
        <w:rPr>
          <w:sz w:val="21"/>
          <w:szCs w:val="21"/>
        </w:rPr>
      </w:pPr>
      <w:r w:rsidRPr="00F4232D">
        <w:rPr>
          <w:sz w:val="21"/>
          <w:szCs w:val="21"/>
        </w:rPr>
        <w:t>ii.</w:t>
      </w:r>
      <w:r w:rsidRPr="00F4232D">
        <w:rPr>
          <w:b/>
          <w:sz w:val="21"/>
          <w:szCs w:val="21"/>
        </w:rPr>
        <w:tab/>
        <w:t>Binomial Nomenclature:</w:t>
      </w:r>
    </w:p>
    <w:p w14:paraId="74FB1621" w14:textId="77777777" w:rsidR="0077521E" w:rsidRPr="00F4232D" w:rsidRDefault="0077521E" w:rsidP="0095772F">
      <w:pPr>
        <w:pStyle w:val="ctrl-4"/>
        <w:tabs>
          <w:tab w:val="clear" w:pos="1080"/>
          <w:tab w:val="left" w:pos="900"/>
          <w:tab w:val="left" w:pos="1260"/>
          <w:tab w:val="left" w:pos="1620"/>
        </w:tabs>
        <w:suppressAutoHyphens/>
        <w:spacing w:before="32" w:line="276" w:lineRule="auto"/>
        <w:ind w:left="900" w:hanging="900"/>
        <w:jc w:val="both"/>
        <w:rPr>
          <w:sz w:val="21"/>
          <w:szCs w:val="21"/>
        </w:rPr>
      </w:pPr>
      <w:r w:rsidRPr="00F4232D">
        <w:rPr>
          <w:sz w:val="21"/>
          <w:szCs w:val="21"/>
        </w:rPr>
        <w:t>a.</w:t>
      </w:r>
      <w:r w:rsidRPr="00F4232D">
        <w:rPr>
          <w:sz w:val="21"/>
          <w:szCs w:val="21"/>
        </w:rPr>
        <w:tab/>
        <w:t>This naming system was given by Carolus Linn</w:t>
      </w:r>
      <w:r w:rsidRPr="00F4232D">
        <w:rPr>
          <w:sz w:val="21"/>
          <w:szCs w:val="21"/>
          <w:lang w:val="en-IN"/>
        </w:rPr>
        <w:t>aeus</w:t>
      </w:r>
      <w:r w:rsidRPr="00F4232D">
        <w:rPr>
          <w:sz w:val="21"/>
          <w:szCs w:val="21"/>
        </w:rPr>
        <w:t>.</w:t>
      </w:r>
    </w:p>
    <w:p w14:paraId="5F8CE9D2" w14:textId="77777777" w:rsidR="0077521E" w:rsidRPr="00F4232D" w:rsidRDefault="0077521E" w:rsidP="004907D9">
      <w:pPr>
        <w:pStyle w:val="ctrl-4"/>
        <w:tabs>
          <w:tab w:val="clear" w:pos="1080"/>
          <w:tab w:val="left" w:pos="900"/>
          <w:tab w:val="left" w:pos="1260"/>
          <w:tab w:val="left" w:pos="1620"/>
        </w:tabs>
        <w:suppressAutoHyphens/>
        <w:spacing w:line="276" w:lineRule="auto"/>
        <w:jc w:val="both"/>
        <w:rPr>
          <w:b/>
          <w:sz w:val="21"/>
          <w:szCs w:val="21"/>
        </w:rPr>
      </w:pPr>
      <w:r w:rsidRPr="00F4232D">
        <w:rPr>
          <w:sz w:val="21"/>
          <w:szCs w:val="21"/>
        </w:rPr>
        <w:lastRenderedPageBreak/>
        <w:t>b.</w:t>
      </w:r>
      <w:r w:rsidRPr="00F4232D">
        <w:rPr>
          <w:b/>
          <w:sz w:val="21"/>
          <w:szCs w:val="21"/>
        </w:rPr>
        <w:tab/>
        <w:t>Universal rules of binomial nomenclature are as follows:</w:t>
      </w:r>
    </w:p>
    <w:p w14:paraId="3BF3049E" w14:textId="77777777" w:rsidR="0077521E" w:rsidRPr="00F4232D" w:rsidRDefault="0077521E" w:rsidP="004907D9">
      <w:pPr>
        <w:pStyle w:val="ctrl-4"/>
        <w:tabs>
          <w:tab w:val="clear" w:pos="1080"/>
          <w:tab w:val="left" w:pos="900"/>
          <w:tab w:val="left" w:pos="1260"/>
          <w:tab w:val="left" w:pos="1620"/>
        </w:tabs>
        <w:suppressAutoHyphens/>
        <w:spacing w:line="276" w:lineRule="auto"/>
        <w:ind w:left="900" w:hanging="900"/>
        <w:jc w:val="both"/>
        <w:rPr>
          <w:sz w:val="21"/>
          <w:szCs w:val="21"/>
        </w:rPr>
      </w:pPr>
      <w:r w:rsidRPr="00F4232D">
        <w:rPr>
          <w:sz w:val="21"/>
          <w:szCs w:val="21"/>
        </w:rPr>
        <w:tab/>
        <w:t>1.</w:t>
      </w:r>
      <w:r w:rsidRPr="00F4232D">
        <w:rPr>
          <w:sz w:val="21"/>
          <w:szCs w:val="21"/>
        </w:rPr>
        <w:tab/>
        <w:t>Biological names are generally in Latin and written in italics (when printed) or underlined (when handwritten).</w:t>
      </w:r>
    </w:p>
    <w:p w14:paraId="7504E761" w14:textId="77777777" w:rsidR="0077521E" w:rsidRPr="00F4232D" w:rsidRDefault="0077521E" w:rsidP="0095772F">
      <w:pPr>
        <w:pStyle w:val="ctrl-4"/>
        <w:tabs>
          <w:tab w:val="clear" w:pos="1080"/>
          <w:tab w:val="left" w:pos="900"/>
          <w:tab w:val="left" w:pos="1260"/>
          <w:tab w:val="left" w:pos="1620"/>
        </w:tabs>
        <w:suppressAutoHyphens/>
        <w:spacing w:line="276" w:lineRule="auto"/>
        <w:ind w:left="1260" w:hanging="1260"/>
        <w:jc w:val="both"/>
        <w:rPr>
          <w:sz w:val="21"/>
          <w:szCs w:val="21"/>
        </w:rPr>
      </w:pPr>
      <w:r w:rsidRPr="00F4232D">
        <w:rPr>
          <w:sz w:val="21"/>
          <w:szCs w:val="21"/>
        </w:rPr>
        <w:tab/>
        <w:t>2.</w:t>
      </w:r>
      <w:r w:rsidRPr="00F4232D">
        <w:rPr>
          <w:sz w:val="21"/>
          <w:szCs w:val="21"/>
        </w:rPr>
        <w:tab/>
        <w:t xml:space="preserve">The first word is the genus name and the second word is the specific epithet. </w:t>
      </w:r>
    </w:p>
    <w:p w14:paraId="582D671A" w14:textId="77777777" w:rsidR="0077521E" w:rsidRPr="00F4232D" w:rsidRDefault="0077521E" w:rsidP="0095772F">
      <w:pPr>
        <w:pStyle w:val="ctrl-4"/>
        <w:tabs>
          <w:tab w:val="clear" w:pos="1080"/>
          <w:tab w:val="left" w:pos="900"/>
          <w:tab w:val="left" w:pos="1260"/>
          <w:tab w:val="left" w:pos="1620"/>
        </w:tabs>
        <w:suppressAutoHyphens/>
        <w:spacing w:line="276" w:lineRule="auto"/>
        <w:jc w:val="both"/>
        <w:rPr>
          <w:sz w:val="21"/>
          <w:szCs w:val="21"/>
        </w:rPr>
      </w:pPr>
      <w:r w:rsidRPr="00F4232D">
        <w:rPr>
          <w:sz w:val="21"/>
          <w:szCs w:val="21"/>
        </w:rPr>
        <w:tab/>
        <w:t>3.</w:t>
      </w:r>
      <w:r w:rsidRPr="00F4232D">
        <w:rPr>
          <w:sz w:val="21"/>
          <w:szCs w:val="21"/>
        </w:rPr>
        <w:tab/>
        <w:t>The genus name starts with a capital letter and the specific epithet is written in small letters.</w:t>
      </w:r>
    </w:p>
    <w:p w14:paraId="60D93BD1" w14:textId="77777777" w:rsidR="006006B6" w:rsidRPr="00F4232D" w:rsidRDefault="0077521E" w:rsidP="0095772F">
      <w:pPr>
        <w:pStyle w:val="ctrl-4"/>
        <w:tabs>
          <w:tab w:val="left" w:pos="900"/>
          <w:tab w:val="left" w:pos="1260"/>
          <w:tab w:val="left" w:pos="1620"/>
        </w:tabs>
        <w:suppressAutoHyphens/>
        <w:spacing w:line="276" w:lineRule="auto"/>
        <w:jc w:val="both"/>
        <w:rPr>
          <w:sz w:val="21"/>
          <w:szCs w:val="21"/>
          <w:lang w:val="en-IN"/>
        </w:rPr>
      </w:pPr>
      <w:r w:rsidRPr="00F4232D">
        <w:rPr>
          <w:sz w:val="21"/>
          <w:szCs w:val="21"/>
        </w:rPr>
        <w:tab/>
        <w:t>4.</w:t>
      </w:r>
      <w:r w:rsidRPr="00F4232D">
        <w:rPr>
          <w:sz w:val="21"/>
          <w:szCs w:val="21"/>
        </w:rPr>
        <w:tab/>
      </w:r>
      <w:r w:rsidR="006006B6" w:rsidRPr="00F4232D">
        <w:rPr>
          <w:sz w:val="21"/>
          <w:szCs w:val="21"/>
          <w:lang w:val="en-IN"/>
        </w:rPr>
        <w:t>The author’s name, indicating who first described the species, follows the specific epithet.</w:t>
      </w:r>
    </w:p>
    <w:p w14:paraId="08D8A5EF" w14:textId="77777777" w:rsidR="0077521E" w:rsidRPr="00F4232D" w:rsidRDefault="0077521E" w:rsidP="0095772F">
      <w:pPr>
        <w:pStyle w:val="ctrl-4"/>
        <w:widowControl w:val="0"/>
        <w:tabs>
          <w:tab w:val="clear" w:pos="1080"/>
          <w:tab w:val="left" w:pos="900"/>
          <w:tab w:val="left" w:pos="1260"/>
          <w:tab w:val="left" w:pos="1620"/>
        </w:tabs>
        <w:suppressAutoHyphens/>
        <w:spacing w:line="276" w:lineRule="auto"/>
        <w:jc w:val="both"/>
        <w:rPr>
          <w:sz w:val="21"/>
          <w:szCs w:val="21"/>
        </w:rPr>
      </w:pPr>
      <w:r w:rsidRPr="00F4232D">
        <w:rPr>
          <w:sz w:val="21"/>
          <w:szCs w:val="21"/>
        </w:rPr>
        <w:tab/>
      </w:r>
      <w:r w:rsidRPr="00F4232D">
        <w:rPr>
          <w:sz w:val="21"/>
          <w:szCs w:val="21"/>
        </w:rPr>
        <w:tab/>
        <w:t>e.g.</w:t>
      </w:r>
      <w:r w:rsidR="008854A2" w:rsidRPr="00F4232D">
        <w:rPr>
          <w:sz w:val="21"/>
          <w:szCs w:val="21"/>
        </w:rPr>
        <w:t>,</w:t>
      </w:r>
      <w:r w:rsidRPr="00F4232D">
        <w:rPr>
          <w:i/>
          <w:sz w:val="21"/>
          <w:szCs w:val="21"/>
        </w:rPr>
        <w:t xml:space="preserve"> Mangifera indica</w:t>
      </w:r>
      <w:r w:rsidRPr="00F4232D">
        <w:rPr>
          <w:sz w:val="21"/>
          <w:szCs w:val="21"/>
        </w:rPr>
        <w:t xml:space="preserve"> Linn. (Linn indicates that this species was first described by Linnaeus)</w:t>
      </w:r>
    </w:p>
    <w:p w14:paraId="7A626F9A" w14:textId="77777777" w:rsidR="003C715C" w:rsidRPr="00F4232D" w:rsidRDefault="003C715C" w:rsidP="004907D9">
      <w:pPr>
        <w:pStyle w:val="SPACE"/>
        <w:suppressAutoHyphens/>
      </w:pPr>
    </w:p>
    <w:p w14:paraId="2D60667A" w14:textId="77777777" w:rsidR="00F6769E" w:rsidRPr="00F4232D" w:rsidRDefault="00691B9D" w:rsidP="0095772F">
      <w:pPr>
        <w:pStyle w:val="ctrl-4"/>
        <w:widowControl w:val="0"/>
        <w:tabs>
          <w:tab w:val="left" w:pos="900"/>
          <w:tab w:val="left" w:pos="1260"/>
          <w:tab w:val="left" w:pos="1620"/>
        </w:tabs>
        <w:suppressAutoHyphens/>
        <w:spacing w:before="20" w:line="276" w:lineRule="auto"/>
        <w:ind w:left="547" w:hanging="547"/>
        <w:jc w:val="both"/>
        <w:rPr>
          <w:color w:val="000000"/>
          <w:spacing w:val="4"/>
          <w:sz w:val="21"/>
          <w:szCs w:val="21"/>
          <w:lang w:val="en-IN"/>
        </w:rPr>
      </w:pPr>
      <w:r>
        <w:rPr>
          <w:b/>
          <w:color w:val="595959"/>
          <w:sz w:val="21"/>
          <w:szCs w:val="21"/>
        </w:rPr>
        <w:pict w14:anchorId="18A9F2A2">
          <v:group id="_x0000_s7455" style="position:absolute;left:0;text-align:left;margin-left:1.1pt;margin-top:106.6pt;width:7.45pt;height:7.2pt;z-index:251681792;mso-position-horizontal-relative:margin;mso-position-vertical-relative:margin" coordorigin="1099,2511" coordsize="149,144">
            <v:group id="_x0000_s7456" style="position:absolute;left:1099;top:2511;width:80;height:144" coordorigin="1099,2511" coordsize="80,144">
              <v:shape id="_x0000_s7457" type="#_x0000_t32" style="position:absolute;left:1099;top:2511;width:80;height:78" o:connectortype="straight" strokecolor="#f074a9" strokeweight="1.5pt"/>
              <v:shape id="_x0000_s7458" type="#_x0000_t32" style="position:absolute;left:1099;top:2577;width:72;height:78;flip:x" o:connectortype="straight" strokecolor="#f074a9" strokeweight="1.5pt"/>
            </v:group>
            <v:group id="_x0000_s7459" style="position:absolute;left:1168;top:2511;width:80;height:144" coordorigin="1099,2511" coordsize="80,144">
              <v:shape id="_x0000_s7460" type="#_x0000_t32" style="position:absolute;left:1099;top:2511;width:80;height:78" o:connectortype="straight" strokecolor="#f074a9" strokeweight="1.5pt"/>
              <v:shape id="_x0000_s7461" type="#_x0000_t32" style="position:absolute;left:1099;top:2577;width:72;height:78;flip:x" o:connectortype="straight" strokecolor="#f074a9" strokeweight="1.5pt"/>
            </v:group>
            <w10:wrap anchorx="margin" anchory="margin"/>
          </v:group>
        </w:pict>
      </w:r>
      <w:r w:rsidR="0077521E" w:rsidRPr="00F4232D">
        <w:rPr>
          <w:b/>
          <w:color w:val="595959"/>
          <w:sz w:val="21"/>
          <w:szCs w:val="21"/>
        </w:rPr>
        <w:tab/>
      </w:r>
      <w:r w:rsidR="00AA6560" w:rsidRPr="00F4232D">
        <w:rPr>
          <w:b/>
          <w:bCs/>
          <w:color w:val="000000"/>
          <w:spacing w:val="4"/>
          <w:sz w:val="21"/>
          <w:szCs w:val="21"/>
          <w:lang w:val="en-IN"/>
        </w:rPr>
        <w:t>Classification</w:t>
      </w:r>
      <w:r w:rsidR="00AA6560" w:rsidRPr="00F4232D">
        <w:rPr>
          <w:color w:val="000000"/>
          <w:spacing w:val="4"/>
          <w:sz w:val="21"/>
          <w:szCs w:val="21"/>
          <w:lang w:val="en-IN"/>
        </w:rPr>
        <w:t xml:space="preserve">: </w:t>
      </w:r>
      <w:r w:rsidR="00F6769E" w:rsidRPr="00F4232D">
        <w:rPr>
          <w:color w:val="000000"/>
          <w:spacing w:val="4"/>
          <w:sz w:val="21"/>
          <w:szCs w:val="21"/>
          <w:lang w:val="en-IN"/>
        </w:rPr>
        <w:t xml:space="preserve">Systematic organization of organisms based on shared morphological, genetic, biochemical characteristics. Originating with Linnaeus’ Systema Naturae, it encompasses taxonomy (identification, naming, and hierarchical grouping) and systematics (elucidating evolutionary relationships to reflect phylogenetic history). </w:t>
      </w:r>
    </w:p>
    <w:p w14:paraId="66480FCA" w14:textId="77777777" w:rsidR="00F6769E" w:rsidRPr="00F4232D" w:rsidRDefault="00F6769E" w:rsidP="004907D9">
      <w:pPr>
        <w:pStyle w:val="ctrl-4"/>
        <w:tabs>
          <w:tab w:val="left" w:pos="900"/>
          <w:tab w:val="left" w:pos="1260"/>
          <w:tab w:val="left" w:pos="1620"/>
        </w:tabs>
        <w:suppressAutoHyphens/>
        <w:ind w:left="547" w:right="-90" w:hanging="547"/>
        <w:jc w:val="both"/>
        <w:rPr>
          <w:color w:val="000000"/>
          <w:sz w:val="21"/>
          <w:szCs w:val="21"/>
          <w:lang w:val="en-IN"/>
        </w:rPr>
      </w:pPr>
    </w:p>
    <w:p w14:paraId="75929E6F" w14:textId="77777777" w:rsidR="00444128" w:rsidRPr="00F4232D" w:rsidRDefault="00691B9D" w:rsidP="004907D9">
      <w:pPr>
        <w:pStyle w:val="ctrl-4"/>
        <w:tabs>
          <w:tab w:val="left" w:pos="900"/>
          <w:tab w:val="left" w:pos="1260"/>
          <w:tab w:val="left" w:pos="1620"/>
        </w:tabs>
        <w:suppressAutoHyphens/>
        <w:ind w:left="547" w:right="-90" w:hanging="547"/>
        <w:jc w:val="both"/>
        <w:rPr>
          <w:color w:val="000000"/>
          <w:sz w:val="21"/>
          <w:szCs w:val="21"/>
          <w:lang w:val="en-IN"/>
        </w:rPr>
      </w:pPr>
      <w:r>
        <w:rPr>
          <w:color w:val="000000"/>
          <w:sz w:val="21"/>
          <w:szCs w:val="21"/>
          <w:lang w:val="en-IN"/>
        </w:rPr>
        <w:pict w14:anchorId="4ACDF63C">
          <v:group id="_x0000_s7352" style="position:absolute;left:0;text-align:left;margin-left:1.1pt;margin-top:5.25pt;width:486pt;height:140pt;z-index:251664384" coordorigin="1102,3568" coordsize="9720,2800">
            <v:group id="_x0000_s7009" style="position:absolute;left:1102;top:3568;width:9720;height:2800" coordorigin="1102,2372" coordsize="9720,2800">
              <v:shape id="Graphic 78" o:spid="_x0000_s6998" style="position:absolute;left:1102;top:2724;width:9720;height:2448;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rect id="_x0000_s6999" style="position:absolute;left:1648;top:3002;width:9072;height:2160;mso-position-horizontal-relative:margin" filled="f" fillcolor="#f2f2f2" stroked="f" strokecolor="#ec2791">
                <v:stroke dashstyle="longDash"/>
                <v:textbox style="mso-next-textbox:#_x0000_s6999" inset="0,0,0,0">
                  <w:txbxContent>
                    <w:p w14:paraId="4DFF3744" w14:textId="77777777" w:rsidR="0095772F" w:rsidRDefault="0095772F" w:rsidP="0095772F">
                      <w:pPr>
                        <w:pStyle w:val="SPACE"/>
                      </w:pPr>
                    </w:p>
                    <w:p w14:paraId="52F80A43" w14:textId="77777777" w:rsidR="00626BC0" w:rsidRPr="0095772F" w:rsidRDefault="00626BC0" w:rsidP="0095772F">
                      <w:pPr>
                        <w:pStyle w:val="SPACE"/>
                        <w:suppressAutoHyphens/>
                        <w:spacing w:line="276" w:lineRule="auto"/>
                        <w:ind w:left="0" w:firstLine="0"/>
                        <w:rPr>
                          <w:sz w:val="21"/>
                          <w:szCs w:val="21"/>
                          <w:lang w:val="en-IN"/>
                        </w:rPr>
                      </w:pPr>
                      <w:r w:rsidRPr="0095772F">
                        <w:rPr>
                          <w:b/>
                          <w:sz w:val="21"/>
                          <w:szCs w:val="21"/>
                          <w:lang w:val="en-IN"/>
                        </w:rPr>
                        <w:t>Scientific Names</w:t>
                      </w:r>
                      <w:r w:rsidRPr="0095772F">
                        <w:rPr>
                          <w:b/>
                          <w:sz w:val="21"/>
                          <w:szCs w:val="21"/>
                        </w:rPr>
                        <w:t xml:space="preserve">: </w:t>
                      </w:r>
                      <w:r w:rsidRPr="0095772F">
                        <w:rPr>
                          <w:sz w:val="21"/>
                          <w:szCs w:val="21"/>
                          <w:lang w:val="en-IN"/>
                        </w:rPr>
                        <w:t xml:space="preserve">In school, many students might have the same name – there could be </w:t>
                      </w:r>
                      <w:r w:rsidRPr="0095772F">
                        <w:rPr>
                          <w:b/>
                          <w:bCs/>
                          <w:sz w:val="21"/>
                          <w:szCs w:val="21"/>
                          <w:lang w:val="en-IN"/>
                        </w:rPr>
                        <w:t xml:space="preserve">two </w:t>
                      </w:r>
                      <w:proofErr w:type="spellStart"/>
                      <w:r w:rsidRPr="0095772F">
                        <w:rPr>
                          <w:b/>
                          <w:bCs/>
                          <w:sz w:val="21"/>
                          <w:szCs w:val="21"/>
                          <w:lang w:val="en-IN"/>
                        </w:rPr>
                        <w:t>Rahuls</w:t>
                      </w:r>
                      <w:proofErr w:type="spellEnd"/>
                      <w:r w:rsidRPr="0095772F">
                        <w:rPr>
                          <w:sz w:val="21"/>
                          <w:szCs w:val="21"/>
                          <w:lang w:val="en-IN"/>
                        </w:rPr>
                        <w:t xml:space="preserve"> in a class. But their </w:t>
                      </w:r>
                      <w:r w:rsidRPr="0095772F">
                        <w:rPr>
                          <w:b/>
                          <w:bCs/>
                          <w:sz w:val="21"/>
                          <w:szCs w:val="21"/>
                          <w:lang w:val="en-IN"/>
                        </w:rPr>
                        <w:t>roll numbers are unique</w:t>
                      </w:r>
                      <w:r w:rsidRPr="0095772F">
                        <w:rPr>
                          <w:sz w:val="21"/>
                          <w:szCs w:val="21"/>
                          <w:lang w:val="en-IN"/>
                        </w:rPr>
                        <w:t xml:space="preserve">. </w:t>
                      </w:r>
                    </w:p>
                    <w:p w14:paraId="10AE8F06" w14:textId="77777777" w:rsidR="00626BC0" w:rsidRPr="0095772F" w:rsidRDefault="00626BC0" w:rsidP="0095772F">
                      <w:pPr>
                        <w:pStyle w:val="SPACE"/>
                        <w:suppressAutoHyphens/>
                        <w:spacing w:line="276" w:lineRule="auto"/>
                        <w:rPr>
                          <w:sz w:val="21"/>
                          <w:szCs w:val="21"/>
                          <w:lang w:val="en-IN"/>
                        </w:rPr>
                      </w:pPr>
                      <w:r w:rsidRPr="0095772F">
                        <w:rPr>
                          <w:noProof/>
                          <w:sz w:val="21"/>
                          <w:szCs w:val="21"/>
                          <w:lang w:val="x-none" w:eastAsia="x-none"/>
                        </w:rPr>
                        <w:t>i.</w:t>
                      </w:r>
                      <w:r w:rsidRPr="0095772F">
                        <w:rPr>
                          <w:noProof/>
                          <w:sz w:val="21"/>
                          <w:szCs w:val="21"/>
                          <w:lang w:val="x-none" w:eastAsia="x-none"/>
                        </w:rPr>
                        <w:tab/>
                        <w:t>Similarly</w:t>
                      </w:r>
                      <w:r w:rsidRPr="0095772F">
                        <w:rPr>
                          <w:sz w:val="21"/>
                          <w:szCs w:val="21"/>
                          <w:lang w:val="en-IN"/>
                        </w:rPr>
                        <w:t xml:space="preserve">, common names create confusion. For example, the </w:t>
                      </w:r>
                      <w:r w:rsidRPr="0095772F">
                        <w:rPr>
                          <w:b/>
                          <w:bCs/>
                          <w:sz w:val="21"/>
                          <w:szCs w:val="21"/>
                          <w:lang w:val="en-IN"/>
                        </w:rPr>
                        <w:t>domestic cat</w:t>
                      </w:r>
                      <w:r w:rsidRPr="0095772F">
                        <w:rPr>
                          <w:sz w:val="21"/>
                          <w:szCs w:val="21"/>
                          <w:lang w:val="en-IN"/>
                        </w:rPr>
                        <w:t xml:space="preserve"> is called </w:t>
                      </w:r>
                      <w:r w:rsidRPr="0095772F">
                        <w:rPr>
                          <w:b/>
                          <w:bCs/>
                          <w:sz w:val="21"/>
                          <w:szCs w:val="21"/>
                          <w:lang w:val="en-IN"/>
                        </w:rPr>
                        <w:t>"Cat"</w:t>
                      </w:r>
                      <w:r w:rsidRPr="0095772F">
                        <w:rPr>
                          <w:sz w:val="21"/>
                          <w:szCs w:val="21"/>
                          <w:lang w:val="en-IN"/>
                        </w:rPr>
                        <w:t xml:space="preserve"> in English, </w:t>
                      </w:r>
                      <w:r w:rsidRPr="0095772F">
                        <w:rPr>
                          <w:b/>
                          <w:bCs/>
                          <w:sz w:val="21"/>
                          <w:szCs w:val="21"/>
                          <w:lang w:val="en-IN"/>
                        </w:rPr>
                        <w:t>"Gato"</w:t>
                      </w:r>
                      <w:r w:rsidRPr="0095772F">
                        <w:rPr>
                          <w:sz w:val="21"/>
                          <w:szCs w:val="21"/>
                          <w:lang w:val="en-IN"/>
                        </w:rPr>
                        <w:t xml:space="preserve"> in Spanish, and </w:t>
                      </w:r>
                      <w:r w:rsidRPr="0095772F">
                        <w:rPr>
                          <w:b/>
                          <w:bCs/>
                          <w:sz w:val="21"/>
                          <w:szCs w:val="21"/>
                          <w:lang w:val="en-IN"/>
                        </w:rPr>
                        <w:t>"Billi"</w:t>
                      </w:r>
                      <w:r w:rsidRPr="0095772F">
                        <w:rPr>
                          <w:sz w:val="21"/>
                          <w:szCs w:val="21"/>
                          <w:lang w:val="en-IN"/>
                        </w:rPr>
                        <w:t xml:space="preserve"> in Hindi. </w:t>
                      </w:r>
                    </w:p>
                    <w:p w14:paraId="13B19520" w14:textId="77777777" w:rsidR="00626BC0" w:rsidRPr="0095772F" w:rsidRDefault="00626BC0" w:rsidP="0095772F">
                      <w:pPr>
                        <w:pStyle w:val="SPACE"/>
                        <w:suppressAutoHyphens/>
                        <w:spacing w:line="276" w:lineRule="auto"/>
                        <w:rPr>
                          <w:sz w:val="21"/>
                          <w:szCs w:val="21"/>
                          <w:lang w:val="en-IN"/>
                        </w:rPr>
                      </w:pPr>
                      <w:r w:rsidRPr="0095772F">
                        <w:rPr>
                          <w:noProof/>
                          <w:sz w:val="21"/>
                          <w:szCs w:val="21"/>
                          <w:lang w:val="x-none" w:eastAsia="x-none"/>
                        </w:rPr>
                        <w:t>ii.</w:t>
                      </w:r>
                      <w:r w:rsidRPr="0095772F">
                        <w:rPr>
                          <w:rFonts w:ascii="Times New Roman Bold" w:hAnsi="Times New Roman Bold"/>
                          <w:b/>
                          <w:color w:val="EC2791"/>
                          <w:sz w:val="21"/>
                          <w:szCs w:val="21"/>
                          <w:lang w:val="en-IN"/>
                        </w:rPr>
                        <w:tab/>
                      </w:r>
                      <w:r w:rsidRPr="0095772F">
                        <w:rPr>
                          <w:sz w:val="21"/>
                          <w:szCs w:val="21"/>
                          <w:lang w:val="en-IN"/>
                        </w:rPr>
                        <w:t xml:space="preserve">To avoid this confusion, scientists use </w:t>
                      </w:r>
                      <w:r w:rsidRPr="0095772F">
                        <w:rPr>
                          <w:b/>
                          <w:bCs/>
                          <w:sz w:val="21"/>
                          <w:szCs w:val="21"/>
                          <w:lang w:val="en-IN"/>
                        </w:rPr>
                        <w:t xml:space="preserve">binomial nomenclature </w:t>
                      </w:r>
                      <w:r w:rsidRPr="0095772F">
                        <w:rPr>
                          <w:sz w:val="21"/>
                          <w:szCs w:val="21"/>
                          <w:lang w:val="en-IN"/>
                        </w:rPr>
                        <w:t>– a unique two-part Latin name for each species.</w:t>
                      </w:r>
                    </w:p>
                    <w:p w14:paraId="1EB2AC17" w14:textId="77777777" w:rsidR="00626BC0" w:rsidRPr="0095772F" w:rsidRDefault="00626BC0" w:rsidP="0095772F">
                      <w:pPr>
                        <w:pStyle w:val="SPACE"/>
                        <w:suppressAutoHyphens/>
                        <w:spacing w:line="276" w:lineRule="auto"/>
                        <w:rPr>
                          <w:sz w:val="21"/>
                          <w:szCs w:val="21"/>
                          <w:lang w:val="en-IN"/>
                        </w:rPr>
                      </w:pPr>
                      <w:r w:rsidRPr="0095772F">
                        <w:rPr>
                          <w:noProof/>
                          <w:sz w:val="21"/>
                          <w:szCs w:val="21"/>
                          <w:lang w:val="x-none" w:eastAsia="x-none"/>
                        </w:rPr>
                        <w:t>iii.</w:t>
                      </w:r>
                      <w:r w:rsidRPr="0095772F">
                        <w:rPr>
                          <w:rFonts w:ascii="Times New Roman Bold" w:hAnsi="Times New Roman Bold"/>
                          <w:b/>
                          <w:color w:val="EC2791"/>
                          <w:sz w:val="21"/>
                          <w:szCs w:val="21"/>
                          <w:lang w:val="en-IN"/>
                        </w:rPr>
                        <w:tab/>
                      </w:r>
                      <w:r w:rsidRPr="0095772F">
                        <w:rPr>
                          <w:sz w:val="21"/>
                          <w:szCs w:val="21"/>
                          <w:lang w:val="en-IN"/>
                        </w:rPr>
                        <w:t xml:space="preserve">The scientific name of a cat is </w:t>
                      </w:r>
                      <w:r w:rsidRPr="0095772F">
                        <w:rPr>
                          <w:b/>
                          <w:bCs/>
                          <w:i/>
                          <w:iCs/>
                          <w:sz w:val="21"/>
                          <w:szCs w:val="21"/>
                          <w:lang w:val="en-IN"/>
                        </w:rPr>
                        <w:t>Felis catus</w:t>
                      </w:r>
                      <w:r w:rsidRPr="0095772F">
                        <w:rPr>
                          <w:sz w:val="21"/>
                          <w:szCs w:val="21"/>
                          <w:lang w:val="en-IN"/>
                        </w:rPr>
                        <w:t>.</w:t>
                      </w:r>
                    </w:p>
                  </w:txbxContent>
                </v:textbox>
              </v:rect>
              <v:group id="_x0000_s7000" style="position:absolute;left:1112;top:2372;width:2391;height:661" coordorigin="1107,9653" coordsize="2391,661">
                <v:group id="_x0000_s7001" style="position:absolute;left:1482;top:9773;width:2016;height:403" coordorigin="1482,9773" coordsize="2668,403">
                  <v:shape id="Graphic 270" o:spid="_x0000_s7002" style="position:absolute;left:1647;top:9773;width:2503;height:403;visibility:visible;mso-wrap-style:square;v-text-anchor:top" coordsize="1589405,255904" path="m1481302,l,,,255841r1589303,l1481302,xe" fillcolor="#f6adcd" stroked="f">
                    <v:path arrowok="t"/>
                  </v:shape>
                  <v:shape id="Graphic 271" o:spid="_x0000_s7003" style="position:absolute;left:1482;top:9773;width:2503;height:403;visibility:visible;mso-wrap-style:square;v-text-anchor:top" coordsize="1589405,255904" path="m1481302,l,,,255841r1589303,l1481302,xe" stroked="f">
                    <v:path arrowok="t"/>
                  </v:shape>
                  <v:shape id="Graphic 272" o:spid="_x0000_s7004" style="position:absolute;left:1482;top:9773;width:2503;height:403;visibility:visible;mso-wrap-style:square;v-text-anchor:top" coordsize="1589405,255904" path="m,l,255841r1589303,l1481302,,,xe" filled="f" strokecolor="#f49ac1" strokeweight="1pt">
                    <v:path arrowok="t"/>
                  </v:shape>
                </v:group>
                <v:shape id="Graphic 273" o:spid="_x0000_s7005"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7006"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7007"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7008" style="position:absolute;left:1873;top:9800;width:923;height:311;mso-wrap-style:none" arcsize="10923f" filled="f" stroked="f" strokecolor="#7f7f7f">
                  <v:textbox style="mso-next-textbox:#_x0000_s7008;mso-fit-shape-to-text:t" inset="0,0,0,0">
                    <w:txbxContent>
                      <w:p w14:paraId="31AFA1CC" w14:textId="77777777" w:rsidR="00626BC0" w:rsidRDefault="00626BC0" w:rsidP="00626BC0">
                        <w:pPr>
                          <w:jc w:val="center"/>
                        </w:pPr>
                        <w:r w:rsidRPr="00C04B88">
                          <w:rPr>
                            <w:rFonts w:ascii="Cambria" w:hAnsi="Cambria"/>
                            <w:b/>
                            <w:bCs/>
                            <w:color w:val="EC2791"/>
                            <w:lang w:val="en-US"/>
                          </w:rPr>
                          <w:t>Analogy</w:t>
                        </w:r>
                      </w:p>
                    </w:txbxContent>
                  </v:textbox>
                </v:roundrect>
              </v:group>
            </v:group>
            <v:shape id="_x0000_s7351" type="#_x0000_t75" style="position:absolute;left:1203;top:3625;width:504;height:504" o:preferrelative="f">
              <v:imagedata r:id="rId14" o:title="All icon-03" croptop="9064f" cropbottom="11730f" cropleft="7464f" cropright="6398f" chromakey="#fffffe"/>
              <o:lock v:ext="edit" aspectratio="f"/>
            </v:shape>
          </v:group>
        </w:pict>
      </w:r>
    </w:p>
    <w:p w14:paraId="14D4F14D"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4839DCE1"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6EDB8FA2"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78222944"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519619CD"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0668B04F"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79406A36"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37379D91"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6BA49891"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247DEB2A"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0DB360BC"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3592C1CC" w14:textId="77777777" w:rsidR="0095772F" w:rsidRPr="00F4232D" w:rsidRDefault="0095772F" w:rsidP="004907D9">
      <w:pPr>
        <w:pStyle w:val="ctrl-4"/>
        <w:tabs>
          <w:tab w:val="left" w:pos="900"/>
          <w:tab w:val="left" w:pos="1260"/>
          <w:tab w:val="left" w:pos="1620"/>
        </w:tabs>
        <w:suppressAutoHyphens/>
        <w:ind w:left="547" w:right="-90" w:hanging="547"/>
        <w:jc w:val="both"/>
        <w:rPr>
          <w:color w:val="000000"/>
          <w:sz w:val="21"/>
          <w:szCs w:val="21"/>
          <w:lang w:val="en-IN"/>
        </w:rPr>
      </w:pPr>
    </w:p>
    <w:p w14:paraId="5A217D1C" w14:textId="322E2302"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51C97862"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391C1FF1"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07024050"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7C69F5C8"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0806E6C1"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0BCF3F93"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28C6AC7E"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68D41930"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2BD74837"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7CFA3088"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2524C758" w14:textId="77777777" w:rsidR="003C715C" w:rsidRPr="00F4232D" w:rsidRDefault="003C715C" w:rsidP="004907D9">
      <w:pPr>
        <w:pStyle w:val="ctrl-4"/>
        <w:tabs>
          <w:tab w:val="left" w:pos="900"/>
          <w:tab w:val="left" w:pos="1260"/>
          <w:tab w:val="left" w:pos="1620"/>
        </w:tabs>
        <w:suppressAutoHyphens/>
        <w:ind w:left="547" w:right="-90" w:hanging="547"/>
        <w:jc w:val="both"/>
        <w:rPr>
          <w:color w:val="000000"/>
          <w:sz w:val="21"/>
          <w:szCs w:val="21"/>
          <w:lang w:val="en-IN"/>
        </w:rPr>
      </w:pPr>
    </w:p>
    <w:p w14:paraId="0F005137" w14:textId="77777777" w:rsidR="009A2C73" w:rsidRPr="00F4232D" w:rsidRDefault="009A2C73" w:rsidP="004907D9">
      <w:pPr>
        <w:pStyle w:val="ctrl-4"/>
        <w:tabs>
          <w:tab w:val="left" w:pos="900"/>
          <w:tab w:val="left" w:pos="1260"/>
          <w:tab w:val="left" w:pos="1620"/>
        </w:tabs>
        <w:suppressAutoHyphens/>
        <w:ind w:left="547" w:right="-90" w:hanging="547"/>
        <w:jc w:val="both"/>
        <w:rPr>
          <w:color w:val="000000"/>
          <w:sz w:val="21"/>
          <w:szCs w:val="21"/>
          <w:lang w:val="en-IN"/>
        </w:rPr>
      </w:pPr>
    </w:p>
    <w:p w14:paraId="1A386115" w14:textId="77777777" w:rsidR="0095772F" w:rsidRPr="00F4232D" w:rsidRDefault="0095772F" w:rsidP="004907D9">
      <w:pPr>
        <w:pStyle w:val="ctrl-4"/>
        <w:tabs>
          <w:tab w:val="left" w:pos="900"/>
          <w:tab w:val="left" w:pos="1260"/>
          <w:tab w:val="left" w:pos="1620"/>
        </w:tabs>
        <w:suppressAutoHyphens/>
        <w:ind w:left="547" w:right="-90" w:hanging="547"/>
        <w:jc w:val="both"/>
        <w:rPr>
          <w:color w:val="000000"/>
          <w:sz w:val="21"/>
          <w:szCs w:val="21"/>
          <w:lang w:val="en-IN"/>
        </w:rPr>
      </w:pPr>
    </w:p>
    <w:p w14:paraId="7FF11BA5" w14:textId="77777777" w:rsidR="0095772F" w:rsidRPr="00F4232D" w:rsidRDefault="0095772F" w:rsidP="004907D9">
      <w:pPr>
        <w:pStyle w:val="ctrl-4"/>
        <w:tabs>
          <w:tab w:val="left" w:pos="900"/>
          <w:tab w:val="left" w:pos="1260"/>
          <w:tab w:val="left" w:pos="1620"/>
        </w:tabs>
        <w:suppressAutoHyphens/>
        <w:ind w:left="547" w:right="-90" w:hanging="547"/>
        <w:jc w:val="both"/>
        <w:rPr>
          <w:color w:val="000000"/>
          <w:sz w:val="21"/>
          <w:szCs w:val="21"/>
          <w:lang w:val="en-IN"/>
        </w:rPr>
      </w:pPr>
    </w:p>
    <w:p w14:paraId="5FBE91E9" w14:textId="77777777" w:rsidR="009A2C73" w:rsidRPr="00F4232D" w:rsidRDefault="009A2C73" w:rsidP="004907D9">
      <w:pPr>
        <w:pStyle w:val="ctrl-4"/>
        <w:tabs>
          <w:tab w:val="left" w:pos="900"/>
          <w:tab w:val="left" w:pos="1260"/>
          <w:tab w:val="left" w:pos="1620"/>
        </w:tabs>
        <w:suppressAutoHyphens/>
        <w:ind w:left="547" w:right="-90" w:hanging="547"/>
        <w:jc w:val="both"/>
        <w:rPr>
          <w:color w:val="000000"/>
          <w:sz w:val="21"/>
          <w:szCs w:val="21"/>
          <w:lang w:val="en-IN"/>
        </w:rPr>
      </w:pPr>
    </w:p>
    <w:p w14:paraId="2CF072FC" w14:textId="47DA4F6D"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1F77F122" w14:textId="77777777" w:rsidR="00444128" w:rsidRPr="00F4232D" w:rsidRDefault="00444128" w:rsidP="004907D9">
      <w:pPr>
        <w:pStyle w:val="ctrl-4"/>
        <w:tabs>
          <w:tab w:val="left" w:pos="900"/>
          <w:tab w:val="left" w:pos="1260"/>
          <w:tab w:val="left" w:pos="1620"/>
        </w:tabs>
        <w:suppressAutoHyphens/>
        <w:ind w:left="547" w:right="-90" w:hanging="547"/>
        <w:jc w:val="both"/>
        <w:rPr>
          <w:color w:val="000000"/>
          <w:sz w:val="21"/>
          <w:szCs w:val="21"/>
          <w:lang w:val="en-IN"/>
        </w:rPr>
      </w:pPr>
    </w:p>
    <w:p w14:paraId="576A790C" w14:textId="77777777" w:rsidR="00660D9A" w:rsidRPr="00F4232D" w:rsidRDefault="00660D9A" w:rsidP="004907D9">
      <w:pPr>
        <w:pStyle w:val="ctrl-4"/>
        <w:tabs>
          <w:tab w:val="left" w:pos="900"/>
          <w:tab w:val="left" w:pos="1260"/>
          <w:tab w:val="left" w:pos="1620"/>
        </w:tabs>
        <w:suppressAutoHyphens/>
        <w:ind w:right="-90"/>
        <w:jc w:val="both"/>
      </w:pPr>
    </w:p>
    <w:p w14:paraId="2AB29714" w14:textId="77777777" w:rsidR="00660D9A" w:rsidRPr="00F4232D" w:rsidRDefault="00660D9A" w:rsidP="004907D9">
      <w:pPr>
        <w:pStyle w:val="ctrl-4"/>
        <w:tabs>
          <w:tab w:val="clear" w:pos="1080"/>
          <w:tab w:val="left" w:pos="90"/>
        </w:tabs>
        <w:suppressAutoHyphens/>
        <w:ind w:left="540" w:hanging="540"/>
        <w:jc w:val="center"/>
        <w:rPr>
          <w:b/>
          <w:iCs/>
          <w:sz w:val="21"/>
          <w:szCs w:val="21"/>
          <w:lang w:val="en-IN"/>
        </w:rPr>
      </w:pPr>
    </w:p>
    <w:p w14:paraId="205AAC50" w14:textId="77777777" w:rsidR="00146EF2" w:rsidRPr="00F4232D" w:rsidRDefault="00146EF2" w:rsidP="004907D9">
      <w:pPr>
        <w:pStyle w:val="ctrl-4"/>
        <w:tabs>
          <w:tab w:val="clear" w:pos="1080"/>
          <w:tab w:val="left" w:pos="90"/>
        </w:tabs>
        <w:suppressAutoHyphens/>
        <w:ind w:left="540" w:hanging="540"/>
        <w:jc w:val="center"/>
        <w:rPr>
          <w:b/>
          <w:iCs/>
          <w:sz w:val="21"/>
          <w:szCs w:val="21"/>
          <w:lang w:val="en-IN"/>
        </w:rPr>
      </w:pPr>
    </w:p>
    <w:p w14:paraId="51914EEE" w14:textId="77777777" w:rsidR="00146EF2" w:rsidRPr="00F4232D" w:rsidRDefault="00146EF2" w:rsidP="004907D9">
      <w:pPr>
        <w:pStyle w:val="ctrl-4"/>
        <w:tabs>
          <w:tab w:val="clear" w:pos="1080"/>
          <w:tab w:val="left" w:pos="90"/>
        </w:tabs>
        <w:suppressAutoHyphens/>
        <w:ind w:left="540" w:hanging="540"/>
        <w:jc w:val="center"/>
        <w:rPr>
          <w:b/>
          <w:iCs/>
          <w:sz w:val="21"/>
          <w:szCs w:val="21"/>
          <w:lang w:val="en-IN"/>
        </w:rPr>
      </w:pPr>
    </w:p>
    <w:p w14:paraId="4E8DE072" w14:textId="77777777" w:rsidR="00660D9A" w:rsidRPr="00F4232D" w:rsidRDefault="00660D9A" w:rsidP="004907D9">
      <w:pPr>
        <w:pStyle w:val="SPACE"/>
        <w:suppressAutoHyphens/>
      </w:pPr>
    </w:p>
    <w:p w14:paraId="33E8430A" w14:textId="77777777" w:rsidR="00626BC0" w:rsidRPr="00F4232D" w:rsidRDefault="00626BC0" w:rsidP="004907D9">
      <w:pPr>
        <w:pStyle w:val="SPACE"/>
        <w:suppressAutoHyphens/>
      </w:pPr>
    </w:p>
    <w:p w14:paraId="7060B75D" w14:textId="77777777" w:rsidR="003C715C" w:rsidRPr="00F4232D" w:rsidRDefault="003C715C" w:rsidP="004907D9">
      <w:pPr>
        <w:pStyle w:val="SPACE"/>
        <w:suppressAutoHyphens/>
      </w:pPr>
    </w:p>
    <w:p w14:paraId="496757BB" w14:textId="77777777" w:rsidR="009A2C73" w:rsidRPr="00F4232D" w:rsidRDefault="009A2C73" w:rsidP="004907D9">
      <w:pPr>
        <w:pStyle w:val="SPACE"/>
        <w:suppressAutoHyphens/>
      </w:pPr>
    </w:p>
    <w:p w14:paraId="1C9D7EF9" w14:textId="77777777" w:rsidR="006475CD" w:rsidRPr="00F4232D" w:rsidRDefault="006475CD" w:rsidP="004907D9">
      <w:pPr>
        <w:pStyle w:val="ctrl-4"/>
        <w:tabs>
          <w:tab w:val="left" w:pos="90"/>
        </w:tabs>
        <w:suppressAutoHyphens/>
        <w:spacing w:before="20"/>
        <w:ind w:left="540" w:hanging="540"/>
        <w:jc w:val="both"/>
        <w:rPr>
          <w:rFonts w:ascii="Cambria" w:hAnsi="Cambria"/>
          <w:b/>
          <w:bCs/>
          <w:color w:val="ED2791"/>
          <w:szCs w:val="24"/>
          <w:shd w:val="clear" w:color="auto" w:fill="F2F2F2"/>
        </w:rPr>
      </w:pPr>
      <w:r w:rsidRPr="00F4232D">
        <w:rPr>
          <w:rFonts w:ascii="Cambria" w:hAnsi="Cambria"/>
          <w:b/>
          <w:bCs/>
          <w:color w:val="ED2791"/>
          <w:szCs w:val="24"/>
        </w:rPr>
        <w:t>1.</w:t>
      </w:r>
      <w:r w:rsidR="001F31D6" w:rsidRPr="00F4232D">
        <w:rPr>
          <w:rFonts w:ascii="Cambria" w:hAnsi="Cambria"/>
          <w:b/>
          <w:bCs/>
          <w:color w:val="ED2791"/>
          <w:szCs w:val="24"/>
        </w:rPr>
        <w:t>2</w:t>
      </w:r>
      <w:r w:rsidRPr="00F4232D">
        <w:rPr>
          <w:rFonts w:ascii="Cambria" w:hAnsi="Cambria"/>
          <w:b/>
          <w:bCs/>
          <w:color w:val="ED2791"/>
          <w:szCs w:val="24"/>
        </w:rPr>
        <w:tab/>
      </w:r>
      <w:r w:rsidR="00DD0C83" w:rsidRPr="00F4232D">
        <w:rPr>
          <w:rFonts w:ascii="Cambria" w:hAnsi="Cambria"/>
          <w:b/>
          <w:bCs/>
          <w:color w:val="ED2791"/>
          <w:szCs w:val="24"/>
        </w:rPr>
        <w:t>Taxonomic Categories</w:t>
      </w:r>
    </w:p>
    <w:p w14:paraId="611CC85C" w14:textId="77777777" w:rsidR="00660D9A" w:rsidRPr="00F4232D" w:rsidRDefault="00660D9A" w:rsidP="004907D9">
      <w:pPr>
        <w:pStyle w:val="SPACE"/>
        <w:suppressAutoHyphens/>
        <w:spacing w:before="20"/>
      </w:pPr>
    </w:p>
    <w:p w14:paraId="283F4A37" w14:textId="77777777" w:rsidR="0077521E" w:rsidRPr="00F4232D" w:rsidRDefault="00E034F6" w:rsidP="004907D9">
      <w:pPr>
        <w:pStyle w:val="ctrl-4"/>
        <w:tabs>
          <w:tab w:val="clear" w:pos="1080"/>
          <w:tab w:val="left" w:pos="900"/>
        </w:tabs>
        <w:suppressAutoHyphens/>
        <w:spacing w:before="20"/>
        <w:jc w:val="both"/>
        <w:rPr>
          <w:sz w:val="21"/>
          <w:szCs w:val="21"/>
          <w:lang w:val="en-IN"/>
        </w:rPr>
      </w:pPr>
      <w:r w:rsidRPr="00F4232D">
        <w:rPr>
          <w:sz w:val="21"/>
          <w:szCs w:val="21"/>
          <w:lang w:val="en-IN"/>
        </w:rPr>
        <w:t>i</w:t>
      </w:r>
      <w:r w:rsidR="0077521E" w:rsidRPr="00F4232D">
        <w:rPr>
          <w:sz w:val="21"/>
          <w:szCs w:val="21"/>
          <w:lang w:val="en-IN"/>
        </w:rPr>
        <w:t>.</w:t>
      </w:r>
      <w:r w:rsidR="0077521E" w:rsidRPr="00F4232D">
        <w:rPr>
          <w:sz w:val="21"/>
          <w:szCs w:val="21"/>
          <w:lang w:val="en-IN"/>
        </w:rPr>
        <w:tab/>
        <w:t>Classification involves hierarchy of steps where each step represents a rank or a category.</w:t>
      </w:r>
    </w:p>
    <w:p w14:paraId="1F0EDCD3" w14:textId="77777777" w:rsidR="0077521E" w:rsidRPr="00F4232D" w:rsidRDefault="00E034F6" w:rsidP="004907D9">
      <w:pPr>
        <w:pStyle w:val="ctrl-4"/>
        <w:tabs>
          <w:tab w:val="clear" w:pos="1080"/>
          <w:tab w:val="left" w:pos="900"/>
        </w:tabs>
        <w:suppressAutoHyphens/>
        <w:spacing w:before="20"/>
        <w:jc w:val="both"/>
        <w:rPr>
          <w:sz w:val="21"/>
          <w:szCs w:val="21"/>
          <w:lang w:val="en-IN"/>
        </w:rPr>
      </w:pPr>
      <w:r w:rsidRPr="00F4232D">
        <w:rPr>
          <w:sz w:val="21"/>
          <w:szCs w:val="21"/>
          <w:lang w:val="en-IN"/>
        </w:rPr>
        <w:t>ii</w:t>
      </w:r>
      <w:r w:rsidR="0077521E" w:rsidRPr="00F4232D">
        <w:rPr>
          <w:sz w:val="21"/>
          <w:szCs w:val="21"/>
          <w:lang w:val="en-IN"/>
        </w:rPr>
        <w:t>.</w:t>
      </w:r>
      <w:r w:rsidR="0077521E" w:rsidRPr="00F4232D">
        <w:rPr>
          <w:sz w:val="21"/>
          <w:szCs w:val="21"/>
          <w:lang w:val="en-IN"/>
        </w:rPr>
        <w:tab/>
      </w:r>
      <w:r w:rsidR="0077521E" w:rsidRPr="00F4232D">
        <w:rPr>
          <w:b/>
          <w:sz w:val="21"/>
          <w:szCs w:val="21"/>
          <w:lang w:val="en-IN"/>
        </w:rPr>
        <w:t>Taxonomic Category</w:t>
      </w:r>
      <w:r w:rsidR="0077521E" w:rsidRPr="00F4232D">
        <w:rPr>
          <w:sz w:val="21"/>
          <w:szCs w:val="21"/>
          <w:lang w:val="en-IN"/>
        </w:rPr>
        <w:t xml:space="preserve">: </w:t>
      </w:r>
      <w:r w:rsidR="00D61A29" w:rsidRPr="00F4232D">
        <w:rPr>
          <w:sz w:val="21"/>
          <w:szCs w:val="21"/>
          <w:lang w:val="en-IN"/>
        </w:rPr>
        <w:t>A part of o</w:t>
      </w:r>
      <w:r w:rsidR="0077521E" w:rsidRPr="00F4232D">
        <w:rPr>
          <w:sz w:val="21"/>
          <w:szCs w:val="21"/>
          <w:lang w:val="en-IN"/>
        </w:rPr>
        <w:t>verall taxonomic arrangement.</w:t>
      </w:r>
    </w:p>
    <w:p w14:paraId="183A5103" w14:textId="77777777" w:rsidR="0077521E" w:rsidRPr="00F4232D" w:rsidRDefault="00E034F6" w:rsidP="004907D9">
      <w:pPr>
        <w:pStyle w:val="ctrl-4"/>
        <w:tabs>
          <w:tab w:val="clear" w:pos="1080"/>
          <w:tab w:val="left" w:pos="900"/>
        </w:tabs>
        <w:suppressAutoHyphens/>
        <w:spacing w:before="20"/>
        <w:jc w:val="both"/>
        <w:rPr>
          <w:sz w:val="21"/>
          <w:szCs w:val="21"/>
          <w:lang w:val="en-IN"/>
        </w:rPr>
      </w:pPr>
      <w:r w:rsidRPr="00F4232D">
        <w:rPr>
          <w:sz w:val="21"/>
          <w:szCs w:val="21"/>
          <w:lang w:val="en-IN"/>
        </w:rPr>
        <w:t>iii</w:t>
      </w:r>
      <w:r w:rsidR="0077521E" w:rsidRPr="00F4232D">
        <w:rPr>
          <w:sz w:val="21"/>
          <w:szCs w:val="21"/>
          <w:lang w:val="en-IN"/>
        </w:rPr>
        <w:t>.</w:t>
      </w:r>
      <w:r w:rsidR="0077521E" w:rsidRPr="00F4232D">
        <w:rPr>
          <w:sz w:val="21"/>
          <w:szCs w:val="21"/>
          <w:lang w:val="en-IN"/>
        </w:rPr>
        <w:tab/>
      </w:r>
      <w:r w:rsidR="0077521E" w:rsidRPr="00F4232D">
        <w:rPr>
          <w:b/>
          <w:sz w:val="21"/>
          <w:szCs w:val="21"/>
          <w:lang w:val="en-IN"/>
        </w:rPr>
        <w:t>Taxonomic Hierarchy</w:t>
      </w:r>
      <w:r w:rsidR="0077521E" w:rsidRPr="00F4232D">
        <w:rPr>
          <w:sz w:val="21"/>
          <w:szCs w:val="21"/>
          <w:lang w:val="en-IN"/>
        </w:rPr>
        <w:t>: All categories together constitute taxonomic hierarchy.</w:t>
      </w:r>
    </w:p>
    <w:p w14:paraId="1042A913" w14:textId="77777777" w:rsidR="0077521E" w:rsidRPr="00F4232D" w:rsidRDefault="00E034F6" w:rsidP="004907D9">
      <w:pPr>
        <w:pStyle w:val="ctrl-4"/>
        <w:tabs>
          <w:tab w:val="clear" w:pos="1080"/>
          <w:tab w:val="left" w:pos="900"/>
        </w:tabs>
        <w:suppressAutoHyphens/>
        <w:spacing w:before="20"/>
        <w:jc w:val="both"/>
        <w:rPr>
          <w:b/>
          <w:sz w:val="21"/>
          <w:szCs w:val="21"/>
          <w:lang w:val="en-IN"/>
        </w:rPr>
      </w:pPr>
      <w:r w:rsidRPr="00F4232D">
        <w:rPr>
          <w:sz w:val="21"/>
          <w:szCs w:val="21"/>
          <w:lang w:val="en-IN"/>
        </w:rPr>
        <w:t>iv</w:t>
      </w:r>
      <w:r w:rsidR="0077521E" w:rsidRPr="00F4232D">
        <w:rPr>
          <w:sz w:val="21"/>
          <w:szCs w:val="21"/>
          <w:lang w:val="en-IN"/>
        </w:rPr>
        <w:t>.</w:t>
      </w:r>
      <w:r w:rsidR="0077521E" w:rsidRPr="00F4232D">
        <w:rPr>
          <w:sz w:val="21"/>
          <w:szCs w:val="21"/>
          <w:lang w:val="en-IN"/>
        </w:rPr>
        <w:tab/>
      </w:r>
      <w:r w:rsidR="0077521E" w:rsidRPr="00F4232D">
        <w:rPr>
          <w:b/>
          <w:sz w:val="21"/>
          <w:szCs w:val="21"/>
          <w:lang w:val="en-IN"/>
        </w:rPr>
        <w:t xml:space="preserve">Taxon (also known as rank): </w:t>
      </w:r>
      <w:r w:rsidR="0077521E" w:rsidRPr="00F4232D">
        <w:rPr>
          <w:sz w:val="21"/>
          <w:szCs w:val="21"/>
          <w:lang w:val="en-IN"/>
        </w:rPr>
        <w:t>Unit of classification.</w:t>
      </w:r>
    </w:p>
    <w:p w14:paraId="685CEE3B" w14:textId="77777777" w:rsidR="0077521E" w:rsidRPr="00F4232D" w:rsidRDefault="00E034F6" w:rsidP="004907D9">
      <w:pPr>
        <w:pStyle w:val="ctrl-4"/>
        <w:tabs>
          <w:tab w:val="clear" w:pos="1080"/>
          <w:tab w:val="left" w:pos="900"/>
        </w:tabs>
        <w:suppressAutoHyphens/>
        <w:spacing w:before="20"/>
        <w:jc w:val="both"/>
        <w:rPr>
          <w:sz w:val="21"/>
          <w:szCs w:val="21"/>
          <w:lang w:val="en-US"/>
        </w:rPr>
      </w:pPr>
      <w:r w:rsidRPr="00F4232D">
        <w:rPr>
          <w:sz w:val="21"/>
          <w:szCs w:val="21"/>
          <w:lang w:val="en-IN"/>
        </w:rPr>
        <w:t>v</w:t>
      </w:r>
      <w:r w:rsidR="0077521E" w:rsidRPr="00F4232D">
        <w:rPr>
          <w:sz w:val="21"/>
          <w:szCs w:val="21"/>
          <w:lang w:val="en-IN"/>
        </w:rPr>
        <w:t>.</w:t>
      </w:r>
      <w:r w:rsidR="0077521E" w:rsidRPr="00F4232D">
        <w:rPr>
          <w:sz w:val="21"/>
          <w:szCs w:val="21"/>
          <w:lang w:val="en-IN"/>
        </w:rPr>
        <w:tab/>
      </w:r>
      <w:r w:rsidR="0077521E" w:rsidRPr="00F4232D">
        <w:rPr>
          <w:sz w:val="21"/>
          <w:szCs w:val="21"/>
          <w:lang w:val="en-US"/>
        </w:rPr>
        <w:t xml:space="preserve">Organisms are classified into various categories based on their </w:t>
      </w:r>
      <w:r w:rsidR="003F5E89" w:rsidRPr="00F4232D">
        <w:rPr>
          <w:sz w:val="21"/>
          <w:szCs w:val="21"/>
          <w:lang w:val="en-US"/>
        </w:rPr>
        <w:t xml:space="preserve">shared </w:t>
      </w:r>
      <w:r w:rsidR="0077521E" w:rsidRPr="00F4232D">
        <w:rPr>
          <w:sz w:val="21"/>
          <w:szCs w:val="21"/>
          <w:lang w:val="en-US"/>
        </w:rPr>
        <w:t>characteristics.</w:t>
      </w:r>
    </w:p>
    <w:p w14:paraId="502C2D57" w14:textId="77777777" w:rsidR="00626BC0" w:rsidRPr="00F4232D" w:rsidRDefault="00626BC0" w:rsidP="004907D9">
      <w:pPr>
        <w:pStyle w:val="SPACE"/>
        <w:suppressAutoHyphens/>
      </w:pPr>
    </w:p>
    <w:tbl>
      <w:tblPr>
        <w:tblW w:w="9180" w:type="dxa"/>
        <w:tblInd w:w="64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2250"/>
        <w:gridCol w:w="6930"/>
      </w:tblGrid>
      <w:tr w:rsidR="0077521E" w:rsidRPr="00F4232D" w14:paraId="17901065" w14:textId="77777777" w:rsidTr="009A2C73">
        <w:trPr>
          <w:trHeight w:val="317"/>
        </w:trPr>
        <w:tc>
          <w:tcPr>
            <w:tcW w:w="2250" w:type="dxa"/>
            <w:tcBorders>
              <w:bottom w:val="single" w:sz="4" w:space="0" w:color="F2ACCA"/>
            </w:tcBorders>
            <w:shd w:val="clear" w:color="auto" w:fill="FEF3F7"/>
            <w:vAlign w:val="center"/>
            <w:hideMark/>
          </w:tcPr>
          <w:p w14:paraId="49D44FA0"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Taxonomic Category</w:t>
            </w:r>
          </w:p>
        </w:tc>
        <w:tc>
          <w:tcPr>
            <w:tcW w:w="6930" w:type="dxa"/>
            <w:tcBorders>
              <w:bottom w:val="single" w:sz="4" w:space="0" w:color="F2ACCA"/>
            </w:tcBorders>
            <w:shd w:val="clear" w:color="auto" w:fill="FEF3F7"/>
            <w:vAlign w:val="center"/>
            <w:hideMark/>
          </w:tcPr>
          <w:p w14:paraId="70FF91FA"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Definition</w:t>
            </w:r>
          </w:p>
        </w:tc>
      </w:tr>
      <w:tr w:rsidR="0077521E" w:rsidRPr="00C37ECC" w14:paraId="6F40F47B" w14:textId="77777777" w:rsidTr="009A2C73">
        <w:trPr>
          <w:trHeight w:val="317"/>
        </w:trPr>
        <w:tc>
          <w:tcPr>
            <w:tcW w:w="2250" w:type="dxa"/>
            <w:tcBorders>
              <w:bottom w:val="nil"/>
              <w:right w:val="single" w:sz="4" w:space="0" w:color="F2ACCA"/>
            </w:tcBorders>
            <w:vAlign w:val="center"/>
            <w:hideMark/>
          </w:tcPr>
          <w:p w14:paraId="0CD1ADD0"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Kingdom </w:t>
            </w:r>
          </w:p>
        </w:tc>
        <w:tc>
          <w:tcPr>
            <w:tcW w:w="6930" w:type="dxa"/>
            <w:tcBorders>
              <w:left w:val="single" w:sz="4" w:space="0" w:color="F2ACCA"/>
              <w:bottom w:val="nil"/>
            </w:tcBorders>
            <w:vAlign w:val="center"/>
            <w:hideMark/>
          </w:tcPr>
          <w:p w14:paraId="6305C41A"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The highest taxonomic rank, grouping all organisms into broad categories.</w:t>
            </w:r>
          </w:p>
        </w:tc>
      </w:tr>
      <w:tr w:rsidR="0077521E" w:rsidRPr="00F4232D" w14:paraId="6678C702" w14:textId="77777777" w:rsidTr="009A2C73">
        <w:trPr>
          <w:trHeight w:val="317"/>
        </w:trPr>
        <w:tc>
          <w:tcPr>
            <w:tcW w:w="2250" w:type="dxa"/>
            <w:tcBorders>
              <w:top w:val="nil"/>
              <w:bottom w:val="nil"/>
              <w:right w:val="single" w:sz="4" w:space="0" w:color="F2ACCA"/>
            </w:tcBorders>
            <w:vAlign w:val="center"/>
            <w:hideMark/>
          </w:tcPr>
          <w:p w14:paraId="29F00720"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784E1496"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C37ECC" w14:paraId="7ADD9F5D" w14:textId="77777777" w:rsidTr="009A2C73">
        <w:trPr>
          <w:trHeight w:val="317"/>
        </w:trPr>
        <w:tc>
          <w:tcPr>
            <w:tcW w:w="2250" w:type="dxa"/>
            <w:tcBorders>
              <w:top w:val="nil"/>
              <w:bottom w:val="nil"/>
              <w:right w:val="single" w:sz="4" w:space="0" w:color="F2ACCA"/>
            </w:tcBorders>
            <w:vAlign w:val="center"/>
            <w:hideMark/>
          </w:tcPr>
          <w:p w14:paraId="42779621"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Phylum (for animals) / Division (for plants) </w:t>
            </w:r>
          </w:p>
        </w:tc>
        <w:tc>
          <w:tcPr>
            <w:tcW w:w="6930" w:type="dxa"/>
            <w:tcBorders>
              <w:top w:val="nil"/>
              <w:left w:val="single" w:sz="4" w:space="0" w:color="F2ACCA"/>
              <w:bottom w:val="nil"/>
            </w:tcBorders>
            <w:vAlign w:val="center"/>
            <w:hideMark/>
          </w:tcPr>
          <w:p w14:paraId="00C75A3E"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xml:space="preserve">A broad taxonomic category that groups multiple related classes. In animals, it is called a </w:t>
            </w:r>
            <w:r w:rsidRPr="00F4232D">
              <w:rPr>
                <w:rFonts w:eastAsia="Times New Roman" w:cs="Times New Roman"/>
                <w:b/>
                <w:bCs/>
                <w:color w:val="000000"/>
                <w:kern w:val="0"/>
                <w:sz w:val="21"/>
                <w:szCs w:val="21"/>
                <w:lang w:val="en-IN" w:eastAsia="en-IN" w:bidi="ar-SA"/>
              </w:rPr>
              <w:t>phylum</w:t>
            </w:r>
            <w:r w:rsidRPr="00F4232D">
              <w:rPr>
                <w:rFonts w:eastAsia="Times New Roman" w:cs="Times New Roman"/>
                <w:color w:val="000000"/>
                <w:kern w:val="0"/>
                <w:sz w:val="21"/>
                <w:szCs w:val="21"/>
                <w:lang w:val="en-IN" w:eastAsia="en-IN" w:bidi="ar-SA"/>
              </w:rPr>
              <w:t xml:space="preserve">, while in plants, it is called a </w:t>
            </w:r>
            <w:r w:rsidRPr="00F4232D">
              <w:rPr>
                <w:rFonts w:eastAsia="Times New Roman" w:cs="Times New Roman"/>
                <w:b/>
                <w:bCs/>
                <w:color w:val="000000"/>
                <w:kern w:val="0"/>
                <w:sz w:val="21"/>
                <w:szCs w:val="21"/>
                <w:lang w:val="en-IN" w:eastAsia="en-IN" w:bidi="ar-SA"/>
              </w:rPr>
              <w:t>division</w:t>
            </w:r>
            <w:r w:rsidRPr="00F4232D">
              <w:rPr>
                <w:rFonts w:eastAsia="Times New Roman" w:cs="Times New Roman"/>
                <w:color w:val="000000"/>
                <w:kern w:val="0"/>
                <w:sz w:val="21"/>
                <w:szCs w:val="21"/>
                <w:lang w:val="en-IN" w:eastAsia="en-IN" w:bidi="ar-SA"/>
              </w:rPr>
              <w:t>.</w:t>
            </w:r>
          </w:p>
        </w:tc>
      </w:tr>
      <w:tr w:rsidR="0077521E" w:rsidRPr="00F4232D" w14:paraId="238ECAAC" w14:textId="77777777" w:rsidTr="009A2C73">
        <w:trPr>
          <w:trHeight w:val="317"/>
        </w:trPr>
        <w:tc>
          <w:tcPr>
            <w:tcW w:w="2250" w:type="dxa"/>
            <w:tcBorders>
              <w:top w:val="nil"/>
              <w:bottom w:val="nil"/>
              <w:right w:val="single" w:sz="4" w:space="0" w:color="F2ACCA"/>
            </w:tcBorders>
            <w:vAlign w:val="center"/>
            <w:hideMark/>
          </w:tcPr>
          <w:p w14:paraId="23379E63"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27C3F4B0"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C37ECC" w14:paraId="7B3C24C7" w14:textId="77777777" w:rsidTr="009A2C73">
        <w:trPr>
          <w:trHeight w:val="317"/>
        </w:trPr>
        <w:tc>
          <w:tcPr>
            <w:tcW w:w="2250" w:type="dxa"/>
            <w:tcBorders>
              <w:top w:val="nil"/>
              <w:bottom w:val="nil"/>
              <w:right w:val="single" w:sz="4" w:space="0" w:color="F2ACCA"/>
            </w:tcBorders>
            <w:vAlign w:val="center"/>
            <w:hideMark/>
          </w:tcPr>
          <w:p w14:paraId="3801EDF2"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Class </w:t>
            </w:r>
          </w:p>
        </w:tc>
        <w:tc>
          <w:tcPr>
            <w:tcW w:w="6930" w:type="dxa"/>
            <w:tcBorders>
              <w:top w:val="nil"/>
              <w:left w:val="single" w:sz="4" w:space="0" w:color="F2ACCA"/>
              <w:bottom w:val="nil"/>
            </w:tcBorders>
            <w:vAlign w:val="center"/>
            <w:hideMark/>
          </w:tcPr>
          <w:p w14:paraId="3D121F00"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 taxonomic rank that includes related orders.</w:t>
            </w:r>
          </w:p>
        </w:tc>
      </w:tr>
      <w:tr w:rsidR="0077521E" w:rsidRPr="00F4232D" w14:paraId="6BAFF94A" w14:textId="77777777" w:rsidTr="009A2C73">
        <w:trPr>
          <w:trHeight w:val="317"/>
        </w:trPr>
        <w:tc>
          <w:tcPr>
            <w:tcW w:w="2250" w:type="dxa"/>
            <w:tcBorders>
              <w:top w:val="nil"/>
              <w:bottom w:val="nil"/>
              <w:right w:val="single" w:sz="4" w:space="0" w:color="F2ACCA"/>
            </w:tcBorders>
            <w:vAlign w:val="center"/>
            <w:hideMark/>
          </w:tcPr>
          <w:p w14:paraId="4D5BE811"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59E2C517"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C37ECC" w14:paraId="526DF97C" w14:textId="77777777" w:rsidTr="009A2C73">
        <w:trPr>
          <w:trHeight w:val="317"/>
        </w:trPr>
        <w:tc>
          <w:tcPr>
            <w:tcW w:w="2250" w:type="dxa"/>
            <w:tcBorders>
              <w:top w:val="nil"/>
              <w:bottom w:val="nil"/>
              <w:right w:val="single" w:sz="4" w:space="0" w:color="F2ACCA"/>
            </w:tcBorders>
            <w:vAlign w:val="center"/>
            <w:hideMark/>
          </w:tcPr>
          <w:p w14:paraId="58FB8856"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Order </w:t>
            </w:r>
          </w:p>
        </w:tc>
        <w:tc>
          <w:tcPr>
            <w:tcW w:w="6930" w:type="dxa"/>
            <w:tcBorders>
              <w:top w:val="nil"/>
              <w:left w:val="single" w:sz="4" w:space="0" w:color="F2ACCA"/>
              <w:bottom w:val="nil"/>
            </w:tcBorders>
            <w:vAlign w:val="center"/>
            <w:hideMark/>
          </w:tcPr>
          <w:p w14:paraId="44AA4035"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 group of related families sharing some characteristics.</w:t>
            </w:r>
          </w:p>
        </w:tc>
      </w:tr>
      <w:tr w:rsidR="0077521E" w:rsidRPr="00F4232D" w14:paraId="28B8936C" w14:textId="77777777" w:rsidTr="009A2C73">
        <w:trPr>
          <w:trHeight w:val="317"/>
        </w:trPr>
        <w:tc>
          <w:tcPr>
            <w:tcW w:w="2250" w:type="dxa"/>
            <w:tcBorders>
              <w:top w:val="nil"/>
              <w:bottom w:val="nil"/>
              <w:right w:val="single" w:sz="4" w:space="0" w:color="F2ACCA"/>
            </w:tcBorders>
            <w:vAlign w:val="center"/>
            <w:hideMark/>
          </w:tcPr>
          <w:p w14:paraId="6008E7C8"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50B0C669"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F4232D" w14:paraId="0901394C" w14:textId="77777777" w:rsidTr="009A2C73">
        <w:trPr>
          <w:trHeight w:val="317"/>
        </w:trPr>
        <w:tc>
          <w:tcPr>
            <w:tcW w:w="2250" w:type="dxa"/>
            <w:tcBorders>
              <w:top w:val="nil"/>
              <w:bottom w:val="nil"/>
              <w:right w:val="single" w:sz="4" w:space="0" w:color="F2ACCA"/>
            </w:tcBorders>
            <w:vAlign w:val="center"/>
            <w:hideMark/>
          </w:tcPr>
          <w:p w14:paraId="4BFC5194"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Family </w:t>
            </w:r>
          </w:p>
        </w:tc>
        <w:tc>
          <w:tcPr>
            <w:tcW w:w="6930" w:type="dxa"/>
            <w:tcBorders>
              <w:top w:val="nil"/>
              <w:left w:val="single" w:sz="4" w:space="0" w:color="F2ACCA"/>
              <w:bottom w:val="nil"/>
            </w:tcBorders>
            <w:vAlign w:val="center"/>
            <w:hideMark/>
          </w:tcPr>
          <w:p w14:paraId="29D26F36"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 group of related genera with fewer common characters compared to genus and species</w:t>
            </w:r>
            <w:r w:rsidRPr="00F4232D">
              <w:rPr>
                <w:rFonts w:eastAsia="Times New Roman" w:cs="Times New Roman"/>
                <w:color w:val="000000"/>
                <w:kern w:val="0"/>
                <w:sz w:val="21"/>
                <w:szCs w:val="21"/>
                <w:lang w:val="en-US" w:eastAsia="en-IN" w:bidi="ar-SA"/>
              </w:rPr>
              <w:t>. It is characterized based on vegetative and reproductive features.</w:t>
            </w:r>
          </w:p>
        </w:tc>
      </w:tr>
      <w:tr w:rsidR="0077521E" w:rsidRPr="00F4232D" w14:paraId="7DB34BAB" w14:textId="77777777" w:rsidTr="009A2C73">
        <w:trPr>
          <w:trHeight w:val="317"/>
        </w:trPr>
        <w:tc>
          <w:tcPr>
            <w:tcW w:w="2250" w:type="dxa"/>
            <w:tcBorders>
              <w:top w:val="nil"/>
              <w:bottom w:val="nil"/>
              <w:right w:val="single" w:sz="4" w:space="0" w:color="F2ACCA"/>
            </w:tcBorders>
            <w:vAlign w:val="center"/>
            <w:hideMark/>
          </w:tcPr>
          <w:p w14:paraId="0EFFC173"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04AD0C08"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C37ECC" w14:paraId="1F18143F" w14:textId="77777777" w:rsidTr="009A2C73">
        <w:trPr>
          <w:trHeight w:val="317"/>
        </w:trPr>
        <w:tc>
          <w:tcPr>
            <w:tcW w:w="2250" w:type="dxa"/>
            <w:tcBorders>
              <w:top w:val="nil"/>
              <w:bottom w:val="nil"/>
              <w:right w:val="single" w:sz="4" w:space="0" w:color="F2ACCA"/>
            </w:tcBorders>
            <w:vAlign w:val="center"/>
            <w:hideMark/>
          </w:tcPr>
          <w:p w14:paraId="626AEB3C"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 xml:space="preserve">Genus </w:t>
            </w:r>
          </w:p>
        </w:tc>
        <w:tc>
          <w:tcPr>
            <w:tcW w:w="6930" w:type="dxa"/>
            <w:tcBorders>
              <w:top w:val="nil"/>
              <w:left w:val="single" w:sz="4" w:space="0" w:color="F2ACCA"/>
              <w:bottom w:val="nil"/>
            </w:tcBorders>
            <w:vAlign w:val="center"/>
            <w:hideMark/>
          </w:tcPr>
          <w:p w14:paraId="3ACF5069"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US" w:eastAsia="en-IN" w:bidi="ar-SA"/>
              </w:rPr>
            </w:pPr>
            <w:r w:rsidRPr="00F4232D">
              <w:rPr>
                <w:rFonts w:eastAsia="Times New Roman" w:cs="Times New Roman"/>
                <w:color w:val="000000"/>
                <w:kern w:val="0"/>
                <w:sz w:val="21"/>
                <w:szCs w:val="21"/>
                <w:lang w:val="en-IN" w:eastAsia="en-IN" w:bidi="ar-SA"/>
              </w:rPr>
              <w:t xml:space="preserve">A group of related species </w:t>
            </w:r>
            <w:r w:rsidRPr="00F4232D">
              <w:rPr>
                <w:rFonts w:eastAsia="Times New Roman" w:cs="Times New Roman"/>
                <w:color w:val="000000"/>
                <w:kern w:val="0"/>
                <w:sz w:val="21"/>
                <w:szCs w:val="21"/>
                <w:lang w:val="en-US" w:eastAsia="en-IN" w:bidi="ar-SA"/>
              </w:rPr>
              <w:t xml:space="preserve">which shows several common characters in </w:t>
            </w:r>
            <w:r w:rsidR="00AE117F" w:rsidRPr="00F4232D">
              <w:rPr>
                <w:rFonts w:eastAsia="Times New Roman" w:cs="Times New Roman"/>
                <w:color w:val="000000"/>
                <w:kern w:val="0"/>
                <w:sz w:val="21"/>
                <w:szCs w:val="21"/>
                <w:lang w:val="en-US" w:eastAsia="en-IN" w:bidi="ar-SA"/>
              </w:rPr>
              <w:t xml:space="preserve">      </w:t>
            </w:r>
            <w:r w:rsidRPr="00F4232D">
              <w:rPr>
                <w:rFonts w:eastAsia="Times New Roman" w:cs="Times New Roman"/>
                <w:color w:val="000000"/>
                <w:kern w:val="0"/>
                <w:sz w:val="21"/>
                <w:szCs w:val="21"/>
                <w:lang w:val="en-US" w:eastAsia="en-IN" w:bidi="ar-SA"/>
              </w:rPr>
              <w:t>comparison to species of other genera.</w:t>
            </w:r>
          </w:p>
          <w:p w14:paraId="3E4CB066"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US" w:eastAsia="en-IN" w:bidi="ar-SA"/>
              </w:rPr>
            </w:pPr>
          </w:p>
        </w:tc>
      </w:tr>
      <w:tr w:rsidR="0077521E" w:rsidRPr="00F4232D" w14:paraId="4A8525CC" w14:textId="77777777" w:rsidTr="009A2C73">
        <w:trPr>
          <w:trHeight w:val="317"/>
        </w:trPr>
        <w:tc>
          <w:tcPr>
            <w:tcW w:w="2250" w:type="dxa"/>
            <w:tcBorders>
              <w:top w:val="nil"/>
              <w:bottom w:val="nil"/>
              <w:right w:val="single" w:sz="4" w:space="0" w:color="F2ACCA"/>
            </w:tcBorders>
            <w:vAlign w:val="center"/>
            <w:hideMark/>
          </w:tcPr>
          <w:p w14:paraId="79CD6A88"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p>
        </w:tc>
        <w:tc>
          <w:tcPr>
            <w:tcW w:w="6930" w:type="dxa"/>
            <w:tcBorders>
              <w:top w:val="nil"/>
              <w:left w:val="single" w:sz="4" w:space="0" w:color="F2ACCA"/>
              <w:bottom w:val="nil"/>
            </w:tcBorders>
            <w:vAlign w:val="center"/>
            <w:hideMark/>
          </w:tcPr>
          <w:p w14:paraId="587CE5B5"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w:t>
            </w:r>
          </w:p>
        </w:tc>
      </w:tr>
      <w:tr w:rsidR="0077521E" w:rsidRPr="00C37ECC" w14:paraId="3C41C3AB" w14:textId="77777777" w:rsidTr="009A2C73">
        <w:trPr>
          <w:trHeight w:val="317"/>
        </w:trPr>
        <w:tc>
          <w:tcPr>
            <w:tcW w:w="2250" w:type="dxa"/>
            <w:tcBorders>
              <w:top w:val="nil"/>
              <w:right w:val="single" w:sz="4" w:space="0" w:color="F2ACCA"/>
            </w:tcBorders>
            <w:vAlign w:val="center"/>
            <w:hideMark/>
          </w:tcPr>
          <w:p w14:paraId="7107E32A" w14:textId="77777777" w:rsidR="0077521E" w:rsidRPr="00F4232D" w:rsidRDefault="0077521E" w:rsidP="009A2C73">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Species</w:t>
            </w:r>
          </w:p>
        </w:tc>
        <w:tc>
          <w:tcPr>
            <w:tcW w:w="6930" w:type="dxa"/>
            <w:tcBorders>
              <w:top w:val="nil"/>
              <w:left w:val="single" w:sz="4" w:space="0" w:color="F2ACCA"/>
            </w:tcBorders>
            <w:vAlign w:val="center"/>
            <w:hideMark/>
          </w:tcPr>
          <w:p w14:paraId="56A2BD37" w14:textId="77777777" w:rsidR="0077521E" w:rsidRPr="00F4232D" w:rsidRDefault="0077521E" w:rsidP="009A2C73">
            <w:pPr>
              <w:widowControl/>
              <w:tabs>
                <w:tab w:val="left" w:pos="547"/>
              </w:tabs>
              <w:autoSpaceDN/>
              <w:jc w:val="both"/>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 xml:space="preserve">A group of individuals with morphological similarities, capable of </w:t>
            </w:r>
            <w:r w:rsidR="00AE117F" w:rsidRPr="00F4232D">
              <w:rPr>
                <w:rFonts w:eastAsia="Times New Roman" w:cs="Times New Roman"/>
                <w:color w:val="000000"/>
                <w:kern w:val="0"/>
                <w:sz w:val="21"/>
                <w:szCs w:val="21"/>
                <w:lang w:val="en-IN" w:eastAsia="en-IN" w:bidi="ar-SA"/>
              </w:rPr>
              <w:t xml:space="preserve">              </w:t>
            </w:r>
            <w:r w:rsidRPr="00F4232D">
              <w:rPr>
                <w:rFonts w:eastAsia="Times New Roman" w:cs="Times New Roman"/>
                <w:color w:val="000000"/>
                <w:kern w:val="0"/>
                <w:sz w:val="21"/>
                <w:szCs w:val="21"/>
                <w:lang w:val="en-IN" w:eastAsia="en-IN" w:bidi="ar-SA"/>
              </w:rPr>
              <w:t>interbreeding and producing fertile offspring.</w:t>
            </w:r>
          </w:p>
        </w:tc>
      </w:tr>
    </w:tbl>
    <w:p w14:paraId="41FC450C" w14:textId="77777777" w:rsidR="00F849E4" w:rsidRPr="00F4232D" w:rsidRDefault="00F849E4" w:rsidP="004907D9">
      <w:pPr>
        <w:pStyle w:val="ctrl-4"/>
        <w:suppressAutoHyphens/>
        <w:rPr>
          <w:b/>
          <w:color w:val="595959"/>
          <w:sz w:val="21"/>
          <w:szCs w:val="21"/>
        </w:rPr>
      </w:pPr>
    </w:p>
    <w:p w14:paraId="05F1B39B" w14:textId="77777777" w:rsidR="00F849E4" w:rsidRPr="00F4232D" w:rsidRDefault="00691B9D" w:rsidP="004907D9">
      <w:pPr>
        <w:pStyle w:val="ctrl-4"/>
        <w:suppressAutoHyphens/>
        <w:rPr>
          <w:b/>
          <w:color w:val="595959"/>
          <w:sz w:val="21"/>
          <w:szCs w:val="21"/>
        </w:rPr>
      </w:pPr>
      <w:r>
        <w:rPr>
          <w:b/>
          <w:color w:val="595959"/>
          <w:sz w:val="21"/>
          <w:szCs w:val="21"/>
        </w:rPr>
        <w:pict w14:anchorId="5C0F31B3">
          <v:group id="_x0000_s7358" style="position:absolute;margin-left:0;margin-top:5pt;width:486pt;height:89.6pt;z-index:251666432;mso-position-horizontal-relative:margin" coordorigin="1095,4943" coordsize="9720,1792">
            <v:group id="_x0000_s7046" style="position:absolute;left:1095;top:4943;width:9720;height:1792" coordorigin="1095,4322" coordsize="9720,1792">
              <v:shape id="Graphic 78" o:spid="_x0000_s7035" style="position:absolute;left:1095;top:4674;width:9720;height:1440;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group id="_x0000_s7037" style="position:absolute;left:1105;top:4322;width:2391;height:661" coordorigin="1107,9653" coordsize="2391,661">
                <v:group id="_x0000_s7038" style="position:absolute;left:1482;top:9773;width:2016;height:403" coordorigin="1482,9773" coordsize="2668,403">
                  <v:shape id="Graphic 270" o:spid="_x0000_s7039" style="position:absolute;left:1647;top:9773;width:2503;height:403;visibility:visible;mso-wrap-style:square;v-text-anchor:top" coordsize="1589405,255904" path="m1481302,l,,,255841r1589303,l1481302,xe" fillcolor="#f6adcd" stroked="f">
                    <v:path arrowok="t"/>
                  </v:shape>
                  <v:shape id="Graphic 271" o:spid="_x0000_s7040" style="position:absolute;left:1482;top:9773;width:2503;height:403;visibility:visible;mso-wrap-style:square;v-text-anchor:top" coordsize="1589405,255904" path="m1481302,l,,,255841r1589303,l1481302,xe" stroked="f">
                    <v:path arrowok="t"/>
                  </v:shape>
                  <v:shape id="Graphic 272" o:spid="_x0000_s7041" style="position:absolute;left:1482;top:9773;width:2503;height:403;visibility:visible;mso-wrap-style:square;v-text-anchor:top" coordsize="1589405,255904" path="m,l,255841r1589303,l1481302,,,xe" filled="f" strokecolor="#f49ac1" strokeweight="1pt">
                    <v:path arrowok="t"/>
                  </v:shape>
                </v:group>
                <v:shape id="Graphic 273" o:spid="_x0000_s7042"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7043"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7044"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7045" style="position:absolute;left:1873;top:9800;width:1053;height:311;mso-wrap-style:none" arcsize="10923f" filled="f" stroked="f" strokecolor="#7f7f7f">
                  <v:textbox style="mso-next-textbox:#_x0000_s7045;mso-fit-shape-to-text:t" inset="0,0,0,0">
                    <w:txbxContent>
                      <w:p w14:paraId="07F50A39" w14:textId="77777777" w:rsidR="00626BC0" w:rsidRDefault="00626BC0" w:rsidP="00626BC0">
                        <w:pPr>
                          <w:jc w:val="center"/>
                        </w:pPr>
                        <w:r w:rsidRPr="00444128">
                          <w:rPr>
                            <w:rFonts w:ascii="Cambria" w:hAnsi="Cambria"/>
                            <w:b/>
                            <w:bCs/>
                            <w:color w:val="EC2791"/>
                            <w:lang w:val="en-US"/>
                          </w:rPr>
                          <w:t>Smart tip</w:t>
                        </w:r>
                      </w:p>
                    </w:txbxContent>
                  </v:textbox>
                </v:roundrect>
              </v:group>
              <v:shape id="_x0000_s6624" type="#_x0000_t202" style="position:absolute;left:1605;top:4766;width:9185;height:1296" filled="f" stroked="f">
                <v:stroke endarrowwidth="narrow" endarrowlength="short"/>
                <v:textbox style="mso-next-textbox:#_x0000_s6624" inset="0,0,0,0">
                  <w:txbxContent>
                    <w:p w14:paraId="374796ED" w14:textId="77777777" w:rsidR="00F849E4" w:rsidRDefault="003C715C" w:rsidP="003C715C">
                      <w:pPr>
                        <w:pStyle w:val="ctrl-4"/>
                        <w:tabs>
                          <w:tab w:val="left" w:pos="90"/>
                        </w:tabs>
                        <w:ind w:left="540" w:right="133" w:hanging="457"/>
                        <w:rPr>
                          <w:iCs/>
                          <w:sz w:val="21"/>
                          <w:szCs w:val="21"/>
                          <w:lang w:val="en-IN"/>
                        </w:rPr>
                      </w:pPr>
                      <w:r>
                        <w:rPr>
                          <w:b/>
                          <w:bCs/>
                          <w:iCs/>
                          <w:sz w:val="21"/>
                          <w:szCs w:val="21"/>
                          <w:lang w:val="en-IN"/>
                        </w:rPr>
                        <w:tab/>
                      </w:r>
                      <w:r>
                        <w:rPr>
                          <w:b/>
                          <w:bCs/>
                          <w:iCs/>
                          <w:sz w:val="21"/>
                          <w:szCs w:val="21"/>
                          <w:lang w:val="en-IN"/>
                        </w:rPr>
                        <w:tab/>
                      </w:r>
                      <w:r>
                        <w:rPr>
                          <w:b/>
                          <w:bCs/>
                          <w:iCs/>
                          <w:sz w:val="21"/>
                          <w:szCs w:val="21"/>
                          <w:lang w:val="en-IN"/>
                        </w:rPr>
                        <w:tab/>
                      </w:r>
                      <w:r>
                        <w:rPr>
                          <w:b/>
                          <w:bCs/>
                          <w:iCs/>
                          <w:sz w:val="21"/>
                          <w:szCs w:val="21"/>
                          <w:lang w:val="en-IN"/>
                        </w:rPr>
                        <w:tab/>
                      </w:r>
                      <w:r>
                        <w:rPr>
                          <w:b/>
                          <w:bCs/>
                          <w:iCs/>
                          <w:sz w:val="21"/>
                          <w:szCs w:val="21"/>
                          <w:lang w:val="en-IN"/>
                        </w:rPr>
                        <w:tab/>
                      </w:r>
                      <w:r>
                        <w:rPr>
                          <w:b/>
                          <w:bCs/>
                          <w:iCs/>
                          <w:sz w:val="21"/>
                          <w:szCs w:val="21"/>
                          <w:lang w:val="en-IN"/>
                        </w:rPr>
                        <w:tab/>
                      </w:r>
                      <w:r w:rsidR="00F849E4">
                        <w:rPr>
                          <w:b/>
                          <w:bCs/>
                          <w:iCs/>
                          <w:sz w:val="21"/>
                          <w:szCs w:val="21"/>
                          <w:lang w:val="en-IN"/>
                        </w:rPr>
                        <w:t>Differences</w:t>
                      </w:r>
                      <w:r w:rsidR="00F849E4" w:rsidRPr="00AA6560">
                        <w:rPr>
                          <w:b/>
                          <w:bCs/>
                          <w:iCs/>
                          <w:sz w:val="21"/>
                          <w:szCs w:val="21"/>
                          <w:lang w:val="en-IN"/>
                        </w:rPr>
                        <w:t xml:space="preserve"> increase</w:t>
                      </w:r>
                    </w:p>
                    <w:p w14:paraId="5075E1DB" w14:textId="77777777" w:rsidR="00F849E4" w:rsidRPr="00AA6560" w:rsidRDefault="00F849E4" w:rsidP="007D3FE0">
                      <w:pPr>
                        <w:pStyle w:val="ctrl-4"/>
                        <w:tabs>
                          <w:tab w:val="left" w:pos="90"/>
                        </w:tabs>
                        <w:ind w:left="540" w:right="133" w:hanging="457"/>
                        <w:jc w:val="both"/>
                        <w:rPr>
                          <w:b/>
                          <w:bCs/>
                          <w:iCs/>
                          <w:color w:val="EC2791"/>
                          <w:sz w:val="21"/>
                          <w:szCs w:val="21"/>
                          <w:lang w:val="en-IN"/>
                        </w:rPr>
                      </w:pPr>
                      <w:r>
                        <w:rPr>
                          <w:iCs/>
                          <w:sz w:val="21"/>
                          <w:szCs w:val="21"/>
                          <w:lang w:val="en-IN"/>
                        </w:rPr>
                        <w:tab/>
                      </w:r>
                      <w:r>
                        <w:rPr>
                          <w:iCs/>
                          <w:sz w:val="21"/>
                          <w:szCs w:val="21"/>
                          <w:lang w:val="en-IN"/>
                        </w:rPr>
                        <w:tab/>
                      </w:r>
                      <w:r w:rsidRPr="00AA6560">
                        <w:rPr>
                          <w:b/>
                          <w:bCs/>
                          <w:iCs/>
                          <w:color w:val="EC2791"/>
                          <w:sz w:val="21"/>
                          <w:szCs w:val="21"/>
                          <w:lang w:val="en-IN"/>
                        </w:rPr>
                        <w:sym w:font="Symbol" w:char="F0AC"/>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p>
                    <w:p w14:paraId="55666DA4" w14:textId="77777777" w:rsidR="00F849E4" w:rsidRPr="00AA6560" w:rsidRDefault="00F849E4" w:rsidP="007D3FE0">
                      <w:pPr>
                        <w:pStyle w:val="ctrl-4"/>
                        <w:tabs>
                          <w:tab w:val="left" w:pos="90"/>
                        </w:tabs>
                        <w:ind w:left="540" w:right="133" w:hanging="457"/>
                        <w:jc w:val="both"/>
                        <w:rPr>
                          <w:iCs/>
                          <w:sz w:val="21"/>
                          <w:szCs w:val="21"/>
                          <w:lang w:val="en-IN"/>
                        </w:rPr>
                      </w:pPr>
                      <w:r>
                        <w:rPr>
                          <w:iCs/>
                          <w:sz w:val="21"/>
                          <w:szCs w:val="21"/>
                          <w:lang w:val="en-IN"/>
                        </w:rPr>
                        <w:tab/>
                      </w:r>
                      <w:r>
                        <w:rPr>
                          <w:iCs/>
                          <w:sz w:val="21"/>
                          <w:szCs w:val="21"/>
                          <w:lang w:val="en-IN"/>
                        </w:rPr>
                        <w:tab/>
                      </w:r>
                      <w:r w:rsidRPr="00AA6560">
                        <w:rPr>
                          <w:iCs/>
                          <w:sz w:val="21"/>
                          <w:szCs w:val="21"/>
                          <w:lang w:val="en-IN"/>
                        </w:rPr>
                        <w:t>Kingdom → Phylum/Division → Class → Order → Family → Genus → Species</w:t>
                      </w:r>
                    </w:p>
                    <w:p w14:paraId="558919AC" w14:textId="77777777" w:rsidR="00F849E4" w:rsidRPr="00AA6560" w:rsidRDefault="00F849E4" w:rsidP="007D3FE0">
                      <w:pPr>
                        <w:pStyle w:val="ctrl-4"/>
                        <w:tabs>
                          <w:tab w:val="clear" w:pos="1080"/>
                          <w:tab w:val="left" w:pos="90"/>
                        </w:tabs>
                        <w:ind w:left="540" w:right="133" w:hanging="457"/>
                        <w:jc w:val="both"/>
                        <w:rPr>
                          <w:b/>
                          <w:bCs/>
                          <w:iCs/>
                          <w:color w:val="EC2791"/>
                          <w:sz w:val="21"/>
                          <w:szCs w:val="21"/>
                          <w:lang w:val="en-IN"/>
                        </w:rPr>
                      </w:pPr>
                      <w:r>
                        <w:rPr>
                          <w:iCs/>
                          <w:sz w:val="21"/>
                          <w:szCs w:val="21"/>
                          <w:lang w:val="en-IN"/>
                        </w:rPr>
                        <w:tab/>
                      </w:r>
                      <w:r>
                        <w:rPr>
                          <w:iCs/>
                          <w:sz w:val="21"/>
                          <w:szCs w:val="21"/>
                          <w:lang w:val="en-IN"/>
                        </w:rPr>
                        <w:tab/>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BE"/>
                      </w:r>
                      <w:r w:rsidRPr="00AA6560">
                        <w:rPr>
                          <w:b/>
                          <w:bCs/>
                          <w:iCs/>
                          <w:color w:val="EC2791"/>
                          <w:sz w:val="21"/>
                          <w:szCs w:val="21"/>
                          <w:lang w:val="en-IN"/>
                        </w:rPr>
                        <w:sym w:font="Symbol" w:char="F0AE"/>
                      </w:r>
                    </w:p>
                    <w:p w14:paraId="07AAC74F" w14:textId="77777777" w:rsidR="00F849E4" w:rsidRPr="00AA6560" w:rsidRDefault="00F849E4" w:rsidP="007D3FE0">
                      <w:pPr>
                        <w:pStyle w:val="ctrl-4"/>
                        <w:tabs>
                          <w:tab w:val="clear" w:pos="1080"/>
                          <w:tab w:val="left" w:pos="90"/>
                          <w:tab w:val="left" w:pos="3510"/>
                        </w:tabs>
                        <w:ind w:left="540" w:right="133" w:hanging="457"/>
                        <w:jc w:val="both"/>
                        <w:rPr>
                          <w:b/>
                          <w:bCs/>
                          <w:iCs/>
                          <w:sz w:val="21"/>
                          <w:szCs w:val="21"/>
                          <w:lang w:val="en-IN"/>
                        </w:rPr>
                      </w:pPr>
                      <w:r>
                        <w:rPr>
                          <w:iCs/>
                          <w:sz w:val="21"/>
                          <w:szCs w:val="21"/>
                          <w:lang w:val="en-IN"/>
                        </w:rPr>
                        <w:tab/>
                      </w:r>
                      <w:r>
                        <w:rPr>
                          <w:iCs/>
                          <w:sz w:val="21"/>
                          <w:szCs w:val="21"/>
                          <w:lang w:val="en-IN"/>
                        </w:rPr>
                        <w:tab/>
                      </w:r>
                      <w:r>
                        <w:rPr>
                          <w:iCs/>
                          <w:sz w:val="21"/>
                          <w:szCs w:val="21"/>
                          <w:lang w:val="en-IN"/>
                        </w:rPr>
                        <w:tab/>
                      </w:r>
                      <w:r w:rsidRPr="00AA6560">
                        <w:rPr>
                          <w:b/>
                          <w:bCs/>
                          <w:iCs/>
                          <w:sz w:val="21"/>
                          <w:szCs w:val="21"/>
                          <w:lang w:val="en-IN"/>
                        </w:rPr>
                        <w:tab/>
                      </w:r>
                      <w:r w:rsidR="003C715C">
                        <w:rPr>
                          <w:b/>
                          <w:bCs/>
                          <w:iCs/>
                          <w:sz w:val="21"/>
                          <w:szCs w:val="21"/>
                          <w:lang w:val="en-IN"/>
                        </w:rPr>
                        <w:tab/>
                      </w:r>
                      <w:r w:rsidRPr="00AA6560">
                        <w:rPr>
                          <w:b/>
                          <w:bCs/>
                          <w:iCs/>
                          <w:sz w:val="21"/>
                          <w:szCs w:val="21"/>
                          <w:lang w:val="en-IN"/>
                        </w:rPr>
                        <w:t>Similarity increases</w:t>
                      </w:r>
                    </w:p>
                    <w:p w14:paraId="3DACE3C9" w14:textId="77777777" w:rsidR="00F849E4" w:rsidRPr="00C103D6" w:rsidRDefault="00F849E4" w:rsidP="00F849E4">
                      <w:pPr>
                        <w:pStyle w:val="ctrl-4"/>
                        <w:tabs>
                          <w:tab w:val="clear" w:pos="1080"/>
                          <w:tab w:val="left" w:pos="900"/>
                        </w:tabs>
                        <w:spacing w:before="30" w:line="264" w:lineRule="auto"/>
                        <w:jc w:val="both"/>
                        <w:rPr>
                          <w:sz w:val="21"/>
                          <w:szCs w:val="21"/>
                        </w:rPr>
                      </w:pPr>
                    </w:p>
                  </w:txbxContent>
                </v:textbox>
              </v:shape>
            </v:group>
            <v:shape id="_x0000_s7357" type="#_x0000_t75" style="position:absolute;left:1227;top:5050;width:432;height:432" o:preferrelative="f">
              <v:imagedata r:id="rId15" o:title="All icon-04" croptop="10663f" cropbottom="6398f" cropleft="11197f" cropright="11197f" chromakey="#fffffe"/>
              <o:lock v:ext="edit" aspectratio="f"/>
            </v:shape>
            <w10:wrap anchorx="margin"/>
          </v:group>
        </w:pict>
      </w:r>
    </w:p>
    <w:p w14:paraId="2483F769" w14:textId="77777777" w:rsidR="00F849E4" w:rsidRPr="00F4232D" w:rsidRDefault="00F849E4" w:rsidP="004907D9">
      <w:pPr>
        <w:pStyle w:val="ctrl-4"/>
        <w:suppressAutoHyphens/>
        <w:rPr>
          <w:b/>
          <w:color w:val="595959"/>
          <w:sz w:val="21"/>
          <w:szCs w:val="21"/>
        </w:rPr>
      </w:pPr>
    </w:p>
    <w:p w14:paraId="75B73029" w14:textId="77777777" w:rsidR="00F849E4" w:rsidRPr="00F4232D" w:rsidRDefault="00F849E4" w:rsidP="004907D9">
      <w:pPr>
        <w:pStyle w:val="ctrl-4"/>
        <w:suppressAutoHyphens/>
        <w:rPr>
          <w:b/>
          <w:color w:val="595959"/>
          <w:sz w:val="21"/>
          <w:szCs w:val="21"/>
        </w:rPr>
      </w:pPr>
    </w:p>
    <w:p w14:paraId="0FBF9DDE" w14:textId="77777777" w:rsidR="00F849E4" w:rsidRPr="00F4232D" w:rsidRDefault="00F849E4" w:rsidP="004907D9">
      <w:pPr>
        <w:pStyle w:val="ctrl-4"/>
        <w:suppressAutoHyphens/>
        <w:rPr>
          <w:b/>
          <w:color w:val="595959"/>
          <w:sz w:val="21"/>
          <w:szCs w:val="21"/>
        </w:rPr>
      </w:pPr>
    </w:p>
    <w:p w14:paraId="4518029F" w14:textId="77777777" w:rsidR="00626BC0" w:rsidRPr="00F4232D" w:rsidRDefault="00626BC0" w:rsidP="004907D9">
      <w:pPr>
        <w:pStyle w:val="ctrl-4"/>
        <w:suppressAutoHyphens/>
        <w:rPr>
          <w:b/>
          <w:color w:val="595959"/>
          <w:sz w:val="21"/>
          <w:szCs w:val="21"/>
        </w:rPr>
      </w:pPr>
    </w:p>
    <w:p w14:paraId="452977B6" w14:textId="77777777" w:rsidR="00626BC0" w:rsidRPr="00F4232D" w:rsidRDefault="00626BC0" w:rsidP="004907D9">
      <w:pPr>
        <w:pStyle w:val="ctrl-4"/>
        <w:suppressAutoHyphens/>
        <w:rPr>
          <w:b/>
          <w:color w:val="595959"/>
          <w:sz w:val="21"/>
          <w:szCs w:val="21"/>
        </w:rPr>
      </w:pPr>
    </w:p>
    <w:p w14:paraId="62E254CF" w14:textId="77777777" w:rsidR="00626BC0" w:rsidRPr="00F4232D" w:rsidRDefault="00626BC0" w:rsidP="004907D9">
      <w:pPr>
        <w:pStyle w:val="ctrl-4"/>
        <w:suppressAutoHyphens/>
        <w:rPr>
          <w:b/>
          <w:color w:val="595959"/>
          <w:sz w:val="21"/>
          <w:szCs w:val="21"/>
          <w:lang w:val="en-GB"/>
        </w:rPr>
      </w:pPr>
    </w:p>
    <w:p w14:paraId="1FDC8548" w14:textId="77777777" w:rsidR="009A2C73" w:rsidRPr="00F4232D" w:rsidRDefault="009A2C73" w:rsidP="004907D9">
      <w:pPr>
        <w:pStyle w:val="ctrl-4"/>
        <w:suppressAutoHyphens/>
        <w:rPr>
          <w:b/>
          <w:color w:val="595959"/>
          <w:sz w:val="21"/>
          <w:szCs w:val="21"/>
          <w:lang w:val="en-GB"/>
        </w:rPr>
      </w:pPr>
    </w:p>
    <w:p w14:paraId="69F1ED33" w14:textId="77777777" w:rsidR="00815492" w:rsidRPr="00F4232D" w:rsidRDefault="00815492" w:rsidP="004907D9">
      <w:pPr>
        <w:pStyle w:val="ctrl-4"/>
        <w:suppressAutoHyphens/>
        <w:rPr>
          <w:b/>
          <w:color w:val="595959"/>
          <w:sz w:val="21"/>
          <w:szCs w:val="21"/>
          <w:lang w:val="en-GB"/>
        </w:rPr>
      </w:pPr>
    </w:p>
    <w:p w14:paraId="0125B9C3" w14:textId="77777777" w:rsidR="0077521E" w:rsidRPr="00F4232D" w:rsidRDefault="00691B9D" w:rsidP="004907D9">
      <w:pPr>
        <w:pStyle w:val="ctrl-4"/>
        <w:suppressAutoHyphens/>
        <w:spacing w:before="32"/>
        <w:rPr>
          <w:b/>
          <w:sz w:val="21"/>
          <w:szCs w:val="21"/>
        </w:rPr>
      </w:pPr>
      <w:r>
        <w:rPr>
          <w:b/>
          <w:color w:val="595959"/>
          <w:sz w:val="21"/>
          <w:szCs w:val="21"/>
        </w:rPr>
        <w:pict w14:anchorId="4DF29477">
          <v:group id="_x0000_s7463" style="position:absolute;margin-left:1.1pt;margin-top:399.7pt;width:7.45pt;height:7.2pt;z-index:251682816;mso-position-horizontal-relative:margin;mso-position-vertical-relative:margin" coordorigin="1099,2511" coordsize="149,144">
            <v:group id="_x0000_s7464" style="position:absolute;left:1099;top:2511;width:80;height:144" coordorigin="1099,2511" coordsize="80,144">
              <v:shape id="_x0000_s7465" type="#_x0000_t32" style="position:absolute;left:1099;top:2511;width:80;height:78" o:connectortype="straight" strokecolor="#f074a9" strokeweight="1.5pt"/>
              <v:shape id="_x0000_s7466" type="#_x0000_t32" style="position:absolute;left:1099;top:2577;width:72;height:78;flip:x" o:connectortype="straight" strokecolor="#f074a9" strokeweight="1.5pt"/>
            </v:group>
            <v:group id="_x0000_s7467" style="position:absolute;left:1168;top:2511;width:80;height:144" coordorigin="1099,2511" coordsize="80,144">
              <v:shape id="_x0000_s7468" type="#_x0000_t32" style="position:absolute;left:1099;top:2511;width:80;height:78" o:connectortype="straight" strokecolor="#f074a9" strokeweight="1.5pt"/>
              <v:shape id="_x0000_s7469" type="#_x0000_t32" style="position:absolute;left:1099;top:2577;width:72;height:78;flip:x" o:connectortype="straight" strokecolor="#f074a9" strokeweight="1.5pt"/>
            </v:group>
            <w10:wrap anchorx="margin" anchory="margin"/>
          </v:group>
        </w:pict>
      </w:r>
      <w:r w:rsidR="0077521E" w:rsidRPr="00F4232D">
        <w:rPr>
          <w:b/>
          <w:color w:val="595959"/>
          <w:sz w:val="21"/>
          <w:szCs w:val="21"/>
        </w:rPr>
        <w:tab/>
      </w:r>
      <w:r w:rsidR="0077521E" w:rsidRPr="00F4232D">
        <w:rPr>
          <w:b/>
          <w:sz w:val="21"/>
          <w:szCs w:val="21"/>
        </w:rPr>
        <w:t>Organisms with their Taxonomic Categories</w:t>
      </w:r>
      <w:r w:rsidR="00AE117F" w:rsidRPr="00F4232D">
        <w:rPr>
          <w:b/>
          <w:sz w:val="21"/>
          <w:szCs w:val="21"/>
        </w:rPr>
        <w:t>:</w:t>
      </w:r>
    </w:p>
    <w:p w14:paraId="1F542776" w14:textId="77777777" w:rsidR="0077521E" w:rsidRPr="00F4232D" w:rsidRDefault="0077521E" w:rsidP="004907D9">
      <w:pPr>
        <w:pStyle w:val="SPACE"/>
        <w:suppressAutoHyphens/>
        <w:spacing w:before="32"/>
      </w:pPr>
    </w:p>
    <w:tbl>
      <w:tblPr>
        <w:tblW w:w="9686" w:type="dxa"/>
        <w:tblInd w:w="250"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1087"/>
        <w:gridCol w:w="1393"/>
        <w:gridCol w:w="1383"/>
        <w:gridCol w:w="1383"/>
        <w:gridCol w:w="1383"/>
        <w:gridCol w:w="1383"/>
        <w:gridCol w:w="1674"/>
      </w:tblGrid>
      <w:tr w:rsidR="003741B2" w:rsidRPr="00F4232D" w14:paraId="01C66018" w14:textId="77777777" w:rsidTr="00E76D2E">
        <w:trPr>
          <w:trHeight w:val="864"/>
        </w:trPr>
        <w:tc>
          <w:tcPr>
            <w:tcW w:w="1087" w:type="dxa"/>
            <w:shd w:val="clear" w:color="auto" w:fill="FEF3F7"/>
            <w:vAlign w:val="center"/>
            <w:hideMark/>
          </w:tcPr>
          <w:p w14:paraId="7A7AA77E" w14:textId="77777777" w:rsidR="003741B2" w:rsidRPr="00F4232D" w:rsidRDefault="003741B2" w:rsidP="004907D9">
            <w:pPr>
              <w:widowControl/>
              <w:tabs>
                <w:tab w:val="left" w:pos="547"/>
              </w:tabs>
              <w:autoSpaceDN/>
              <w:spacing w:before="32"/>
              <w:ind w:left="-43" w:right="-43"/>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Taxonomic Rank</w:t>
            </w:r>
          </w:p>
        </w:tc>
        <w:tc>
          <w:tcPr>
            <w:tcW w:w="1393" w:type="dxa"/>
            <w:shd w:val="clear" w:color="auto" w:fill="FEF3F7"/>
            <w:vAlign w:val="center"/>
            <w:hideMark/>
          </w:tcPr>
          <w:p w14:paraId="4E787902"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 xml:space="preserve">Mango </w:t>
            </w:r>
          </w:p>
          <w:p w14:paraId="7EC71711" w14:textId="77777777" w:rsidR="003741B2" w:rsidRPr="00F4232D" w:rsidRDefault="003741B2" w:rsidP="004907D9">
            <w:pPr>
              <w:widowControl/>
              <w:tabs>
                <w:tab w:val="left" w:pos="547"/>
              </w:tabs>
              <w:autoSpaceDN/>
              <w:spacing w:before="32"/>
              <w:jc w:val="center"/>
              <w:textAlignment w:val="auto"/>
              <w:rPr>
                <w:rFonts w:eastAsia="Times New Roman" w:cs="Times New Roman"/>
                <w:b/>
                <w:bCs/>
                <w:i/>
                <w:i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Mangifera</w:t>
            </w:r>
          </w:p>
          <w:p w14:paraId="36CCE31C"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i/>
                <w:iCs/>
                <w:color w:val="000000"/>
                <w:kern w:val="0"/>
                <w:sz w:val="20"/>
                <w:szCs w:val="20"/>
                <w:lang w:val="en-IN" w:eastAsia="en-IN" w:bidi="ar-SA"/>
              </w:rPr>
              <w:t>indica</w:t>
            </w:r>
            <w:r w:rsidRPr="00F4232D">
              <w:rPr>
                <w:rFonts w:eastAsia="Times New Roman" w:cs="Times New Roman"/>
                <w:b/>
                <w:bCs/>
                <w:color w:val="000000"/>
                <w:kern w:val="0"/>
                <w:sz w:val="20"/>
                <w:szCs w:val="20"/>
                <w:lang w:val="en-IN" w:eastAsia="en-IN" w:bidi="ar-SA"/>
              </w:rPr>
              <w:t>)</w:t>
            </w:r>
          </w:p>
        </w:tc>
        <w:tc>
          <w:tcPr>
            <w:tcW w:w="1383" w:type="dxa"/>
            <w:shd w:val="clear" w:color="auto" w:fill="FEF3F7"/>
            <w:vAlign w:val="center"/>
            <w:hideMark/>
          </w:tcPr>
          <w:p w14:paraId="6D316D6E"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 xml:space="preserve">Potato </w:t>
            </w:r>
          </w:p>
          <w:p w14:paraId="1C400103" w14:textId="77777777" w:rsidR="003741B2" w:rsidRPr="00F4232D" w:rsidRDefault="003741B2" w:rsidP="004907D9">
            <w:pPr>
              <w:widowControl/>
              <w:tabs>
                <w:tab w:val="left" w:pos="547"/>
              </w:tabs>
              <w:autoSpaceDN/>
              <w:spacing w:before="32"/>
              <w:jc w:val="center"/>
              <w:textAlignment w:val="auto"/>
              <w:rPr>
                <w:rFonts w:eastAsia="Times New Roman" w:cs="Times New Roman"/>
                <w:b/>
                <w:bCs/>
                <w:i/>
                <w:i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 xml:space="preserve">Solanum </w:t>
            </w:r>
          </w:p>
          <w:p w14:paraId="5E7380DE"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i/>
                <w:iCs/>
                <w:color w:val="000000"/>
                <w:kern w:val="0"/>
                <w:sz w:val="20"/>
                <w:szCs w:val="20"/>
                <w:lang w:val="en-IN" w:eastAsia="en-IN" w:bidi="ar-SA"/>
              </w:rPr>
              <w:t>tuberosum</w:t>
            </w:r>
            <w:r w:rsidRPr="00F4232D">
              <w:rPr>
                <w:rFonts w:eastAsia="Times New Roman" w:cs="Times New Roman"/>
                <w:b/>
                <w:bCs/>
                <w:color w:val="000000"/>
                <w:kern w:val="0"/>
                <w:sz w:val="20"/>
                <w:szCs w:val="20"/>
                <w:lang w:val="en-IN" w:eastAsia="en-IN" w:bidi="ar-SA"/>
              </w:rPr>
              <w:t>)</w:t>
            </w:r>
          </w:p>
        </w:tc>
        <w:tc>
          <w:tcPr>
            <w:tcW w:w="1383" w:type="dxa"/>
            <w:shd w:val="clear" w:color="auto" w:fill="FEF3F7"/>
            <w:vAlign w:val="center"/>
            <w:hideMark/>
          </w:tcPr>
          <w:p w14:paraId="1023A802"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 xml:space="preserve">Brinjal </w:t>
            </w:r>
          </w:p>
          <w:p w14:paraId="42F102A8"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Solanum melongena</w:t>
            </w:r>
            <w:r w:rsidRPr="00F4232D">
              <w:rPr>
                <w:rFonts w:eastAsia="Times New Roman" w:cs="Times New Roman"/>
                <w:b/>
                <w:bCs/>
                <w:color w:val="000000"/>
                <w:kern w:val="0"/>
                <w:sz w:val="20"/>
                <w:szCs w:val="20"/>
                <w:lang w:val="en-IN" w:eastAsia="en-IN" w:bidi="ar-SA"/>
              </w:rPr>
              <w:t>)</w:t>
            </w:r>
          </w:p>
        </w:tc>
        <w:tc>
          <w:tcPr>
            <w:tcW w:w="1383" w:type="dxa"/>
            <w:shd w:val="clear" w:color="auto" w:fill="FEF3F7"/>
            <w:vAlign w:val="center"/>
            <w:hideMark/>
          </w:tcPr>
          <w:p w14:paraId="32FFCE22"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 xml:space="preserve">Petunia </w:t>
            </w:r>
          </w:p>
          <w:p w14:paraId="1A93C5CC"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Petunia spp.</w:t>
            </w:r>
            <w:r w:rsidRPr="00F4232D">
              <w:rPr>
                <w:rFonts w:eastAsia="Times New Roman" w:cs="Times New Roman"/>
                <w:b/>
                <w:bCs/>
                <w:color w:val="000000"/>
                <w:kern w:val="0"/>
                <w:sz w:val="20"/>
                <w:szCs w:val="20"/>
                <w:lang w:val="en-IN" w:eastAsia="en-IN" w:bidi="ar-SA"/>
              </w:rPr>
              <w:t>)</w:t>
            </w:r>
          </w:p>
        </w:tc>
        <w:tc>
          <w:tcPr>
            <w:tcW w:w="1383" w:type="dxa"/>
            <w:shd w:val="clear" w:color="auto" w:fill="FEF3F7"/>
            <w:vAlign w:val="center"/>
            <w:hideMark/>
          </w:tcPr>
          <w:p w14:paraId="3217D59D"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 xml:space="preserve">Datura </w:t>
            </w:r>
          </w:p>
          <w:p w14:paraId="576AABD8"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Datura spp.</w:t>
            </w:r>
            <w:r w:rsidRPr="00F4232D">
              <w:rPr>
                <w:rFonts w:eastAsia="Times New Roman" w:cs="Times New Roman"/>
                <w:b/>
                <w:bCs/>
                <w:color w:val="000000"/>
                <w:kern w:val="0"/>
                <w:sz w:val="20"/>
                <w:szCs w:val="20"/>
                <w:lang w:val="en-IN" w:eastAsia="en-IN" w:bidi="ar-SA"/>
              </w:rPr>
              <w:t>)</w:t>
            </w:r>
          </w:p>
        </w:tc>
        <w:tc>
          <w:tcPr>
            <w:tcW w:w="1674" w:type="dxa"/>
            <w:shd w:val="clear" w:color="auto" w:fill="FEF3F7"/>
          </w:tcPr>
          <w:p w14:paraId="324F6612"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Wheat</w:t>
            </w:r>
          </w:p>
          <w:p w14:paraId="2B0B89E5" w14:textId="77777777" w:rsidR="0022199D" w:rsidRPr="00F4232D" w:rsidRDefault="003741B2" w:rsidP="004907D9">
            <w:pPr>
              <w:widowControl/>
              <w:tabs>
                <w:tab w:val="left" w:pos="547"/>
              </w:tabs>
              <w:autoSpaceDN/>
              <w:spacing w:before="32"/>
              <w:jc w:val="center"/>
              <w:textAlignment w:val="auto"/>
              <w:rPr>
                <w:rFonts w:eastAsia="Times New Roman" w:cs="Times New Roman"/>
                <w:b/>
                <w:bCs/>
                <w:i/>
                <w:i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Triticum</w:t>
            </w:r>
          </w:p>
          <w:p w14:paraId="74B5E95C" w14:textId="77777777" w:rsidR="003741B2" w:rsidRPr="00F4232D" w:rsidRDefault="003741B2" w:rsidP="004907D9">
            <w:pPr>
              <w:widowControl/>
              <w:tabs>
                <w:tab w:val="left" w:pos="547"/>
              </w:tabs>
              <w:autoSpaceDN/>
              <w:spacing w:before="32"/>
              <w:jc w:val="center"/>
              <w:textAlignment w:val="auto"/>
              <w:rPr>
                <w:rFonts w:eastAsia="Times New Roman" w:cs="Times New Roman"/>
                <w:b/>
                <w:bCs/>
                <w:color w:val="000000"/>
                <w:kern w:val="0"/>
                <w:sz w:val="20"/>
                <w:szCs w:val="20"/>
                <w:lang w:val="en-IN" w:eastAsia="en-IN" w:bidi="ar-SA"/>
              </w:rPr>
            </w:pPr>
            <w:r w:rsidRPr="00F4232D">
              <w:rPr>
                <w:rFonts w:eastAsia="Times New Roman" w:cs="Times New Roman"/>
                <w:b/>
                <w:bCs/>
                <w:i/>
                <w:iCs/>
                <w:color w:val="000000"/>
                <w:kern w:val="0"/>
                <w:sz w:val="20"/>
                <w:szCs w:val="20"/>
                <w:lang w:val="en-IN" w:eastAsia="en-IN" w:bidi="ar-SA"/>
              </w:rPr>
              <w:t>aestivum</w:t>
            </w:r>
            <w:r w:rsidR="0022199D" w:rsidRPr="00F4232D">
              <w:rPr>
                <w:rFonts w:eastAsia="Times New Roman" w:cs="Times New Roman"/>
                <w:b/>
                <w:bCs/>
                <w:color w:val="000000"/>
                <w:kern w:val="0"/>
                <w:sz w:val="20"/>
                <w:szCs w:val="20"/>
                <w:lang w:val="en-IN" w:eastAsia="en-IN" w:bidi="ar-SA"/>
              </w:rPr>
              <w:t>)</w:t>
            </w:r>
          </w:p>
        </w:tc>
      </w:tr>
      <w:tr w:rsidR="003741B2" w:rsidRPr="00F4232D" w14:paraId="348FD7A6" w14:textId="77777777" w:rsidTr="006A3B4B">
        <w:trPr>
          <w:trHeight w:val="360"/>
        </w:trPr>
        <w:tc>
          <w:tcPr>
            <w:tcW w:w="1087" w:type="dxa"/>
            <w:vAlign w:val="center"/>
            <w:hideMark/>
          </w:tcPr>
          <w:p w14:paraId="32611AF6"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Species</w:t>
            </w:r>
          </w:p>
        </w:tc>
        <w:tc>
          <w:tcPr>
            <w:tcW w:w="1393" w:type="dxa"/>
            <w:vAlign w:val="center"/>
            <w:hideMark/>
          </w:tcPr>
          <w:p w14:paraId="52542995"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 xml:space="preserve"> indica</w:t>
            </w:r>
          </w:p>
        </w:tc>
        <w:tc>
          <w:tcPr>
            <w:tcW w:w="1383" w:type="dxa"/>
            <w:vAlign w:val="center"/>
            <w:hideMark/>
          </w:tcPr>
          <w:p w14:paraId="01CC1E49"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tuberosum</w:t>
            </w:r>
          </w:p>
        </w:tc>
        <w:tc>
          <w:tcPr>
            <w:tcW w:w="1383" w:type="dxa"/>
            <w:vAlign w:val="center"/>
            <w:hideMark/>
          </w:tcPr>
          <w:p w14:paraId="0EB2923E"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 xml:space="preserve"> melongena</w:t>
            </w:r>
          </w:p>
        </w:tc>
        <w:tc>
          <w:tcPr>
            <w:tcW w:w="1383" w:type="dxa"/>
            <w:vAlign w:val="center"/>
            <w:hideMark/>
          </w:tcPr>
          <w:p w14:paraId="73A0FF15"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Petunia spp.</w:t>
            </w:r>
          </w:p>
        </w:tc>
        <w:tc>
          <w:tcPr>
            <w:tcW w:w="1383" w:type="dxa"/>
            <w:vAlign w:val="center"/>
            <w:hideMark/>
          </w:tcPr>
          <w:p w14:paraId="0266C012"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Datura spp.</w:t>
            </w:r>
          </w:p>
        </w:tc>
        <w:tc>
          <w:tcPr>
            <w:tcW w:w="1674" w:type="dxa"/>
          </w:tcPr>
          <w:p w14:paraId="3AE31455"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aestivum</w:t>
            </w:r>
          </w:p>
        </w:tc>
      </w:tr>
      <w:tr w:rsidR="003741B2" w:rsidRPr="00F4232D" w14:paraId="5933D290" w14:textId="77777777" w:rsidTr="006A3B4B">
        <w:trPr>
          <w:trHeight w:val="360"/>
        </w:trPr>
        <w:tc>
          <w:tcPr>
            <w:tcW w:w="1087" w:type="dxa"/>
            <w:vAlign w:val="center"/>
            <w:hideMark/>
          </w:tcPr>
          <w:p w14:paraId="0D50D2D3"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Genus</w:t>
            </w:r>
          </w:p>
        </w:tc>
        <w:tc>
          <w:tcPr>
            <w:tcW w:w="1393" w:type="dxa"/>
            <w:vAlign w:val="center"/>
            <w:hideMark/>
          </w:tcPr>
          <w:p w14:paraId="70B4A21F"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Mangifera</w:t>
            </w:r>
          </w:p>
        </w:tc>
        <w:tc>
          <w:tcPr>
            <w:tcW w:w="1383" w:type="dxa"/>
            <w:vAlign w:val="center"/>
            <w:hideMark/>
          </w:tcPr>
          <w:p w14:paraId="5CBC6550"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Solanum</w:t>
            </w:r>
          </w:p>
        </w:tc>
        <w:tc>
          <w:tcPr>
            <w:tcW w:w="1383" w:type="dxa"/>
            <w:vAlign w:val="center"/>
            <w:hideMark/>
          </w:tcPr>
          <w:p w14:paraId="42879730"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Solanum</w:t>
            </w:r>
          </w:p>
        </w:tc>
        <w:tc>
          <w:tcPr>
            <w:tcW w:w="1383" w:type="dxa"/>
            <w:vAlign w:val="center"/>
            <w:hideMark/>
          </w:tcPr>
          <w:p w14:paraId="66BFE035"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Petunia</w:t>
            </w:r>
          </w:p>
        </w:tc>
        <w:tc>
          <w:tcPr>
            <w:tcW w:w="1383" w:type="dxa"/>
            <w:vAlign w:val="center"/>
            <w:hideMark/>
          </w:tcPr>
          <w:p w14:paraId="6A092DF0"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Datura</w:t>
            </w:r>
          </w:p>
        </w:tc>
        <w:tc>
          <w:tcPr>
            <w:tcW w:w="1674" w:type="dxa"/>
          </w:tcPr>
          <w:p w14:paraId="7D344479" w14:textId="77777777" w:rsidR="003741B2" w:rsidRPr="00F4232D" w:rsidRDefault="003741B2" w:rsidP="004907D9">
            <w:pPr>
              <w:widowControl/>
              <w:tabs>
                <w:tab w:val="left" w:pos="547"/>
              </w:tabs>
              <w:autoSpaceDN/>
              <w:spacing w:before="32"/>
              <w:textAlignment w:val="auto"/>
              <w:rPr>
                <w:rFonts w:eastAsia="Times New Roman" w:cs="Times New Roman"/>
                <w:i/>
                <w:iCs/>
                <w:color w:val="000000"/>
                <w:kern w:val="0"/>
                <w:sz w:val="20"/>
                <w:szCs w:val="20"/>
                <w:lang w:val="en-IN" w:eastAsia="en-IN" w:bidi="ar-SA"/>
              </w:rPr>
            </w:pPr>
            <w:r w:rsidRPr="00F4232D">
              <w:rPr>
                <w:rFonts w:eastAsia="Times New Roman" w:cs="Times New Roman"/>
                <w:i/>
                <w:iCs/>
                <w:color w:val="000000"/>
                <w:kern w:val="0"/>
                <w:sz w:val="20"/>
                <w:szCs w:val="20"/>
                <w:lang w:val="en-IN" w:eastAsia="en-IN" w:bidi="ar-SA"/>
              </w:rPr>
              <w:t>Triticum</w:t>
            </w:r>
          </w:p>
        </w:tc>
      </w:tr>
      <w:tr w:rsidR="003741B2" w:rsidRPr="00F4232D" w14:paraId="69426293" w14:textId="77777777" w:rsidTr="006A3B4B">
        <w:trPr>
          <w:trHeight w:val="360"/>
        </w:trPr>
        <w:tc>
          <w:tcPr>
            <w:tcW w:w="1087" w:type="dxa"/>
            <w:vAlign w:val="center"/>
            <w:hideMark/>
          </w:tcPr>
          <w:p w14:paraId="3421BADA"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Family</w:t>
            </w:r>
          </w:p>
        </w:tc>
        <w:tc>
          <w:tcPr>
            <w:tcW w:w="1393" w:type="dxa"/>
            <w:vAlign w:val="center"/>
            <w:hideMark/>
          </w:tcPr>
          <w:p w14:paraId="0D09FD30"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Anacardiaceae</w:t>
            </w:r>
            <w:proofErr w:type="spellEnd"/>
          </w:p>
        </w:tc>
        <w:tc>
          <w:tcPr>
            <w:tcW w:w="1383" w:type="dxa"/>
            <w:vAlign w:val="center"/>
            <w:hideMark/>
          </w:tcPr>
          <w:p w14:paraId="5342D28F"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Solanaceae</w:t>
            </w:r>
          </w:p>
        </w:tc>
        <w:tc>
          <w:tcPr>
            <w:tcW w:w="1383" w:type="dxa"/>
            <w:vAlign w:val="center"/>
            <w:hideMark/>
          </w:tcPr>
          <w:p w14:paraId="459493A9"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Solanaceae</w:t>
            </w:r>
          </w:p>
        </w:tc>
        <w:tc>
          <w:tcPr>
            <w:tcW w:w="1383" w:type="dxa"/>
            <w:vAlign w:val="center"/>
            <w:hideMark/>
          </w:tcPr>
          <w:p w14:paraId="6FF1A0D2"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Solanaceae</w:t>
            </w:r>
          </w:p>
        </w:tc>
        <w:tc>
          <w:tcPr>
            <w:tcW w:w="1383" w:type="dxa"/>
            <w:vAlign w:val="center"/>
            <w:hideMark/>
          </w:tcPr>
          <w:p w14:paraId="23B37DBE"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Solanaceae</w:t>
            </w:r>
          </w:p>
        </w:tc>
        <w:tc>
          <w:tcPr>
            <w:tcW w:w="1674" w:type="dxa"/>
          </w:tcPr>
          <w:p w14:paraId="37EBB9C4"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Poaceae</w:t>
            </w:r>
            <w:proofErr w:type="spellEnd"/>
          </w:p>
        </w:tc>
      </w:tr>
      <w:tr w:rsidR="003741B2" w:rsidRPr="00F4232D" w14:paraId="3B99C1A5" w14:textId="77777777" w:rsidTr="006A3B4B">
        <w:trPr>
          <w:trHeight w:val="360"/>
        </w:trPr>
        <w:tc>
          <w:tcPr>
            <w:tcW w:w="1087" w:type="dxa"/>
            <w:vAlign w:val="center"/>
            <w:hideMark/>
          </w:tcPr>
          <w:p w14:paraId="32CCA175"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Order</w:t>
            </w:r>
          </w:p>
        </w:tc>
        <w:tc>
          <w:tcPr>
            <w:tcW w:w="1393" w:type="dxa"/>
            <w:vAlign w:val="center"/>
            <w:hideMark/>
          </w:tcPr>
          <w:p w14:paraId="6F5AC93D"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Sapindales</w:t>
            </w:r>
          </w:p>
        </w:tc>
        <w:tc>
          <w:tcPr>
            <w:tcW w:w="1383" w:type="dxa"/>
            <w:vAlign w:val="center"/>
            <w:hideMark/>
          </w:tcPr>
          <w:p w14:paraId="08E70ACC"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Solanales</w:t>
            </w:r>
            <w:proofErr w:type="spellEnd"/>
          </w:p>
        </w:tc>
        <w:tc>
          <w:tcPr>
            <w:tcW w:w="1383" w:type="dxa"/>
            <w:vAlign w:val="center"/>
            <w:hideMark/>
          </w:tcPr>
          <w:p w14:paraId="2295DB4D"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Solanales</w:t>
            </w:r>
            <w:proofErr w:type="spellEnd"/>
          </w:p>
        </w:tc>
        <w:tc>
          <w:tcPr>
            <w:tcW w:w="1383" w:type="dxa"/>
            <w:vAlign w:val="center"/>
            <w:hideMark/>
          </w:tcPr>
          <w:p w14:paraId="6A0ACC5F"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Solanales</w:t>
            </w:r>
            <w:proofErr w:type="spellEnd"/>
          </w:p>
        </w:tc>
        <w:tc>
          <w:tcPr>
            <w:tcW w:w="1383" w:type="dxa"/>
            <w:vAlign w:val="center"/>
            <w:hideMark/>
          </w:tcPr>
          <w:p w14:paraId="3B4F4994"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Solanales</w:t>
            </w:r>
            <w:proofErr w:type="spellEnd"/>
          </w:p>
        </w:tc>
        <w:tc>
          <w:tcPr>
            <w:tcW w:w="1674" w:type="dxa"/>
          </w:tcPr>
          <w:p w14:paraId="6BC69046"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Poales</w:t>
            </w:r>
            <w:proofErr w:type="spellEnd"/>
          </w:p>
        </w:tc>
      </w:tr>
      <w:tr w:rsidR="003741B2" w:rsidRPr="00F4232D" w14:paraId="5B97D494" w14:textId="77777777" w:rsidTr="006A3B4B">
        <w:trPr>
          <w:trHeight w:val="360"/>
        </w:trPr>
        <w:tc>
          <w:tcPr>
            <w:tcW w:w="1087" w:type="dxa"/>
            <w:vAlign w:val="center"/>
            <w:hideMark/>
          </w:tcPr>
          <w:p w14:paraId="14A6A64B"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Class</w:t>
            </w:r>
          </w:p>
        </w:tc>
        <w:tc>
          <w:tcPr>
            <w:tcW w:w="1393" w:type="dxa"/>
            <w:vAlign w:val="center"/>
            <w:hideMark/>
          </w:tcPr>
          <w:p w14:paraId="58464C6F"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Dicotyledonae</w:t>
            </w:r>
          </w:p>
        </w:tc>
        <w:tc>
          <w:tcPr>
            <w:tcW w:w="1383" w:type="dxa"/>
            <w:vAlign w:val="center"/>
            <w:hideMark/>
          </w:tcPr>
          <w:p w14:paraId="1BEF1937"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Dicotyledonae</w:t>
            </w:r>
          </w:p>
        </w:tc>
        <w:tc>
          <w:tcPr>
            <w:tcW w:w="1383" w:type="dxa"/>
            <w:vAlign w:val="center"/>
            <w:hideMark/>
          </w:tcPr>
          <w:p w14:paraId="3EA7131F"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Dicotyledonae</w:t>
            </w:r>
          </w:p>
        </w:tc>
        <w:tc>
          <w:tcPr>
            <w:tcW w:w="1383" w:type="dxa"/>
            <w:vAlign w:val="center"/>
            <w:hideMark/>
          </w:tcPr>
          <w:p w14:paraId="2A955252"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Dicotyledonae</w:t>
            </w:r>
          </w:p>
        </w:tc>
        <w:tc>
          <w:tcPr>
            <w:tcW w:w="1383" w:type="dxa"/>
            <w:vAlign w:val="center"/>
            <w:hideMark/>
          </w:tcPr>
          <w:p w14:paraId="3D83E742"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Dicotyledonae</w:t>
            </w:r>
          </w:p>
        </w:tc>
        <w:tc>
          <w:tcPr>
            <w:tcW w:w="1674" w:type="dxa"/>
          </w:tcPr>
          <w:p w14:paraId="084BB628"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proofErr w:type="spellStart"/>
            <w:r w:rsidRPr="00F4232D">
              <w:rPr>
                <w:rFonts w:eastAsia="Times New Roman" w:cs="Times New Roman"/>
                <w:color w:val="000000"/>
                <w:kern w:val="0"/>
                <w:sz w:val="20"/>
                <w:szCs w:val="20"/>
                <w:lang w:val="en-IN" w:eastAsia="en-IN" w:bidi="ar-SA"/>
              </w:rPr>
              <w:t>Monocotyledonae</w:t>
            </w:r>
            <w:proofErr w:type="spellEnd"/>
          </w:p>
        </w:tc>
      </w:tr>
      <w:tr w:rsidR="003741B2" w:rsidRPr="00F4232D" w14:paraId="7CDB076C" w14:textId="77777777" w:rsidTr="006A3B4B">
        <w:trPr>
          <w:trHeight w:val="360"/>
        </w:trPr>
        <w:tc>
          <w:tcPr>
            <w:tcW w:w="1087" w:type="dxa"/>
            <w:vAlign w:val="center"/>
            <w:hideMark/>
          </w:tcPr>
          <w:p w14:paraId="6AC30682"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Division</w:t>
            </w:r>
          </w:p>
        </w:tc>
        <w:tc>
          <w:tcPr>
            <w:tcW w:w="1393" w:type="dxa"/>
            <w:vAlign w:val="center"/>
            <w:hideMark/>
          </w:tcPr>
          <w:p w14:paraId="56DD93C6"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c>
          <w:tcPr>
            <w:tcW w:w="1383" w:type="dxa"/>
            <w:vAlign w:val="center"/>
            <w:hideMark/>
          </w:tcPr>
          <w:p w14:paraId="0D7AF803"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c>
          <w:tcPr>
            <w:tcW w:w="1383" w:type="dxa"/>
            <w:vAlign w:val="center"/>
            <w:hideMark/>
          </w:tcPr>
          <w:p w14:paraId="41893FD7"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c>
          <w:tcPr>
            <w:tcW w:w="1383" w:type="dxa"/>
            <w:vAlign w:val="center"/>
            <w:hideMark/>
          </w:tcPr>
          <w:p w14:paraId="4962F026"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c>
          <w:tcPr>
            <w:tcW w:w="1383" w:type="dxa"/>
            <w:vAlign w:val="center"/>
            <w:hideMark/>
          </w:tcPr>
          <w:p w14:paraId="73A3C1DC"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c>
          <w:tcPr>
            <w:tcW w:w="1674" w:type="dxa"/>
          </w:tcPr>
          <w:p w14:paraId="6C510FE0"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Angiospermae</w:t>
            </w:r>
          </w:p>
        </w:tc>
      </w:tr>
      <w:tr w:rsidR="003741B2" w:rsidRPr="00F4232D" w14:paraId="6F6E51CD" w14:textId="77777777" w:rsidTr="006A3B4B">
        <w:trPr>
          <w:trHeight w:val="360"/>
        </w:trPr>
        <w:tc>
          <w:tcPr>
            <w:tcW w:w="1087" w:type="dxa"/>
            <w:vAlign w:val="center"/>
            <w:hideMark/>
          </w:tcPr>
          <w:p w14:paraId="79B8AE98" w14:textId="77777777" w:rsidR="003741B2" w:rsidRPr="00F4232D" w:rsidRDefault="003741B2" w:rsidP="004907D9">
            <w:pPr>
              <w:widowControl/>
              <w:tabs>
                <w:tab w:val="left" w:pos="547"/>
              </w:tabs>
              <w:autoSpaceDN/>
              <w:spacing w:before="32"/>
              <w:ind w:left="-43" w:right="-43"/>
              <w:textAlignment w:val="auto"/>
              <w:rPr>
                <w:rFonts w:eastAsia="Times New Roman" w:cs="Times New Roman"/>
                <w:b/>
                <w:bCs/>
                <w:color w:val="000000"/>
                <w:kern w:val="0"/>
                <w:sz w:val="20"/>
                <w:szCs w:val="20"/>
                <w:lang w:val="en-IN" w:eastAsia="en-IN" w:bidi="ar-SA"/>
              </w:rPr>
            </w:pPr>
            <w:r w:rsidRPr="00F4232D">
              <w:rPr>
                <w:rFonts w:eastAsia="Times New Roman" w:cs="Times New Roman"/>
                <w:b/>
                <w:bCs/>
                <w:color w:val="000000"/>
                <w:kern w:val="0"/>
                <w:sz w:val="20"/>
                <w:szCs w:val="20"/>
                <w:lang w:val="en-IN" w:eastAsia="en-IN" w:bidi="ar-SA"/>
              </w:rPr>
              <w:t>Kingdom</w:t>
            </w:r>
          </w:p>
        </w:tc>
        <w:tc>
          <w:tcPr>
            <w:tcW w:w="1393" w:type="dxa"/>
            <w:vAlign w:val="center"/>
            <w:hideMark/>
          </w:tcPr>
          <w:p w14:paraId="3D0F00DE"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c>
          <w:tcPr>
            <w:tcW w:w="1383" w:type="dxa"/>
            <w:vAlign w:val="center"/>
            <w:hideMark/>
          </w:tcPr>
          <w:p w14:paraId="03A12409"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c>
          <w:tcPr>
            <w:tcW w:w="1383" w:type="dxa"/>
            <w:vAlign w:val="center"/>
            <w:hideMark/>
          </w:tcPr>
          <w:p w14:paraId="57F02983"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c>
          <w:tcPr>
            <w:tcW w:w="1383" w:type="dxa"/>
            <w:vAlign w:val="center"/>
            <w:hideMark/>
          </w:tcPr>
          <w:p w14:paraId="337561EE"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c>
          <w:tcPr>
            <w:tcW w:w="1383" w:type="dxa"/>
            <w:vAlign w:val="center"/>
            <w:hideMark/>
          </w:tcPr>
          <w:p w14:paraId="393AAB0C"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c>
          <w:tcPr>
            <w:tcW w:w="1674" w:type="dxa"/>
          </w:tcPr>
          <w:p w14:paraId="1AC0BF0F" w14:textId="77777777" w:rsidR="003741B2" w:rsidRPr="00F4232D" w:rsidRDefault="003741B2" w:rsidP="004907D9">
            <w:pPr>
              <w:widowControl/>
              <w:tabs>
                <w:tab w:val="left" w:pos="547"/>
              </w:tabs>
              <w:autoSpaceDN/>
              <w:spacing w:before="32"/>
              <w:textAlignment w:val="auto"/>
              <w:rPr>
                <w:rFonts w:eastAsia="Times New Roman" w:cs="Times New Roman"/>
                <w:color w:val="000000"/>
                <w:kern w:val="0"/>
                <w:sz w:val="20"/>
                <w:szCs w:val="20"/>
                <w:lang w:val="en-IN" w:eastAsia="en-IN" w:bidi="ar-SA"/>
              </w:rPr>
            </w:pPr>
            <w:r w:rsidRPr="00F4232D">
              <w:rPr>
                <w:rFonts w:eastAsia="Times New Roman" w:cs="Times New Roman"/>
                <w:color w:val="000000"/>
                <w:kern w:val="0"/>
                <w:sz w:val="20"/>
                <w:szCs w:val="20"/>
                <w:lang w:val="en-IN" w:eastAsia="en-IN" w:bidi="ar-SA"/>
              </w:rPr>
              <w:t>Plantae</w:t>
            </w:r>
          </w:p>
        </w:tc>
      </w:tr>
    </w:tbl>
    <w:p w14:paraId="76451DE1" w14:textId="77777777" w:rsidR="007D3FE0" w:rsidRPr="00F4232D" w:rsidRDefault="007D3FE0" w:rsidP="004907D9">
      <w:pPr>
        <w:pStyle w:val="SPACE"/>
        <w:suppressAutoHyphens/>
        <w:spacing w:before="32"/>
      </w:pPr>
    </w:p>
    <w:p w14:paraId="54983D0B" w14:textId="77777777" w:rsidR="0077521E" w:rsidRPr="00F4232D" w:rsidRDefault="0077521E" w:rsidP="004907D9">
      <w:pPr>
        <w:pStyle w:val="ctrl-4"/>
        <w:widowControl w:val="0"/>
        <w:suppressAutoHyphens/>
        <w:spacing w:before="32" w:line="276" w:lineRule="auto"/>
        <w:jc w:val="both"/>
        <w:rPr>
          <w:b/>
          <w:i/>
          <w:color w:val="000000"/>
          <w:sz w:val="21"/>
          <w:szCs w:val="21"/>
          <w:lang w:val="en-IN"/>
        </w:rPr>
      </w:pPr>
      <w:r w:rsidRPr="00F4232D">
        <w:rPr>
          <w:b/>
          <w:i/>
          <w:color w:val="000000"/>
          <w:sz w:val="21"/>
          <w:szCs w:val="21"/>
          <w:lang w:val="en-IN"/>
        </w:rPr>
        <w:t>[Note:</w:t>
      </w:r>
      <w:r w:rsidR="00D041CA" w:rsidRPr="00F4232D">
        <w:rPr>
          <w:i/>
          <w:color w:val="000000"/>
          <w:sz w:val="21"/>
          <w:szCs w:val="21"/>
          <w:lang w:val="en-IN"/>
        </w:rPr>
        <w:t xml:space="preserve"> </w:t>
      </w:r>
      <w:r w:rsidRPr="00F4232D">
        <w:rPr>
          <w:i/>
          <w:color w:val="000000"/>
          <w:sz w:val="21"/>
          <w:szCs w:val="21"/>
          <w:lang w:val="en-IN"/>
        </w:rPr>
        <w:t xml:space="preserve">Solanales </w:t>
      </w:r>
      <w:r w:rsidR="00D041CA" w:rsidRPr="00F4232D">
        <w:rPr>
          <w:i/>
          <w:color w:val="000000"/>
          <w:sz w:val="21"/>
          <w:szCs w:val="21"/>
          <w:lang w:val="en-IN"/>
        </w:rPr>
        <w:t>is</w:t>
      </w:r>
      <w:r w:rsidRPr="00F4232D">
        <w:rPr>
          <w:i/>
          <w:color w:val="000000"/>
          <w:sz w:val="21"/>
          <w:szCs w:val="21"/>
          <w:lang w:val="en-IN"/>
        </w:rPr>
        <w:t xml:space="preserve"> an order of flowering plants including plant families like Convolvulaceae and Solanaceae. Some older sources used the name Polemoniales for this order.</w:t>
      </w:r>
      <w:r w:rsidRPr="00F4232D">
        <w:rPr>
          <w:b/>
          <w:i/>
          <w:color w:val="000000"/>
          <w:sz w:val="21"/>
          <w:szCs w:val="21"/>
          <w:lang w:val="en-IN"/>
        </w:rPr>
        <w:t>]</w:t>
      </w:r>
    </w:p>
    <w:p w14:paraId="6F6AB605" w14:textId="77777777" w:rsidR="00E76D2E" w:rsidRPr="00F4232D" w:rsidRDefault="00691B9D" w:rsidP="004907D9">
      <w:pPr>
        <w:pStyle w:val="ctrl-4"/>
        <w:widowControl w:val="0"/>
        <w:suppressAutoHyphens/>
        <w:spacing w:before="32"/>
        <w:jc w:val="both"/>
        <w:rPr>
          <w:b/>
          <w:i/>
          <w:color w:val="000000"/>
          <w:sz w:val="21"/>
          <w:szCs w:val="21"/>
          <w:lang w:val="en-IN"/>
        </w:rPr>
      </w:pPr>
      <w:r>
        <w:rPr>
          <w:b/>
          <w:i/>
          <w:color w:val="000000"/>
          <w:sz w:val="21"/>
          <w:szCs w:val="21"/>
          <w:lang w:val="en-IN"/>
        </w:rPr>
        <w:pict w14:anchorId="6E367D68">
          <v:group id="_x0000_s7364" style="position:absolute;left:0;text-align:left;margin-left:.75pt;margin-top:636.7pt;width:486pt;height:60.8pt;z-index:251668480;mso-position-vertical-relative:margin" coordorigin="1080,11736" coordsize="9720,1216">
            <v:group id="_x0000_s7096" style="position:absolute;left:1080;top:11736;width:9720;height:1216;mso-position-horizontal-relative:margin" coordorigin="1077,9016" coordsize="9720,1216">
              <v:shape id="Graphic 78" o:spid="_x0000_s7097" style="position:absolute;left:1077;top:9368;width:9720;height:864;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rect id="_x0000_s7098" style="position:absolute;left:1623;top:9646;width:9072;height:576;mso-position-horizontal-relative:margin" filled="f" fillcolor="#f2f2f2" stroked="f" strokecolor="#ec2791">
                <v:stroke dashstyle="longDash"/>
                <v:textbox style="mso-next-textbox:#_x0000_s7098" inset="0,0,0,0">
                  <w:txbxContent>
                    <w:p w14:paraId="491FCEE3" w14:textId="77777777" w:rsidR="00E76D2E" w:rsidRPr="00DF22CA" w:rsidRDefault="00E76D2E" w:rsidP="00E76D2E">
                      <w:pPr>
                        <w:pStyle w:val="SPACE"/>
                        <w:suppressAutoHyphens/>
                        <w:spacing w:line="240" w:lineRule="auto"/>
                        <w:ind w:left="0" w:firstLine="0"/>
                        <w:rPr>
                          <w:spacing w:val="-2"/>
                        </w:rPr>
                      </w:pPr>
                      <w:r w:rsidRPr="006A3B4B">
                        <w:rPr>
                          <w:color w:val="000000"/>
                          <w:sz w:val="21"/>
                          <w:szCs w:val="21"/>
                          <w:lang w:val="en-IN"/>
                        </w:rPr>
                        <w:t xml:space="preserve">In plants, </w:t>
                      </w:r>
                      <w:r w:rsidRPr="006A3B4B">
                        <w:rPr>
                          <w:b/>
                          <w:bCs/>
                          <w:color w:val="000000"/>
                          <w:sz w:val="21"/>
                          <w:szCs w:val="21"/>
                          <w:lang w:val="en-IN"/>
                        </w:rPr>
                        <w:t>classes with similar characteristics</w:t>
                      </w:r>
                      <w:r w:rsidRPr="006A3B4B">
                        <w:rPr>
                          <w:color w:val="000000"/>
                          <w:sz w:val="21"/>
                          <w:szCs w:val="21"/>
                          <w:lang w:val="en-IN"/>
                        </w:rPr>
                        <w:t xml:space="preserve"> are grouped into a higher taxonomic category called a </w:t>
                      </w:r>
                      <w:proofErr w:type="gramStart"/>
                      <w:r w:rsidRPr="006A3B4B">
                        <w:rPr>
                          <w:b/>
                          <w:bCs/>
                          <w:color w:val="000000"/>
                          <w:sz w:val="21"/>
                          <w:szCs w:val="21"/>
                          <w:lang w:val="en-IN"/>
                        </w:rPr>
                        <w:t>Division</w:t>
                      </w:r>
                      <w:proofErr w:type="gramEnd"/>
                      <w:r w:rsidRPr="006A3B4B">
                        <w:rPr>
                          <w:color w:val="000000"/>
                          <w:sz w:val="21"/>
                          <w:szCs w:val="21"/>
                          <w:lang w:val="en-IN"/>
                        </w:rPr>
                        <w:t xml:space="preserve">, which is equivalent to a </w:t>
                      </w:r>
                      <w:r w:rsidRPr="006A3B4B">
                        <w:rPr>
                          <w:b/>
                          <w:bCs/>
                          <w:color w:val="000000"/>
                          <w:sz w:val="21"/>
                          <w:szCs w:val="21"/>
                          <w:lang w:val="en-IN"/>
                        </w:rPr>
                        <w:t>Phylum</w:t>
                      </w:r>
                      <w:r w:rsidRPr="006A3B4B">
                        <w:rPr>
                          <w:color w:val="000000"/>
                          <w:sz w:val="21"/>
                          <w:szCs w:val="21"/>
                          <w:lang w:val="en-IN"/>
                        </w:rPr>
                        <w:t xml:space="preserve"> in the animal kingdom.</w:t>
                      </w:r>
                    </w:p>
                  </w:txbxContent>
                </v:textbox>
              </v:rect>
              <v:group id="_x0000_s7099" style="position:absolute;left:1087;top:9016;width:2391;height:661" coordorigin="1107,9653" coordsize="2391,661">
                <v:group id="_x0000_s7100" style="position:absolute;left:1482;top:9773;width:2016;height:403" coordorigin="1482,9773" coordsize="2668,403">
                  <v:shape id="Graphic 270" o:spid="_x0000_s7101" style="position:absolute;left:1647;top:9773;width:2503;height:403;visibility:visible;mso-wrap-style:square;v-text-anchor:top" coordsize="1589405,255904" path="m1481302,l,,,255841r1589303,l1481302,xe" fillcolor="#f6adcd" stroked="f">
                    <v:path arrowok="t"/>
                  </v:shape>
                  <v:shape id="Graphic 271" o:spid="_x0000_s7102" style="position:absolute;left:1482;top:9773;width:2503;height:403;visibility:visible;mso-wrap-style:square;v-text-anchor:top" coordsize="1589405,255904" path="m1481302,l,,,255841r1589303,l1481302,xe" stroked="f">
                    <v:path arrowok="t"/>
                  </v:shape>
                  <v:shape id="Graphic 272" o:spid="_x0000_s7103" style="position:absolute;left:1482;top:9773;width:2503;height:403;visibility:visible;mso-wrap-style:square;v-text-anchor:top" coordsize="1589405,255904" path="m,l,255841r1589303,l1481302,,,xe" filled="f" strokecolor="#f49ac1" strokeweight="1pt">
                    <v:path arrowok="t"/>
                  </v:shape>
                </v:group>
                <v:shape id="Graphic 273" o:spid="_x0000_s7104"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7105"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7106"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7107" style="position:absolute;left:1873;top:9800;width:1045;height:311;mso-wrap-style:none" arcsize="10923f" filled="f" stroked="f" strokecolor="#7f7f7f">
                  <v:textbox style="mso-next-textbox:#_x0000_s7107;mso-fit-shape-to-text:t" inset="0,0,0,0">
                    <w:txbxContent>
                      <w:p w14:paraId="04D78065" w14:textId="77777777" w:rsidR="00E76D2E" w:rsidRDefault="00E76D2E" w:rsidP="00E76D2E">
                        <w:pPr>
                          <w:jc w:val="center"/>
                        </w:pPr>
                        <w:r w:rsidRPr="00E76D2E">
                          <w:rPr>
                            <w:rFonts w:ascii="Cambria" w:hAnsi="Cambria"/>
                            <w:b/>
                            <w:bCs/>
                            <w:color w:val="EC2791"/>
                            <w:lang w:val="en-US"/>
                          </w:rPr>
                          <w:t>CAUTION</w:t>
                        </w:r>
                      </w:p>
                    </w:txbxContent>
                  </v:textbox>
                </v:roundrect>
              </v:group>
            </v:group>
            <v:shape id="_x0000_s7363" type="#_x0000_t75" style="position:absolute;left:1207;top:11818;width:432;height:432" o:preferrelative="f">
              <v:imagedata r:id="rId16" o:title="All icon-05" croptop="10130f" cropbottom="11197f" cropleft="11197f" cropright="11197f" chromakey="#fffffe"/>
              <o:lock v:ext="edit" aspectratio="f"/>
            </v:shape>
            <w10:wrap anchory="margin"/>
          </v:group>
        </w:pict>
      </w:r>
    </w:p>
    <w:p w14:paraId="6BD5D4A6" w14:textId="77777777" w:rsidR="00E76D2E" w:rsidRPr="00F4232D" w:rsidRDefault="00E76D2E" w:rsidP="004907D9">
      <w:pPr>
        <w:pStyle w:val="ctrl-4"/>
        <w:widowControl w:val="0"/>
        <w:suppressAutoHyphens/>
        <w:spacing w:before="32"/>
        <w:jc w:val="both"/>
        <w:rPr>
          <w:b/>
          <w:i/>
          <w:color w:val="000000"/>
          <w:sz w:val="21"/>
          <w:szCs w:val="21"/>
          <w:lang w:val="en-IN"/>
        </w:rPr>
      </w:pPr>
    </w:p>
    <w:p w14:paraId="054BE7CF" w14:textId="77777777" w:rsidR="00E76D2E" w:rsidRPr="00F4232D" w:rsidRDefault="00E76D2E" w:rsidP="004907D9">
      <w:pPr>
        <w:pStyle w:val="ctrl-4"/>
        <w:widowControl w:val="0"/>
        <w:suppressAutoHyphens/>
        <w:spacing w:before="32"/>
        <w:jc w:val="both"/>
        <w:rPr>
          <w:b/>
          <w:i/>
          <w:color w:val="000000"/>
          <w:sz w:val="21"/>
          <w:szCs w:val="21"/>
          <w:lang w:val="en-IN"/>
        </w:rPr>
      </w:pPr>
    </w:p>
    <w:p w14:paraId="4C089B48" w14:textId="77777777" w:rsidR="00E76D2E" w:rsidRPr="00F4232D" w:rsidRDefault="00E76D2E" w:rsidP="004907D9">
      <w:pPr>
        <w:pStyle w:val="ctrl-4"/>
        <w:widowControl w:val="0"/>
        <w:suppressAutoHyphens/>
        <w:spacing w:before="32"/>
        <w:jc w:val="both"/>
        <w:rPr>
          <w:b/>
          <w:i/>
          <w:color w:val="000000"/>
          <w:sz w:val="21"/>
          <w:szCs w:val="21"/>
          <w:lang w:val="en-IN"/>
        </w:rPr>
      </w:pPr>
    </w:p>
    <w:p w14:paraId="013A0402" w14:textId="77777777" w:rsidR="00E76D2E" w:rsidRPr="00F4232D" w:rsidRDefault="00E76D2E" w:rsidP="004907D9">
      <w:pPr>
        <w:pStyle w:val="ctrl-4"/>
        <w:widowControl w:val="0"/>
        <w:suppressAutoHyphens/>
        <w:spacing w:before="32"/>
        <w:jc w:val="both"/>
        <w:rPr>
          <w:b/>
          <w:i/>
          <w:color w:val="000000"/>
          <w:sz w:val="21"/>
          <w:szCs w:val="21"/>
          <w:lang w:val="en-IN"/>
        </w:rPr>
      </w:pPr>
    </w:p>
    <w:p w14:paraId="29B874F4" w14:textId="77777777" w:rsidR="00E76D2E" w:rsidRPr="00F4232D" w:rsidRDefault="00E76D2E" w:rsidP="004907D9">
      <w:pPr>
        <w:pStyle w:val="SPACE"/>
        <w:suppressAutoHyphens/>
        <w:spacing w:before="32"/>
      </w:pPr>
    </w:p>
    <w:p w14:paraId="246B7F46" w14:textId="77777777" w:rsidR="00BB4269" w:rsidRPr="00F4232D" w:rsidRDefault="00BB4269" w:rsidP="004907D9">
      <w:pPr>
        <w:rPr>
          <w:vanish/>
        </w:rPr>
      </w:pPr>
    </w:p>
    <w:tbl>
      <w:tblPr>
        <w:tblW w:w="9719" w:type="dxa"/>
        <w:tblInd w:w="28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1170"/>
        <w:gridCol w:w="1170"/>
        <w:gridCol w:w="1040"/>
        <w:gridCol w:w="1132"/>
        <w:gridCol w:w="1119"/>
        <w:gridCol w:w="1040"/>
        <w:gridCol w:w="1969"/>
        <w:gridCol w:w="1079"/>
      </w:tblGrid>
      <w:tr w:rsidR="007D3FE0" w:rsidRPr="00F4232D" w14:paraId="1A8D4FEB" w14:textId="77777777" w:rsidTr="006A3B4B">
        <w:trPr>
          <w:trHeight w:val="864"/>
        </w:trPr>
        <w:tc>
          <w:tcPr>
            <w:tcW w:w="1170" w:type="dxa"/>
            <w:shd w:val="clear" w:color="auto" w:fill="FEF3F7"/>
            <w:vAlign w:val="center"/>
            <w:hideMark/>
          </w:tcPr>
          <w:p w14:paraId="4AFE5C1C"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lastRenderedPageBreak/>
              <w:t>Taxonomic Rank</w:t>
            </w:r>
          </w:p>
        </w:tc>
        <w:tc>
          <w:tcPr>
            <w:tcW w:w="1170" w:type="dxa"/>
            <w:shd w:val="clear" w:color="auto" w:fill="FEF3F7"/>
            <w:vAlign w:val="center"/>
          </w:tcPr>
          <w:p w14:paraId="1B207ECB"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Housefly</w:t>
            </w:r>
          </w:p>
          <w:p w14:paraId="48AD0105" w14:textId="77777777" w:rsidR="00AE117F" w:rsidRPr="00F4232D" w:rsidRDefault="00AE117F" w:rsidP="004907D9">
            <w:pPr>
              <w:widowControl/>
              <w:tabs>
                <w:tab w:val="left" w:pos="547"/>
              </w:tabs>
              <w:autoSpaceDN/>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0"/>
                <w:szCs w:val="20"/>
                <w:lang w:val="en-IN" w:eastAsia="en-IN" w:bidi="ar-SA"/>
              </w:rPr>
              <w:t>(</w:t>
            </w:r>
            <w:r w:rsidRPr="00F4232D">
              <w:rPr>
                <w:rFonts w:eastAsia="Times New Roman" w:cs="Times New Roman"/>
                <w:b/>
                <w:bCs/>
                <w:i/>
                <w:iCs/>
                <w:color w:val="000000"/>
                <w:kern w:val="0"/>
                <w:sz w:val="20"/>
                <w:szCs w:val="20"/>
                <w:lang w:val="en-IN" w:eastAsia="en-IN" w:bidi="ar-SA"/>
              </w:rPr>
              <w:t>Musca domestica</w:t>
            </w:r>
            <w:r w:rsidRPr="00F4232D">
              <w:rPr>
                <w:rFonts w:eastAsia="Times New Roman" w:cs="Times New Roman"/>
                <w:b/>
                <w:bCs/>
                <w:color w:val="000000"/>
                <w:kern w:val="0"/>
                <w:sz w:val="20"/>
                <w:szCs w:val="20"/>
                <w:lang w:val="en-IN" w:eastAsia="en-IN" w:bidi="ar-SA"/>
              </w:rPr>
              <w:t>)</w:t>
            </w:r>
          </w:p>
        </w:tc>
        <w:tc>
          <w:tcPr>
            <w:tcW w:w="1040" w:type="dxa"/>
            <w:shd w:val="clear" w:color="auto" w:fill="FEF3F7"/>
            <w:vAlign w:val="center"/>
            <w:hideMark/>
          </w:tcPr>
          <w:p w14:paraId="300CFD66"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Lion</w:t>
            </w:r>
          </w:p>
          <w:p w14:paraId="7D62110F"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r w:rsidRPr="00F4232D">
              <w:rPr>
                <w:rFonts w:eastAsia="Times New Roman" w:cs="Times New Roman"/>
                <w:b/>
                <w:bCs/>
                <w:i/>
                <w:iCs/>
                <w:color w:val="000000"/>
                <w:kern w:val="0"/>
                <w:sz w:val="21"/>
                <w:szCs w:val="21"/>
                <w:lang w:val="en-IN" w:eastAsia="en-IN" w:bidi="ar-SA"/>
              </w:rPr>
              <w:t xml:space="preserve">Panthera </w:t>
            </w:r>
            <w:proofErr w:type="spellStart"/>
            <w:r w:rsidRPr="00F4232D">
              <w:rPr>
                <w:rFonts w:eastAsia="Times New Roman" w:cs="Times New Roman"/>
                <w:b/>
                <w:bCs/>
                <w:i/>
                <w:iCs/>
                <w:color w:val="000000"/>
                <w:kern w:val="0"/>
                <w:sz w:val="21"/>
                <w:szCs w:val="21"/>
                <w:lang w:val="en-IN" w:eastAsia="en-IN" w:bidi="ar-SA"/>
              </w:rPr>
              <w:t>leo</w:t>
            </w:r>
            <w:proofErr w:type="spellEnd"/>
            <w:r w:rsidRPr="00F4232D">
              <w:rPr>
                <w:rFonts w:eastAsia="Times New Roman" w:cs="Times New Roman"/>
                <w:b/>
                <w:bCs/>
                <w:color w:val="000000"/>
                <w:kern w:val="0"/>
                <w:sz w:val="21"/>
                <w:szCs w:val="21"/>
                <w:lang w:val="en-IN" w:eastAsia="en-IN" w:bidi="ar-SA"/>
              </w:rPr>
              <w:t>)</w:t>
            </w:r>
          </w:p>
        </w:tc>
        <w:tc>
          <w:tcPr>
            <w:tcW w:w="1132" w:type="dxa"/>
            <w:shd w:val="clear" w:color="auto" w:fill="FEF3F7"/>
            <w:vAlign w:val="center"/>
            <w:hideMark/>
          </w:tcPr>
          <w:p w14:paraId="363578F1"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Leopard</w:t>
            </w:r>
          </w:p>
          <w:p w14:paraId="3C6D7F35"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r w:rsidRPr="00F4232D">
              <w:rPr>
                <w:rFonts w:eastAsia="Times New Roman" w:cs="Times New Roman"/>
                <w:b/>
                <w:bCs/>
                <w:i/>
                <w:iCs/>
                <w:color w:val="000000"/>
                <w:kern w:val="0"/>
                <w:sz w:val="21"/>
                <w:szCs w:val="21"/>
                <w:lang w:val="en-IN" w:eastAsia="en-IN" w:bidi="ar-SA"/>
              </w:rPr>
              <w:t>Panthera pardus</w:t>
            </w:r>
            <w:r w:rsidRPr="00F4232D">
              <w:rPr>
                <w:rFonts w:eastAsia="Times New Roman" w:cs="Times New Roman"/>
                <w:b/>
                <w:bCs/>
                <w:color w:val="000000"/>
                <w:kern w:val="0"/>
                <w:sz w:val="21"/>
                <w:szCs w:val="21"/>
                <w:lang w:val="en-IN" w:eastAsia="en-IN" w:bidi="ar-SA"/>
              </w:rPr>
              <w:t>)</w:t>
            </w:r>
          </w:p>
        </w:tc>
        <w:tc>
          <w:tcPr>
            <w:tcW w:w="1119" w:type="dxa"/>
            <w:shd w:val="clear" w:color="auto" w:fill="FEF3F7"/>
            <w:vAlign w:val="center"/>
            <w:hideMark/>
          </w:tcPr>
          <w:p w14:paraId="4FB5DCEF"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Tiger</w:t>
            </w:r>
          </w:p>
          <w:p w14:paraId="0EE99E02"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r w:rsidRPr="00F4232D">
              <w:rPr>
                <w:rFonts w:eastAsia="Times New Roman" w:cs="Times New Roman"/>
                <w:b/>
                <w:bCs/>
                <w:i/>
                <w:iCs/>
                <w:color w:val="000000"/>
                <w:kern w:val="0"/>
                <w:sz w:val="21"/>
                <w:szCs w:val="21"/>
                <w:lang w:val="en-IN" w:eastAsia="en-IN" w:bidi="ar-SA"/>
              </w:rPr>
              <w:t xml:space="preserve">Panthera </w:t>
            </w:r>
            <w:proofErr w:type="spellStart"/>
            <w:r w:rsidRPr="00F4232D">
              <w:rPr>
                <w:rFonts w:eastAsia="Times New Roman" w:cs="Times New Roman"/>
                <w:b/>
                <w:bCs/>
                <w:i/>
                <w:iCs/>
                <w:color w:val="000000"/>
                <w:kern w:val="0"/>
                <w:sz w:val="21"/>
                <w:szCs w:val="21"/>
                <w:lang w:val="en-IN" w:eastAsia="en-IN" w:bidi="ar-SA"/>
              </w:rPr>
              <w:t>tigris</w:t>
            </w:r>
            <w:proofErr w:type="spellEnd"/>
            <w:r w:rsidRPr="00F4232D">
              <w:rPr>
                <w:rFonts w:eastAsia="Times New Roman" w:cs="Times New Roman"/>
                <w:b/>
                <w:bCs/>
                <w:color w:val="000000"/>
                <w:kern w:val="0"/>
                <w:sz w:val="21"/>
                <w:szCs w:val="21"/>
                <w:lang w:val="en-IN" w:eastAsia="en-IN" w:bidi="ar-SA"/>
              </w:rPr>
              <w:t>)</w:t>
            </w:r>
          </w:p>
        </w:tc>
        <w:tc>
          <w:tcPr>
            <w:tcW w:w="1040" w:type="dxa"/>
            <w:shd w:val="clear" w:color="auto" w:fill="FEF3F7"/>
            <w:vAlign w:val="center"/>
            <w:hideMark/>
          </w:tcPr>
          <w:p w14:paraId="335F7CC2"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Cat</w:t>
            </w:r>
          </w:p>
          <w:p w14:paraId="7141E3A2"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i/>
                <w:i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r w:rsidRPr="00F4232D">
              <w:rPr>
                <w:rFonts w:eastAsia="Times New Roman" w:cs="Times New Roman"/>
                <w:b/>
                <w:bCs/>
                <w:i/>
                <w:iCs/>
                <w:color w:val="000000"/>
                <w:kern w:val="0"/>
                <w:sz w:val="21"/>
                <w:szCs w:val="21"/>
                <w:lang w:val="en-IN" w:eastAsia="en-IN" w:bidi="ar-SA"/>
              </w:rPr>
              <w:t>Felis</w:t>
            </w:r>
          </w:p>
          <w:p w14:paraId="07C6B0CC"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i/>
                <w:iCs/>
                <w:color w:val="000000"/>
                <w:kern w:val="0"/>
                <w:sz w:val="21"/>
                <w:szCs w:val="21"/>
                <w:lang w:val="en-IN" w:eastAsia="en-IN" w:bidi="ar-SA"/>
              </w:rPr>
              <w:t>catus</w:t>
            </w:r>
            <w:r w:rsidRPr="00F4232D">
              <w:rPr>
                <w:rFonts w:eastAsia="Times New Roman" w:cs="Times New Roman"/>
                <w:b/>
                <w:bCs/>
                <w:color w:val="000000"/>
                <w:kern w:val="0"/>
                <w:sz w:val="21"/>
                <w:szCs w:val="21"/>
                <w:lang w:val="en-IN" w:eastAsia="en-IN" w:bidi="ar-SA"/>
              </w:rPr>
              <w:t>)</w:t>
            </w:r>
          </w:p>
        </w:tc>
        <w:tc>
          <w:tcPr>
            <w:tcW w:w="1969" w:type="dxa"/>
            <w:shd w:val="clear" w:color="auto" w:fill="FEF3F7"/>
            <w:vAlign w:val="center"/>
            <w:hideMark/>
          </w:tcPr>
          <w:p w14:paraId="6C7927CC"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Dog</w:t>
            </w:r>
          </w:p>
          <w:p w14:paraId="7EF8A4F5"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i/>
                <w:i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w:t>
            </w:r>
            <w:r w:rsidRPr="00F4232D">
              <w:rPr>
                <w:rFonts w:eastAsia="Times New Roman" w:cs="Times New Roman"/>
                <w:b/>
                <w:bCs/>
                <w:i/>
                <w:iCs/>
                <w:color w:val="000000"/>
                <w:kern w:val="0"/>
                <w:sz w:val="21"/>
                <w:szCs w:val="21"/>
                <w:lang w:val="en-IN" w:eastAsia="en-IN" w:bidi="ar-SA"/>
              </w:rPr>
              <w:t>Canis</w:t>
            </w:r>
            <w:r w:rsidR="00B66A45" w:rsidRPr="00F4232D">
              <w:rPr>
                <w:rFonts w:eastAsia="Times New Roman" w:cs="Times New Roman"/>
                <w:b/>
                <w:bCs/>
                <w:i/>
                <w:iCs/>
                <w:color w:val="000000"/>
                <w:kern w:val="0"/>
                <w:sz w:val="21"/>
                <w:szCs w:val="21"/>
                <w:lang w:val="en-IN" w:eastAsia="en-IN" w:bidi="ar-SA"/>
              </w:rPr>
              <w:t xml:space="preserve"> </w:t>
            </w:r>
            <w:r w:rsidRPr="00F4232D">
              <w:rPr>
                <w:rFonts w:eastAsia="Times New Roman" w:cs="Times New Roman"/>
                <w:b/>
                <w:bCs/>
                <w:i/>
                <w:iCs/>
                <w:color w:val="000000"/>
                <w:kern w:val="0"/>
                <w:sz w:val="21"/>
                <w:szCs w:val="21"/>
                <w:lang w:val="en-IN" w:eastAsia="en-IN" w:bidi="ar-SA"/>
              </w:rPr>
              <w:t>lupus</w:t>
            </w:r>
          </w:p>
          <w:p w14:paraId="23DD41EB"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proofErr w:type="spellStart"/>
            <w:r w:rsidRPr="00F4232D">
              <w:rPr>
                <w:rFonts w:eastAsia="Times New Roman" w:cs="Times New Roman"/>
                <w:b/>
                <w:bCs/>
                <w:i/>
                <w:iCs/>
                <w:color w:val="000000"/>
                <w:kern w:val="0"/>
                <w:sz w:val="21"/>
                <w:szCs w:val="21"/>
                <w:lang w:val="en-IN" w:eastAsia="en-IN" w:bidi="ar-SA"/>
              </w:rPr>
              <w:t>familiaris</w:t>
            </w:r>
            <w:proofErr w:type="spellEnd"/>
            <w:r w:rsidRPr="00F4232D">
              <w:rPr>
                <w:rFonts w:eastAsia="Times New Roman" w:cs="Times New Roman"/>
                <w:b/>
                <w:bCs/>
                <w:color w:val="000000"/>
                <w:kern w:val="0"/>
                <w:sz w:val="21"/>
                <w:szCs w:val="21"/>
                <w:lang w:val="en-IN" w:eastAsia="en-IN" w:bidi="ar-SA"/>
              </w:rPr>
              <w:t>)</w:t>
            </w:r>
          </w:p>
        </w:tc>
        <w:tc>
          <w:tcPr>
            <w:tcW w:w="1079" w:type="dxa"/>
            <w:shd w:val="clear" w:color="auto" w:fill="FEF3F7"/>
            <w:vAlign w:val="center"/>
            <w:hideMark/>
          </w:tcPr>
          <w:p w14:paraId="7A369209" w14:textId="77777777" w:rsidR="003741B2" w:rsidRPr="00F4232D" w:rsidRDefault="003741B2" w:rsidP="004907D9">
            <w:pPr>
              <w:widowControl/>
              <w:tabs>
                <w:tab w:val="left" w:pos="547"/>
              </w:tabs>
              <w:autoSpaceDN/>
              <w:ind w:left="-43" w:right="-43"/>
              <w:jc w:val="center"/>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Human (</w:t>
            </w:r>
            <w:r w:rsidRPr="00F4232D">
              <w:rPr>
                <w:rFonts w:eastAsia="Times New Roman" w:cs="Times New Roman"/>
                <w:b/>
                <w:bCs/>
                <w:i/>
                <w:iCs/>
                <w:color w:val="000000"/>
                <w:kern w:val="0"/>
                <w:sz w:val="21"/>
                <w:szCs w:val="21"/>
                <w:lang w:val="en-IN" w:eastAsia="en-IN" w:bidi="ar-SA"/>
              </w:rPr>
              <w:t>Homo sapiens</w:t>
            </w:r>
            <w:r w:rsidRPr="00F4232D">
              <w:rPr>
                <w:rFonts w:eastAsia="Times New Roman" w:cs="Times New Roman"/>
                <w:b/>
                <w:bCs/>
                <w:color w:val="000000"/>
                <w:kern w:val="0"/>
                <w:sz w:val="21"/>
                <w:szCs w:val="21"/>
                <w:lang w:val="en-IN" w:eastAsia="en-IN" w:bidi="ar-SA"/>
              </w:rPr>
              <w:t>)</w:t>
            </w:r>
          </w:p>
        </w:tc>
      </w:tr>
      <w:tr w:rsidR="007D3FE0" w:rsidRPr="00F4232D" w14:paraId="5BE3A42E" w14:textId="77777777" w:rsidTr="006A3B4B">
        <w:trPr>
          <w:trHeight w:val="576"/>
        </w:trPr>
        <w:tc>
          <w:tcPr>
            <w:tcW w:w="1170" w:type="dxa"/>
            <w:vAlign w:val="center"/>
            <w:hideMark/>
          </w:tcPr>
          <w:p w14:paraId="3A3FAC89"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Species</w:t>
            </w:r>
          </w:p>
        </w:tc>
        <w:tc>
          <w:tcPr>
            <w:tcW w:w="1170" w:type="dxa"/>
            <w:vAlign w:val="center"/>
          </w:tcPr>
          <w:p w14:paraId="37CAC628"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domestica</w:t>
            </w:r>
          </w:p>
        </w:tc>
        <w:tc>
          <w:tcPr>
            <w:tcW w:w="1040" w:type="dxa"/>
            <w:vAlign w:val="center"/>
            <w:hideMark/>
          </w:tcPr>
          <w:p w14:paraId="7920C3D2"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proofErr w:type="spellStart"/>
            <w:r w:rsidRPr="00F4232D">
              <w:rPr>
                <w:rFonts w:eastAsia="Times New Roman" w:cs="Times New Roman"/>
                <w:i/>
                <w:iCs/>
                <w:color w:val="000000"/>
                <w:kern w:val="0"/>
                <w:sz w:val="21"/>
                <w:szCs w:val="21"/>
                <w:lang w:val="en-IN" w:eastAsia="en-IN" w:bidi="ar-SA"/>
              </w:rPr>
              <w:t>leo</w:t>
            </w:r>
            <w:proofErr w:type="spellEnd"/>
          </w:p>
        </w:tc>
        <w:tc>
          <w:tcPr>
            <w:tcW w:w="1132" w:type="dxa"/>
            <w:vAlign w:val="center"/>
            <w:hideMark/>
          </w:tcPr>
          <w:p w14:paraId="79054094"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pardus</w:t>
            </w:r>
          </w:p>
        </w:tc>
        <w:tc>
          <w:tcPr>
            <w:tcW w:w="1119" w:type="dxa"/>
            <w:vAlign w:val="center"/>
            <w:hideMark/>
          </w:tcPr>
          <w:p w14:paraId="598B602E"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proofErr w:type="spellStart"/>
            <w:r w:rsidRPr="00F4232D">
              <w:rPr>
                <w:rFonts w:eastAsia="Times New Roman" w:cs="Times New Roman"/>
                <w:i/>
                <w:iCs/>
                <w:color w:val="000000"/>
                <w:kern w:val="0"/>
                <w:sz w:val="21"/>
                <w:szCs w:val="21"/>
                <w:lang w:val="en-IN" w:eastAsia="en-IN" w:bidi="ar-SA"/>
              </w:rPr>
              <w:t>tigris</w:t>
            </w:r>
            <w:proofErr w:type="spellEnd"/>
          </w:p>
        </w:tc>
        <w:tc>
          <w:tcPr>
            <w:tcW w:w="1040" w:type="dxa"/>
            <w:vAlign w:val="center"/>
            <w:hideMark/>
          </w:tcPr>
          <w:p w14:paraId="52F5ACA3"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catus</w:t>
            </w:r>
          </w:p>
        </w:tc>
        <w:tc>
          <w:tcPr>
            <w:tcW w:w="1969" w:type="dxa"/>
            <w:vAlign w:val="center"/>
            <w:hideMark/>
          </w:tcPr>
          <w:p w14:paraId="35ECC095" w14:textId="77777777" w:rsidR="006A3B4B" w:rsidRPr="00F4232D" w:rsidRDefault="00AE117F"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l</w:t>
            </w:r>
            <w:r w:rsidR="007D3FE0" w:rsidRPr="00F4232D">
              <w:rPr>
                <w:rFonts w:eastAsia="Times New Roman" w:cs="Times New Roman"/>
                <w:i/>
                <w:iCs/>
                <w:color w:val="000000"/>
                <w:kern w:val="0"/>
                <w:sz w:val="21"/>
                <w:szCs w:val="21"/>
                <w:lang w:val="en-IN" w:eastAsia="en-IN" w:bidi="ar-SA"/>
              </w:rPr>
              <w:t>u</w:t>
            </w:r>
            <w:r w:rsidRPr="00F4232D">
              <w:rPr>
                <w:rFonts w:eastAsia="Times New Roman" w:cs="Times New Roman"/>
                <w:i/>
                <w:iCs/>
                <w:color w:val="000000"/>
                <w:kern w:val="0"/>
                <w:sz w:val="21"/>
                <w:szCs w:val="21"/>
                <w:lang w:val="en-IN" w:eastAsia="en-IN" w:bidi="ar-SA"/>
              </w:rPr>
              <w:t>pus</w:t>
            </w:r>
            <w:r w:rsidR="006A3B4B" w:rsidRPr="00F4232D">
              <w:rPr>
                <w:rFonts w:eastAsia="Times New Roman" w:cs="Times New Roman"/>
                <w:i/>
                <w:iCs/>
                <w:color w:val="000000"/>
                <w:kern w:val="0"/>
                <w:sz w:val="21"/>
                <w:szCs w:val="21"/>
                <w:lang w:val="en-IN" w:eastAsia="en-IN" w:bidi="ar-SA"/>
              </w:rPr>
              <w:t xml:space="preserve"> </w:t>
            </w:r>
            <w:proofErr w:type="spellStart"/>
            <w:r w:rsidR="003741B2" w:rsidRPr="00F4232D">
              <w:rPr>
                <w:rFonts w:eastAsia="Times New Roman" w:cs="Times New Roman"/>
                <w:i/>
                <w:iCs/>
                <w:color w:val="000000"/>
                <w:kern w:val="0"/>
                <w:sz w:val="21"/>
                <w:szCs w:val="21"/>
                <w:lang w:val="en-IN" w:eastAsia="en-IN" w:bidi="ar-SA"/>
              </w:rPr>
              <w:t>familiaris</w:t>
            </w:r>
            <w:proofErr w:type="spellEnd"/>
            <w:r w:rsidRPr="00F4232D">
              <w:rPr>
                <w:rFonts w:eastAsia="Times New Roman" w:cs="Times New Roman"/>
                <w:i/>
                <w:iCs/>
                <w:color w:val="000000"/>
                <w:kern w:val="0"/>
                <w:sz w:val="21"/>
                <w:szCs w:val="21"/>
                <w:lang w:val="en-IN" w:eastAsia="en-IN" w:bidi="ar-SA"/>
              </w:rPr>
              <w:t xml:space="preserve"> </w:t>
            </w:r>
          </w:p>
          <w:p w14:paraId="56A4E606" w14:textId="77777777" w:rsidR="003741B2" w:rsidRPr="00F4232D" w:rsidRDefault="00820BEE"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w:t>
            </w:r>
            <w:r w:rsidRPr="00F4232D">
              <w:rPr>
                <w:rFonts w:eastAsia="Times New Roman" w:cs="Times New Roman"/>
                <w:color w:val="000000"/>
                <w:kern w:val="0"/>
                <w:sz w:val="20"/>
                <w:szCs w:val="20"/>
                <w:lang w:val="en-IN" w:eastAsia="en-IN" w:bidi="ar-SA"/>
              </w:rPr>
              <w:t>subspecies</w:t>
            </w:r>
            <w:r w:rsidRPr="00F4232D">
              <w:rPr>
                <w:rFonts w:eastAsia="Times New Roman" w:cs="Times New Roman"/>
                <w:color w:val="000000"/>
                <w:kern w:val="0"/>
                <w:sz w:val="21"/>
                <w:szCs w:val="21"/>
                <w:lang w:val="en-IN" w:eastAsia="en-IN" w:bidi="ar-SA"/>
              </w:rPr>
              <w:t>)</w:t>
            </w:r>
            <w:r w:rsidR="00AE117F" w:rsidRPr="00F4232D">
              <w:rPr>
                <w:rFonts w:eastAsia="Times New Roman" w:cs="Times New Roman"/>
                <w:i/>
                <w:iCs/>
                <w:color w:val="000000"/>
                <w:kern w:val="0"/>
                <w:sz w:val="21"/>
                <w:szCs w:val="21"/>
                <w:lang w:val="en-IN" w:eastAsia="en-IN" w:bidi="ar-SA"/>
              </w:rPr>
              <w:t xml:space="preserve"> </w:t>
            </w:r>
          </w:p>
        </w:tc>
        <w:tc>
          <w:tcPr>
            <w:tcW w:w="1079" w:type="dxa"/>
            <w:vAlign w:val="center"/>
            <w:hideMark/>
          </w:tcPr>
          <w:p w14:paraId="0F19627A"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sapiens</w:t>
            </w:r>
          </w:p>
        </w:tc>
      </w:tr>
      <w:tr w:rsidR="007D3FE0" w:rsidRPr="00F4232D" w14:paraId="3F00862D" w14:textId="77777777" w:rsidTr="006A3B4B">
        <w:trPr>
          <w:trHeight w:val="360"/>
        </w:trPr>
        <w:tc>
          <w:tcPr>
            <w:tcW w:w="1170" w:type="dxa"/>
            <w:vAlign w:val="center"/>
            <w:hideMark/>
          </w:tcPr>
          <w:p w14:paraId="471E6BF3"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Genus</w:t>
            </w:r>
          </w:p>
        </w:tc>
        <w:tc>
          <w:tcPr>
            <w:tcW w:w="1170" w:type="dxa"/>
            <w:vAlign w:val="center"/>
          </w:tcPr>
          <w:p w14:paraId="7520310D"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Musca</w:t>
            </w:r>
          </w:p>
        </w:tc>
        <w:tc>
          <w:tcPr>
            <w:tcW w:w="1040" w:type="dxa"/>
            <w:vAlign w:val="center"/>
            <w:hideMark/>
          </w:tcPr>
          <w:p w14:paraId="6F06AF83"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Panthera</w:t>
            </w:r>
          </w:p>
        </w:tc>
        <w:tc>
          <w:tcPr>
            <w:tcW w:w="1132" w:type="dxa"/>
            <w:vAlign w:val="center"/>
            <w:hideMark/>
          </w:tcPr>
          <w:p w14:paraId="6E883517"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Panthera</w:t>
            </w:r>
          </w:p>
        </w:tc>
        <w:tc>
          <w:tcPr>
            <w:tcW w:w="1119" w:type="dxa"/>
            <w:vAlign w:val="center"/>
            <w:hideMark/>
          </w:tcPr>
          <w:p w14:paraId="7A69A0F9"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Panthera</w:t>
            </w:r>
          </w:p>
        </w:tc>
        <w:tc>
          <w:tcPr>
            <w:tcW w:w="1040" w:type="dxa"/>
            <w:vAlign w:val="center"/>
            <w:hideMark/>
          </w:tcPr>
          <w:p w14:paraId="415166C5"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Felis</w:t>
            </w:r>
          </w:p>
        </w:tc>
        <w:tc>
          <w:tcPr>
            <w:tcW w:w="1969" w:type="dxa"/>
            <w:vAlign w:val="center"/>
            <w:hideMark/>
          </w:tcPr>
          <w:p w14:paraId="6AE06636"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Canis</w:t>
            </w:r>
          </w:p>
        </w:tc>
        <w:tc>
          <w:tcPr>
            <w:tcW w:w="1079" w:type="dxa"/>
            <w:vAlign w:val="center"/>
            <w:hideMark/>
          </w:tcPr>
          <w:p w14:paraId="3DBE0CDE" w14:textId="77777777" w:rsidR="003741B2" w:rsidRPr="00F4232D" w:rsidRDefault="003741B2" w:rsidP="004907D9">
            <w:pPr>
              <w:widowControl/>
              <w:tabs>
                <w:tab w:val="left" w:pos="547"/>
              </w:tabs>
              <w:autoSpaceDN/>
              <w:ind w:left="-43" w:right="-43"/>
              <w:textAlignment w:val="auto"/>
              <w:rPr>
                <w:rFonts w:eastAsia="Times New Roman" w:cs="Times New Roman"/>
                <w:i/>
                <w:iCs/>
                <w:color w:val="000000"/>
                <w:kern w:val="0"/>
                <w:sz w:val="21"/>
                <w:szCs w:val="21"/>
                <w:lang w:val="en-IN" w:eastAsia="en-IN" w:bidi="ar-SA"/>
              </w:rPr>
            </w:pPr>
            <w:r w:rsidRPr="00F4232D">
              <w:rPr>
                <w:rFonts w:eastAsia="Times New Roman" w:cs="Times New Roman"/>
                <w:i/>
                <w:iCs/>
                <w:color w:val="000000"/>
                <w:kern w:val="0"/>
                <w:sz w:val="21"/>
                <w:szCs w:val="21"/>
                <w:lang w:val="en-IN" w:eastAsia="en-IN" w:bidi="ar-SA"/>
              </w:rPr>
              <w:t>Homo</w:t>
            </w:r>
          </w:p>
        </w:tc>
      </w:tr>
      <w:tr w:rsidR="007D3FE0" w:rsidRPr="00F4232D" w14:paraId="0A23F5E1" w14:textId="77777777" w:rsidTr="006A3B4B">
        <w:trPr>
          <w:trHeight w:val="360"/>
        </w:trPr>
        <w:tc>
          <w:tcPr>
            <w:tcW w:w="1170" w:type="dxa"/>
            <w:vAlign w:val="center"/>
            <w:hideMark/>
          </w:tcPr>
          <w:p w14:paraId="12284AE9"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Family</w:t>
            </w:r>
          </w:p>
        </w:tc>
        <w:tc>
          <w:tcPr>
            <w:tcW w:w="1170" w:type="dxa"/>
            <w:vAlign w:val="center"/>
          </w:tcPr>
          <w:p w14:paraId="2ECE88F7"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Muscidae</w:t>
            </w:r>
          </w:p>
        </w:tc>
        <w:tc>
          <w:tcPr>
            <w:tcW w:w="1040" w:type="dxa"/>
            <w:vAlign w:val="center"/>
            <w:hideMark/>
          </w:tcPr>
          <w:p w14:paraId="446927AC"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Felidae</w:t>
            </w:r>
          </w:p>
        </w:tc>
        <w:tc>
          <w:tcPr>
            <w:tcW w:w="1132" w:type="dxa"/>
            <w:vAlign w:val="center"/>
            <w:hideMark/>
          </w:tcPr>
          <w:p w14:paraId="1123D751"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Felidae</w:t>
            </w:r>
          </w:p>
        </w:tc>
        <w:tc>
          <w:tcPr>
            <w:tcW w:w="1119" w:type="dxa"/>
            <w:vAlign w:val="center"/>
            <w:hideMark/>
          </w:tcPr>
          <w:p w14:paraId="2707EC22"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Felidae</w:t>
            </w:r>
          </w:p>
        </w:tc>
        <w:tc>
          <w:tcPr>
            <w:tcW w:w="1040" w:type="dxa"/>
            <w:vAlign w:val="center"/>
            <w:hideMark/>
          </w:tcPr>
          <w:p w14:paraId="75FAA68C"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Felidae</w:t>
            </w:r>
          </w:p>
        </w:tc>
        <w:tc>
          <w:tcPr>
            <w:tcW w:w="1969" w:type="dxa"/>
            <w:vAlign w:val="center"/>
            <w:hideMark/>
          </w:tcPr>
          <w:p w14:paraId="2BD42CAA"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Canidae</w:t>
            </w:r>
          </w:p>
        </w:tc>
        <w:tc>
          <w:tcPr>
            <w:tcW w:w="1079" w:type="dxa"/>
            <w:vAlign w:val="center"/>
            <w:hideMark/>
          </w:tcPr>
          <w:p w14:paraId="05C24D81"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Hominidae</w:t>
            </w:r>
          </w:p>
        </w:tc>
      </w:tr>
      <w:tr w:rsidR="007D3FE0" w:rsidRPr="00F4232D" w14:paraId="74B12982" w14:textId="77777777" w:rsidTr="006A3B4B">
        <w:trPr>
          <w:trHeight w:val="360"/>
        </w:trPr>
        <w:tc>
          <w:tcPr>
            <w:tcW w:w="1170" w:type="dxa"/>
            <w:vAlign w:val="center"/>
            <w:hideMark/>
          </w:tcPr>
          <w:p w14:paraId="209C6C11"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Order</w:t>
            </w:r>
          </w:p>
        </w:tc>
        <w:tc>
          <w:tcPr>
            <w:tcW w:w="1170" w:type="dxa"/>
            <w:vAlign w:val="center"/>
          </w:tcPr>
          <w:p w14:paraId="2BEA8BEA"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Diptera</w:t>
            </w:r>
          </w:p>
        </w:tc>
        <w:tc>
          <w:tcPr>
            <w:tcW w:w="1040" w:type="dxa"/>
            <w:vAlign w:val="center"/>
            <w:hideMark/>
          </w:tcPr>
          <w:p w14:paraId="60064B46"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Carnivora</w:t>
            </w:r>
          </w:p>
        </w:tc>
        <w:tc>
          <w:tcPr>
            <w:tcW w:w="1132" w:type="dxa"/>
            <w:vAlign w:val="center"/>
            <w:hideMark/>
          </w:tcPr>
          <w:p w14:paraId="6C82B044"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Carnivora</w:t>
            </w:r>
          </w:p>
        </w:tc>
        <w:tc>
          <w:tcPr>
            <w:tcW w:w="1119" w:type="dxa"/>
            <w:vAlign w:val="center"/>
            <w:hideMark/>
          </w:tcPr>
          <w:p w14:paraId="6CB119DC"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Carnivora</w:t>
            </w:r>
          </w:p>
        </w:tc>
        <w:tc>
          <w:tcPr>
            <w:tcW w:w="1040" w:type="dxa"/>
            <w:vAlign w:val="center"/>
            <w:hideMark/>
          </w:tcPr>
          <w:p w14:paraId="613A022F"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Carnivora</w:t>
            </w:r>
          </w:p>
        </w:tc>
        <w:tc>
          <w:tcPr>
            <w:tcW w:w="1969" w:type="dxa"/>
            <w:vAlign w:val="center"/>
            <w:hideMark/>
          </w:tcPr>
          <w:p w14:paraId="0972A942"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Carnivora</w:t>
            </w:r>
          </w:p>
        </w:tc>
        <w:tc>
          <w:tcPr>
            <w:tcW w:w="1079" w:type="dxa"/>
            <w:vAlign w:val="center"/>
            <w:hideMark/>
          </w:tcPr>
          <w:p w14:paraId="0ED3F6D6"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proofErr w:type="spellStart"/>
            <w:r w:rsidRPr="00F4232D">
              <w:rPr>
                <w:rFonts w:eastAsia="Times New Roman" w:cs="Times New Roman"/>
                <w:color w:val="000000"/>
                <w:kern w:val="0"/>
                <w:sz w:val="21"/>
                <w:szCs w:val="21"/>
                <w:lang w:val="en-IN" w:eastAsia="en-IN" w:bidi="ar-SA"/>
              </w:rPr>
              <w:t>Primata</w:t>
            </w:r>
            <w:proofErr w:type="spellEnd"/>
          </w:p>
        </w:tc>
      </w:tr>
      <w:tr w:rsidR="007D3FE0" w:rsidRPr="00F4232D" w14:paraId="0372A2B2" w14:textId="77777777" w:rsidTr="006A3B4B">
        <w:trPr>
          <w:trHeight w:val="360"/>
        </w:trPr>
        <w:tc>
          <w:tcPr>
            <w:tcW w:w="1170" w:type="dxa"/>
            <w:vAlign w:val="center"/>
            <w:hideMark/>
          </w:tcPr>
          <w:p w14:paraId="4B926227"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Class</w:t>
            </w:r>
          </w:p>
        </w:tc>
        <w:tc>
          <w:tcPr>
            <w:tcW w:w="1170" w:type="dxa"/>
            <w:vAlign w:val="center"/>
          </w:tcPr>
          <w:p w14:paraId="49CC4ACF"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proofErr w:type="spellStart"/>
            <w:r w:rsidRPr="00F4232D">
              <w:rPr>
                <w:rFonts w:eastAsia="Times New Roman" w:cs="Times New Roman"/>
                <w:color w:val="000000"/>
                <w:kern w:val="0"/>
                <w:sz w:val="21"/>
                <w:szCs w:val="21"/>
                <w:lang w:val="en-IN" w:eastAsia="en-IN" w:bidi="ar-SA"/>
              </w:rPr>
              <w:t>Insecta</w:t>
            </w:r>
            <w:proofErr w:type="spellEnd"/>
          </w:p>
        </w:tc>
        <w:tc>
          <w:tcPr>
            <w:tcW w:w="1040" w:type="dxa"/>
            <w:vAlign w:val="center"/>
            <w:hideMark/>
          </w:tcPr>
          <w:p w14:paraId="3D5EBC78"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c>
          <w:tcPr>
            <w:tcW w:w="1132" w:type="dxa"/>
            <w:vAlign w:val="center"/>
            <w:hideMark/>
          </w:tcPr>
          <w:p w14:paraId="76711631"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c>
          <w:tcPr>
            <w:tcW w:w="1119" w:type="dxa"/>
            <w:vAlign w:val="center"/>
            <w:hideMark/>
          </w:tcPr>
          <w:p w14:paraId="6B6D4465"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c>
          <w:tcPr>
            <w:tcW w:w="1040" w:type="dxa"/>
            <w:vAlign w:val="center"/>
            <w:hideMark/>
          </w:tcPr>
          <w:p w14:paraId="59E5B46D"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c>
          <w:tcPr>
            <w:tcW w:w="1969" w:type="dxa"/>
            <w:vAlign w:val="center"/>
            <w:hideMark/>
          </w:tcPr>
          <w:p w14:paraId="5C479C6D"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c>
          <w:tcPr>
            <w:tcW w:w="1079" w:type="dxa"/>
            <w:vAlign w:val="center"/>
            <w:hideMark/>
          </w:tcPr>
          <w:p w14:paraId="4248F1D7"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Mammalia</w:t>
            </w:r>
          </w:p>
        </w:tc>
      </w:tr>
      <w:tr w:rsidR="007D3FE0" w:rsidRPr="00F4232D" w14:paraId="5EEA67FA" w14:textId="77777777" w:rsidTr="006A3B4B">
        <w:trPr>
          <w:trHeight w:val="360"/>
        </w:trPr>
        <w:tc>
          <w:tcPr>
            <w:tcW w:w="1170" w:type="dxa"/>
            <w:vAlign w:val="center"/>
            <w:hideMark/>
          </w:tcPr>
          <w:p w14:paraId="5FD8351E"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Phylum</w:t>
            </w:r>
          </w:p>
        </w:tc>
        <w:tc>
          <w:tcPr>
            <w:tcW w:w="1170" w:type="dxa"/>
            <w:vAlign w:val="center"/>
          </w:tcPr>
          <w:p w14:paraId="047AB16B"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Arthropoda</w:t>
            </w:r>
          </w:p>
        </w:tc>
        <w:tc>
          <w:tcPr>
            <w:tcW w:w="1040" w:type="dxa"/>
            <w:vAlign w:val="center"/>
            <w:hideMark/>
          </w:tcPr>
          <w:p w14:paraId="71F51076"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c>
          <w:tcPr>
            <w:tcW w:w="1132" w:type="dxa"/>
            <w:vAlign w:val="center"/>
            <w:hideMark/>
          </w:tcPr>
          <w:p w14:paraId="618580B7"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c>
          <w:tcPr>
            <w:tcW w:w="1119" w:type="dxa"/>
            <w:vAlign w:val="center"/>
            <w:hideMark/>
          </w:tcPr>
          <w:p w14:paraId="59A7E470"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c>
          <w:tcPr>
            <w:tcW w:w="1040" w:type="dxa"/>
            <w:vAlign w:val="center"/>
            <w:hideMark/>
          </w:tcPr>
          <w:p w14:paraId="18F3957A"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c>
          <w:tcPr>
            <w:tcW w:w="1969" w:type="dxa"/>
            <w:vAlign w:val="center"/>
            <w:hideMark/>
          </w:tcPr>
          <w:p w14:paraId="53BA154D"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c>
          <w:tcPr>
            <w:tcW w:w="1079" w:type="dxa"/>
            <w:vAlign w:val="center"/>
            <w:hideMark/>
          </w:tcPr>
          <w:p w14:paraId="24D01CB7"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Chordata</w:t>
            </w:r>
          </w:p>
        </w:tc>
      </w:tr>
      <w:tr w:rsidR="007D3FE0" w:rsidRPr="00F4232D" w14:paraId="0D73998C" w14:textId="77777777" w:rsidTr="006A3B4B">
        <w:trPr>
          <w:trHeight w:val="360"/>
        </w:trPr>
        <w:tc>
          <w:tcPr>
            <w:tcW w:w="1170" w:type="dxa"/>
            <w:vAlign w:val="center"/>
            <w:hideMark/>
          </w:tcPr>
          <w:p w14:paraId="61A3D74E" w14:textId="77777777" w:rsidR="003741B2" w:rsidRPr="00F4232D" w:rsidRDefault="003741B2" w:rsidP="004907D9">
            <w:pPr>
              <w:widowControl/>
              <w:tabs>
                <w:tab w:val="left" w:pos="547"/>
              </w:tabs>
              <w:autoSpaceDN/>
              <w:ind w:left="-43" w:right="-43"/>
              <w:textAlignment w:val="auto"/>
              <w:rPr>
                <w:rFonts w:eastAsia="Times New Roman" w:cs="Times New Roman"/>
                <w:b/>
                <w:bCs/>
                <w:color w:val="000000"/>
                <w:kern w:val="0"/>
                <w:sz w:val="21"/>
                <w:szCs w:val="21"/>
                <w:lang w:val="en-IN" w:eastAsia="en-IN" w:bidi="ar-SA"/>
              </w:rPr>
            </w:pPr>
            <w:r w:rsidRPr="00F4232D">
              <w:rPr>
                <w:rFonts w:eastAsia="Times New Roman" w:cs="Times New Roman"/>
                <w:b/>
                <w:bCs/>
                <w:color w:val="000000"/>
                <w:kern w:val="0"/>
                <w:sz w:val="21"/>
                <w:szCs w:val="21"/>
                <w:lang w:val="en-IN" w:eastAsia="en-IN" w:bidi="ar-SA"/>
              </w:rPr>
              <w:t>Kingdom</w:t>
            </w:r>
          </w:p>
        </w:tc>
        <w:tc>
          <w:tcPr>
            <w:tcW w:w="1170" w:type="dxa"/>
            <w:vAlign w:val="center"/>
          </w:tcPr>
          <w:p w14:paraId="6587C458"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040" w:type="dxa"/>
            <w:vAlign w:val="center"/>
            <w:hideMark/>
          </w:tcPr>
          <w:p w14:paraId="24844B39"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132" w:type="dxa"/>
            <w:vAlign w:val="center"/>
            <w:hideMark/>
          </w:tcPr>
          <w:p w14:paraId="024688BA"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119" w:type="dxa"/>
            <w:vAlign w:val="center"/>
            <w:hideMark/>
          </w:tcPr>
          <w:p w14:paraId="66F7F1D4"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040" w:type="dxa"/>
            <w:vAlign w:val="center"/>
            <w:hideMark/>
          </w:tcPr>
          <w:p w14:paraId="51053CF1"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969" w:type="dxa"/>
            <w:vAlign w:val="center"/>
            <w:hideMark/>
          </w:tcPr>
          <w:p w14:paraId="50FFBBBF"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c>
          <w:tcPr>
            <w:tcW w:w="1079" w:type="dxa"/>
            <w:vAlign w:val="center"/>
            <w:hideMark/>
          </w:tcPr>
          <w:p w14:paraId="7DD27230" w14:textId="77777777" w:rsidR="003741B2" w:rsidRPr="00F4232D" w:rsidRDefault="003741B2" w:rsidP="004907D9">
            <w:pPr>
              <w:widowControl/>
              <w:tabs>
                <w:tab w:val="left" w:pos="547"/>
              </w:tabs>
              <w:autoSpaceDN/>
              <w:ind w:left="-43" w:right="-43"/>
              <w:textAlignment w:val="auto"/>
              <w:rPr>
                <w:rFonts w:eastAsia="Times New Roman" w:cs="Times New Roman"/>
                <w:color w:val="000000"/>
                <w:kern w:val="0"/>
                <w:sz w:val="21"/>
                <w:szCs w:val="21"/>
                <w:lang w:val="en-IN" w:eastAsia="en-IN" w:bidi="ar-SA"/>
              </w:rPr>
            </w:pPr>
            <w:r w:rsidRPr="00F4232D">
              <w:rPr>
                <w:rFonts w:eastAsia="Times New Roman" w:cs="Times New Roman"/>
                <w:color w:val="000000"/>
                <w:kern w:val="0"/>
                <w:sz w:val="21"/>
                <w:szCs w:val="21"/>
                <w:lang w:val="en-IN" w:eastAsia="en-IN" w:bidi="ar-SA"/>
              </w:rPr>
              <w:t>Animalia</w:t>
            </w:r>
          </w:p>
        </w:tc>
      </w:tr>
    </w:tbl>
    <w:p w14:paraId="26D637F3" w14:textId="77777777" w:rsidR="00DD0C83" w:rsidRPr="00F4232D" w:rsidRDefault="00DD0C83" w:rsidP="004907D9">
      <w:pPr>
        <w:pStyle w:val="SPACE"/>
        <w:suppressAutoHyphens/>
        <w:spacing w:line="240" w:lineRule="auto"/>
        <w:rPr>
          <w:sz w:val="21"/>
          <w:szCs w:val="21"/>
        </w:rPr>
      </w:pPr>
    </w:p>
    <w:p w14:paraId="032D1F93" w14:textId="77777777" w:rsidR="00DD0C83" w:rsidRPr="00F4232D" w:rsidRDefault="00691B9D" w:rsidP="004907D9">
      <w:pPr>
        <w:pStyle w:val="SPACE"/>
        <w:suppressAutoHyphens/>
        <w:spacing w:line="240" w:lineRule="auto"/>
        <w:rPr>
          <w:sz w:val="21"/>
          <w:szCs w:val="21"/>
        </w:rPr>
      </w:pPr>
      <w:r>
        <w:rPr>
          <w:noProof/>
          <w:sz w:val="21"/>
          <w:szCs w:val="21"/>
        </w:rPr>
        <w:pict w14:anchorId="3B75F95D">
          <v:group id="_x0000_s7360" style="position:absolute;left:0;text-align:left;margin-left:.75pt;margin-top:9.95pt;width:486pt;height:53.6pt;z-index:251667456" coordorigin="1095,4354" coordsize="9720,1072">
            <v:group id="_x0000_s7121" style="position:absolute;left:1095;top:4354;width:9720;height:1072;mso-position-horizontal-relative:margin" coordorigin="1065,3923" coordsize="9720,1072">
              <v:shape id="Graphic 78" o:spid="_x0000_s7109" style="position:absolute;left:1065;top:4275;width:9720;height:720;visibility:visible;mso-wrap-style:square;mso-wrap-distance-left:9pt;mso-wrap-distance-top:0;mso-wrap-distance-right:9pt;mso-wrap-distance-bottom:0;v-text-anchor:top" coordsize="6614795,1501140" o:allowincell="f" path="m,l,1320546r6430,47848l24576,1411390r28146,36430l89152,1475966r42997,18146l179997,1500543r6434391,l6614388,179997r-6430,-47848l6589811,89152,6561664,52722,6525232,24576,6482232,6430,6434378,,,xe" fillcolor="#ededee" strokecolor="#f49ac1" strokeweight="1pt">
                <v:path arrowok="t"/>
              </v:shape>
              <v:rect id="_x0000_s7110" style="position:absolute;left:1611;top:4612;width:9072;height:288;mso-position-horizontal-relative:margin" filled="f" fillcolor="#f2f2f2" stroked="f" strokecolor="#ec2791">
                <v:stroke dashstyle="longDash"/>
                <v:textbox style="mso-next-textbox:#_x0000_s7110" inset="0,0,0,0">
                  <w:txbxContent>
                    <w:p w14:paraId="7C17C7C2" w14:textId="77777777" w:rsidR="003C715C" w:rsidRPr="00264C20" w:rsidRDefault="003C715C" w:rsidP="003C715C">
                      <w:pPr>
                        <w:tabs>
                          <w:tab w:val="left" w:pos="540"/>
                        </w:tabs>
                        <w:contextualSpacing/>
                        <w:jc w:val="both"/>
                        <w:rPr>
                          <w:spacing w:val="-2"/>
                          <w:lang w:val="en-IN"/>
                        </w:rPr>
                      </w:pPr>
                      <w:r w:rsidRPr="004543EA">
                        <w:rPr>
                          <w:sz w:val="21"/>
                          <w:szCs w:val="21"/>
                          <w:lang w:val="en-IN"/>
                        </w:rPr>
                        <w:t>Name of the family usually ends with “</w:t>
                      </w:r>
                      <w:proofErr w:type="spellStart"/>
                      <w:r w:rsidRPr="004543EA">
                        <w:rPr>
                          <w:sz w:val="21"/>
                          <w:szCs w:val="21"/>
                          <w:lang w:val="en-IN"/>
                        </w:rPr>
                        <w:t>idae</w:t>
                      </w:r>
                      <w:proofErr w:type="spellEnd"/>
                      <w:r w:rsidRPr="004543EA">
                        <w:rPr>
                          <w:sz w:val="21"/>
                          <w:szCs w:val="21"/>
                          <w:lang w:val="en-IN"/>
                        </w:rPr>
                        <w:t>” in animals and “</w:t>
                      </w:r>
                      <w:proofErr w:type="spellStart"/>
                      <w:r w:rsidRPr="004543EA">
                        <w:rPr>
                          <w:sz w:val="21"/>
                          <w:szCs w:val="21"/>
                          <w:lang w:val="en-IN"/>
                        </w:rPr>
                        <w:t>aceae</w:t>
                      </w:r>
                      <w:proofErr w:type="spellEnd"/>
                      <w:r w:rsidRPr="004543EA">
                        <w:rPr>
                          <w:sz w:val="21"/>
                          <w:szCs w:val="21"/>
                          <w:lang w:val="en-IN"/>
                        </w:rPr>
                        <w:t>” in plants.</w:t>
                      </w:r>
                    </w:p>
                  </w:txbxContent>
                </v:textbox>
              </v:rect>
              <v:group id="_x0000_s7111" style="position:absolute;left:1075;top:3923;width:2391;height:661" coordorigin="1107,9653" coordsize="2391,661">
                <v:group id="_x0000_s7112" style="position:absolute;left:1482;top:9773;width:2016;height:403" coordorigin="1482,9773" coordsize="2668,403">
                  <v:shape id="Graphic 270" o:spid="_x0000_s7113" style="position:absolute;left:1647;top:9773;width:2503;height:403;visibility:visible;mso-wrap-style:square;v-text-anchor:top" coordsize="1589405,255904" path="m1481302,l,,,255841r1589303,l1481302,xe" fillcolor="#f6adcd" stroked="f">
                    <v:path arrowok="t"/>
                  </v:shape>
                  <v:shape id="Graphic 271" o:spid="_x0000_s7114" style="position:absolute;left:1482;top:9773;width:2503;height:403;visibility:visible;mso-wrap-style:square;v-text-anchor:top" coordsize="1589405,255904" path="m1481302,l,,,255841r1589303,l1481302,xe" stroked="f">
                    <v:path arrowok="t"/>
                  </v:shape>
                  <v:shape id="Graphic 272" o:spid="_x0000_s7115" style="position:absolute;left:1482;top:9773;width:2503;height:403;visibility:visible;mso-wrap-style:square;v-text-anchor:top" coordsize="1589405,255904" path="m,l,255841r1589303,l1481302,,,xe" filled="f" strokecolor="#f49ac1" strokeweight="1pt">
                    <v:path arrowok="t"/>
                  </v:shape>
                </v:group>
                <v:shape id="Graphic 273" o:spid="_x0000_s7116"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7117"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7118"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7119" style="position:absolute;left:1873;top:9800;width:1053;height:311;mso-wrap-style:none" arcsize="10923f" filled="f" stroked="f" strokecolor="#7f7f7f">
                  <v:textbox style="mso-next-textbox:#_x0000_s7119;mso-fit-shape-to-text:t" inset="0,0,0,0">
                    <w:txbxContent>
                      <w:p w14:paraId="2A02D861" w14:textId="77777777" w:rsidR="003C715C" w:rsidRDefault="003C715C" w:rsidP="003C715C">
                        <w:pPr>
                          <w:jc w:val="center"/>
                        </w:pPr>
                        <w:r w:rsidRPr="003C715C">
                          <w:rPr>
                            <w:rFonts w:ascii="Cambria" w:hAnsi="Cambria"/>
                            <w:b/>
                            <w:bCs/>
                            <w:color w:val="EC2791"/>
                            <w:lang w:val="en-US"/>
                          </w:rPr>
                          <w:t>Smart tip</w:t>
                        </w:r>
                      </w:p>
                    </w:txbxContent>
                  </v:textbox>
                </v:roundrect>
              </v:group>
            </v:group>
            <v:shape id="_x0000_s7359" type="#_x0000_t75" style="position:absolute;left:1218;top:4461;width:432;height:432" o:preferrelative="f">
              <v:imagedata r:id="rId15" o:title="All icon-04" croptop="10663f" cropbottom="6398f" cropleft="11197f" cropright="11197f" chromakey="#fffffe"/>
              <o:lock v:ext="edit" aspectratio="f"/>
            </v:shape>
          </v:group>
        </w:pict>
      </w:r>
    </w:p>
    <w:p w14:paraId="75210A03" w14:textId="77777777" w:rsidR="003C715C" w:rsidRPr="00F4232D" w:rsidRDefault="003C715C" w:rsidP="004907D9">
      <w:pPr>
        <w:pStyle w:val="SPACE"/>
        <w:suppressAutoHyphens/>
        <w:spacing w:line="240" w:lineRule="auto"/>
        <w:rPr>
          <w:sz w:val="21"/>
          <w:szCs w:val="21"/>
        </w:rPr>
      </w:pPr>
    </w:p>
    <w:p w14:paraId="0F8A1D77" w14:textId="77777777" w:rsidR="003C715C" w:rsidRPr="00F4232D" w:rsidRDefault="003C715C" w:rsidP="004907D9">
      <w:pPr>
        <w:pStyle w:val="SPACE"/>
        <w:suppressAutoHyphens/>
        <w:spacing w:line="240" w:lineRule="auto"/>
        <w:rPr>
          <w:sz w:val="21"/>
          <w:szCs w:val="21"/>
        </w:rPr>
      </w:pPr>
    </w:p>
    <w:p w14:paraId="409918E6" w14:textId="77777777" w:rsidR="003C715C" w:rsidRPr="00F4232D" w:rsidRDefault="003C715C" w:rsidP="004907D9">
      <w:pPr>
        <w:pStyle w:val="SPACE"/>
        <w:suppressAutoHyphens/>
        <w:spacing w:line="240" w:lineRule="auto"/>
        <w:rPr>
          <w:sz w:val="21"/>
          <w:szCs w:val="21"/>
        </w:rPr>
      </w:pPr>
    </w:p>
    <w:p w14:paraId="4C5D1203" w14:textId="77777777" w:rsidR="003C715C" w:rsidRPr="00F4232D" w:rsidRDefault="003C715C" w:rsidP="004907D9">
      <w:pPr>
        <w:pStyle w:val="SPACE"/>
        <w:suppressAutoHyphens/>
        <w:spacing w:line="240" w:lineRule="auto"/>
        <w:rPr>
          <w:sz w:val="21"/>
          <w:szCs w:val="21"/>
        </w:rPr>
      </w:pPr>
    </w:p>
    <w:p w14:paraId="2988CA7E" w14:textId="77777777" w:rsidR="003C715C" w:rsidRPr="00F4232D" w:rsidRDefault="003C715C" w:rsidP="004907D9">
      <w:pPr>
        <w:pStyle w:val="SPACE"/>
        <w:suppressAutoHyphens/>
        <w:spacing w:line="240" w:lineRule="auto"/>
        <w:rPr>
          <w:sz w:val="21"/>
          <w:szCs w:val="21"/>
        </w:rPr>
      </w:pPr>
    </w:p>
    <w:p w14:paraId="7FCD0F99" w14:textId="77777777" w:rsidR="003C715C" w:rsidRPr="00F4232D" w:rsidRDefault="003C715C" w:rsidP="004907D9">
      <w:pPr>
        <w:pStyle w:val="SPACE"/>
        <w:suppressAutoHyphens/>
        <w:spacing w:line="240" w:lineRule="auto"/>
        <w:rPr>
          <w:sz w:val="21"/>
          <w:szCs w:val="21"/>
        </w:rPr>
      </w:pPr>
    </w:p>
    <w:p w14:paraId="78DC59E3" w14:textId="1F276F81" w:rsidR="003C715C" w:rsidRPr="00F4232D" w:rsidRDefault="003C715C" w:rsidP="004907D9">
      <w:pPr>
        <w:pStyle w:val="SPACE"/>
        <w:suppressAutoHyphens/>
        <w:spacing w:line="240" w:lineRule="auto"/>
        <w:rPr>
          <w:sz w:val="21"/>
          <w:szCs w:val="21"/>
        </w:rPr>
      </w:pPr>
    </w:p>
    <w:p w14:paraId="38715CAA" w14:textId="77777777" w:rsidR="003C715C" w:rsidRPr="00F4232D" w:rsidRDefault="003C715C" w:rsidP="004907D9">
      <w:pPr>
        <w:pStyle w:val="SPACE"/>
        <w:suppressAutoHyphens/>
        <w:spacing w:line="240" w:lineRule="auto"/>
        <w:rPr>
          <w:sz w:val="21"/>
          <w:szCs w:val="21"/>
        </w:rPr>
      </w:pPr>
    </w:p>
    <w:p w14:paraId="6FFCC1B1" w14:textId="77777777" w:rsidR="003C715C" w:rsidRPr="00F4232D" w:rsidRDefault="003C715C" w:rsidP="004907D9">
      <w:pPr>
        <w:pStyle w:val="SPACE"/>
        <w:suppressAutoHyphens/>
        <w:spacing w:line="240" w:lineRule="auto"/>
        <w:rPr>
          <w:sz w:val="21"/>
          <w:szCs w:val="21"/>
        </w:rPr>
      </w:pPr>
    </w:p>
    <w:p w14:paraId="4E9F9EA2" w14:textId="77777777" w:rsidR="003C715C" w:rsidRPr="00F4232D" w:rsidRDefault="003C715C" w:rsidP="004907D9">
      <w:pPr>
        <w:pStyle w:val="SPACE"/>
        <w:suppressAutoHyphens/>
        <w:spacing w:line="240" w:lineRule="auto"/>
        <w:rPr>
          <w:sz w:val="21"/>
          <w:szCs w:val="21"/>
        </w:rPr>
      </w:pPr>
    </w:p>
    <w:p w14:paraId="5C958617" w14:textId="77777777" w:rsidR="00F849E4" w:rsidRPr="00F4232D" w:rsidRDefault="00F849E4" w:rsidP="004907D9">
      <w:pPr>
        <w:pStyle w:val="SPACE"/>
        <w:suppressAutoHyphens/>
        <w:spacing w:line="240" w:lineRule="auto"/>
        <w:rPr>
          <w:sz w:val="21"/>
          <w:szCs w:val="21"/>
        </w:rPr>
      </w:pPr>
    </w:p>
    <w:p w14:paraId="6F460701" w14:textId="77777777" w:rsidR="006A3B4B" w:rsidRPr="00F4232D" w:rsidRDefault="006A3B4B" w:rsidP="004907D9">
      <w:pPr>
        <w:pStyle w:val="SPACE"/>
        <w:suppressAutoHyphens/>
        <w:spacing w:line="240" w:lineRule="auto"/>
        <w:rPr>
          <w:sz w:val="21"/>
          <w:szCs w:val="21"/>
        </w:rPr>
      </w:pPr>
    </w:p>
    <w:p w14:paraId="6C87ABB8" w14:textId="77777777" w:rsidR="006A3B4B" w:rsidRPr="00F4232D" w:rsidRDefault="006A3B4B" w:rsidP="004907D9">
      <w:pPr>
        <w:pStyle w:val="SPACE"/>
        <w:suppressAutoHyphens/>
        <w:spacing w:line="240" w:lineRule="auto"/>
        <w:rPr>
          <w:sz w:val="21"/>
          <w:szCs w:val="21"/>
        </w:rPr>
      </w:pPr>
    </w:p>
    <w:p w14:paraId="2BD3A383" w14:textId="77777777" w:rsidR="006A3B4B" w:rsidRPr="00F4232D" w:rsidRDefault="006A3B4B" w:rsidP="004907D9">
      <w:pPr>
        <w:pStyle w:val="SPACE"/>
        <w:suppressAutoHyphens/>
        <w:spacing w:line="240" w:lineRule="auto"/>
        <w:rPr>
          <w:sz w:val="21"/>
          <w:szCs w:val="21"/>
        </w:rPr>
      </w:pPr>
    </w:p>
    <w:p w14:paraId="7134A131" w14:textId="77777777" w:rsidR="006A3B4B" w:rsidRPr="00F4232D" w:rsidRDefault="006A3B4B" w:rsidP="004907D9">
      <w:pPr>
        <w:pStyle w:val="SPACE"/>
        <w:suppressAutoHyphens/>
        <w:spacing w:line="240" w:lineRule="auto"/>
        <w:rPr>
          <w:sz w:val="21"/>
          <w:szCs w:val="21"/>
        </w:rPr>
      </w:pPr>
    </w:p>
    <w:p w14:paraId="0B18D562" w14:textId="77777777" w:rsidR="006A3B4B" w:rsidRPr="00F4232D" w:rsidRDefault="006A3B4B" w:rsidP="004907D9">
      <w:pPr>
        <w:pStyle w:val="SPACE"/>
        <w:suppressAutoHyphens/>
        <w:spacing w:line="240" w:lineRule="auto"/>
        <w:rPr>
          <w:sz w:val="21"/>
          <w:szCs w:val="21"/>
        </w:rPr>
      </w:pPr>
    </w:p>
    <w:p w14:paraId="52BEB863" w14:textId="77777777" w:rsidR="006A3B4B" w:rsidRPr="00F4232D" w:rsidRDefault="006A3B4B" w:rsidP="004907D9">
      <w:pPr>
        <w:pStyle w:val="SPACE"/>
        <w:suppressAutoHyphens/>
        <w:spacing w:line="240" w:lineRule="auto"/>
        <w:rPr>
          <w:sz w:val="21"/>
          <w:szCs w:val="21"/>
        </w:rPr>
      </w:pPr>
    </w:p>
    <w:p w14:paraId="79B4991C" w14:textId="77777777" w:rsidR="00F461C0" w:rsidRPr="00F4232D" w:rsidRDefault="00F461C0" w:rsidP="004907D9">
      <w:pPr>
        <w:pStyle w:val="SPACE"/>
        <w:suppressAutoHyphens/>
        <w:spacing w:line="240" w:lineRule="auto"/>
        <w:rPr>
          <w:sz w:val="21"/>
          <w:szCs w:val="21"/>
        </w:rPr>
      </w:pPr>
    </w:p>
    <w:p w14:paraId="2062BDA3" w14:textId="77777777" w:rsidR="00F461C0" w:rsidRPr="00F4232D" w:rsidRDefault="00F461C0" w:rsidP="004907D9">
      <w:pPr>
        <w:pStyle w:val="SPACE"/>
        <w:suppressAutoHyphens/>
        <w:spacing w:line="240" w:lineRule="auto"/>
        <w:rPr>
          <w:sz w:val="21"/>
          <w:szCs w:val="21"/>
        </w:rPr>
      </w:pPr>
    </w:p>
    <w:p w14:paraId="0711D070" w14:textId="77777777" w:rsidR="00F849E4" w:rsidRPr="00F4232D" w:rsidRDefault="00F849E4" w:rsidP="004907D9">
      <w:pPr>
        <w:pStyle w:val="SPACE"/>
        <w:suppressAutoHyphens/>
        <w:spacing w:line="240" w:lineRule="auto"/>
        <w:rPr>
          <w:sz w:val="21"/>
          <w:szCs w:val="21"/>
        </w:rPr>
      </w:pPr>
    </w:p>
    <w:p w14:paraId="51761155" w14:textId="77777777" w:rsidR="00F461C0" w:rsidRPr="00F4232D" w:rsidRDefault="00F461C0" w:rsidP="004907D9">
      <w:pPr>
        <w:pStyle w:val="SPACE"/>
        <w:suppressAutoHyphens/>
        <w:spacing w:line="240" w:lineRule="auto"/>
        <w:rPr>
          <w:sz w:val="21"/>
          <w:szCs w:val="21"/>
        </w:rPr>
      </w:pPr>
    </w:p>
    <w:p w14:paraId="3983D002" w14:textId="77777777" w:rsidR="00F849E4" w:rsidRPr="00F4232D" w:rsidRDefault="00F849E4" w:rsidP="004907D9">
      <w:pPr>
        <w:pStyle w:val="SPACE"/>
        <w:suppressAutoHyphens/>
        <w:spacing w:line="240" w:lineRule="auto"/>
        <w:rPr>
          <w:sz w:val="21"/>
          <w:szCs w:val="21"/>
        </w:rPr>
      </w:pPr>
    </w:p>
    <w:p w14:paraId="10CFA64F" w14:textId="77777777" w:rsidR="00DD0C83" w:rsidRPr="00F4232D" w:rsidRDefault="00DD0C83" w:rsidP="004907D9">
      <w:pPr>
        <w:pStyle w:val="SPACE"/>
        <w:suppressAutoHyphens/>
        <w:spacing w:line="240" w:lineRule="auto"/>
        <w:rPr>
          <w:sz w:val="21"/>
          <w:szCs w:val="21"/>
        </w:rPr>
      </w:pPr>
    </w:p>
    <w:p w14:paraId="092BE66A" w14:textId="77777777" w:rsidR="00DD0C83" w:rsidRPr="00F4232D" w:rsidRDefault="00DD0C83" w:rsidP="004907D9">
      <w:pPr>
        <w:pStyle w:val="SPACE"/>
        <w:suppressAutoHyphens/>
        <w:spacing w:line="240" w:lineRule="auto"/>
        <w:rPr>
          <w:sz w:val="21"/>
          <w:szCs w:val="21"/>
        </w:rPr>
      </w:pPr>
    </w:p>
    <w:p w14:paraId="74332F72" w14:textId="1D25F10D" w:rsidR="00DD0C83" w:rsidRPr="00F4232D" w:rsidRDefault="00DD0C83" w:rsidP="004907D9">
      <w:pPr>
        <w:pStyle w:val="SPACE"/>
        <w:suppressAutoHyphens/>
        <w:spacing w:line="240" w:lineRule="auto"/>
        <w:rPr>
          <w:sz w:val="21"/>
          <w:szCs w:val="21"/>
        </w:rPr>
      </w:pPr>
    </w:p>
    <w:p w14:paraId="6AB0186E" w14:textId="77777777" w:rsidR="004E197B" w:rsidRPr="00F4232D" w:rsidRDefault="004E197B" w:rsidP="004907D9">
      <w:pPr>
        <w:pStyle w:val="SPACE"/>
        <w:suppressAutoHyphens/>
        <w:spacing w:line="240" w:lineRule="auto"/>
        <w:rPr>
          <w:sz w:val="21"/>
          <w:szCs w:val="21"/>
        </w:rPr>
      </w:pPr>
    </w:p>
    <w:p w14:paraId="00A62315" w14:textId="77777777" w:rsidR="004E197B" w:rsidRPr="00F4232D" w:rsidRDefault="004E197B" w:rsidP="004907D9">
      <w:pPr>
        <w:pStyle w:val="SPACE"/>
        <w:suppressAutoHyphens/>
        <w:spacing w:line="240" w:lineRule="auto"/>
        <w:rPr>
          <w:sz w:val="21"/>
          <w:szCs w:val="21"/>
        </w:rPr>
      </w:pPr>
    </w:p>
    <w:p w14:paraId="009C9E6C" w14:textId="77777777" w:rsidR="004E197B" w:rsidRPr="00F4232D" w:rsidRDefault="004E197B" w:rsidP="004907D9">
      <w:pPr>
        <w:pStyle w:val="SPACE"/>
        <w:suppressAutoHyphens/>
        <w:spacing w:line="240" w:lineRule="auto"/>
        <w:rPr>
          <w:sz w:val="21"/>
          <w:szCs w:val="21"/>
        </w:rPr>
      </w:pPr>
    </w:p>
    <w:p w14:paraId="137634C9" w14:textId="77777777" w:rsidR="004E197B" w:rsidRPr="00F4232D" w:rsidRDefault="004E197B" w:rsidP="004907D9">
      <w:pPr>
        <w:pStyle w:val="SPACE"/>
        <w:suppressAutoHyphens/>
        <w:spacing w:line="240" w:lineRule="auto"/>
        <w:rPr>
          <w:sz w:val="21"/>
          <w:szCs w:val="21"/>
        </w:rPr>
      </w:pPr>
    </w:p>
    <w:p w14:paraId="38D3ADB1" w14:textId="77777777" w:rsidR="004E197B" w:rsidRPr="00F4232D" w:rsidRDefault="004E197B" w:rsidP="004907D9">
      <w:pPr>
        <w:pStyle w:val="SPACE"/>
        <w:suppressAutoHyphens/>
        <w:spacing w:line="240" w:lineRule="auto"/>
        <w:rPr>
          <w:sz w:val="21"/>
          <w:szCs w:val="21"/>
        </w:rPr>
      </w:pPr>
    </w:p>
    <w:p w14:paraId="2BBB2001" w14:textId="77777777" w:rsidR="004E197B" w:rsidRPr="00F4232D" w:rsidRDefault="004E197B" w:rsidP="004907D9">
      <w:pPr>
        <w:pStyle w:val="SPACE"/>
        <w:suppressAutoHyphens/>
        <w:spacing w:line="240" w:lineRule="auto"/>
        <w:rPr>
          <w:sz w:val="21"/>
          <w:szCs w:val="21"/>
        </w:rPr>
      </w:pPr>
    </w:p>
    <w:p w14:paraId="44C7871A" w14:textId="77777777" w:rsidR="004E197B" w:rsidRPr="00F4232D" w:rsidRDefault="004E197B" w:rsidP="004907D9">
      <w:pPr>
        <w:pStyle w:val="SPACE"/>
        <w:suppressAutoHyphens/>
        <w:spacing w:line="240" w:lineRule="auto"/>
        <w:rPr>
          <w:sz w:val="21"/>
          <w:szCs w:val="21"/>
        </w:rPr>
      </w:pPr>
    </w:p>
    <w:p w14:paraId="3596C7E3" w14:textId="77777777" w:rsidR="007F7F4C" w:rsidRPr="00F4232D" w:rsidRDefault="007F7F4C" w:rsidP="004907D9">
      <w:pPr>
        <w:pStyle w:val="SPACE"/>
        <w:suppressAutoHyphens/>
        <w:spacing w:line="240" w:lineRule="auto"/>
        <w:rPr>
          <w:sz w:val="21"/>
          <w:szCs w:val="21"/>
        </w:rPr>
      </w:pPr>
    </w:p>
    <w:p w14:paraId="747F2854" w14:textId="77777777" w:rsidR="007F7F4C" w:rsidRPr="00F4232D" w:rsidRDefault="007F7F4C" w:rsidP="004907D9">
      <w:pPr>
        <w:pStyle w:val="SPACE"/>
        <w:suppressAutoHyphens/>
        <w:spacing w:line="240" w:lineRule="auto"/>
        <w:rPr>
          <w:sz w:val="21"/>
          <w:szCs w:val="21"/>
        </w:rPr>
      </w:pPr>
    </w:p>
    <w:p w14:paraId="4D3B08B0" w14:textId="77777777" w:rsidR="007F7F4C" w:rsidRPr="00F4232D" w:rsidRDefault="007F7F4C" w:rsidP="004907D9">
      <w:pPr>
        <w:pStyle w:val="SPACE"/>
        <w:suppressAutoHyphens/>
        <w:spacing w:line="240" w:lineRule="auto"/>
        <w:rPr>
          <w:sz w:val="21"/>
          <w:szCs w:val="21"/>
        </w:rPr>
      </w:pPr>
    </w:p>
    <w:p w14:paraId="6CC9309C" w14:textId="77777777" w:rsidR="007F7F4C" w:rsidRPr="00F4232D" w:rsidRDefault="007F7F4C" w:rsidP="004907D9">
      <w:pPr>
        <w:pStyle w:val="SPACE"/>
        <w:suppressAutoHyphens/>
        <w:spacing w:line="240" w:lineRule="auto"/>
        <w:rPr>
          <w:sz w:val="21"/>
          <w:szCs w:val="21"/>
        </w:rPr>
      </w:pPr>
    </w:p>
    <w:p w14:paraId="7D5AC75B" w14:textId="77777777" w:rsidR="007F7F4C" w:rsidRPr="00F4232D" w:rsidRDefault="007F7F4C" w:rsidP="004907D9">
      <w:pPr>
        <w:pStyle w:val="SPACE"/>
        <w:suppressAutoHyphens/>
        <w:spacing w:line="240" w:lineRule="auto"/>
        <w:rPr>
          <w:sz w:val="21"/>
          <w:szCs w:val="21"/>
        </w:rPr>
      </w:pPr>
    </w:p>
    <w:p w14:paraId="1E9EE379" w14:textId="77777777" w:rsidR="007F7F4C" w:rsidRPr="00F4232D" w:rsidRDefault="007F7F4C" w:rsidP="004907D9">
      <w:pPr>
        <w:pStyle w:val="SPACE"/>
        <w:suppressAutoHyphens/>
        <w:spacing w:line="240" w:lineRule="auto"/>
        <w:rPr>
          <w:sz w:val="21"/>
          <w:szCs w:val="21"/>
        </w:rPr>
      </w:pPr>
    </w:p>
    <w:p w14:paraId="508964B5" w14:textId="77777777" w:rsidR="005261E9" w:rsidRPr="00F4232D" w:rsidRDefault="005261E9" w:rsidP="004907D9">
      <w:pPr>
        <w:pStyle w:val="SPACE"/>
        <w:suppressAutoHyphens/>
        <w:spacing w:line="240" w:lineRule="auto"/>
        <w:rPr>
          <w:sz w:val="21"/>
          <w:szCs w:val="21"/>
        </w:rPr>
      </w:pPr>
    </w:p>
    <w:p w14:paraId="41E96618" w14:textId="77777777" w:rsidR="00B66A45" w:rsidRDefault="00B66A45" w:rsidP="004907D9">
      <w:pPr>
        <w:pStyle w:val="SPACE"/>
        <w:suppressAutoHyphens/>
        <w:spacing w:line="240" w:lineRule="auto"/>
        <w:rPr>
          <w:sz w:val="21"/>
          <w:szCs w:val="21"/>
        </w:rPr>
      </w:pPr>
    </w:p>
    <w:p w14:paraId="591FA667" w14:textId="77777777" w:rsidR="002724BA" w:rsidRPr="00F4232D" w:rsidRDefault="002724BA" w:rsidP="004907D9">
      <w:pPr>
        <w:pStyle w:val="SPACE"/>
        <w:suppressAutoHyphens/>
        <w:spacing w:line="240" w:lineRule="auto"/>
        <w:rPr>
          <w:sz w:val="21"/>
          <w:szCs w:val="21"/>
        </w:rPr>
      </w:pPr>
    </w:p>
    <w:p w14:paraId="31FE879A" w14:textId="77777777" w:rsidR="007A04DB" w:rsidRPr="00F4232D" w:rsidRDefault="00691B9D" w:rsidP="004907D9">
      <w:pPr>
        <w:pStyle w:val="SPACE"/>
        <w:suppressAutoHyphens/>
        <w:spacing w:line="240" w:lineRule="auto"/>
        <w:rPr>
          <w:sz w:val="21"/>
          <w:szCs w:val="21"/>
        </w:rPr>
      </w:pPr>
      <w:r>
        <w:rPr>
          <w:noProof/>
          <w:sz w:val="21"/>
          <w:szCs w:val="21"/>
        </w:rPr>
        <w:lastRenderedPageBreak/>
        <w:pict w14:anchorId="31089751">
          <v:group id="_x0000_s7368" style="position:absolute;left:0;text-align:left;margin-left:1.1pt;margin-top:2.6pt;width:119.55pt;height:33.05pt;z-index:251669504" coordorigin="1102,1221" coordsize="2391,661">
            <v:group id="_x0000_s7211" style="position:absolute;left:1102;top:1221;width:2391;height:661;mso-position-horizontal:left;mso-position-horizontal-relative:margin;mso-position-vertical:top;mso-position-vertical-relative:margin" coordorigin="1107,9653" coordsize="2391,661">
              <v:group id="_x0000_s7212" style="position:absolute;left:1482;top:9773;width:2016;height:403" coordorigin="1482,9773" coordsize="2668,403">
                <v:shape id="Graphic 270" o:spid="_x0000_s7213" style="position:absolute;left:1647;top:9773;width:2503;height:403;visibility:visible;mso-wrap-style:square;v-text-anchor:top" coordsize="1589405,255904" path="m1481302,l,,,255841r1589303,l1481302,xe" fillcolor="#f6adcd" stroked="f">
                  <v:path arrowok="t"/>
                </v:shape>
                <v:shape id="Graphic 271" o:spid="_x0000_s7214" style="position:absolute;left:1482;top:9773;width:2503;height:403;visibility:visible;mso-wrap-style:square;v-text-anchor:top" coordsize="1589405,255904" path="m1481302,l,,,255841r1589303,l1481302,xe" stroked="f">
                  <v:path arrowok="t"/>
                </v:shape>
                <v:shape id="Graphic 272" o:spid="_x0000_s7215" style="position:absolute;left:1482;top:9773;width:2503;height:403;visibility:visible;mso-wrap-style:square;v-text-anchor:top" coordsize="1589405,255904" path="m,l,255841r1589303,l1481302,,,xe" filled="f" strokecolor="#f49ac1" strokeweight="1pt">
                  <v:path arrowok="t"/>
                </v:shape>
              </v:group>
              <v:shape id="Graphic 273" o:spid="_x0000_s7216" style="position:absolute;left:1107;top:9653;width:661;height:661;visibility:visible;mso-wrap-style:square;v-text-anchor:top" coordsize="419734,419734" path="m209651,l161580,5537,117452,21309,78525,46058,46058,78525,21309,117452,5537,161580,,209651r5537,48071l21309,301850r24749,38927l78525,373244r38927,24749l161580,413766r48071,5537l257722,413766r44128,-15773l340777,373244r32467,-32467l397993,301850r15773,-44128l419303,209651r-5537,-48071l397993,117452,373244,78525,340777,46058,301850,21309,257722,5537,209651,xe" stroked="f">
                <v:path arrowok="t"/>
              </v:shape>
              <v:shape id="Graphic 274" o:spid="_x0000_s7217" style="position:absolute;left:1107;top:9653;width:661;height:661;visibility:visible;mso-wrap-style:square;v-text-anchor:top" coordsize="419734,419734" path="m209651,419303r48071,-5537l301850,397993r38927,-24749l373244,340777r24749,-38927l413766,257722r5537,-48071l413766,161580,397993,117452,373244,78525,340777,46058,301850,21309,257722,5537,209651,,161580,5537,117452,21309,78525,46058,46058,78525,21309,117452,5537,161580,,209651r5537,48071l21309,301850r24749,38927l78525,373244r38927,24749l161580,413766r48071,5537xe" filled="f" strokecolor="#ec008c" strokeweight="1pt">
                <v:path arrowok="t"/>
              </v:shape>
              <v:shape id="Graphic 275" o:spid="_x0000_s7218" style="position:absolute;left:1152;top:9698;width:573;height:573;visibility:visible;mso-wrap-style:square;v-text-anchor:top" coordsize="363855,363855" path="m181749,l133432,6492,90015,24813,53232,53232,24813,90015,6492,133432,,181749r6492,48318l24813,273483r28419,36784l90015,338685r43417,18322l181749,363499r48318,-6492l273483,338685r36784,-28418l338685,273483r18322,-43416l363499,181749r-6492,-48317l338685,90015,310267,53232,273483,24813,230067,6492,181749,xe" fillcolor="#f287b6" stroked="f">
                <v:path arrowok="t"/>
              </v:shape>
              <v:roundrect id="_x0000_s7219" style="position:absolute;left:1873;top:9800;width:1125;height:311;mso-wrap-style:none" arcsize="10923f" filled="f" stroked="f" strokecolor="#7f7f7f">
                <v:textbox style="mso-next-textbox:#_x0000_s7219;mso-fit-shape-to-text:t" inset="0,0,0,0">
                  <w:txbxContent>
                    <w:p w14:paraId="22C5340E" w14:textId="77777777" w:rsidR="007A04DB" w:rsidRDefault="007A04DB" w:rsidP="007A04DB">
                      <w:pPr>
                        <w:jc w:val="center"/>
                      </w:pPr>
                      <w:r>
                        <w:rPr>
                          <w:rFonts w:ascii="Cambria" w:hAnsi="Cambria"/>
                          <w:b/>
                          <w:bCs/>
                          <w:color w:val="EC2791"/>
                          <w:lang w:val="en-US"/>
                        </w:rPr>
                        <w:t>Mind Map</w:t>
                      </w:r>
                    </w:p>
                  </w:txbxContent>
                </v:textbox>
              </v:roundrect>
            </v:group>
            <v:shape id="_x0000_s7367" type="#_x0000_t75" style="position:absolute;left:1226;top:1325;width:432;height:432" o:preferrelative="f">
              <v:imagedata r:id="rId17" o:title="All icon-06" croptop="10130f" cropbottom="13329f" cropleft="13863f" cropright="9064f" chromakey="#fffffe"/>
              <o:lock v:ext="edit" aspectratio="f"/>
            </v:shape>
          </v:group>
        </w:pict>
      </w:r>
    </w:p>
    <w:p w14:paraId="0CA4F378" w14:textId="77777777" w:rsidR="007A04DB" w:rsidRPr="00F4232D" w:rsidRDefault="007A04DB" w:rsidP="004907D9">
      <w:pPr>
        <w:pStyle w:val="SPACE"/>
        <w:suppressAutoHyphens/>
        <w:spacing w:line="240" w:lineRule="auto"/>
        <w:rPr>
          <w:sz w:val="21"/>
          <w:szCs w:val="21"/>
        </w:rPr>
      </w:pPr>
    </w:p>
    <w:p w14:paraId="2F1CF1E0" w14:textId="77777777" w:rsidR="007A04DB" w:rsidRPr="00F4232D" w:rsidRDefault="007A04DB" w:rsidP="004907D9">
      <w:pPr>
        <w:pStyle w:val="SPACE"/>
        <w:suppressAutoHyphens/>
        <w:spacing w:line="240" w:lineRule="auto"/>
        <w:rPr>
          <w:sz w:val="21"/>
          <w:szCs w:val="21"/>
        </w:rPr>
      </w:pPr>
    </w:p>
    <w:p w14:paraId="0477E975" w14:textId="77777777" w:rsidR="007A04DB" w:rsidRPr="00F4232D" w:rsidRDefault="007A04DB" w:rsidP="004907D9">
      <w:pPr>
        <w:pStyle w:val="SPACE"/>
        <w:suppressAutoHyphens/>
        <w:spacing w:line="240" w:lineRule="auto"/>
        <w:rPr>
          <w:sz w:val="21"/>
          <w:szCs w:val="21"/>
        </w:rPr>
      </w:pPr>
    </w:p>
    <w:p w14:paraId="0743E122" w14:textId="77777777" w:rsidR="007A04DB" w:rsidRPr="00F4232D" w:rsidRDefault="00691B9D" w:rsidP="004907D9">
      <w:pPr>
        <w:pStyle w:val="SPACE"/>
        <w:suppressAutoHyphens/>
        <w:spacing w:line="240" w:lineRule="auto"/>
        <w:rPr>
          <w:sz w:val="21"/>
          <w:szCs w:val="21"/>
        </w:rPr>
      </w:pPr>
      <w:r>
        <w:rPr>
          <w:noProof/>
          <w:sz w:val="21"/>
          <w:szCs w:val="21"/>
        </w:rPr>
        <w:pict w14:anchorId="31A1C5D5">
          <v:group id="_x0000_s7221" style="position:absolute;left:0;text-align:left;margin-left:-44.25pt;margin-top:14.05pt;width:529.35pt;height:227.5pt;z-index:251654144;mso-position-horizontal-relative:margin" coordorigin="210,2988" coordsize="10587,4550">
            <v:group id="_x0000_s7181" style="position:absolute;left:210;top:3577;width:4140;height:1935" coordorigin="390,4468" coordsize="4140,1935">
              <v:shape id="Graphic 309" o:spid="_x0000_s7182" style="position:absolute;left:1095;top:4542;width:71;height:1368;visibility:visible;mso-wrap-style:square;mso-wrap-distance-left:0;mso-wrap-distance-top:0;mso-wrap-distance-right:0;mso-wrap-distance-bottom:0;mso-position-horizontal:left;mso-position-horizontal-relative:margin;mso-position-vertical-relative:text;v-text-anchor:top" coordsize="1270,977900" path="m,l,977722e" filled="f" strokecolor="#f287b6" strokeweight="1pt">
                <v:path arrowok="t"/>
              </v:shape>
              <v:shape id="_x0000_s7183" type="#_x0000_t202" style="position:absolute;left:390;top:4468;width:4140;height:1935" filled="f" stroked="f">
                <v:textbox style="mso-next-textbox:#_x0000_s7183" inset="0,0,0,0">
                  <w:txbxContent>
                    <w:p w14:paraId="55BEAB0C" w14:textId="77777777" w:rsidR="006B47C9" w:rsidRDefault="006B47C9" w:rsidP="006B47C9">
                      <w:pPr>
                        <w:spacing w:before="62" w:line="278" w:lineRule="auto"/>
                        <w:ind w:left="815" w:right="38"/>
                        <w:rPr>
                          <w:b/>
                          <w:sz w:val="18"/>
                        </w:rPr>
                      </w:pPr>
                      <w:r>
                        <w:rPr>
                          <w:b/>
                          <w:color w:val="EF5BA1"/>
                          <w:spacing w:val="-2"/>
                          <w:sz w:val="18"/>
                        </w:rPr>
                        <w:t xml:space="preserve">Defining Characteristics </w:t>
                      </w:r>
                      <w:r>
                        <w:rPr>
                          <w:b/>
                          <w:color w:val="EF5BA1"/>
                          <w:sz w:val="18"/>
                        </w:rPr>
                        <w:t>of Living Organisms</w:t>
                      </w:r>
                    </w:p>
                    <w:p w14:paraId="0EB4D1A4" w14:textId="77777777" w:rsidR="006B47C9" w:rsidRDefault="006B47C9" w:rsidP="006B47C9">
                      <w:pPr>
                        <w:pStyle w:val="ListParagraph"/>
                        <w:numPr>
                          <w:ilvl w:val="0"/>
                          <w:numId w:val="23"/>
                        </w:numPr>
                        <w:tabs>
                          <w:tab w:val="left" w:pos="984"/>
                        </w:tabs>
                        <w:suppressAutoHyphens w:val="0"/>
                        <w:autoSpaceDE w:val="0"/>
                        <w:spacing w:before="62"/>
                        <w:ind w:left="984" w:hanging="169"/>
                        <w:contextualSpacing w:val="0"/>
                        <w:textAlignment w:val="auto"/>
                        <w:rPr>
                          <w:sz w:val="18"/>
                        </w:rPr>
                      </w:pPr>
                      <w:r>
                        <w:rPr>
                          <w:color w:val="231F20"/>
                          <w:spacing w:val="-2"/>
                          <w:sz w:val="18"/>
                        </w:rPr>
                        <w:t>Metabolism</w:t>
                      </w:r>
                    </w:p>
                    <w:p w14:paraId="49DB48BC" w14:textId="77777777" w:rsidR="006B47C9" w:rsidRDefault="006B47C9" w:rsidP="006B47C9">
                      <w:pPr>
                        <w:pStyle w:val="ListParagraph"/>
                        <w:numPr>
                          <w:ilvl w:val="0"/>
                          <w:numId w:val="23"/>
                        </w:numPr>
                        <w:tabs>
                          <w:tab w:val="left" w:pos="984"/>
                        </w:tabs>
                        <w:suppressAutoHyphens w:val="0"/>
                        <w:autoSpaceDE w:val="0"/>
                        <w:spacing w:before="62"/>
                        <w:ind w:left="984" w:hanging="169"/>
                        <w:contextualSpacing w:val="0"/>
                        <w:textAlignment w:val="auto"/>
                        <w:rPr>
                          <w:sz w:val="18"/>
                        </w:rPr>
                      </w:pPr>
                      <w:r>
                        <w:rPr>
                          <w:color w:val="231F20"/>
                          <w:sz w:val="18"/>
                        </w:rPr>
                        <w:t>Cellular</w:t>
                      </w:r>
                      <w:r>
                        <w:rPr>
                          <w:color w:val="231F20"/>
                          <w:spacing w:val="-2"/>
                          <w:sz w:val="18"/>
                        </w:rPr>
                        <w:t xml:space="preserve"> Organization</w:t>
                      </w:r>
                    </w:p>
                    <w:p w14:paraId="7C822B0F" w14:textId="77777777" w:rsidR="006B47C9" w:rsidRDefault="006B47C9" w:rsidP="006B47C9">
                      <w:pPr>
                        <w:pStyle w:val="ListParagraph"/>
                        <w:numPr>
                          <w:ilvl w:val="0"/>
                          <w:numId w:val="23"/>
                        </w:numPr>
                        <w:tabs>
                          <w:tab w:val="left" w:pos="983"/>
                          <w:tab w:val="left" w:pos="985"/>
                        </w:tabs>
                        <w:suppressAutoHyphens w:val="0"/>
                        <w:autoSpaceDE w:val="0"/>
                        <w:spacing w:before="62" w:line="324" w:lineRule="auto"/>
                        <w:ind w:right="281"/>
                        <w:contextualSpacing w:val="0"/>
                        <w:textAlignment w:val="auto"/>
                        <w:rPr>
                          <w:sz w:val="18"/>
                        </w:rPr>
                      </w:pPr>
                      <w:r>
                        <w:rPr>
                          <w:color w:val="231F20"/>
                          <w:sz w:val="18"/>
                        </w:rPr>
                        <w:t>Consciousness &amp; Response</w:t>
                      </w:r>
                      <w:r>
                        <w:rPr>
                          <w:color w:val="231F20"/>
                          <w:spacing w:val="-12"/>
                          <w:sz w:val="18"/>
                        </w:rPr>
                        <w:t xml:space="preserve"> </w:t>
                      </w:r>
                      <w:r>
                        <w:rPr>
                          <w:color w:val="231F20"/>
                          <w:sz w:val="18"/>
                        </w:rPr>
                        <w:t>to</w:t>
                      </w:r>
                      <w:r>
                        <w:rPr>
                          <w:color w:val="231F20"/>
                          <w:spacing w:val="-11"/>
                          <w:sz w:val="18"/>
                        </w:rPr>
                        <w:t xml:space="preserve"> </w:t>
                      </w:r>
                      <w:r>
                        <w:rPr>
                          <w:color w:val="231F20"/>
                          <w:sz w:val="18"/>
                        </w:rPr>
                        <w:t>Stimuli</w:t>
                      </w:r>
                    </w:p>
                    <w:p w14:paraId="28BAEBB1" w14:textId="77777777" w:rsidR="006B47C9" w:rsidRDefault="006B47C9" w:rsidP="006B47C9"/>
                  </w:txbxContent>
                </v:textbox>
              </v:shape>
            </v:group>
            <v:group id="_x0000_s7194" style="position:absolute;left:1099;top:2988;width:9698;height:4550" coordorigin="1099,1945" coordsize="9698,4550">
              <v:group id="_x0000_s7152" style="position:absolute;left:7965;top:2196;width:2832;height:2505;mso-position-horizontal:right;mso-position-horizontal-relative:margin" coordorigin="8370,2716" coordsize="2832,2505">
                <v:shape id="Graphic 325" o:spid="_x0000_s7153" style="position:absolute;left:8370;top:2815;width:2;height:2016;visibility:visible;mso-wrap-style:square;mso-wrap-distance-left:0;mso-wrap-distance-top:0;mso-wrap-distance-right:0;mso-wrap-distance-bottom:0;mso-position-horizontal-relative:page;mso-position-vertical-relative:text;v-text-anchor:top" coordsize="1270,1156335" path="m,l,1155712e" filled="f" strokecolor="#f287b6" strokeweight="1pt">
                  <v:path arrowok="t"/>
                </v:shape>
                <v:shape id="_x0000_s7154" type="#_x0000_t202" style="position:absolute;left:8466;top:2716;width:2736;height:2505;mso-position-horizontal-relative:margin" filled="f" stroked="f">
                  <v:textbox style="mso-next-textbox:#_x0000_s7154" inset="0,0,0,0">
                    <w:txbxContent>
                      <w:p w14:paraId="1C6681D8" w14:textId="77777777" w:rsidR="006B47C9" w:rsidRPr="000112B8" w:rsidRDefault="006B47C9" w:rsidP="006B47C9">
                        <w:pPr>
                          <w:spacing w:before="62"/>
                          <w:rPr>
                            <w:sz w:val="18"/>
                            <w:lang w:val="en-US"/>
                          </w:rPr>
                        </w:pPr>
                        <w:r w:rsidRPr="000112B8">
                          <w:rPr>
                            <w:b/>
                            <w:bCs/>
                            <w:color w:val="EF5BA1"/>
                            <w:sz w:val="18"/>
                            <w:lang w:val="en-US"/>
                          </w:rPr>
                          <w:t xml:space="preserve">Taxonomy and Systematics </w:t>
                        </w:r>
                        <w:r>
                          <w:rPr>
                            <w:b/>
                            <w:bCs/>
                            <w:color w:val="EF5BA1"/>
                            <w:sz w:val="18"/>
                            <w:lang w:val="en-US"/>
                          </w:rPr>
                          <w:br/>
                        </w:r>
                        <w:r w:rsidRPr="000112B8">
                          <w:rPr>
                            <w:b/>
                            <w:bCs/>
                            <w:color w:val="EF5BA1"/>
                            <w:sz w:val="18"/>
                            <w:lang w:val="en-US"/>
                          </w:rPr>
                          <w:t>Taxonomy:</w:t>
                        </w:r>
                      </w:p>
                      <w:p w14:paraId="238FFA09" w14:textId="77777777" w:rsidR="006B47C9" w:rsidRDefault="006B47C9" w:rsidP="006B47C9">
                        <w:pPr>
                          <w:numPr>
                            <w:ilvl w:val="0"/>
                            <w:numId w:val="22"/>
                          </w:numPr>
                          <w:spacing w:before="62"/>
                          <w:ind w:left="180" w:hanging="180"/>
                          <w:rPr>
                            <w:sz w:val="18"/>
                            <w:lang w:val="en-US"/>
                          </w:rPr>
                        </w:pPr>
                        <w:r w:rsidRPr="000112B8">
                          <w:rPr>
                            <w:sz w:val="18"/>
                            <w:lang w:val="en-US"/>
                          </w:rPr>
                          <w:t>Identification</w:t>
                        </w:r>
                      </w:p>
                      <w:p w14:paraId="6577F872" w14:textId="77777777" w:rsidR="006B47C9" w:rsidRPr="00FA1716" w:rsidRDefault="006B47C9" w:rsidP="006B47C9">
                        <w:pPr>
                          <w:numPr>
                            <w:ilvl w:val="0"/>
                            <w:numId w:val="22"/>
                          </w:numPr>
                          <w:spacing w:before="62"/>
                          <w:ind w:left="180" w:hanging="180"/>
                          <w:rPr>
                            <w:sz w:val="18"/>
                            <w:lang w:val="en-US"/>
                          </w:rPr>
                        </w:pPr>
                        <w:r>
                          <w:rPr>
                            <w:color w:val="231F20"/>
                            <w:spacing w:val="-2"/>
                            <w:sz w:val="18"/>
                          </w:rPr>
                          <w:t>Nomenclature</w:t>
                        </w:r>
                      </w:p>
                      <w:p w14:paraId="46830AB3" w14:textId="77777777" w:rsidR="006B47C9" w:rsidRPr="00AF54C4" w:rsidRDefault="006B47C9" w:rsidP="006B47C9">
                        <w:pPr>
                          <w:numPr>
                            <w:ilvl w:val="0"/>
                            <w:numId w:val="22"/>
                          </w:numPr>
                          <w:spacing w:before="62"/>
                          <w:ind w:left="180" w:hanging="180"/>
                          <w:rPr>
                            <w:sz w:val="18"/>
                            <w:lang w:val="en-US"/>
                          </w:rPr>
                        </w:pPr>
                        <w:r>
                          <w:rPr>
                            <w:color w:val="231F20"/>
                            <w:spacing w:val="-2"/>
                            <w:sz w:val="18"/>
                          </w:rPr>
                          <w:t xml:space="preserve">Claasification </w:t>
                        </w:r>
                      </w:p>
                      <w:p w14:paraId="2C3E5456" w14:textId="77777777" w:rsidR="006B47C9" w:rsidRPr="00264C20" w:rsidRDefault="006B47C9" w:rsidP="006B47C9">
                        <w:pPr>
                          <w:spacing w:before="62" w:line="324" w:lineRule="auto"/>
                          <w:jc w:val="both"/>
                          <w:rPr>
                            <w:sz w:val="18"/>
                            <w:lang w:val="en-IN"/>
                          </w:rPr>
                        </w:pPr>
                        <w:r w:rsidRPr="00264C20">
                          <w:rPr>
                            <w:b/>
                            <w:color w:val="231F20"/>
                            <w:sz w:val="18"/>
                            <w:lang w:val="en-IN"/>
                          </w:rPr>
                          <w:t xml:space="preserve">Systematics: </w:t>
                        </w:r>
                        <w:r w:rsidRPr="00264C20">
                          <w:rPr>
                            <w:color w:val="231F20"/>
                            <w:sz w:val="18"/>
                            <w:lang w:val="en-IN"/>
                          </w:rPr>
                          <w:t xml:space="preserve">Incorporates taxon- </w:t>
                        </w:r>
                        <w:proofErr w:type="spellStart"/>
                        <w:r w:rsidRPr="00264C20">
                          <w:rPr>
                            <w:color w:val="231F20"/>
                            <w:sz w:val="18"/>
                            <w:lang w:val="en-IN"/>
                          </w:rPr>
                          <w:t>omy</w:t>
                        </w:r>
                        <w:proofErr w:type="spellEnd"/>
                        <w:r w:rsidRPr="00264C20">
                          <w:rPr>
                            <w:color w:val="231F20"/>
                            <w:spacing w:val="-8"/>
                            <w:sz w:val="18"/>
                            <w:lang w:val="en-IN"/>
                          </w:rPr>
                          <w:t xml:space="preserve"> </w:t>
                        </w:r>
                        <w:r w:rsidRPr="00264C20">
                          <w:rPr>
                            <w:color w:val="231F20"/>
                            <w:sz w:val="18"/>
                            <w:lang w:val="en-IN"/>
                          </w:rPr>
                          <w:t>and</w:t>
                        </w:r>
                        <w:r w:rsidRPr="00264C20">
                          <w:rPr>
                            <w:color w:val="231F20"/>
                            <w:spacing w:val="-8"/>
                            <w:sz w:val="18"/>
                            <w:lang w:val="en-IN"/>
                          </w:rPr>
                          <w:t xml:space="preserve"> </w:t>
                        </w:r>
                        <w:r w:rsidRPr="00264C20">
                          <w:rPr>
                            <w:color w:val="231F20"/>
                            <w:sz w:val="18"/>
                            <w:lang w:val="en-IN"/>
                          </w:rPr>
                          <w:t>the</w:t>
                        </w:r>
                        <w:r w:rsidRPr="00264C20">
                          <w:rPr>
                            <w:color w:val="231F20"/>
                            <w:spacing w:val="-8"/>
                            <w:sz w:val="18"/>
                            <w:lang w:val="en-IN"/>
                          </w:rPr>
                          <w:t xml:space="preserve"> </w:t>
                        </w:r>
                        <w:r w:rsidRPr="00264C20">
                          <w:rPr>
                            <w:color w:val="231F20"/>
                            <w:sz w:val="18"/>
                            <w:lang w:val="en-IN"/>
                          </w:rPr>
                          <w:t>study</w:t>
                        </w:r>
                        <w:r w:rsidRPr="00264C20">
                          <w:rPr>
                            <w:color w:val="231F20"/>
                            <w:spacing w:val="-8"/>
                            <w:sz w:val="18"/>
                            <w:lang w:val="en-IN"/>
                          </w:rPr>
                          <w:t xml:space="preserve"> </w:t>
                        </w:r>
                        <w:r w:rsidRPr="00264C20">
                          <w:rPr>
                            <w:color w:val="231F20"/>
                            <w:sz w:val="18"/>
                            <w:lang w:val="en-IN"/>
                          </w:rPr>
                          <w:t>of</w:t>
                        </w:r>
                        <w:r w:rsidRPr="00264C20">
                          <w:rPr>
                            <w:color w:val="231F20"/>
                            <w:spacing w:val="-8"/>
                            <w:sz w:val="18"/>
                            <w:lang w:val="en-IN"/>
                          </w:rPr>
                          <w:t xml:space="preserve"> </w:t>
                        </w:r>
                        <w:r w:rsidRPr="00264C20">
                          <w:rPr>
                            <w:color w:val="231F20"/>
                            <w:sz w:val="18"/>
                            <w:lang w:val="en-IN"/>
                          </w:rPr>
                          <w:t xml:space="preserve">evolutionary </w:t>
                        </w:r>
                        <w:r w:rsidRPr="00264C20">
                          <w:rPr>
                            <w:color w:val="231F20"/>
                            <w:spacing w:val="-2"/>
                            <w:sz w:val="18"/>
                            <w:lang w:val="en-IN"/>
                          </w:rPr>
                          <w:t>relationships</w:t>
                        </w:r>
                      </w:p>
                      <w:p w14:paraId="6E3642E1" w14:textId="77777777" w:rsidR="006B47C9" w:rsidRPr="004F7C99" w:rsidRDefault="006B47C9" w:rsidP="006B47C9">
                        <w:pPr>
                          <w:spacing w:before="134"/>
                          <w:ind w:left="180"/>
                          <w:rPr>
                            <w:sz w:val="18"/>
                            <w:lang w:val="en-US"/>
                          </w:rPr>
                        </w:pPr>
                      </w:p>
                    </w:txbxContent>
                  </v:textbox>
                </v:shape>
              </v:group>
              <v:group id="_x0000_s7156" style="position:absolute;left:3698;top:1945;width:4209;height:2901" coordorigin="3698,2185" coordsize="4209,2901">
                <v:group id="Group 301" o:spid="_x0000_s7157" style="position:absolute;left:4109;top:2185;width:3662;height:40;mso-position-horizontal-relative:margin;mso-position-vertical-relative:margin" coordsize="23253,254">
                  <v:shape id="Graphic 302" o:spid="_x0000_s7158" style="position:absolute;left:9301;width:4654;height:254;visibility:visible;mso-wrap-style:square;v-text-anchor:top" coordsize="465455,25400" path="m465061,l,,,25323r465061,l465061,xe" fillcolor="#ef5ba0" stroked="f">
                    <v:path arrowok="t"/>
                  </v:shape>
                  <v:shape id="Graphic 303" o:spid="_x0000_s7159" style="position:absolute;left:13951;width:4655;height:254;visibility:visible;mso-wrap-style:square;v-text-anchor:top" coordsize="465455,25400" path="m465061,l,,,25323r465061,l465061,xe" fillcolor="#939598" stroked="f">
                    <v:path arrowok="t"/>
                  </v:shape>
                  <v:shape id="Graphic 304" o:spid="_x0000_s7160" style="position:absolute;left:18602;width:4655;height:254;visibility:visible;mso-wrap-style:square;v-text-anchor:top" coordsize="465455,25400" path="m465074,l,,,25323r465074,l465074,xe" fillcolor="#ef5ba0" stroked="f">
                    <v:path arrowok="t"/>
                  </v:shape>
                  <v:shape id="Graphic 305" o:spid="_x0000_s7161" style="position:absolute;left:4650;width:4655;height:254;visibility:visible;mso-wrap-style:square;v-text-anchor:top" coordsize="465455,25400" path="m465061,l,,,25323r465061,l465061,xe" fillcolor="#939598" stroked="f">
                    <v:path arrowok="t"/>
                  </v:shape>
                  <v:shape id="Graphic 306" o:spid="_x0000_s7162" style="position:absolute;width:4654;height:254;visibility:visible;mso-wrap-style:square;v-text-anchor:top" coordsize="465455,25400" path="m465061,l,,,25323r465061,l465061,xe" fillcolor="#ef5ba0" stroked="f">
                    <v:path arrowok="t"/>
                  </v:shape>
                </v:group>
                <v:group id="Group 310" o:spid="_x0000_s7163" style="position:absolute;left:4235;top:2311;width:3142;height:2086;mso-wrap-distance-left:0;mso-wrap-distance-right:0;mso-position-horizontal-relative:page;mso-width-relative:margin;mso-height-relative:margin" coordsize="19951,13246">
                  <v:shape id="Image 311" o:spid="_x0000_s7164" type="#_x0000_t75" style="position:absolute;left:17446;top:10700;width:2133;height:2132;visibility:visible">
                    <v:imagedata r:id="rId18" o:title=""/>
                  </v:shape>
                  <v:shape id="Image 312" o:spid="_x0000_s7165" type="#_x0000_t75" style="position:absolute;top:10627;width:2297;height:1948;visibility:visible">
                    <v:imagedata r:id="rId19" o:title=""/>
                  </v:shape>
                  <v:shape id="Graphic 313" o:spid="_x0000_s7166" style="position:absolute;left:1719;top:443;width:16567;height:11131;visibility:visible;mso-wrap-style:square;v-text-anchor:top" coordsize="1656714,1113155" path="m56553,l30277,61364,17758,112503,8525,164398,2599,216932,,269989r635,50825l4295,371116r6644,49675l20525,469733r12487,48103l48357,564996r18163,46110l87460,656063r23674,43696l137501,742090r29018,40861l198148,822236r34198,37604l268731,895330r38156,32980l346708,958738r41385,27829l430936,1011752r44197,22495l520582,1054009r46595,16983l614814,1085150r48577,11288l712802,1104812r50143,5413l813714,1112634r14846,127l878112,1111308r49027,-4334l975541,1099798r47680,-9979l1070080,1077076r45939,-15468l1160940,1043454r43804,-20802l1247333,999241r41275,-25981l1328471,944748r38352,-31003l1403565,880287r35489,-36387l1472035,805742r30426,-39824l1530289,724532r25184,-42844l1577968,637489r19761,-45449l1614711,545445r14158,-47638l1640158,449230r8374,-49412l1653948,349676r2411,-50769l1655611,245786r-4093,-52712l1644099,140887,1633370,89343,1619351,38557r-26645,8293l1606254,95916r10364,49802l1623784,196145r3952,50939l1628457,298424r-2273,48137l1621115,393905r-7784,46469l1602917,485890r-12962,44482l1574529,573739r-17808,42172l1536615,656809r-22322,39542l1489840,734457r-26503,36591l1434867,806043r-30352,33318l1372363,870923r-33869,29725l1302991,928456r-37054,25810l1227415,977999r-39906,21575l1146302,1018911r-42426,17018l1060314,1050549r-44614,12141l970117,1072272r-46470,6942l876375,1083436r-47993,1423l818921,1084821r-53773,-2417l716693,1077173r-47748,-8092l622004,1058174r-46034,-13680l530945,1028084r-43918,-19095l444317,987252,402917,962916,362926,936026,324445,906624,287573,874754,252412,840460,219367,804122,188804,766161,160762,726676,135283,685771,112406,643547,92171,600106,74619,555549,59790,509979,47723,463497,38460,416204,32039,368204,28502,319596r-613,-49112l30401,219200r5727,-50770l45048,118283,57142,68872,72389,20307r2553,-7265l71107,5080,56553,xe" fillcolor="#939598" stroked="f">
                    <v:path arrowok="t"/>
                  </v:shape>
                  <v:shape id="Graphic 314" o:spid="_x0000_s7167" style="position:absolute;left:8318;top:9740;width:3365;height:3366;visibility:visible;mso-wrap-style:square;v-text-anchor:top" coordsize="336550,336550" path="m168249,l123525,6010,83334,22973,49282,49283,22972,83338,6010,123532,,168262r6010,44729l22972,253182r26310,34052l83334,313541r40191,16961l168249,336511r44730,-6009l253173,313541r34054,-26307l313538,253182r16963,-40191l336511,168262r-6010,-44730l313538,83338,287227,49283,253173,22973,212979,6010,168249,xe" stroked="f">
                    <v:path arrowok="t"/>
                  </v:shape>
                  <v:shape id="Graphic 315" o:spid="_x0000_s7168" style="position:absolute;left:8178;top:9601;width:3645;height:3645;visibility:visible;mso-wrap-style:square;v-text-anchor:top" coordsize="364490,364490" o:spt="100" adj="0,,0" path="m182206,l133824,6519,90314,24912,53427,53427,24912,90314,6519,133824,,182206r6519,48383l24912,274098r28515,36888l90314,339501r43510,18393l182206,364413r48383,-6519l274098,339501r3868,-2990l182206,336511r-48722,-7879l91132,306702,57711,273281,35780,230929,27901,182206r7825,-48382l57711,91138,91132,57714,133484,35782r48722,-7881l277966,27901r-3868,-2989l230589,6519,182206,xem277966,27901r-95760,l230924,35782r42351,21932l306698,91138r21933,42351l336511,182206r-7825,48383l328631,230929r-21933,42352l273275,306702r-42351,21930l182206,336511r95760,l310986,310986r28515,-36888l357894,230589r6519,-48383l357894,133824,339501,90314,310986,53427,277966,27901xe" fillcolor="#ef5ba0" stroked="f">
                    <v:stroke joinstyle="round"/>
                    <v:formulas/>
                    <v:path arrowok="t" o:connecttype="segments"/>
                  </v:shape>
                  <v:shape id="Graphic 316" o:spid="_x0000_s7169" style="position:absolute;left:16443;top:2347;width:3365;height:3366;visibility:visible;mso-wrap-style:square;v-text-anchor:top" coordsize="336550,336550" path="m168236,l123508,6009,83319,22970,49271,49277,22966,83328,6008,123520,,168249r6008,44729l22966,253170r26305,34051l83319,313529r40189,16960l168236,336499r44730,-6010l253160,313529r34055,-26308l313525,253170r16963,-40192l336499,168249r-6011,-44729l313525,83328,287215,49277,253160,22970,212966,6009,168236,xe" stroked="f">
                    <v:path arrowok="t"/>
                  </v:shape>
                  <v:shape id="Graphic 317" o:spid="_x0000_s7170" style="position:absolute;left:16303;top:2208;width:3645;height:3644;visibility:visible;mso-wrap-style:square;v-text-anchor:top" coordsize="364490,364490" o:spt="100" adj="0,,0" path="m182206,l133829,6519,90320,24912,53432,53427,24915,90314,6520,133824,,182206r6520,48383l24915,274098r28517,36888l90320,339501r43509,18393l182206,364413r48383,-6519l274098,339501r3868,-2990l182206,336511r-48716,-7879l91142,306702,57723,273281,35793,230929,27914,182206r7825,-48382l35793,133489,57723,91138,91142,57714,133490,35782r48716,-7881l277966,27901r-3868,-2989l230589,6519,182206,xem277966,27901r-95760,l230929,35782r42352,21932l306702,91138r21930,42351l336511,182206r-7824,48383l306702,273281r-33421,33421l230929,328632r-48723,7879l277966,336511r33020,-25525l339501,274098r18393,-43509l364413,182206r-6519,-48382l339501,90314,310986,53427,277966,27901xe" fillcolor="#ef5ba0" stroked="f">
                    <v:stroke joinstyle="round"/>
                    <v:formulas/>
                    <v:path arrowok="t" o:connecttype="segments"/>
                  </v:shape>
                  <v:shape id="Graphic 318" o:spid="_x0000_s7171" style="position:absolute;left:14051;top:7385;width:3365;height:3366;visibility:visible;mso-wrap-style:square;v-text-anchor:top" coordsize="336550,336550" path="m168262,l123532,6009,83338,22970,49283,49277,22973,83328,6010,123520,,168249r6010,44729l22973,253170r26310,34051l83338,313529r40194,16960l168262,336499r44724,-6010l253177,313529r34052,-26308l313539,253170r16962,-40192l336511,168249r-6010,-44729l313539,83328,287229,49277,253177,22970,212986,6009,168262,xe" stroked="f">
                    <v:path arrowok="t"/>
                  </v:shape>
                  <v:shape id="Graphic 319" o:spid="_x0000_s7172" style="position:absolute;left:13911;top:7246;width:3645;height:3645;visibility:visible;mso-wrap-style:square;v-text-anchor:top" coordsize="364490,364490" o:spt="100" adj="0,,0" path="m182206,l133824,6519,90314,24912,53427,53427,24912,90314,6519,133824,,182206r6519,48383l24912,274098r28515,36888l90314,339501r43510,18393l182206,364413r48383,-6519l274098,339501r3868,-2990l182206,336511r-48721,-7879l91137,306702,57719,273281,35792,230929,27914,182206r7824,-48382l35792,133489,57719,91138,91137,57714,133485,35782r48721,-7881l277966,27901r-3868,-2989l230589,6519,182206,xem277966,27901r-95760,l230929,35782r42352,21932l306702,91138r21930,42351l336511,182206r-7824,48383l306702,273281r-33421,33421l230929,328632r-48723,7879l277966,336511r33020,-25525l339501,274098r18393,-43509l364413,182206r-6519,-48382l339501,90314,310986,53427,277966,27901xe" fillcolor="#ef5ba0" stroked="f">
                    <v:stroke joinstyle="round"/>
                    <v:formulas/>
                    <v:path arrowok="t" o:connecttype="segments"/>
                  </v:shape>
                  <v:shape id="Graphic 320" o:spid="_x0000_s7173" style="position:absolute;left:204;top:2338;width:3366;height:3366;visibility:visible;mso-wrap-style:square;v-text-anchor:top" coordsize="336550,336550" path="m168262,l123532,6009,83338,22970,49283,49277,22973,83328,6010,123520,,168249r6010,44729l22973,253170r26310,34051l83338,313529r40194,16960l168262,336499r44724,-6010l253177,313529r34052,-26308l313539,253170r16962,-40192l336511,168249r-6010,-44729l313539,83328,287229,49277,253177,22970,212986,6009,168262,xe" stroked="f">
                    <v:path arrowok="t"/>
                  </v:shape>
                  <v:shape id="Graphic 321" o:spid="_x0000_s7174" style="position:absolute;left:65;top:2199;width:3645;height:3645;visibility:visible;mso-wrap-style:square;v-text-anchor:top" coordsize="364490,364490" o:spt="100" adj="0,,0" path="m182206,l133824,6519,90314,24912,53427,53427,24912,90314,6519,133824,,182206r6519,48383l24912,274098r28515,36888l90314,339501r43510,18393l182206,364413r48383,-6519l274098,339501r3868,-2990l182206,336511r-48717,-7880l91138,306698,57714,273275,35782,230924,27901,182206r7826,-48382l57714,91138,91138,57714,133489,35782r48717,-7881l277966,27901r-3868,-2989l230589,6519,182206,xem277966,27901r-95760,l230929,35782r42352,21932l306702,91138r21930,42351l336511,182206r-7824,48383l306702,273275r-33421,33423l230929,328631r-48723,7880l277966,336511r33020,-25525l339501,274098r18393,-43509l364413,182206r-6519,-48382l339501,90314,310986,53427,277966,27901xe" fillcolor="#ef5ba0" stroked="f">
                    <v:stroke joinstyle="round"/>
                    <v:formulas/>
                    <v:path arrowok="t" o:connecttype="segments"/>
                  </v:shape>
                  <v:shape id="Graphic 322" o:spid="_x0000_s7175" style="position:absolute;left:2597;top:7376;width:3365;height:3366;visibility:visible;mso-wrap-style:square;v-text-anchor:top" coordsize="336550,336550" path="m168262,l123532,6009,83338,22970,49283,49277,22973,83328,6010,123520,,168249r6010,44729l22973,253170r26310,34051l83338,313529r40194,16960l168262,336499r44724,-6010l253177,313529r34052,-26308l313539,253170r16962,-40192l336511,168249r-6010,-44729l313539,83328,287229,49277,253177,22970,212986,6009,168262,xe" stroked="f">
                    <v:path arrowok="t"/>
                  </v:shape>
                  <v:shape id="Graphic 323" o:spid="_x0000_s7176" style="position:absolute;left:2457;top:7237;width:3645;height:3645;visibility:visible;mso-wrap-style:square;v-text-anchor:top" coordsize="364490,364490" o:spt="100" adj="0,,0" path="m182206,l133824,6519,90314,24912,53427,53427,24912,90314,6519,133824,,182206r6519,48383l24912,274098r28515,36888l90314,339501r43510,18393l182206,364413r48383,-6519l274098,339501r3868,-2990l182206,336511r-48722,-7879l91132,306702,57711,273281,35780,230929,27901,182206r7825,-48382l57711,91138,91132,57714,133484,35782r48722,-7881l277966,27901r-3868,-2989l230589,6519,182206,xem277966,27901r-95760,l230929,35782r42352,21932l306702,91138r21930,42351l336511,182206r-7824,48383l306702,273281r-33421,33421l230929,328632r-48723,7879l277966,336511r33020,-25525l339501,274098r18393,-43509l364413,182206r-6519,-48382l339501,90314,310986,53427,277966,27901xe" fillcolor="#ef5ba0" stroked="f">
                    <v:stroke joinstyle="round"/>
                    <v:formulas/>
                    <v:path arrowok="t" o:connecttype="segments"/>
                  </v:shape>
                  <v:shape id="Textbox 324" o:spid="_x0000_s7177" type="#_x0000_t202" style="position:absolute;width:19951;height:13246;visibility:visible" filled="f" stroked="f">
                    <v:textbox style="mso-next-textbox:#Textbox 324" inset="0,0,0,0">
                      <w:txbxContent>
                        <w:p w14:paraId="3ABF14E3" w14:textId="77777777" w:rsidR="006B47C9" w:rsidRDefault="006B47C9" w:rsidP="006B47C9">
                          <w:pPr>
                            <w:spacing w:before="7" w:line="223" w:lineRule="auto"/>
                            <w:ind w:left="1048" w:right="1040" w:firstLine="210"/>
                            <w:rPr>
                              <w:b/>
                              <w:sz w:val="38"/>
                            </w:rPr>
                          </w:pPr>
                          <w:r>
                            <w:rPr>
                              <w:b/>
                              <w:color w:val="EC008C"/>
                              <w:spacing w:val="-4"/>
                              <w:sz w:val="38"/>
                            </w:rPr>
                            <w:t xml:space="preserve">The </w:t>
                          </w:r>
                          <w:r>
                            <w:rPr>
                              <w:b/>
                              <w:color w:val="EC008C"/>
                              <w:spacing w:val="-2"/>
                              <w:sz w:val="38"/>
                            </w:rPr>
                            <w:t xml:space="preserve">Living </w:t>
                          </w:r>
                          <w:r>
                            <w:rPr>
                              <w:b/>
                              <w:color w:val="EC008C"/>
                              <w:spacing w:val="-4"/>
                              <w:sz w:val="38"/>
                            </w:rPr>
                            <w:t>World</w:t>
                          </w:r>
                        </w:p>
                      </w:txbxContent>
                    </v:textbox>
                  </v:shape>
                </v:group>
                <v:shape id="Graphic 326" o:spid="_x0000_s7178" style="position:absolute;left:5727;top:4640;width:124;height:446;visibility:visible;mso-wrap-style:square;mso-wrap-distance-left:0;mso-wrap-distance-top:0;mso-wrap-distance-right:0;mso-wrap-distance-bottom:0;mso-position-horizontal-relative:page;mso-position-vertical-relative:text;v-text-anchor:top" coordsize="78740,283210" path="m78206,244030l75120,228828r-5283,-7823l69837,244030r-2426,11951l60820,265760r-9779,6591l39103,274764,27152,272351r-9779,-6591l10782,255981,8369,244030r2413,-11938l17373,222313r9779,-6591l39103,213296r11938,2426l60820,222313r6591,9779l69837,244030r,-23025l66738,216408r-4597,-3112l54305,208013,43294,205778r,-203912l41414,,36804,,34925,1866r,203912l23888,208013r-12433,8395l3073,228828,,244030r3073,15215l11455,271678r12433,8382l39103,283133r15202,-3073l62141,274764r4597,-3086l75120,259245r3086,-15215xe" fillcolor="#939598" stroked="f">
                  <v:path arrowok="t"/>
                </v:shape>
                <v:shape id="Graphic 307" o:spid="_x0000_s7179" style="position:absolute;left:3698;top:2852;width:446;height:124;visibility:visible;mso-wrap-style:square;mso-wrap-distance-left:0;mso-wrap-distance-top:0;mso-wrap-distance-right:0;mso-wrap-distance-bottom:0;mso-position-horizontal-relative:page;mso-position-vertical-relative:text;v-text-anchor:top" coordsize="283210,78740" path="m283133,36779r-1867,-1867l77355,34912,75120,23901,69837,16065r,23038l67411,51054r-6591,9779l51041,67424,39103,69837,27152,67424,17373,60833,10782,51054,8369,39103,10782,27165r6591,-9779l27152,10795,39103,8369r11938,2426l60820,17386r6591,9779l69837,39103r,-23038l66738,11468,62141,8369,54305,3086,39103,,23888,3086,11455,11468,3073,23901,,39103,3073,54317r8382,12421l23888,75133r15215,3073l54305,75133r7836,-5296l66738,66738,75120,54317,77355,43281r201600,l281266,43281r1867,-1867l283133,36779xe" fillcolor="#939598" stroked="f">
                  <v:path arrowok="t"/>
                </v:shape>
                <v:shape id="Graphic 308" o:spid="_x0000_s7180" style="position:absolute;left:7461;top:2861;width:446;height:124;visibility:visible;mso-wrap-style:square;mso-wrap-distance-left:0;mso-wrap-distance-top:0;mso-wrap-distance-right:0;mso-wrap-distance-bottom:0;mso-position-horizontal-relative:page;mso-position-vertical-relative:text;v-text-anchor:top" coordsize="283210,78740" path="m283146,39103l280060,23901r-5296,-7849l274764,39103r-2426,11951l265747,60833r-9779,6591l244030,69837,232079,67424r-9779,-6591l215709,51054,213296,39103r2413,-11938l222300,17386r9779,-6591l244030,8369r11938,2426l265747,17386r6591,9779l274764,39103r,-23051l271678,11468,267081,8369,259245,3086,244030,,228815,3086r-12420,8382l208000,23901r-2235,11011l1879,34912,,36779r,4635l1879,43281r203886,l208000,54317r8395,12421l228815,75133r15215,3073l259245,75133r7836,-5296l271678,66738r8382,-12421l283146,39103xe" fillcolor="#939598" stroked="f">
                  <v:path arrowok="t"/>
                </v:shape>
              </v:group>
              <v:group id="_x0000_s7193" style="position:absolute;left:1099;top:4110;width:3683;height:1440" coordorigin="1099,6000" coordsize="3683,1440">
                <v:shape id="_x0000_s7185" type="#_x0000_t202" style="position:absolute;left:1167;top:6000;width:3615;height:1440;mso-position-horizontal-relative:margin" filled="f" stroked="f">
                  <v:textbox style="mso-next-textbox:#_x0000_s7185" inset="0,0,0,0">
                    <w:txbxContent>
                      <w:p w14:paraId="0F8FE87C" w14:textId="77777777" w:rsidR="006B47C9" w:rsidRPr="004F7C99" w:rsidRDefault="006B47C9" w:rsidP="006B47C9">
                        <w:pPr>
                          <w:spacing w:before="100"/>
                          <w:rPr>
                            <w:b/>
                            <w:bCs/>
                            <w:color w:val="EF5BA1"/>
                            <w:sz w:val="18"/>
                            <w:lang w:val="en-US"/>
                          </w:rPr>
                        </w:pPr>
                        <w:r w:rsidRPr="004F7C99">
                          <w:rPr>
                            <w:b/>
                            <w:bCs/>
                            <w:color w:val="EF5BA1"/>
                            <w:sz w:val="18"/>
                            <w:lang w:val="en-US"/>
                          </w:rPr>
                          <w:t>Binomial Nomenclature</w:t>
                        </w:r>
                      </w:p>
                      <w:p w14:paraId="1ED6879C" w14:textId="77777777" w:rsidR="006B47C9" w:rsidRPr="004F7C99" w:rsidRDefault="006B47C9" w:rsidP="006B47C9">
                        <w:pPr>
                          <w:spacing w:before="100"/>
                          <w:rPr>
                            <w:b/>
                            <w:bCs/>
                            <w:color w:val="EF5BA1"/>
                            <w:sz w:val="18"/>
                            <w:lang w:val="en-US"/>
                          </w:rPr>
                        </w:pPr>
                        <w:r w:rsidRPr="004F7C99">
                          <w:rPr>
                            <w:b/>
                            <w:bCs/>
                            <w:color w:val="EF5BA1"/>
                            <w:sz w:val="18"/>
                            <w:lang w:val="en-US"/>
                          </w:rPr>
                          <w:t>(Carlous Linnaeus)</w:t>
                        </w:r>
                      </w:p>
                      <w:p w14:paraId="271D25BE" w14:textId="77777777" w:rsidR="006B47C9" w:rsidRPr="004F7C99" w:rsidRDefault="006B47C9" w:rsidP="006B47C9">
                        <w:pPr>
                          <w:numPr>
                            <w:ilvl w:val="0"/>
                            <w:numId w:val="22"/>
                          </w:numPr>
                          <w:spacing w:before="100"/>
                          <w:ind w:left="180" w:hanging="180"/>
                          <w:rPr>
                            <w:sz w:val="18"/>
                            <w:lang w:val="en-US"/>
                          </w:rPr>
                        </w:pPr>
                        <w:r w:rsidRPr="004F7C99">
                          <w:rPr>
                            <w:sz w:val="18"/>
                            <w:lang w:val="en-US"/>
                          </w:rPr>
                          <w:t>Consists of: Genus and species name</w:t>
                        </w:r>
                      </w:p>
                      <w:p w14:paraId="243DBB19" w14:textId="77777777" w:rsidR="006B47C9" w:rsidRPr="004F7C99" w:rsidRDefault="006B47C9" w:rsidP="006B47C9">
                        <w:pPr>
                          <w:numPr>
                            <w:ilvl w:val="0"/>
                            <w:numId w:val="22"/>
                          </w:numPr>
                          <w:spacing w:before="100"/>
                          <w:ind w:left="180" w:hanging="180"/>
                          <w:rPr>
                            <w:sz w:val="18"/>
                            <w:lang w:val="en-US"/>
                          </w:rPr>
                        </w:pPr>
                        <w:r w:rsidRPr="004F7C99">
                          <w:rPr>
                            <w:sz w:val="18"/>
                            <w:lang w:val="en-US"/>
                          </w:rPr>
                          <w:t>Universal Naming Rules (ICZN and ICBN)</w:t>
                        </w:r>
                      </w:p>
                    </w:txbxContent>
                  </v:textbox>
                </v:shape>
                <v:shape id="Graphic 309" o:spid="_x0000_s7186" style="position:absolute;left:1099;top:6285;width:2;height:864;visibility:visible;mso-wrap-style:square;mso-wrap-distance-left:0;mso-wrap-distance-top:0;mso-wrap-distance-right:0;mso-wrap-distance-bottom:0;mso-position-horizontal:left;mso-position-horizontal-relative:margin;mso-position-vertical-relative:text;v-text-anchor:top" coordsize="1270,977900" path="m,l,977722e" filled="f" strokecolor="#f287b6" strokeweight="1pt">
                  <v:path arrowok="t"/>
                </v:shape>
              </v:group>
              <v:group id="_x0000_s7187" style="position:absolute;left:4679;top:5190;width:2451;height:1305" coordorigin="4999,6180" coordsize="2451,1305">
                <v:shape id="_x0000_s7188" type="#_x0000_t202" style="position:absolute;left:5110;top:6180;width:2340;height:1305;mso-position-horizontal-relative:margin" filled="f" stroked="f">
                  <v:textbox style="mso-next-textbox:#_x0000_s7188" inset="0,0,0,0">
                    <w:txbxContent>
                      <w:p w14:paraId="70A2192F" w14:textId="77777777" w:rsidR="006B47C9" w:rsidRPr="00064BF0" w:rsidRDefault="006B47C9" w:rsidP="006B47C9">
                        <w:pPr>
                          <w:spacing w:before="134"/>
                          <w:rPr>
                            <w:sz w:val="18"/>
                            <w:lang w:val="en-US"/>
                          </w:rPr>
                        </w:pPr>
                        <w:r w:rsidRPr="00064BF0">
                          <w:rPr>
                            <w:b/>
                            <w:bCs/>
                            <w:color w:val="EF5BA1"/>
                            <w:sz w:val="18"/>
                            <w:lang w:val="en-US"/>
                          </w:rPr>
                          <w:t>Taxonomic Hierarchy</w:t>
                        </w:r>
                      </w:p>
                      <w:p w14:paraId="15AD0F32" w14:textId="77777777" w:rsidR="006B47C9" w:rsidRPr="004F7C99" w:rsidRDefault="006B47C9" w:rsidP="006B47C9">
                        <w:pPr>
                          <w:numPr>
                            <w:ilvl w:val="0"/>
                            <w:numId w:val="22"/>
                          </w:numPr>
                          <w:spacing w:before="134"/>
                          <w:ind w:left="180" w:hanging="180"/>
                          <w:rPr>
                            <w:sz w:val="18"/>
                            <w:lang w:val="en-US"/>
                          </w:rPr>
                        </w:pPr>
                        <w:r>
                          <w:rPr>
                            <w:sz w:val="18"/>
                            <w:lang w:val="en-US"/>
                          </w:rPr>
                          <w:t xml:space="preserve">Kingdom </w:t>
                        </w:r>
                        <w:r w:rsidRPr="00264C20">
                          <w:rPr>
                            <w:color w:val="231F20"/>
                            <w:sz w:val="18"/>
                            <w:lang w:val="en-IN"/>
                          </w:rPr>
                          <w:t>→ Phylum (for animals) /</w:t>
                        </w:r>
                        <w:proofErr w:type="spellStart"/>
                        <w:r w:rsidRPr="00264C20">
                          <w:rPr>
                            <w:color w:val="231F20"/>
                            <w:sz w:val="18"/>
                            <w:lang w:val="en-IN"/>
                          </w:rPr>
                          <w:t>Divison</w:t>
                        </w:r>
                        <w:proofErr w:type="spellEnd"/>
                        <w:r w:rsidRPr="00264C20">
                          <w:rPr>
                            <w:color w:val="231F20"/>
                            <w:sz w:val="18"/>
                            <w:lang w:val="en-IN"/>
                          </w:rPr>
                          <w:t xml:space="preserve"> (for plants) → Class → Order → Family → Genus → Species </w:t>
                        </w:r>
                      </w:p>
                    </w:txbxContent>
                  </v:textbox>
                </v:shape>
                <v:shape id="Graphic 309" o:spid="_x0000_s7189" style="position:absolute;left:4999;top:6315;width:2;height:1152;visibility:visible;mso-wrap-style:square;mso-wrap-distance-left:0;mso-wrap-distance-top:0;mso-wrap-distance-right:0;mso-wrap-distance-bottom:0;mso-position-horizontal-relative:margin;mso-position-vertical-relative:text;v-text-anchor:top" coordsize="1270,977900" path="m,l,977722e" filled="f" strokecolor="#f287b6" strokeweight="1pt">
                  <v:path arrowok="t"/>
                </v:shape>
              </v:group>
              <v:group id="_x0000_s7190" style="position:absolute;left:7504;top:4757;width:2391;height:1348" coordorigin="8119,6227" coordsize="2391,1348">
                <v:shape id="_x0000_s7191" type="#_x0000_t202" style="position:absolute;left:8170;top:6227;width:2340;height:1348;mso-position-horizontal-relative:margin" filled="f" stroked="f">
                  <v:textbox style="mso-next-textbox:#_x0000_s7191" inset="0,0,0,0">
                    <w:txbxContent>
                      <w:p w14:paraId="6CDCE06B" w14:textId="77777777" w:rsidR="006B47C9" w:rsidRDefault="006B47C9" w:rsidP="006B47C9">
                        <w:pPr>
                          <w:spacing w:before="80"/>
                          <w:rPr>
                            <w:b/>
                            <w:bCs/>
                            <w:color w:val="EF5BA1"/>
                            <w:sz w:val="18"/>
                            <w:lang w:val="en-US"/>
                          </w:rPr>
                        </w:pPr>
                        <w:r w:rsidRPr="00C16A3F">
                          <w:rPr>
                            <w:b/>
                            <w:bCs/>
                            <w:color w:val="EF5BA1"/>
                            <w:sz w:val="18"/>
                            <w:lang w:val="en-US"/>
                          </w:rPr>
                          <w:t xml:space="preserve">Diversity in the Living </w:t>
                        </w:r>
                      </w:p>
                      <w:p w14:paraId="709A50A5" w14:textId="77777777" w:rsidR="006B47C9" w:rsidRPr="00C16A3F" w:rsidRDefault="006B47C9" w:rsidP="006B47C9">
                        <w:pPr>
                          <w:spacing w:before="80"/>
                          <w:rPr>
                            <w:sz w:val="18"/>
                            <w:lang w:val="en-US"/>
                          </w:rPr>
                        </w:pPr>
                        <w:r w:rsidRPr="00C16A3F">
                          <w:rPr>
                            <w:b/>
                            <w:bCs/>
                            <w:color w:val="EF5BA1"/>
                            <w:sz w:val="18"/>
                            <w:lang w:val="en-US"/>
                          </w:rPr>
                          <w:t xml:space="preserve">World </w:t>
                        </w:r>
                      </w:p>
                      <w:p w14:paraId="6B14B9CF" w14:textId="77777777" w:rsidR="006B47C9" w:rsidRPr="004F7C99" w:rsidRDefault="006B47C9" w:rsidP="006B47C9">
                        <w:pPr>
                          <w:numPr>
                            <w:ilvl w:val="0"/>
                            <w:numId w:val="22"/>
                          </w:numPr>
                          <w:spacing w:before="80"/>
                          <w:ind w:left="180" w:hanging="180"/>
                          <w:rPr>
                            <w:sz w:val="18"/>
                            <w:lang w:val="en-US"/>
                          </w:rPr>
                        </w:pPr>
                        <w:r>
                          <w:rPr>
                            <w:sz w:val="18"/>
                            <w:lang w:val="en-US"/>
                          </w:rPr>
                          <w:t>Number of species identified: About 1.7 million</w:t>
                        </w:r>
                      </w:p>
                    </w:txbxContent>
                  </v:textbox>
                </v:shape>
                <v:shape id="Graphic 309" o:spid="_x0000_s7192" style="position:absolute;left:8119;top:6287;width:2;height:1008;visibility:visible;mso-wrap-style:square;mso-wrap-distance-left:0;mso-wrap-distance-top:0;mso-wrap-distance-right:0;mso-wrap-distance-bottom:0;mso-position-horizontal-relative:margin;mso-position-vertical-relative:text;v-text-anchor:top" coordsize="1270,977900" path="m,l,977722e" filled="f" strokecolor="#f287b6" strokeweight="1pt">
                  <v:path arrowok="t"/>
                </v:shape>
              </v:group>
            </v:group>
            <w10:wrap anchorx="margin"/>
          </v:group>
        </w:pict>
      </w:r>
    </w:p>
    <w:p w14:paraId="52208E99" w14:textId="77777777" w:rsidR="006A3B4B" w:rsidRPr="00F4232D" w:rsidRDefault="006A3B4B" w:rsidP="004907D9">
      <w:pPr>
        <w:pStyle w:val="SPACE"/>
        <w:suppressAutoHyphens/>
        <w:spacing w:line="240" w:lineRule="auto"/>
        <w:rPr>
          <w:sz w:val="21"/>
          <w:szCs w:val="21"/>
        </w:rPr>
      </w:pPr>
    </w:p>
    <w:p w14:paraId="460B54BB" w14:textId="77777777" w:rsidR="006A3B4B" w:rsidRPr="00F4232D" w:rsidRDefault="006A3B4B" w:rsidP="004907D9">
      <w:pPr>
        <w:pStyle w:val="SPACE"/>
        <w:suppressAutoHyphens/>
        <w:spacing w:line="240" w:lineRule="auto"/>
        <w:rPr>
          <w:sz w:val="21"/>
          <w:szCs w:val="21"/>
        </w:rPr>
      </w:pPr>
    </w:p>
    <w:p w14:paraId="3BBE58E9" w14:textId="77777777" w:rsidR="006A3B4B" w:rsidRPr="00F4232D" w:rsidRDefault="006A3B4B" w:rsidP="004907D9">
      <w:pPr>
        <w:pStyle w:val="SPACE"/>
        <w:suppressAutoHyphens/>
        <w:spacing w:line="240" w:lineRule="auto"/>
        <w:rPr>
          <w:sz w:val="21"/>
          <w:szCs w:val="21"/>
        </w:rPr>
      </w:pPr>
    </w:p>
    <w:p w14:paraId="1065A75B" w14:textId="77777777" w:rsidR="006A3B4B" w:rsidRPr="00F4232D" w:rsidRDefault="006A3B4B" w:rsidP="004907D9">
      <w:pPr>
        <w:pStyle w:val="SPACE"/>
        <w:suppressAutoHyphens/>
        <w:spacing w:line="240" w:lineRule="auto"/>
        <w:rPr>
          <w:sz w:val="21"/>
          <w:szCs w:val="21"/>
        </w:rPr>
      </w:pPr>
    </w:p>
    <w:p w14:paraId="26D21731" w14:textId="77777777" w:rsidR="006A3B4B" w:rsidRPr="00F4232D" w:rsidRDefault="006A3B4B" w:rsidP="004907D9">
      <w:pPr>
        <w:pStyle w:val="SPACE"/>
        <w:suppressAutoHyphens/>
        <w:spacing w:line="240" w:lineRule="auto"/>
        <w:rPr>
          <w:sz w:val="21"/>
          <w:szCs w:val="21"/>
        </w:rPr>
      </w:pPr>
    </w:p>
    <w:p w14:paraId="64D07110" w14:textId="77777777" w:rsidR="001C0447" w:rsidRPr="00F4232D" w:rsidRDefault="001C0447" w:rsidP="004907D9">
      <w:pPr>
        <w:pStyle w:val="SPACE"/>
        <w:suppressAutoHyphens/>
        <w:spacing w:line="240" w:lineRule="auto"/>
        <w:rPr>
          <w:sz w:val="21"/>
          <w:szCs w:val="21"/>
        </w:rPr>
      </w:pPr>
    </w:p>
    <w:p w14:paraId="2B8E70D8" w14:textId="77777777" w:rsidR="001C0447" w:rsidRPr="00F4232D" w:rsidRDefault="001C0447" w:rsidP="004907D9">
      <w:pPr>
        <w:pStyle w:val="SPACE"/>
        <w:suppressAutoHyphens/>
        <w:spacing w:line="240" w:lineRule="auto"/>
        <w:rPr>
          <w:sz w:val="21"/>
          <w:szCs w:val="21"/>
        </w:rPr>
      </w:pPr>
    </w:p>
    <w:p w14:paraId="128BD5E1" w14:textId="77777777" w:rsidR="004E197B" w:rsidRPr="00F4232D" w:rsidRDefault="004E197B" w:rsidP="004907D9">
      <w:pPr>
        <w:pStyle w:val="ctrl-4"/>
        <w:tabs>
          <w:tab w:val="left" w:pos="900"/>
          <w:tab w:val="left" w:pos="1260"/>
        </w:tabs>
        <w:suppressAutoHyphens/>
        <w:jc w:val="center"/>
        <w:rPr>
          <w:rFonts w:ascii="Cambria" w:hAnsi="Cambria"/>
          <w:b/>
          <w:bCs/>
          <w:color w:val="ED2791"/>
          <w:sz w:val="28"/>
          <w:szCs w:val="28"/>
          <w:shd w:val="clear" w:color="auto" w:fill="F2F2F2"/>
        </w:rPr>
      </w:pPr>
    </w:p>
    <w:p w14:paraId="1998D030" w14:textId="77777777" w:rsidR="00BA25C9" w:rsidRPr="00F4232D" w:rsidRDefault="00BA25C9" w:rsidP="004907D9">
      <w:pPr>
        <w:pStyle w:val="ctrl-4"/>
        <w:tabs>
          <w:tab w:val="left" w:pos="900"/>
          <w:tab w:val="left" w:pos="1260"/>
        </w:tabs>
        <w:suppressAutoHyphens/>
        <w:jc w:val="center"/>
        <w:rPr>
          <w:rFonts w:ascii="Cambria" w:hAnsi="Cambria"/>
          <w:b/>
          <w:bCs/>
          <w:color w:val="ED2791"/>
          <w:sz w:val="28"/>
          <w:szCs w:val="28"/>
          <w:shd w:val="clear" w:color="auto" w:fill="F2F2F2"/>
        </w:rPr>
      </w:pPr>
    </w:p>
    <w:p w14:paraId="167784CD" w14:textId="77777777" w:rsidR="00FA3A81" w:rsidRPr="00F4232D" w:rsidRDefault="00FA3A81" w:rsidP="004907D9">
      <w:pPr>
        <w:pStyle w:val="SPACE"/>
        <w:suppressAutoHyphens/>
        <w:spacing w:line="240" w:lineRule="auto"/>
        <w:rPr>
          <w:sz w:val="21"/>
          <w:szCs w:val="21"/>
        </w:rPr>
      </w:pPr>
    </w:p>
    <w:p w14:paraId="022E6B44" w14:textId="77777777" w:rsidR="00FA3A81" w:rsidRPr="00F4232D" w:rsidRDefault="00FA3A81" w:rsidP="004907D9">
      <w:pPr>
        <w:pStyle w:val="SPACE"/>
        <w:suppressAutoHyphens/>
        <w:spacing w:line="240" w:lineRule="auto"/>
        <w:rPr>
          <w:sz w:val="21"/>
          <w:szCs w:val="21"/>
        </w:rPr>
      </w:pPr>
    </w:p>
    <w:p w14:paraId="49D5CB6C" w14:textId="77777777" w:rsidR="00732049" w:rsidRPr="00F4232D" w:rsidRDefault="00732049" w:rsidP="004907D9">
      <w:pPr>
        <w:pStyle w:val="SPACE"/>
        <w:suppressAutoHyphens/>
        <w:spacing w:line="240" w:lineRule="auto"/>
        <w:rPr>
          <w:sz w:val="21"/>
          <w:szCs w:val="21"/>
        </w:rPr>
      </w:pPr>
    </w:p>
    <w:p w14:paraId="29E9BF29" w14:textId="77777777" w:rsidR="00732049" w:rsidRPr="00F4232D" w:rsidRDefault="00732049" w:rsidP="004907D9">
      <w:pPr>
        <w:pStyle w:val="SPACE"/>
        <w:suppressAutoHyphens/>
        <w:spacing w:line="240" w:lineRule="auto"/>
        <w:rPr>
          <w:sz w:val="21"/>
          <w:szCs w:val="21"/>
        </w:rPr>
      </w:pPr>
    </w:p>
    <w:p w14:paraId="075758F9" w14:textId="77777777" w:rsidR="00732049" w:rsidRPr="00F4232D" w:rsidRDefault="00732049" w:rsidP="004907D9">
      <w:pPr>
        <w:pStyle w:val="SPACE"/>
        <w:suppressAutoHyphens/>
        <w:spacing w:line="240" w:lineRule="auto"/>
        <w:rPr>
          <w:sz w:val="21"/>
          <w:szCs w:val="21"/>
        </w:rPr>
      </w:pPr>
    </w:p>
    <w:p w14:paraId="3CFCEA1A" w14:textId="77777777" w:rsidR="00732049" w:rsidRPr="00F4232D" w:rsidRDefault="00732049" w:rsidP="004907D9">
      <w:pPr>
        <w:pStyle w:val="SPACE"/>
        <w:suppressAutoHyphens/>
        <w:spacing w:line="240" w:lineRule="auto"/>
        <w:rPr>
          <w:sz w:val="21"/>
          <w:szCs w:val="21"/>
        </w:rPr>
      </w:pPr>
    </w:p>
    <w:p w14:paraId="4DADB046" w14:textId="77777777" w:rsidR="00732049" w:rsidRPr="00F4232D" w:rsidRDefault="00732049" w:rsidP="004907D9">
      <w:pPr>
        <w:pStyle w:val="SPACE"/>
        <w:suppressAutoHyphens/>
        <w:spacing w:line="240" w:lineRule="auto"/>
        <w:rPr>
          <w:sz w:val="21"/>
          <w:szCs w:val="21"/>
        </w:rPr>
      </w:pPr>
    </w:p>
    <w:p w14:paraId="1B505C8D" w14:textId="77777777" w:rsidR="00732049" w:rsidRPr="00F4232D" w:rsidRDefault="00732049" w:rsidP="004907D9">
      <w:pPr>
        <w:pStyle w:val="SPACE"/>
        <w:suppressAutoHyphens/>
        <w:spacing w:line="240" w:lineRule="auto"/>
        <w:rPr>
          <w:sz w:val="21"/>
          <w:szCs w:val="21"/>
        </w:rPr>
      </w:pPr>
    </w:p>
    <w:p w14:paraId="74FB4F02" w14:textId="77777777" w:rsidR="00732049" w:rsidRPr="00F4232D" w:rsidRDefault="00732049" w:rsidP="004907D9">
      <w:pPr>
        <w:pStyle w:val="SPACE"/>
        <w:suppressAutoHyphens/>
        <w:spacing w:line="240" w:lineRule="auto"/>
        <w:rPr>
          <w:sz w:val="21"/>
          <w:szCs w:val="21"/>
        </w:rPr>
      </w:pPr>
    </w:p>
    <w:p w14:paraId="6812EBFF" w14:textId="77777777" w:rsidR="007F7F4C" w:rsidRPr="00F4232D" w:rsidRDefault="007F7F4C" w:rsidP="004907D9">
      <w:pPr>
        <w:pStyle w:val="SPACE"/>
        <w:suppressAutoHyphens/>
        <w:spacing w:line="240" w:lineRule="auto"/>
        <w:rPr>
          <w:sz w:val="21"/>
          <w:szCs w:val="21"/>
        </w:rPr>
      </w:pPr>
    </w:p>
    <w:p w14:paraId="38F4819C" w14:textId="77777777" w:rsidR="007F7F4C" w:rsidRPr="00F4232D" w:rsidRDefault="007F7F4C" w:rsidP="004907D9">
      <w:pPr>
        <w:pStyle w:val="SPACE"/>
        <w:suppressAutoHyphens/>
        <w:spacing w:line="240" w:lineRule="auto"/>
        <w:rPr>
          <w:sz w:val="21"/>
          <w:szCs w:val="21"/>
        </w:rPr>
      </w:pPr>
    </w:p>
    <w:p w14:paraId="171D0DB3" w14:textId="77777777" w:rsidR="007F7F4C" w:rsidRPr="00F4232D" w:rsidRDefault="007F7F4C" w:rsidP="004907D9">
      <w:pPr>
        <w:pStyle w:val="SPACE"/>
        <w:suppressAutoHyphens/>
        <w:spacing w:line="240" w:lineRule="auto"/>
        <w:rPr>
          <w:sz w:val="21"/>
          <w:szCs w:val="21"/>
        </w:rPr>
      </w:pPr>
    </w:p>
    <w:p w14:paraId="50A33F34" w14:textId="77777777" w:rsidR="007F7F4C" w:rsidRPr="00F4232D" w:rsidRDefault="00691B9D" w:rsidP="004907D9">
      <w:pPr>
        <w:pStyle w:val="SPACE"/>
        <w:suppressAutoHyphens/>
        <w:spacing w:line="240" w:lineRule="auto"/>
        <w:rPr>
          <w:sz w:val="21"/>
          <w:szCs w:val="21"/>
        </w:rPr>
      </w:pPr>
      <w:r>
        <w:rPr>
          <w:noProof/>
          <w:sz w:val="21"/>
          <w:szCs w:val="21"/>
        </w:rPr>
        <w:pict w14:anchorId="262F5A31">
          <v:group id="_x0000_s7203" style="position:absolute;left:0;text-align:left;margin-left:167.95pt;margin-top:7.5pt;width:149.75pt;height:21.7pt;z-index:251655168;mso-position-horizontal-relative:margin" coordorigin="4439,6930" coordsize="2995,434">
            <v:shape id="_x0000_s7198" type="#_x0000_t32" style="position:absolute;left:4439;top:7147;width:2995;height:0" o:connectortype="straight" strokecolor="#f49ac1"/>
            <v:group id="_x0000_s7202" style="position:absolute;left:5228;top:6930;width:1417;height:434" coordorigin="5228,6945" coordsize="1417,434">
              <v:shape id="Graphic 24" o:spid="_x0000_s7200" style="position:absolute;left:5228;top:6945;width:1417;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roundrect id="_x0000_s7201" style="position:absolute;left:5445;top:7007;width:983;height:311;visibility:visible;mso-wrap-style:none;mso-position-horizontal-relative:margin" arcsize="10923f" filled="f" stroked="f" strokecolor="#7f7f7f" strokeweight="1.15pt">
                <v:textbox style="mso-next-textbox:#_x0000_s7201;mso-fit-shape-to-text:t" inset="0,0,0,0">
                  <w:txbxContent>
                    <w:p w14:paraId="650C48B4" w14:textId="77777777" w:rsidR="007A04DB" w:rsidRPr="002729FF" w:rsidRDefault="007A04DB" w:rsidP="0053443B">
                      <w:pPr>
                        <w:jc w:val="center"/>
                        <w:rPr>
                          <w:rFonts w:ascii="Cambria" w:hAnsi="Cambria"/>
                        </w:rPr>
                      </w:pPr>
                      <w:r w:rsidRPr="007A04DB">
                        <w:rPr>
                          <w:rFonts w:ascii="Cambria" w:hAnsi="Cambria"/>
                          <w:b/>
                          <w:lang w:val="en-GB"/>
                        </w:rPr>
                        <w:t>Glossary</w:t>
                      </w:r>
                    </w:p>
                  </w:txbxContent>
                </v:textbox>
              </v:roundrect>
            </v:group>
            <w10:wrap anchorx="margin"/>
          </v:group>
        </w:pict>
      </w:r>
    </w:p>
    <w:p w14:paraId="21BC8A0E" w14:textId="77777777" w:rsidR="00B66A45" w:rsidRPr="00F4232D" w:rsidRDefault="00B66A45" w:rsidP="004907D9">
      <w:pPr>
        <w:pStyle w:val="SPACE"/>
        <w:suppressAutoHyphens/>
        <w:spacing w:line="240" w:lineRule="auto"/>
        <w:rPr>
          <w:sz w:val="21"/>
          <w:szCs w:val="21"/>
        </w:rPr>
      </w:pPr>
    </w:p>
    <w:p w14:paraId="5908FE98" w14:textId="77777777" w:rsidR="00B66A45" w:rsidRPr="00F4232D" w:rsidRDefault="00B66A45" w:rsidP="004907D9">
      <w:pPr>
        <w:pStyle w:val="SPACE"/>
        <w:suppressAutoHyphens/>
        <w:spacing w:line="240" w:lineRule="auto"/>
      </w:pPr>
    </w:p>
    <w:p w14:paraId="491C004F" w14:textId="77777777" w:rsidR="006E1272" w:rsidRPr="00F4232D" w:rsidRDefault="006E1272" w:rsidP="004907D9">
      <w:pPr>
        <w:pStyle w:val="SPACE"/>
        <w:suppressAutoHyphens/>
        <w:spacing w:line="240" w:lineRule="auto"/>
        <w:rPr>
          <w:sz w:val="21"/>
          <w:szCs w:val="21"/>
        </w:rPr>
      </w:pPr>
    </w:p>
    <w:p w14:paraId="5244B08A" w14:textId="77777777" w:rsidR="00812B62" w:rsidRPr="00F4232D" w:rsidRDefault="00812B62" w:rsidP="004907D9">
      <w:pPr>
        <w:tabs>
          <w:tab w:val="left" w:pos="547"/>
          <w:tab w:val="left" w:pos="1080"/>
        </w:tabs>
        <w:spacing w:before="20" w:line="276" w:lineRule="auto"/>
        <w:ind w:left="540" w:hanging="540"/>
        <w:jc w:val="both"/>
        <w:rPr>
          <w:rFonts w:cs="Times New Roman"/>
          <w:noProof/>
          <w:sz w:val="21"/>
          <w:szCs w:val="21"/>
          <w:lang w:val="en-IN" w:eastAsia="x-none" w:bidi="ar-SA"/>
        </w:rPr>
      </w:pPr>
      <w:r w:rsidRPr="00F4232D">
        <w:rPr>
          <w:rFonts w:ascii="Times New Roman Bold" w:eastAsia="Times New Roman" w:hAnsi="Times New Roman Bold" w:cs="Times New Roman"/>
          <w:b/>
          <w:bCs/>
          <w:noProof/>
          <w:kern w:val="0"/>
          <w:sz w:val="21"/>
          <w:szCs w:val="21"/>
          <w:lang w:val="x-none" w:eastAsia="x-none" w:bidi="ar-SA"/>
        </w:rPr>
        <w:t>1.</w:t>
      </w:r>
      <w:r w:rsidRPr="00F4232D">
        <w:rPr>
          <w:rFonts w:ascii="Times New Roman Bold" w:eastAsia="Times New Roman" w:hAnsi="Times New Roman Bold" w:cs="Times New Roman"/>
          <w:b/>
          <w:bCs/>
          <w:noProof/>
          <w:kern w:val="0"/>
          <w:sz w:val="21"/>
          <w:szCs w:val="21"/>
          <w:lang w:val="x-none" w:eastAsia="x-none" w:bidi="ar-SA"/>
        </w:rPr>
        <w:tab/>
      </w:r>
      <w:r w:rsidRPr="00F4232D">
        <w:rPr>
          <w:rFonts w:ascii="Times New Roman Bold" w:hAnsi="Times New Roman Bold"/>
          <w:b/>
          <w:bCs/>
          <w:noProof/>
          <w:sz w:val="21"/>
          <w:szCs w:val="21"/>
          <w:lang w:val="en-IN" w:eastAsia="x-none" w:bidi="ar-SA"/>
        </w:rPr>
        <w:t xml:space="preserve">Taxonomy: </w:t>
      </w:r>
      <w:r w:rsidRPr="00F4232D">
        <w:rPr>
          <w:rFonts w:cs="Times New Roman"/>
          <w:noProof/>
          <w:sz w:val="21"/>
          <w:szCs w:val="21"/>
          <w:lang w:val="en-IN" w:eastAsia="x-none" w:bidi="ar-SA"/>
        </w:rPr>
        <w:t>The branch of biology that deals with the identification, nomenclature, and classification of organisms based on their characteristics and diversity.</w:t>
      </w:r>
    </w:p>
    <w:p w14:paraId="30356FCE" w14:textId="77777777" w:rsidR="0077521E" w:rsidRPr="00F4232D" w:rsidRDefault="0077521E" w:rsidP="004907D9">
      <w:pPr>
        <w:tabs>
          <w:tab w:val="left" w:pos="547"/>
          <w:tab w:val="left" w:pos="1080"/>
        </w:tabs>
        <w:spacing w:before="20" w:line="276" w:lineRule="auto"/>
        <w:ind w:left="540" w:hanging="540"/>
        <w:jc w:val="both"/>
        <w:rPr>
          <w:rFonts w:cs="Times New Roman"/>
          <w:sz w:val="21"/>
          <w:szCs w:val="21"/>
          <w:lang w:val="en-IN"/>
        </w:rPr>
      </w:pPr>
      <w:r w:rsidRPr="00F4232D">
        <w:rPr>
          <w:rFonts w:ascii="Times New Roman Bold" w:hAnsi="Times New Roman Bold" w:cs="Times New Roman"/>
          <w:b/>
          <w:bCs/>
          <w:sz w:val="21"/>
          <w:szCs w:val="21"/>
          <w:lang w:val="en-IN"/>
        </w:rPr>
        <w:t>2.</w:t>
      </w:r>
      <w:r w:rsidRPr="00F4232D">
        <w:rPr>
          <w:rFonts w:ascii="Times New Roman Bold" w:hAnsi="Times New Roman Bold" w:cs="Times New Roman"/>
          <w:b/>
          <w:sz w:val="21"/>
          <w:szCs w:val="21"/>
          <w:lang w:val="en-IN"/>
        </w:rPr>
        <w:tab/>
      </w:r>
      <w:r w:rsidRPr="00F4232D">
        <w:rPr>
          <w:rFonts w:cs="Times New Roman"/>
          <w:b/>
          <w:bCs/>
          <w:sz w:val="21"/>
          <w:szCs w:val="21"/>
          <w:lang w:val="en-IN"/>
        </w:rPr>
        <w:t>Biodiversity</w:t>
      </w:r>
      <w:r w:rsidRPr="00F4232D">
        <w:rPr>
          <w:rFonts w:cs="Times New Roman"/>
          <w:sz w:val="21"/>
          <w:szCs w:val="21"/>
          <w:lang w:val="en-IN"/>
        </w:rPr>
        <w:t>: The variety of life forms on Earth, including species diversity, genetic variation, and ecosystem diversity.</w:t>
      </w:r>
    </w:p>
    <w:p w14:paraId="0D0F0B3B" w14:textId="77777777" w:rsidR="0077521E" w:rsidRPr="00F4232D" w:rsidRDefault="009F4B00" w:rsidP="004907D9">
      <w:pPr>
        <w:tabs>
          <w:tab w:val="left" w:pos="547"/>
          <w:tab w:val="left" w:pos="1080"/>
        </w:tabs>
        <w:spacing w:before="20" w:line="276" w:lineRule="auto"/>
        <w:ind w:left="540" w:hanging="540"/>
        <w:jc w:val="both"/>
        <w:rPr>
          <w:rFonts w:cs="Times New Roman"/>
          <w:sz w:val="21"/>
          <w:szCs w:val="21"/>
          <w:lang w:val="en-IN"/>
        </w:rPr>
      </w:pPr>
      <w:r w:rsidRPr="00F4232D">
        <w:rPr>
          <w:rFonts w:ascii="Times New Roman Bold" w:hAnsi="Times New Roman Bold" w:cs="Times New Roman"/>
          <w:b/>
          <w:bCs/>
          <w:sz w:val="21"/>
          <w:szCs w:val="21"/>
          <w:lang w:val="en-IN"/>
        </w:rPr>
        <w:t>3</w:t>
      </w:r>
      <w:r w:rsidR="0077521E" w:rsidRPr="00F4232D">
        <w:rPr>
          <w:rFonts w:ascii="Times New Roman Bold" w:hAnsi="Times New Roman Bold" w:cs="Times New Roman"/>
          <w:b/>
          <w:bCs/>
          <w:sz w:val="21"/>
          <w:szCs w:val="21"/>
          <w:lang w:val="en-IN"/>
        </w:rPr>
        <w:t>.</w:t>
      </w:r>
      <w:r w:rsidR="0077521E" w:rsidRPr="00F4232D">
        <w:rPr>
          <w:rFonts w:ascii="Times New Roman Bold" w:hAnsi="Times New Roman Bold" w:cs="Times New Roman"/>
          <w:b/>
          <w:sz w:val="21"/>
          <w:szCs w:val="21"/>
          <w:lang w:val="en-IN"/>
        </w:rPr>
        <w:tab/>
      </w:r>
      <w:r w:rsidR="0077521E" w:rsidRPr="00F4232D">
        <w:rPr>
          <w:rFonts w:cs="Times New Roman"/>
          <w:b/>
          <w:bCs/>
          <w:sz w:val="21"/>
          <w:szCs w:val="21"/>
          <w:lang w:val="en-IN"/>
        </w:rPr>
        <w:t>Catabolism:</w:t>
      </w:r>
      <w:r w:rsidR="0077521E" w:rsidRPr="00F4232D">
        <w:rPr>
          <w:rFonts w:eastAsia="Times New Roman" w:cs="Times New Roman"/>
          <w:kern w:val="0"/>
          <w:sz w:val="21"/>
          <w:szCs w:val="21"/>
          <w:lang w:val="en-IN" w:eastAsia="en-IN" w:bidi="ar-SA"/>
        </w:rPr>
        <w:t xml:space="preserve"> The set of metabolic processes that break down complex molecules into simpler ones, releasing energy (e.g., digestion of food into smaller components). </w:t>
      </w:r>
    </w:p>
    <w:p w14:paraId="152E7E4C" w14:textId="77777777" w:rsidR="00862833" w:rsidRPr="00F4232D" w:rsidRDefault="009F4B00" w:rsidP="004907D9">
      <w:pPr>
        <w:tabs>
          <w:tab w:val="left" w:pos="547"/>
          <w:tab w:val="left" w:pos="1080"/>
        </w:tabs>
        <w:spacing w:before="20" w:line="276" w:lineRule="auto"/>
        <w:ind w:left="540" w:hanging="540"/>
        <w:jc w:val="both"/>
        <w:rPr>
          <w:rFonts w:cs="Times New Roman"/>
          <w:sz w:val="21"/>
          <w:szCs w:val="21"/>
          <w:lang w:val="en-IN"/>
        </w:rPr>
      </w:pPr>
      <w:r w:rsidRPr="00F4232D">
        <w:rPr>
          <w:rFonts w:ascii="Times New Roman Bold" w:hAnsi="Times New Roman Bold" w:cs="Times New Roman"/>
          <w:b/>
          <w:bCs/>
          <w:sz w:val="21"/>
          <w:szCs w:val="21"/>
          <w:lang w:val="en-IN"/>
        </w:rPr>
        <w:t>4</w:t>
      </w:r>
      <w:r w:rsidR="0077521E" w:rsidRPr="00F4232D">
        <w:rPr>
          <w:rFonts w:ascii="Times New Roman Bold" w:hAnsi="Times New Roman Bold" w:cs="Times New Roman"/>
          <w:b/>
          <w:bCs/>
          <w:sz w:val="21"/>
          <w:szCs w:val="21"/>
          <w:lang w:val="en-IN"/>
        </w:rPr>
        <w:t>.</w:t>
      </w:r>
      <w:r w:rsidR="0077521E" w:rsidRPr="00F4232D">
        <w:rPr>
          <w:rFonts w:ascii="Times New Roman Bold" w:eastAsia="Times New Roman" w:hAnsi="Times New Roman Bold" w:cs="Times New Roman"/>
          <w:b/>
          <w:bCs/>
          <w:kern w:val="0"/>
          <w:sz w:val="21"/>
          <w:szCs w:val="21"/>
          <w:lang w:val="en-IN" w:eastAsia="en-IN" w:bidi="ar-SA"/>
        </w:rPr>
        <w:tab/>
      </w:r>
      <w:r w:rsidR="0077521E" w:rsidRPr="00F4232D">
        <w:rPr>
          <w:rFonts w:cs="Times New Roman"/>
          <w:b/>
          <w:bCs/>
          <w:sz w:val="21"/>
          <w:szCs w:val="21"/>
          <w:lang w:val="en-IN"/>
        </w:rPr>
        <w:t>Anabolism:</w:t>
      </w:r>
      <w:r w:rsidR="0077521E" w:rsidRPr="00F4232D">
        <w:rPr>
          <w:rFonts w:eastAsia="Times New Roman" w:cs="Times New Roman"/>
          <w:kern w:val="0"/>
          <w:sz w:val="21"/>
          <w:szCs w:val="21"/>
          <w:lang w:val="en-IN" w:eastAsia="en-IN" w:bidi="ar-SA"/>
        </w:rPr>
        <w:t xml:space="preserve"> The set of metabolic processes that build larger, complex molecules from simpler ones, requiring energy (e.g., synthesis of proteins from amino acids).</w:t>
      </w:r>
    </w:p>
    <w:p w14:paraId="33AFF55D" w14:textId="77777777" w:rsidR="00F849E4" w:rsidRPr="00F4232D" w:rsidRDefault="00F849E4" w:rsidP="004907D9">
      <w:pPr>
        <w:pStyle w:val="ctrl-4"/>
        <w:tabs>
          <w:tab w:val="clear" w:pos="547"/>
          <w:tab w:val="left" w:pos="720"/>
          <w:tab w:val="left" w:pos="1260"/>
          <w:tab w:val="left" w:pos="1440"/>
        </w:tabs>
        <w:suppressAutoHyphens/>
        <w:spacing w:before="20"/>
        <w:jc w:val="both"/>
        <w:rPr>
          <w:sz w:val="21"/>
          <w:szCs w:val="21"/>
        </w:rPr>
      </w:pPr>
    </w:p>
    <w:p w14:paraId="0064BCC4" w14:textId="77777777" w:rsidR="001B2417" w:rsidRPr="00F4232D" w:rsidRDefault="00691B9D" w:rsidP="004907D9">
      <w:pPr>
        <w:pStyle w:val="ctrl-4"/>
        <w:tabs>
          <w:tab w:val="clear" w:pos="547"/>
          <w:tab w:val="left" w:pos="720"/>
          <w:tab w:val="left" w:pos="1260"/>
          <w:tab w:val="left" w:pos="1440"/>
        </w:tabs>
        <w:suppressAutoHyphens/>
        <w:spacing w:before="20"/>
        <w:jc w:val="both"/>
        <w:rPr>
          <w:sz w:val="21"/>
          <w:szCs w:val="21"/>
        </w:rPr>
      </w:pPr>
      <w:r>
        <w:rPr>
          <w:sz w:val="21"/>
          <w:szCs w:val="21"/>
        </w:rPr>
        <w:pict w14:anchorId="01A3CD2A">
          <v:group id="_x0000_s7370" style="position:absolute;left:0;text-align:left;margin-left:160.1pt;margin-top:6.2pt;width:165.6pt;height:21.7pt;z-index:251670528;mso-position-horizontal-relative:margin" coordorigin="4439,11287" coordsize="3312,434">
            <v:shape id="_x0000_s7205" type="#_x0000_t32" style="position:absolute;left:4439;top:11504;width:3312;height:0" o:connectortype="straight" strokecolor="#f49ac1"/>
            <v:group id="_x0000_s7369" style="position:absolute;left:5312;top:11287;width:1566;height:434" coordorigin="5312,11287" coordsize="1566,434">
              <v:shape id="Graphic 24" o:spid="_x0000_s7207" style="position:absolute;left:5312;top:11287;width:1566;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roundrect id="_x0000_s7208" style="position:absolute;left:5445;top:11349;width:1299;height:311;visibility:visible;mso-wrap-style:none;mso-position-horizontal-relative:margin" arcsize="10923f" filled="f" stroked="f" strokecolor="#7f7f7f" strokeweight="1.15pt">
                <v:textbox style="mso-next-textbox:#_x0000_s7208;mso-fit-shape-to-text:t" inset="0,0,0,0">
                  <w:txbxContent>
                    <w:p w14:paraId="055D8D90" w14:textId="77777777" w:rsidR="007A04DB" w:rsidRPr="002729FF" w:rsidRDefault="007A04DB" w:rsidP="0053443B">
                      <w:pPr>
                        <w:jc w:val="center"/>
                        <w:rPr>
                          <w:rFonts w:ascii="Cambria" w:hAnsi="Cambria"/>
                        </w:rPr>
                      </w:pPr>
                      <w:r w:rsidRPr="007A04DB">
                        <w:rPr>
                          <w:rFonts w:ascii="Cambria" w:hAnsi="Cambria"/>
                          <w:b/>
                          <w:lang w:val="en-GB"/>
                        </w:rPr>
                        <w:t>Mnemonics</w:t>
                      </w:r>
                    </w:p>
                  </w:txbxContent>
                </v:textbox>
              </v:roundrect>
            </v:group>
            <w10:wrap anchorx="margin"/>
          </v:group>
        </w:pict>
      </w:r>
    </w:p>
    <w:p w14:paraId="33AA65B9" w14:textId="77777777" w:rsidR="001B2417" w:rsidRPr="00F4232D" w:rsidRDefault="001B2417" w:rsidP="004907D9">
      <w:pPr>
        <w:pStyle w:val="ctrl-4"/>
        <w:tabs>
          <w:tab w:val="clear" w:pos="547"/>
          <w:tab w:val="left" w:pos="720"/>
          <w:tab w:val="left" w:pos="1260"/>
          <w:tab w:val="left" w:pos="1440"/>
        </w:tabs>
        <w:suppressAutoHyphens/>
        <w:spacing w:before="20"/>
        <w:jc w:val="center"/>
        <w:rPr>
          <w:sz w:val="21"/>
          <w:szCs w:val="21"/>
        </w:rPr>
      </w:pPr>
    </w:p>
    <w:p w14:paraId="2B0D3EBB" w14:textId="77777777" w:rsidR="00F56B66" w:rsidRPr="00F4232D" w:rsidRDefault="00F56B66" w:rsidP="004907D9">
      <w:pPr>
        <w:pStyle w:val="SPACE"/>
        <w:suppressAutoHyphens/>
        <w:spacing w:before="20" w:line="240" w:lineRule="auto"/>
      </w:pPr>
    </w:p>
    <w:p w14:paraId="362C499A" w14:textId="77777777" w:rsidR="00D6447C" w:rsidRPr="00F4232D" w:rsidRDefault="001321C9" w:rsidP="005261E9">
      <w:pPr>
        <w:tabs>
          <w:tab w:val="left" w:pos="540"/>
        </w:tabs>
        <w:spacing w:before="20" w:line="276" w:lineRule="auto"/>
        <w:rPr>
          <w:rFonts w:cs="Times New Roman"/>
          <w:sz w:val="21"/>
          <w:szCs w:val="21"/>
          <w:lang w:val="en-IN"/>
        </w:rPr>
      </w:pPr>
      <w:r w:rsidRPr="00F4232D">
        <w:rPr>
          <w:rFonts w:ascii="Times New Roman Bold" w:hAnsi="Times New Roman Bold" w:cs="Times New Roman"/>
          <w:b/>
          <w:sz w:val="21"/>
          <w:szCs w:val="21"/>
          <w:lang w:val="en-IN"/>
        </w:rPr>
        <w:t>1.</w:t>
      </w:r>
      <w:r w:rsidRPr="00F4232D">
        <w:rPr>
          <w:rFonts w:ascii="Times New Roman Bold" w:hAnsi="Times New Roman Bold" w:cs="Times New Roman"/>
          <w:b/>
          <w:sz w:val="21"/>
          <w:szCs w:val="21"/>
          <w:lang w:val="en-IN"/>
        </w:rPr>
        <w:tab/>
      </w:r>
      <w:r w:rsidR="00D6447C" w:rsidRPr="00F4232D">
        <w:rPr>
          <w:rFonts w:cs="Times New Roman"/>
          <w:b/>
          <w:bCs/>
          <w:sz w:val="21"/>
          <w:szCs w:val="21"/>
          <w:lang w:val="en-IN" w:bidi="ar-SA"/>
        </w:rPr>
        <w:t>Taxonomic Hierarchy</w:t>
      </w:r>
      <w:r w:rsidR="00D6447C" w:rsidRPr="00F4232D">
        <w:rPr>
          <w:rFonts w:cs="Times New Roman"/>
          <w:b/>
          <w:bCs/>
          <w:sz w:val="21"/>
          <w:szCs w:val="21"/>
          <w:lang w:val="en-IN"/>
        </w:rPr>
        <w:t>:</w:t>
      </w:r>
      <w:r w:rsidR="00D6447C" w:rsidRPr="00F4232D">
        <w:rPr>
          <w:rFonts w:cs="Times New Roman"/>
          <w:sz w:val="21"/>
          <w:szCs w:val="21"/>
          <w:lang w:val="en-IN"/>
        </w:rPr>
        <w:t xml:space="preserve"> </w:t>
      </w:r>
      <w:r w:rsidR="00D6447C" w:rsidRPr="00F4232D">
        <w:rPr>
          <w:rFonts w:cs="Times New Roman"/>
          <w:b/>
          <w:sz w:val="21"/>
          <w:szCs w:val="21"/>
          <w:lang w:val="en-IN"/>
        </w:rPr>
        <w:t>K</w:t>
      </w:r>
      <w:r w:rsidR="00D6447C" w:rsidRPr="00F4232D">
        <w:rPr>
          <w:rFonts w:cs="Times New Roman"/>
          <w:sz w:val="21"/>
          <w:szCs w:val="21"/>
          <w:lang w:val="en-IN"/>
        </w:rPr>
        <w:t xml:space="preserve">ids </w:t>
      </w:r>
      <w:r w:rsidR="00D6447C" w:rsidRPr="00F4232D">
        <w:rPr>
          <w:rFonts w:cs="Times New Roman"/>
          <w:b/>
          <w:sz w:val="21"/>
          <w:szCs w:val="21"/>
          <w:lang w:val="en-IN"/>
        </w:rPr>
        <w:t>P</w:t>
      </w:r>
      <w:r w:rsidR="00D6447C" w:rsidRPr="00F4232D">
        <w:rPr>
          <w:rFonts w:cs="Times New Roman"/>
          <w:sz w:val="21"/>
          <w:szCs w:val="21"/>
          <w:lang w:val="en-IN"/>
        </w:rPr>
        <w:t xml:space="preserve">refer </w:t>
      </w:r>
      <w:r w:rsidR="00D6447C" w:rsidRPr="00F4232D">
        <w:rPr>
          <w:rFonts w:cs="Times New Roman"/>
          <w:b/>
          <w:sz w:val="21"/>
          <w:szCs w:val="21"/>
          <w:lang w:val="en-IN"/>
        </w:rPr>
        <w:t>C</w:t>
      </w:r>
      <w:r w:rsidR="00D6447C" w:rsidRPr="00F4232D">
        <w:rPr>
          <w:rFonts w:cs="Times New Roman"/>
          <w:sz w:val="21"/>
          <w:szCs w:val="21"/>
          <w:lang w:val="en-IN"/>
        </w:rPr>
        <w:t xml:space="preserve">andy </w:t>
      </w:r>
      <w:r w:rsidR="00D6447C" w:rsidRPr="00F4232D">
        <w:rPr>
          <w:rFonts w:cs="Times New Roman"/>
          <w:b/>
          <w:sz w:val="21"/>
          <w:szCs w:val="21"/>
          <w:lang w:val="en-IN"/>
        </w:rPr>
        <w:t>O</w:t>
      </w:r>
      <w:r w:rsidR="00D6447C" w:rsidRPr="00F4232D">
        <w:rPr>
          <w:rFonts w:cs="Times New Roman"/>
          <w:sz w:val="21"/>
          <w:szCs w:val="21"/>
          <w:lang w:val="en-IN"/>
        </w:rPr>
        <w:t xml:space="preserve">ver </w:t>
      </w:r>
      <w:r w:rsidR="00D6447C" w:rsidRPr="00F4232D">
        <w:rPr>
          <w:rFonts w:cs="Times New Roman"/>
          <w:b/>
          <w:sz w:val="21"/>
          <w:szCs w:val="21"/>
          <w:lang w:val="en-IN"/>
        </w:rPr>
        <w:t>F</w:t>
      </w:r>
      <w:r w:rsidR="00D6447C" w:rsidRPr="00F4232D">
        <w:rPr>
          <w:rFonts w:cs="Times New Roman"/>
          <w:sz w:val="21"/>
          <w:szCs w:val="21"/>
          <w:lang w:val="en-IN"/>
        </w:rPr>
        <w:t xml:space="preserve">ried </w:t>
      </w:r>
      <w:r w:rsidR="00D6447C" w:rsidRPr="00F4232D">
        <w:rPr>
          <w:rFonts w:cs="Times New Roman"/>
          <w:b/>
          <w:sz w:val="21"/>
          <w:szCs w:val="21"/>
          <w:lang w:val="en-IN"/>
        </w:rPr>
        <w:t>G</w:t>
      </w:r>
      <w:r w:rsidR="00D6447C" w:rsidRPr="00F4232D">
        <w:rPr>
          <w:rFonts w:cs="Times New Roman"/>
          <w:sz w:val="21"/>
          <w:szCs w:val="21"/>
          <w:lang w:val="en-IN"/>
        </w:rPr>
        <w:t xml:space="preserve">reen </w:t>
      </w:r>
      <w:r w:rsidR="00D6447C" w:rsidRPr="00F4232D">
        <w:rPr>
          <w:rFonts w:cs="Times New Roman"/>
          <w:b/>
          <w:sz w:val="21"/>
          <w:szCs w:val="21"/>
          <w:lang w:val="en-IN"/>
        </w:rPr>
        <w:t>S</w:t>
      </w:r>
      <w:r w:rsidR="00D6447C" w:rsidRPr="00F4232D">
        <w:rPr>
          <w:rFonts w:cs="Times New Roman"/>
          <w:sz w:val="21"/>
          <w:szCs w:val="21"/>
          <w:lang w:val="en-IN"/>
        </w:rPr>
        <w:t>pinach</w:t>
      </w:r>
    </w:p>
    <w:p w14:paraId="5C105F3A" w14:textId="77777777" w:rsidR="00A3576F" w:rsidRPr="004D3731" w:rsidRDefault="00FA3A81" w:rsidP="005261E9">
      <w:pPr>
        <w:tabs>
          <w:tab w:val="left" w:pos="360"/>
          <w:tab w:val="left" w:pos="540"/>
        </w:tabs>
        <w:spacing w:before="20" w:line="276" w:lineRule="auto"/>
        <w:jc w:val="both"/>
        <w:rPr>
          <w:rFonts w:ascii="Cambria" w:hAnsi="Cambria"/>
          <w:b/>
          <w:bCs/>
          <w:sz w:val="21"/>
          <w:szCs w:val="21"/>
          <w:lang w:val="en-IN"/>
        </w:rPr>
      </w:pPr>
      <w:r w:rsidRPr="00F4232D">
        <w:rPr>
          <w:rFonts w:cs="Times New Roman"/>
          <w:b/>
          <w:color w:val="ED2791"/>
          <w:sz w:val="21"/>
          <w:szCs w:val="21"/>
          <w:lang w:val="en-IN"/>
        </w:rPr>
        <w:tab/>
      </w:r>
      <w:r w:rsidRPr="00F4232D">
        <w:rPr>
          <w:rFonts w:cs="Times New Roman"/>
          <w:b/>
          <w:color w:val="ED2791"/>
          <w:sz w:val="21"/>
          <w:szCs w:val="21"/>
          <w:lang w:val="en-IN"/>
        </w:rPr>
        <w:tab/>
      </w:r>
      <w:r w:rsidR="00D6447C" w:rsidRPr="00F4232D">
        <w:rPr>
          <w:rFonts w:cs="Times New Roman"/>
          <w:b/>
          <w:color w:val="ED2791"/>
          <w:sz w:val="21"/>
          <w:szCs w:val="21"/>
          <w:lang w:val="en-IN"/>
        </w:rPr>
        <w:t>K</w:t>
      </w:r>
      <w:r w:rsidR="00D6447C" w:rsidRPr="00F4232D">
        <w:rPr>
          <w:rFonts w:cs="Times New Roman"/>
          <w:b/>
          <w:sz w:val="21"/>
          <w:szCs w:val="21"/>
          <w:lang w:val="en-IN"/>
        </w:rPr>
        <w:t xml:space="preserve"> – K</w:t>
      </w:r>
      <w:r w:rsidR="00D6447C" w:rsidRPr="00F4232D">
        <w:rPr>
          <w:rFonts w:cs="Times New Roman"/>
          <w:sz w:val="21"/>
          <w:szCs w:val="21"/>
          <w:lang w:val="en-IN"/>
        </w:rPr>
        <w:t xml:space="preserve">ingdom, </w:t>
      </w:r>
      <w:r w:rsidR="00D6447C" w:rsidRPr="00F4232D">
        <w:rPr>
          <w:rFonts w:cs="Times New Roman"/>
          <w:b/>
          <w:color w:val="ED2791"/>
          <w:sz w:val="21"/>
          <w:szCs w:val="21"/>
          <w:lang w:val="en-IN"/>
        </w:rPr>
        <w:t>P</w:t>
      </w:r>
      <w:r w:rsidR="00D6447C" w:rsidRPr="00F4232D">
        <w:rPr>
          <w:rFonts w:cs="Times New Roman"/>
          <w:b/>
          <w:sz w:val="21"/>
          <w:szCs w:val="21"/>
          <w:lang w:val="en-IN"/>
        </w:rPr>
        <w:t xml:space="preserve"> – P</w:t>
      </w:r>
      <w:r w:rsidR="00D6447C" w:rsidRPr="00F4232D">
        <w:rPr>
          <w:rFonts w:cs="Times New Roman"/>
          <w:sz w:val="21"/>
          <w:szCs w:val="21"/>
          <w:lang w:val="en-IN"/>
        </w:rPr>
        <w:t xml:space="preserve">hylum, </w:t>
      </w:r>
      <w:r w:rsidR="00D6447C" w:rsidRPr="00F4232D">
        <w:rPr>
          <w:rFonts w:cs="Times New Roman"/>
          <w:b/>
          <w:color w:val="ED2791"/>
          <w:sz w:val="21"/>
          <w:szCs w:val="21"/>
          <w:lang w:val="en-IN"/>
        </w:rPr>
        <w:t>C</w:t>
      </w:r>
      <w:r w:rsidR="00D6447C" w:rsidRPr="00F4232D">
        <w:rPr>
          <w:rFonts w:cs="Times New Roman"/>
          <w:b/>
          <w:sz w:val="21"/>
          <w:szCs w:val="21"/>
          <w:lang w:val="en-IN"/>
        </w:rPr>
        <w:t xml:space="preserve"> – C</w:t>
      </w:r>
      <w:r w:rsidR="00D6447C" w:rsidRPr="00F4232D">
        <w:rPr>
          <w:rFonts w:cs="Times New Roman"/>
          <w:sz w:val="21"/>
          <w:szCs w:val="21"/>
          <w:lang w:val="en-IN"/>
        </w:rPr>
        <w:t xml:space="preserve">lass, </w:t>
      </w:r>
      <w:r w:rsidR="00D6447C" w:rsidRPr="00F4232D">
        <w:rPr>
          <w:rFonts w:cs="Times New Roman"/>
          <w:b/>
          <w:color w:val="ED2791"/>
          <w:sz w:val="21"/>
          <w:szCs w:val="21"/>
          <w:lang w:val="en-IN"/>
        </w:rPr>
        <w:t>O</w:t>
      </w:r>
      <w:r w:rsidR="00D6447C" w:rsidRPr="00F4232D">
        <w:rPr>
          <w:rFonts w:cs="Times New Roman"/>
          <w:b/>
          <w:sz w:val="21"/>
          <w:szCs w:val="21"/>
          <w:lang w:val="en-IN"/>
        </w:rPr>
        <w:t xml:space="preserve"> – O</w:t>
      </w:r>
      <w:r w:rsidR="00D6447C" w:rsidRPr="00F4232D">
        <w:rPr>
          <w:rFonts w:cs="Times New Roman"/>
          <w:sz w:val="21"/>
          <w:szCs w:val="21"/>
          <w:lang w:val="en-IN"/>
        </w:rPr>
        <w:t xml:space="preserve">rder, </w:t>
      </w:r>
      <w:r w:rsidR="00D6447C" w:rsidRPr="00F4232D">
        <w:rPr>
          <w:rFonts w:cs="Times New Roman"/>
          <w:b/>
          <w:color w:val="ED2791"/>
          <w:sz w:val="21"/>
          <w:szCs w:val="21"/>
          <w:lang w:val="en-IN"/>
        </w:rPr>
        <w:t>F</w:t>
      </w:r>
      <w:r w:rsidR="00D6447C" w:rsidRPr="00F4232D">
        <w:rPr>
          <w:rFonts w:cs="Times New Roman"/>
          <w:b/>
          <w:sz w:val="21"/>
          <w:szCs w:val="21"/>
          <w:lang w:val="en-IN"/>
        </w:rPr>
        <w:t xml:space="preserve"> – F</w:t>
      </w:r>
      <w:r w:rsidR="00D6447C" w:rsidRPr="00F4232D">
        <w:rPr>
          <w:rFonts w:cs="Times New Roman"/>
          <w:sz w:val="21"/>
          <w:szCs w:val="21"/>
          <w:lang w:val="en-IN"/>
        </w:rPr>
        <w:t xml:space="preserve">amily, </w:t>
      </w:r>
      <w:r w:rsidR="00D6447C" w:rsidRPr="00F4232D">
        <w:rPr>
          <w:rFonts w:cs="Times New Roman"/>
          <w:b/>
          <w:color w:val="ED2791"/>
          <w:sz w:val="21"/>
          <w:szCs w:val="21"/>
          <w:lang w:val="en-IN"/>
        </w:rPr>
        <w:t>G</w:t>
      </w:r>
      <w:r w:rsidR="00D6447C" w:rsidRPr="00F4232D">
        <w:rPr>
          <w:rFonts w:cs="Times New Roman"/>
          <w:b/>
          <w:sz w:val="21"/>
          <w:szCs w:val="21"/>
          <w:lang w:val="en-IN"/>
        </w:rPr>
        <w:t xml:space="preserve"> – G</w:t>
      </w:r>
      <w:r w:rsidR="00D6447C" w:rsidRPr="00F4232D">
        <w:rPr>
          <w:rFonts w:cs="Times New Roman"/>
          <w:sz w:val="21"/>
          <w:szCs w:val="21"/>
          <w:lang w:val="en-IN"/>
        </w:rPr>
        <w:t>enus,</w:t>
      </w:r>
      <w:r w:rsidR="00D6447C" w:rsidRPr="00F4232D">
        <w:rPr>
          <w:rFonts w:cs="Times New Roman"/>
          <w:b/>
          <w:sz w:val="21"/>
          <w:szCs w:val="21"/>
          <w:lang w:val="en-IN"/>
        </w:rPr>
        <w:t xml:space="preserve"> </w:t>
      </w:r>
      <w:r w:rsidR="00D6447C" w:rsidRPr="00F4232D">
        <w:rPr>
          <w:rFonts w:cs="Times New Roman"/>
          <w:b/>
          <w:color w:val="ED2791"/>
          <w:sz w:val="21"/>
          <w:szCs w:val="21"/>
          <w:lang w:val="en-IN"/>
        </w:rPr>
        <w:t>S</w:t>
      </w:r>
      <w:r w:rsidR="00D6447C" w:rsidRPr="00F4232D">
        <w:rPr>
          <w:rFonts w:cs="Times New Roman"/>
          <w:b/>
          <w:sz w:val="21"/>
          <w:szCs w:val="21"/>
          <w:lang w:val="en-IN"/>
        </w:rPr>
        <w:t xml:space="preserve"> – S</w:t>
      </w:r>
      <w:r w:rsidR="00D6447C" w:rsidRPr="00F4232D">
        <w:rPr>
          <w:rFonts w:cs="Times New Roman"/>
          <w:sz w:val="21"/>
          <w:szCs w:val="21"/>
          <w:lang w:val="en-IN"/>
        </w:rPr>
        <w:t>pecies</w:t>
      </w:r>
      <w:r w:rsidR="008742A4" w:rsidRPr="004D3731">
        <w:rPr>
          <w:rFonts w:ascii="Cambria" w:hAnsi="Cambria"/>
          <w:b/>
          <w:bCs/>
          <w:color w:val="ED2791"/>
          <w:sz w:val="21"/>
          <w:szCs w:val="21"/>
          <w:lang w:val="en-IN"/>
        </w:rPr>
        <w:t xml:space="preserve"> </w:t>
      </w:r>
    </w:p>
    <w:p w14:paraId="7B221C71" w14:textId="77777777" w:rsidR="007F7F4C" w:rsidRPr="00F4232D" w:rsidRDefault="007F7F4C" w:rsidP="004907D9">
      <w:pPr>
        <w:pStyle w:val="SPACE"/>
        <w:suppressAutoHyphens/>
        <w:spacing w:line="240" w:lineRule="auto"/>
        <w:rPr>
          <w:sz w:val="21"/>
          <w:szCs w:val="21"/>
        </w:rPr>
      </w:pPr>
    </w:p>
    <w:p w14:paraId="66AA1C3A" w14:textId="77777777" w:rsidR="007A04DB" w:rsidRPr="00F4232D" w:rsidRDefault="007A04DB" w:rsidP="004907D9">
      <w:pPr>
        <w:pStyle w:val="SPACE"/>
        <w:suppressAutoHyphens/>
        <w:spacing w:line="240" w:lineRule="auto"/>
        <w:rPr>
          <w:sz w:val="21"/>
          <w:szCs w:val="21"/>
        </w:rPr>
      </w:pPr>
    </w:p>
    <w:p w14:paraId="2709BC9B" w14:textId="77777777" w:rsidR="007A04DB" w:rsidRDefault="007A04DB" w:rsidP="004907D9">
      <w:pPr>
        <w:pStyle w:val="SPACE"/>
        <w:suppressAutoHyphens/>
        <w:spacing w:line="240" w:lineRule="auto"/>
        <w:rPr>
          <w:sz w:val="21"/>
          <w:szCs w:val="21"/>
        </w:rPr>
      </w:pPr>
    </w:p>
    <w:sectPr w:rsidR="007A04DB" w:rsidSect="0061362F">
      <w:headerReference w:type="first" r:id="rId20"/>
      <w:footerReference w:type="first" r:id="rId21"/>
      <w:type w:val="continuous"/>
      <w:pgSz w:w="11880" w:h="16200" w:code="40"/>
      <w:pgMar w:top="1195" w:right="1080" w:bottom="734" w:left="1080" w:header="720" w:footer="720" w:gutter="0"/>
      <w:pgNumType w:start="1"/>
      <w:cols w:sep="1"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2EF7" w14:textId="77777777" w:rsidR="00E206B4" w:rsidRDefault="00E206B4" w:rsidP="004F190B">
      <w:r>
        <w:separator/>
      </w:r>
    </w:p>
  </w:endnote>
  <w:endnote w:type="continuationSeparator" w:id="0">
    <w:p w14:paraId="255EB435" w14:textId="77777777" w:rsidR="00E206B4" w:rsidRDefault="00E206B4" w:rsidP="004F1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ndale Sans UI">
    <w:altName w:val="SimSun"/>
    <w:charset w:val="86"/>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Bold">
    <w:altName w:val="Times New Roman"/>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E00002AF" w:usb1="5000E07B" w:usb2="00000000" w:usb3="00000000" w:csb0="0000019F" w:csb1="00000000"/>
  </w:font>
  <w:font w:name="Cambria">
    <w:panose1 w:val="02040503050406030204"/>
    <w:charset w:val="00"/>
    <w:family w:val="roman"/>
    <w:pitch w:val="variable"/>
    <w:sig w:usb0="E00002FF" w:usb1="400004FF" w:usb2="00000000" w:usb3="00000000" w:csb0="0000019F" w:csb1="00000000"/>
  </w:font>
  <w:font w:name="Futura">
    <w:panose1 w:val="020B0602020204020303"/>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3A15" w14:textId="77777777" w:rsidR="00335534" w:rsidRDefault="00691B9D" w:rsidP="00335534">
    <w:pPr>
      <w:pStyle w:val="Footer"/>
      <w:tabs>
        <w:tab w:val="right" w:pos="9726"/>
      </w:tabs>
    </w:pPr>
    <w:r>
      <w:rPr>
        <w:noProof/>
        <w:lang w:val="en-US" w:eastAsia="en-US"/>
      </w:rPr>
      <w:pict w14:anchorId="5C2E3BCF">
        <v:group id="_x0000_s9510" style="position:absolute;margin-left:-53.6pt;margin-top:763.05pt;width:79.2pt;height:15.4pt;flip:x;z-index:-251661824;mso-wrap-distance-left:0;mso-wrap-distance-right:0;mso-position-horizontal-relative:margin;mso-position-vertical-relative:page" coordsize="6667,1955">
          <v:shape id="Graphic 2" o:spid="_x0000_s9511" style="position:absolute;top:166;width:5949;height:1620;visibility:visible;mso-wrap-style:square;v-text-anchor:top" coordsize="594995,161925" path="m594880,l68249,,,161683r594880,l594880,xe" fillcolor="#f6adcd" stroked="f">
            <v:path arrowok="t"/>
          </v:shape>
          <v:shape id="Graphic 3" o:spid="_x0000_s9512" style="position:absolute;left:320;top:63;width:6287;height:1829;visibility:visible;mso-wrap-style:square;v-text-anchor:top" coordsize="628650,182880" path="m628116,l77939,,,182371r628116,l628116,xe" stroked="f">
            <v:path arrowok="t"/>
          </v:shape>
          <v:shape id="Graphic 4" o:spid="_x0000_s9513"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74B9578D">
        <v:rect id="_x0000_s9506" style="position:absolute;margin-left:525.35pt;margin-top:34.75pt;width:14.4pt;height:14.4pt;z-index:251650560;visibility:visible"/>
      </w:pict>
    </w:r>
    <w:r>
      <w:rPr>
        <w:noProof/>
        <w:lang w:val="en-US" w:eastAsia="en-US"/>
      </w:rPr>
      <w:pict w14:anchorId="0560B6E2">
        <v:rect id="_x0000_s9507" style="position:absolute;margin-left:-54pt;margin-top:34.55pt;width:14.4pt;height:14.4pt;z-index:251651584;visibility:visible"/>
      </w:pict>
    </w:r>
    <w:r>
      <w:rPr>
        <w:noProof/>
        <w:lang w:val="en-US" w:eastAsia="en-US"/>
      </w:rPr>
      <w:pict w14:anchorId="6A54BCEA">
        <v:shapetype id="_x0000_t202" coordsize="21600,21600" o:spt="202" path="m,l,21600r21600,l21600,xe">
          <v:stroke joinstyle="miter"/>
          <v:path gradientshapeok="t" o:connecttype="rect"/>
        </v:shapetype>
        <v:shape id="_x0000_s9508" type="#_x0000_t202" style="position:absolute;margin-left:.25pt;margin-top:4.75pt;width:15.1pt;height:12.2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508" inset="0,0,0,0">
            <w:txbxContent>
              <w:p w14:paraId="00FE9C6E" w14:textId="77777777" w:rsidR="00335534" w:rsidRPr="00D91DDB" w:rsidRDefault="00335534" w:rsidP="00335534">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5A7E49">
                  <w:rPr>
                    <w:rFonts w:ascii="Calibri" w:hAnsi="Calibri"/>
                    <w:b/>
                    <w:bCs/>
                    <w:noProof/>
                    <w:sz w:val="22"/>
                    <w:szCs w:val="22"/>
                    <w:lang w:val="en-GB"/>
                  </w:rPr>
                  <w:t>2</w:t>
                </w:r>
                <w:r w:rsidRPr="00D91DDB">
                  <w:rPr>
                    <w:rFonts w:ascii="Calibri" w:hAnsi="Calibri"/>
                    <w:b/>
                    <w:bCs/>
                    <w:sz w:val="22"/>
                    <w:szCs w:val="22"/>
                    <w:lang w:val="en-GB"/>
                  </w:rPr>
                  <w:fldChar w:fldCharType="end"/>
                </w:r>
              </w:p>
            </w:txbxContent>
          </v:textbox>
        </v:shape>
      </w:pict>
    </w:r>
    <w:r>
      <w:rPr>
        <w:noProof/>
        <w:lang w:val="en-US" w:eastAsia="en-US"/>
      </w:rPr>
      <w:pict w14:anchorId="4FE03B6B">
        <v:shape id="_x0000_s9509" type="#_x0000_t202" style="position:absolute;margin-left:0;margin-top:5.05pt;width:17.75pt;height:12.2pt;z-index:-25166284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509" inset="0,0,0,0">
            <w:txbxContent>
              <w:p w14:paraId="70081AE0" w14:textId="77777777" w:rsidR="00335534" w:rsidRPr="00DC6916" w:rsidRDefault="00335534" w:rsidP="00335534">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5A7E49">
                  <w:rPr>
                    <w:b/>
                    <w:bCs/>
                    <w:noProof/>
                    <w:color w:val="FFFFFF"/>
                  </w:rPr>
                  <w:t>2</w:t>
                </w:r>
                <w:r w:rsidRPr="00DC6916">
                  <w:rPr>
                    <w:b/>
                    <w:bCs/>
                    <w:color w:val="FFFFFF"/>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3B3E" w14:textId="77777777" w:rsidR="00335534" w:rsidRDefault="00691B9D" w:rsidP="00335534">
    <w:pPr>
      <w:pStyle w:val="Footer"/>
      <w:tabs>
        <w:tab w:val="right" w:pos="9726"/>
      </w:tabs>
    </w:pPr>
    <w:r>
      <w:rPr>
        <w:noProof/>
      </w:rPr>
      <w:pict w14:anchorId="287DD885">
        <v:group id="_x0000_s9480" style="position:absolute;margin-left:458.15pt;margin-top:763.65pt;width:79.2pt;height:15.4pt;z-index:-251670016;mso-wrap-distance-left:0;mso-wrap-distance-right:0;mso-position-horizontal-relative:margin;mso-position-vertical-relative:page" coordsize="6667,1955">
          <v:shape id="Graphic 2" o:spid="_x0000_s9481" style="position:absolute;top:166;width:5949;height:1620;visibility:visible;mso-wrap-style:square;v-text-anchor:top" coordsize="594995,161925" path="m594880,l68249,,,161683r594880,l594880,xe" fillcolor="#f6adcd" stroked="f">
            <v:path arrowok="t"/>
          </v:shape>
          <v:shape id="Graphic 3" o:spid="_x0000_s9482" style="position:absolute;left:320;top:63;width:6287;height:1829;visibility:visible;mso-wrap-style:square;v-text-anchor:top" coordsize="628650,182880" path="m628116,l77939,,,182371r628116,l628116,xe" stroked="f">
            <v:path arrowok="t"/>
          </v:shape>
          <v:shape id="Graphic 4" o:spid="_x0000_s9483"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7EE81C90">
        <v:rect id="_x0000_s9485" style="position:absolute;margin-left:525.05pt;margin-top:34.4pt;width:14.4pt;height:14.4pt;z-index:251648512;visibility:visible"/>
      </w:pict>
    </w:r>
    <w:r>
      <w:rPr>
        <w:noProof/>
        <w:lang w:val="en-US" w:eastAsia="en-US"/>
      </w:rPr>
      <w:pict w14:anchorId="299CADA2">
        <v:rect id="_x0000_s9484" style="position:absolute;margin-left:-54pt;margin-top:34.2pt;width:14.4pt;height:14.4pt;z-index:251647488;visibility:visible"/>
      </w:pict>
    </w:r>
    <w:r>
      <w:rPr>
        <w:noProof/>
        <w:lang w:val="en-US" w:eastAsia="en-US"/>
      </w:rPr>
      <w:pict w14:anchorId="7ABDFA49">
        <v:shapetype id="_x0000_t202" coordsize="21600,21600" o:spt="202" path="m,l,21600r21600,l21600,xe">
          <v:stroke joinstyle="miter"/>
          <v:path gradientshapeok="t" o:connecttype="rect"/>
        </v:shapetype>
        <v:shape id="_x0000_s9486" type="#_x0000_t202" style="position:absolute;margin-left:468.4pt;margin-top:4.65pt;width:18pt;height:12.2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9486" inset="0,0,0,0">
            <w:txbxContent>
              <w:p w14:paraId="19DA7B06" w14:textId="77777777" w:rsidR="00335534" w:rsidRPr="00D91DDB" w:rsidRDefault="00335534" w:rsidP="00335534">
                <w:pPr>
                  <w:jc w:val="right"/>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sidR="005A7E49">
                  <w:rPr>
                    <w:rFonts w:ascii="Calibri" w:hAnsi="Calibri"/>
                    <w:b/>
                    <w:bCs/>
                    <w:noProof/>
                    <w:sz w:val="22"/>
                    <w:szCs w:val="22"/>
                  </w:rPr>
                  <w:t>1</w:t>
                </w:r>
                <w:r w:rsidRPr="00D91DDB">
                  <w:rPr>
                    <w:rFonts w:ascii="Calibri" w:hAnsi="Calibri"/>
                    <w:b/>
                    <w:bCs/>
                    <w:sz w:val="22"/>
                    <w:szCs w:val="22"/>
                  </w:rPr>
                  <w:fldChar w:fldCharType="end"/>
                </w:r>
              </w:p>
            </w:txbxContent>
          </v:textbox>
        </v:shape>
      </w:pict>
    </w:r>
    <w:r w:rsidR="0033553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71A1" w14:textId="77777777" w:rsidR="0072779B" w:rsidRDefault="00691B9D" w:rsidP="0072779B">
    <w:pPr>
      <w:pStyle w:val="Footer"/>
      <w:tabs>
        <w:tab w:val="right" w:pos="9726"/>
      </w:tabs>
    </w:pPr>
    <w:r>
      <w:rPr>
        <w:noProof/>
        <w:lang w:val="en-US" w:eastAsia="en-US"/>
      </w:rPr>
      <w:pict w14:anchorId="76B6D0FA">
        <v:rect id="Rectangle 426" o:spid="_x0000_s8486" style="position:absolute;margin-left:525.35pt;margin-top:34.75pt;width:14.4pt;height:14.4pt;z-index:251528704;visibility:visible"/>
      </w:pict>
    </w:r>
    <w:r>
      <w:rPr>
        <w:noProof/>
        <w:lang w:val="en-US" w:eastAsia="en-US"/>
      </w:rPr>
      <w:pict w14:anchorId="5E7BFA5C">
        <v:rect id="Rectangle 425" o:spid="_x0000_s8487" style="position:absolute;margin-left:-54pt;margin-top:34.55pt;width:14.4pt;height:14.4pt;z-index:251529728;visibility:visible"/>
      </w:pict>
    </w:r>
    <w:r>
      <w:rPr>
        <w:noProof/>
        <w:lang w:val="en-US" w:eastAsia="en-US"/>
      </w:rPr>
      <w:pict w14:anchorId="554078DB">
        <v:shapetype id="_x0000_t202" coordsize="21600,21600" o:spt="202" path="m,l,21600r21600,l21600,xe">
          <v:stroke joinstyle="miter"/>
          <v:path gradientshapeok="t" o:connecttype="rect"/>
        </v:shapetype>
        <v:shape id="Text Box 429" o:spid="_x0000_s8488" type="#_x0000_t202" style="position:absolute;margin-left:.25pt;margin-top:4.75pt;width:15.1pt;height:12.25pt;z-index:251530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Text Box 429" inset="0,0,0,0">
            <w:txbxContent>
              <w:p w14:paraId="346938A9" w14:textId="77777777" w:rsidR="0072779B" w:rsidRPr="00D91DDB" w:rsidRDefault="0072779B" w:rsidP="0072779B">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34</w:t>
                </w:r>
                <w:r w:rsidRPr="00D91DDB">
                  <w:rPr>
                    <w:rFonts w:ascii="Calibri" w:hAnsi="Calibri"/>
                    <w:b/>
                    <w:bCs/>
                    <w:sz w:val="22"/>
                    <w:szCs w:val="22"/>
                    <w:lang w:val="en-GB"/>
                  </w:rPr>
                  <w:fldChar w:fldCharType="end"/>
                </w:r>
              </w:p>
            </w:txbxContent>
          </v:textbox>
        </v:shape>
      </w:pict>
    </w:r>
    <w:r>
      <w:rPr>
        <w:noProof/>
        <w:lang w:val="en-US" w:eastAsia="en-US"/>
      </w:rPr>
      <w:pict w14:anchorId="256956CE">
        <v:shape id="Text Box 428" o:spid="_x0000_s8489" type="#_x0000_t202" style="position:absolute;margin-left:0;margin-top:5.05pt;width:17.75pt;height:12.2pt;z-index:-25178470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Text Box 428" inset="0,0,0,0">
            <w:txbxContent>
              <w:p w14:paraId="3C63E554" w14:textId="77777777" w:rsidR="0072779B" w:rsidRPr="00DC6916" w:rsidRDefault="0072779B" w:rsidP="0072779B">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34</w:t>
                </w:r>
                <w:r w:rsidRPr="00DC6916">
                  <w:rPr>
                    <w:b/>
                    <w:bCs/>
                    <w:color w:val="FFFFFF"/>
                  </w:rPr>
                  <w:fldChar w:fldCharType="end"/>
                </w:r>
              </w:p>
            </w:txbxContent>
          </v:textbox>
          <w10:wrap anchorx="margin"/>
        </v:shape>
      </w:pict>
    </w:r>
    <w:r>
      <w:rPr>
        <w:noProof/>
        <w:lang w:val="en-US" w:eastAsia="en-US"/>
      </w:rPr>
      <w:pict w14:anchorId="5533F03B">
        <v:shapetype id="_x0000_t32" coordsize="21600,21600" o:spt="32" o:oned="t" path="m,l21600,21600e" filled="f">
          <v:path arrowok="t" fillok="f" o:connecttype="none"/>
          <o:lock v:ext="edit" shapetype="t"/>
        </v:shapetype>
        <v:shape id="Straight Arrow Connector 427" o:spid="_x0000_s8485" type="#_x0000_t32" style="position:absolute;margin-left:-103.4pt;margin-top:1.8pt;width:694.55pt;height:.05pt;flip:y;z-index:251527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72779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04D6" w14:textId="77777777" w:rsidR="00E206B4" w:rsidRDefault="00E206B4" w:rsidP="004F190B">
      <w:r>
        <w:separator/>
      </w:r>
    </w:p>
  </w:footnote>
  <w:footnote w:type="continuationSeparator" w:id="0">
    <w:p w14:paraId="4254B766" w14:textId="77777777" w:rsidR="00E206B4" w:rsidRDefault="00E206B4" w:rsidP="004F1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0842" w14:textId="77777777" w:rsidR="00C93A33" w:rsidRDefault="00691B9D" w:rsidP="00C93A33">
    <w:pPr>
      <w:pStyle w:val="Header"/>
    </w:pPr>
    <w:r>
      <w:rPr>
        <w:lang w:val="en-US" w:eastAsia="en-US"/>
      </w:rPr>
      <w:pict w14:anchorId="5EB08512">
        <v:shapetype id="_x0000_t32" coordsize="21600,21600" o:spt="32" o:oned="t" path="m,l21600,21600e" filled="f">
          <v:path arrowok="t" fillok="f" o:connecttype="none"/>
          <o:lock v:ext="edit" shapetype="t"/>
        </v:shapetype>
        <v:shape id="_x0000_s9734" type="#_x0000_t32" style="position:absolute;margin-left:3735.3pt;margin-top:18.9pt;width:381.6pt;height:0;flip:y;z-index:251749888;mso-position-horizontal:right;mso-position-horizontal-relative:margin" o:connectortype="straight" strokecolor="#bebebe">
          <w10:wrap anchorx="margin"/>
        </v:shape>
      </w:pict>
    </w:r>
    <w:r>
      <w:rPr>
        <w:noProof/>
        <w:lang w:val="en-IN" w:eastAsia="en-IN"/>
      </w:rPr>
      <w:pict w14:anchorId="34EDDC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35" type="#_x0000_t75" style="position:absolute;margin-left:0;margin-top:8.35pt;width:106.55pt;height:11.5pt;z-index:251750912;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24330556">
        <v:shapetype id="_x0000_t202" coordsize="21600,21600" o:spt="202" path="m,l,21600r21600,l21600,xe">
          <v:stroke joinstyle="miter"/>
          <v:path gradientshapeok="t" o:connecttype="rect"/>
        </v:shapetype>
        <v:shape id="_x0000_s9736" type="#_x0000_t202" style="position:absolute;margin-left:500.3pt;margin-top:4.95pt;width:57.75pt;height:13.45pt;z-index:251751936;mso-wrap-style:none;mso-position-horizontal:right;mso-position-horizontal-relative:margin" filled="f" stroked="f" strokecolor="#ccc" o:cliptowrap="t">
          <v:textbox style="mso-next-textbox:#_x0000_s9736;mso-column-margin:5.76pt;mso-fit-shape-to-text:t" inset="0,0,0,0">
            <w:txbxContent>
              <w:p w14:paraId="4F1199BC" w14:textId="77777777" w:rsidR="00C93A33" w:rsidRPr="00EE580B" w:rsidRDefault="00C93A33" w:rsidP="00C93A33">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54606E3C">
        <v:rect id="_x0000_s9733" style="position:absolute;margin-left:525.2pt;margin-top:-36.25pt;width:14.4pt;height:14.4pt;z-index:251748864;visibility:visible"/>
      </w:pict>
    </w:r>
    <w:r>
      <w:rPr>
        <w:lang w:val="en-US" w:eastAsia="en-US"/>
      </w:rPr>
      <w:pict w14:anchorId="1271E444">
        <v:rect id="_x0000_s9732" style="position:absolute;margin-left:-53.85pt;margin-top:-36.25pt;width:14.4pt;height:14.4pt;z-index:251747840;visibility:visibl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7B75" w14:textId="77777777" w:rsidR="003F6B48" w:rsidRDefault="00691B9D" w:rsidP="00646D89">
    <w:pPr>
      <w:pStyle w:val="Header"/>
    </w:pPr>
    <w:r>
      <w:rPr>
        <w:lang w:val="en-US" w:eastAsia="en-US"/>
      </w:rPr>
      <w:pict w14:anchorId="19120932">
        <v:rect id="_x0000_s8749" style="position:absolute;margin-left:525.2pt;margin-top:-36.25pt;width:14.4pt;height:14.4pt;z-index:251537920;visibility:visible"/>
      </w:pict>
    </w:r>
    <w:r>
      <w:rPr>
        <w:lang w:val="en-US" w:eastAsia="en-US"/>
      </w:rPr>
      <w:pict w14:anchorId="63F77CDB">
        <v:rect id="_x0000_s8748" style="position:absolute;margin-left:-53.85pt;margin-top:-36.25pt;width:14.4pt;height:14.4pt;z-index:251536896;visibility:visibl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7086" w14:textId="77777777" w:rsidR="0072779B" w:rsidRDefault="00691B9D" w:rsidP="0072779B">
    <w:pPr>
      <w:pStyle w:val="Header"/>
    </w:pPr>
    <w:r>
      <w:rPr>
        <w:lang w:val="en-US" w:eastAsia="en-US"/>
      </w:rPr>
      <w:pict w14:anchorId="4AF3D251">
        <v:shapetype id="_x0000_t202" coordsize="21600,21600" o:spt="202" path="m,l,21600r21600,l21600,xe">
          <v:stroke joinstyle="miter"/>
          <v:path gradientshapeok="t" o:connecttype="rect"/>
        </v:shapetype>
        <v:shape id="_x0000_s8465" type="#_x0000_t202" style="position:absolute;margin-left:0;margin-top:1.7pt;width:166.65pt;height:14.4pt;z-index:251523584;visibility:visible;mso-position-horizontal:left;mso-position-horizontal-relative:margin" filled="f" stroked="f" strokecolor="#ccc">
          <v:textbox style="mso-next-textbox:#_x0000_s8465" inset="0,0,0,0">
            <w:txbxContent>
              <w:p w14:paraId="47B6F83A" w14:textId="77777777" w:rsidR="0072779B" w:rsidRPr="00FD31FE" w:rsidRDefault="0072779B" w:rsidP="0072779B">
                <w:pPr>
                  <w:rPr>
                    <w:rFonts w:ascii="Calibri" w:hAnsi="Calibri" w:cs="Mangal"/>
                    <w:sz w:val="22"/>
                    <w:szCs w:val="22"/>
                    <w:lang w:val="en-IN" w:bidi="hi-IN"/>
                  </w:rPr>
                </w:pPr>
                <w:r w:rsidRPr="00FA3A81">
                  <w:rPr>
                    <w:rFonts w:ascii="Calibri" w:hAnsi="Calibri" w:cs="Futura"/>
                    <w:b/>
                    <w:sz w:val="22"/>
                    <w:szCs w:val="22"/>
                    <w:lang w:val="en-IN"/>
                  </w:rPr>
                  <w:t xml:space="preserve">Challenger Biology Vol </w:t>
                </w:r>
                <w:r>
                  <w:rPr>
                    <w:rFonts w:ascii="Calibri" w:hAnsi="Calibri" w:cs="Futura"/>
                    <w:b/>
                    <w:sz w:val="22"/>
                    <w:szCs w:val="22"/>
                    <w:lang w:val="en-IN"/>
                  </w:rPr>
                  <w:t>–</w:t>
                </w:r>
                <w:r w:rsidRPr="00FA3A81">
                  <w:rPr>
                    <w:rFonts w:ascii="Calibri" w:hAnsi="Calibri" w:cs="Futura"/>
                    <w:b/>
                    <w:sz w:val="22"/>
                    <w:szCs w:val="22"/>
                    <w:lang w:val="en-IN"/>
                  </w:rPr>
                  <w:t xml:space="preserve"> I</w:t>
                </w:r>
                <w:r>
                  <w:rPr>
                    <w:rFonts w:ascii="Calibri" w:hAnsi="Calibri" w:cs="Futura"/>
                    <w:b/>
                    <w:sz w:val="22"/>
                    <w:szCs w:val="22"/>
                    <w:lang w:val="en-IN"/>
                  </w:rPr>
                  <w:t xml:space="preserve"> (Med.)</w:t>
                </w:r>
              </w:p>
            </w:txbxContent>
          </v:textbox>
          <w10:wrap anchorx="margin"/>
        </v:shape>
      </w:pict>
    </w:r>
    <w:r>
      <w:rPr>
        <w:noProof/>
        <w:lang w:val="en-US" w:eastAsia="en-US"/>
      </w:rPr>
      <w:pict w14:anchorId="06D8537B">
        <v:group id="_x0000_s8470" style="position:absolute;margin-left:226.75pt;margin-top:-15.7pt;width:32.4pt;height:32.4pt;z-index:251526656;mso-position-horizontal-relative:margin" coordorigin="5606,405" coordsize="648,648">
          <v:oval id="Oval 68" o:spid="_x0000_s8471" style="position:absolute;left:5606;top:405;width:648;height:648;visibility:visible;mso-position-horizontal-relative:margin" fillcolor="#ea448d" strokecolor="#ea448d"/>
          <v:shape id="Freeform 69" o:spid="_x0000_s8472" style="position:absolute;left:5708;top:649;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0" o:spid="_x0000_s8473" style="position:absolute;left:5708;top:630;width:435;height:60;visibility:visible;mso-wrap-style:square;v-text-anchor:top" coordsize="3645,435" path="m,378l1773,,3645,402r-15,33l1773,42,3,426,,378xe" fillcolor="#f2f2f2" stroked="f" strokecolor="red" strokeweight=".25pt">
            <v:path arrowok="t" o:connecttype="custom" o:connectlocs="0,45;183,0;377,48;375,52;183,5;0,51;0,45" o:connectangles="0,0,0,0,0,0,0"/>
          </v:shape>
          <v:shape id="Freeform 71" o:spid="_x0000_s8474" style="position:absolute;left:5708;top:614;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2" o:spid="_x0000_s8475" style="position:absolute;left:5708;top:597;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3" o:spid="_x0000_s8476" style="position:absolute;left:5708;top:580;width:435;height:58;visibility:visible;mso-wrap-style:square;v-text-anchor:top" coordsize="3645,435" path="m,378l1773,,3645,402r-15,33l1773,42,3,426,,378xe" fillcolor="#f2f2f2" stroked="f" strokecolor="red" strokeweight=".25pt">
            <v:path arrowok="t" o:connecttype="custom" o:connectlocs="0,43;183,0;377,46;375,50;183,5;0,49;0,43" o:connectangles="0,0,0,0,0,0,0"/>
          </v:shape>
          <v:shape id="Freeform 74" o:spid="_x0000_s8477" style="position:absolute;left:5708;top:561;width:425;height:61;visibility:visible;mso-wrap-style:square;v-text-anchor:top" coordsize="3561,451" path="m,378l1773,,3520,376r41,75l1773,72,3,450,,378xe" fillcolor="#f2f2f2" stroked="f" strokecolor="red">
            <v:path arrowok="t" o:connecttype="custom" o:connectlocs="0,44;183,0;364,44;368,53;183,8;0,53;0,44" o:connectangles="0,0,0,0,0,0,0"/>
          </v:shape>
          <v:shape id="Freeform 75" o:spid="_x0000_s8478" style="position:absolute;left:5899;top:718;width:5;height:266;visibility:visible;mso-wrap-style:square;v-text-anchor:top" coordsize="42,1968" path="m,21l39,r3,1968l,1959,,21xe" fillcolor="#f2f2f2" stroked="f" strokecolor="red">
            <v:path arrowok="t" o:connecttype="custom" o:connectlocs="0,2;5,0;5,230;0,229;0,2" o:connectangles="0,0,0,0,0"/>
          </v:shape>
          <v:shape id="Freeform 76" o:spid="_x0000_s8479" style="position:absolute;left:5886;top:714;width:5;height:265;visibility:visible;mso-wrap-style:square;v-text-anchor:top" coordsize="42,1968" path="m,21l39,r3,1968l,1959,,21xe" fillcolor="#f2f2f2" stroked="f">
            <v:path arrowok="t" o:connecttype="custom" o:connectlocs="0,2;4,0;4,229;0,228;0,2" o:connectangles="0,0,0,0,0"/>
          </v:shape>
          <v:shape id="Freeform 77" o:spid="_x0000_s8480" style="position:absolute;left:5872;top:712;width:5;height:265;visibility:visible;mso-wrap-style:square;v-text-anchor:top" coordsize="42,1968" path="m,21l39,r3,1968l,1959,,21xe" fillcolor="#f2f2f2" stroked="f">
            <v:path arrowok="t" o:connecttype="custom" o:connectlocs="0,2;4,0;4,229;0,228;0,2" o:connectangles="0,0,0,0,0"/>
          </v:shape>
          <v:shape id="Freeform 78" o:spid="_x0000_s8481" style="position:absolute;left:5860;top:708;width:4;height:264;visibility:visible;mso-wrap-style:square;v-text-anchor:top" coordsize="42,1968" path="m,21l39,r3,1968l,1959,,21xe" fillcolor="#f2f2f2" stroked="f">
            <v:path arrowok="t" o:connecttype="custom" o:connectlocs="0,2;4,0;4,229;0,228;0,2" o:connectangles="0,0,0,0,0"/>
          </v:shape>
          <v:shape id="Freeform 79" o:spid="_x0000_s8482" style="position:absolute;left:5846;top:705;width:4;height:266;visibility:visible;mso-wrap-style:square;v-text-anchor:top" coordsize="42,1968" path="m,21l39,r3,1968l,1959,,21xe" fillcolor="#f2f2f2" stroked="f">
            <v:path arrowok="t" o:connecttype="custom" o:connectlocs="0,2;4,0;4,230;0,229;0,2" o:connectangles="0,0,0,0,0"/>
          </v:shape>
          <v:shape id="Freeform 80" o:spid="_x0000_s8483" style="position:absolute;left:5708;top:666;width:427;height:320;visibility:visible;mso-wrap-style:square;v-text-anchor:top" coordsize="3584,2377"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8484" type="#_x0000_t202" style="position:absolute;left:6030;top:449;width:160;height:170;visibility:visible" filled="f" stroked="f">
            <v:stroke endarrowwidth="narrow" endarrowlength="short"/>
            <v:textbox inset="0,0,0,0">
              <w:txbxContent>
                <w:p w14:paraId="117EA7F7" w14:textId="77777777" w:rsidR="0072779B" w:rsidRPr="006F6E7C" w:rsidRDefault="0072779B" w:rsidP="0072779B">
                  <w:pPr>
                    <w:pStyle w:val="ctrl-4"/>
                    <w:rPr>
                      <w:color w:val="FFFFFF"/>
                      <w:sz w:val="12"/>
                      <w:szCs w:val="12"/>
                    </w:rPr>
                  </w:pPr>
                  <w:r w:rsidRPr="006F6E7C">
                    <w:rPr>
                      <w:color w:val="FFFFFF"/>
                      <w:sz w:val="12"/>
                      <w:szCs w:val="12"/>
                    </w:rPr>
                    <w:sym w:font="Symbol" w:char="F0D2"/>
                  </w:r>
                </w:p>
              </w:txbxContent>
            </v:textbox>
          </v:shape>
          <w10:wrap anchorx="margin"/>
        </v:group>
      </w:pict>
    </w:r>
    <w:r>
      <w:rPr>
        <w:noProof/>
        <w:lang w:val="en-IN" w:eastAsia="en-IN"/>
      </w:rPr>
      <w:pict w14:anchorId="3407584C">
        <v:group id="_x0000_s8466" style="position:absolute;margin-left:-53.85pt;margin-top:-35.55pt;width:593.85pt;height:14.4pt;z-index:251524608" coordorigin="3,9" coordsize="11877,288">
          <v:rect id="_x0000_s8467" style="position:absolute;left:3;top:9;width:288;height:288;visibility:visible"/>
          <v:rect id="_x0000_s8468" style="position:absolute;left:11592;top:9;width:288;height:288;visibility:visible"/>
        </v:group>
      </w:pict>
    </w:r>
    <w:r>
      <w:rPr>
        <w:lang w:val="en-US" w:eastAsia="en-US"/>
      </w:rPr>
      <w:pict w14:anchorId="18D32172">
        <v:shapetype id="_x0000_t32" coordsize="21600,21600" o:spt="32" o:oned="t" path="m,l21600,21600e" filled="f">
          <v:path arrowok="t" fillok="f" o:connecttype="none"/>
          <o:lock v:ext="edit" shapetype="t"/>
        </v:shapetype>
        <v:shape id="_x0000_s8469" type="#_x0000_t32" style="position:absolute;margin-left:-56.6pt;margin-top:18.15pt;width:606.6pt;height:0;flip:y;z-index:251525632" o:connectortype="straight" strokecolor="#bebeb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2D2EF4"/>
    <w:multiLevelType w:val="singleLevel"/>
    <w:tmpl w:val="D42D2EF4"/>
    <w:lvl w:ilvl="0">
      <w:start w:val="1"/>
      <w:numFmt w:val="upperRoman"/>
      <w:suff w:val="space"/>
      <w:lvlText w:val="%1."/>
      <w:lvlJc w:val="left"/>
    </w:lvl>
  </w:abstractNum>
  <w:abstractNum w:abstractNumId="1" w15:restartNumberingAfterBreak="0">
    <w:nsid w:val="EDC3569F"/>
    <w:multiLevelType w:val="singleLevel"/>
    <w:tmpl w:val="EDC3569F"/>
    <w:lvl w:ilvl="0">
      <w:start w:val="1"/>
      <w:numFmt w:val="decimal"/>
      <w:suff w:val="space"/>
      <w:lvlText w:val="%1."/>
      <w:lvlJc w:val="left"/>
    </w:lvl>
  </w:abstractNum>
  <w:abstractNum w:abstractNumId="2" w15:restartNumberingAfterBreak="0">
    <w:nsid w:val="057CFCAA"/>
    <w:multiLevelType w:val="singleLevel"/>
    <w:tmpl w:val="057CFCA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84614CB"/>
    <w:multiLevelType w:val="multilevel"/>
    <w:tmpl w:val="D34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6328"/>
    <w:multiLevelType w:val="multilevel"/>
    <w:tmpl w:val="A81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8635D"/>
    <w:multiLevelType w:val="hybridMultilevel"/>
    <w:tmpl w:val="AE884C06"/>
    <w:lvl w:ilvl="0" w:tplc="E66AF7AE">
      <w:start w:val="1"/>
      <w:numFmt w:val="decimal"/>
      <w:pStyle w:val="AnsKey10"/>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6" w15:restartNumberingAfterBreak="0">
    <w:nsid w:val="1B634DF1"/>
    <w:multiLevelType w:val="multilevel"/>
    <w:tmpl w:val="A8C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6317C"/>
    <w:multiLevelType w:val="multilevel"/>
    <w:tmpl w:val="31F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32B20"/>
    <w:multiLevelType w:val="hybridMultilevel"/>
    <w:tmpl w:val="8918FB00"/>
    <w:lvl w:ilvl="0" w:tplc="83BC45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4F480B"/>
    <w:multiLevelType w:val="hybridMultilevel"/>
    <w:tmpl w:val="1DD606C4"/>
    <w:lvl w:ilvl="0" w:tplc="E9AC2278">
      <w:numFmt w:val="bullet"/>
      <w:lvlText w:val="●"/>
      <w:lvlJc w:val="left"/>
      <w:pPr>
        <w:ind w:left="985" w:hanging="171"/>
      </w:pPr>
      <w:rPr>
        <w:rFonts w:ascii="Times New Roman" w:eastAsia="Times New Roman" w:hAnsi="Times New Roman" w:cs="Times New Roman" w:hint="default"/>
        <w:b w:val="0"/>
        <w:bCs w:val="0"/>
        <w:i w:val="0"/>
        <w:iCs w:val="0"/>
        <w:color w:val="EF5BA1"/>
        <w:spacing w:val="0"/>
        <w:w w:val="100"/>
        <w:sz w:val="18"/>
        <w:szCs w:val="18"/>
        <w:lang w:val="en-US" w:eastAsia="en-US" w:bidi="ar-SA"/>
      </w:rPr>
    </w:lvl>
    <w:lvl w:ilvl="1" w:tplc="C35ADF6E">
      <w:numFmt w:val="bullet"/>
      <w:lvlText w:val="•"/>
      <w:lvlJc w:val="left"/>
      <w:pPr>
        <w:ind w:left="1153" w:hanging="171"/>
      </w:pPr>
      <w:rPr>
        <w:rFonts w:hint="default"/>
        <w:lang w:val="en-US" w:eastAsia="en-US" w:bidi="ar-SA"/>
      </w:rPr>
    </w:lvl>
    <w:lvl w:ilvl="2" w:tplc="3728638A">
      <w:numFmt w:val="bullet"/>
      <w:lvlText w:val="•"/>
      <w:lvlJc w:val="left"/>
      <w:pPr>
        <w:ind w:left="1327" w:hanging="171"/>
      </w:pPr>
      <w:rPr>
        <w:rFonts w:hint="default"/>
        <w:lang w:val="en-US" w:eastAsia="en-US" w:bidi="ar-SA"/>
      </w:rPr>
    </w:lvl>
    <w:lvl w:ilvl="3" w:tplc="21ECCB1E">
      <w:numFmt w:val="bullet"/>
      <w:lvlText w:val="•"/>
      <w:lvlJc w:val="left"/>
      <w:pPr>
        <w:ind w:left="1501" w:hanging="171"/>
      </w:pPr>
      <w:rPr>
        <w:rFonts w:hint="default"/>
        <w:lang w:val="en-US" w:eastAsia="en-US" w:bidi="ar-SA"/>
      </w:rPr>
    </w:lvl>
    <w:lvl w:ilvl="4" w:tplc="DD2EC934">
      <w:numFmt w:val="bullet"/>
      <w:lvlText w:val="•"/>
      <w:lvlJc w:val="left"/>
      <w:pPr>
        <w:ind w:left="1675" w:hanging="171"/>
      </w:pPr>
      <w:rPr>
        <w:rFonts w:hint="default"/>
        <w:lang w:val="en-US" w:eastAsia="en-US" w:bidi="ar-SA"/>
      </w:rPr>
    </w:lvl>
    <w:lvl w:ilvl="5" w:tplc="49A82B2A">
      <w:numFmt w:val="bullet"/>
      <w:lvlText w:val="•"/>
      <w:lvlJc w:val="left"/>
      <w:pPr>
        <w:ind w:left="1849" w:hanging="171"/>
      </w:pPr>
      <w:rPr>
        <w:rFonts w:hint="default"/>
        <w:lang w:val="en-US" w:eastAsia="en-US" w:bidi="ar-SA"/>
      </w:rPr>
    </w:lvl>
    <w:lvl w:ilvl="6" w:tplc="47724226">
      <w:numFmt w:val="bullet"/>
      <w:lvlText w:val="•"/>
      <w:lvlJc w:val="left"/>
      <w:pPr>
        <w:ind w:left="2023" w:hanging="171"/>
      </w:pPr>
      <w:rPr>
        <w:rFonts w:hint="default"/>
        <w:lang w:val="en-US" w:eastAsia="en-US" w:bidi="ar-SA"/>
      </w:rPr>
    </w:lvl>
    <w:lvl w:ilvl="7" w:tplc="067AE484">
      <w:numFmt w:val="bullet"/>
      <w:lvlText w:val="•"/>
      <w:lvlJc w:val="left"/>
      <w:pPr>
        <w:ind w:left="2197" w:hanging="171"/>
      </w:pPr>
      <w:rPr>
        <w:rFonts w:hint="default"/>
        <w:lang w:val="en-US" w:eastAsia="en-US" w:bidi="ar-SA"/>
      </w:rPr>
    </w:lvl>
    <w:lvl w:ilvl="8" w:tplc="55C49358">
      <w:numFmt w:val="bullet"/>
      <w:lvlText w:val="•"/>
      <w:lvlJc w:val="left"/>
      <w:pPr>
        <w:ind w:left="2371" w:hanging="171"/>
      </w:pPr>
      <w:rPr>
        <w:rFonts w:hint="default"/>
        <w:lang w:val="en-US" w:eastAsia="en-US" w:bidi="ar-SA"/>
      </w:rPr>
    </w:lvl>
  </w:abstractNum>
  <w:abstractNum w:abstractNumId="10" w15:restartNumberingAfterBreak="0">
    <w:nsid w:val="2A181669"/>
    <w:multiLevelType w:val="multilevel"/>
    <w:tmpl w:val="2A181669"/>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BDA49FC"/>
    <w:multiLevelType w:val="hybridMultilevel"/>
    <w:tmpl w:val="36E0B55C"/>
    <w:lvl w:ilvl="0" w:tplc="E9AC2278">
      <w:numFmt w:val="bullet"/>
      <w:lvlText w:val="●"/>
      <w:lvlJc w:val="left"/>
      <w:pPr>
        <w:ind w:left="720" w:hanging="360"/>
      </w:pPr>
      <w:rPr>
        <w:rFonts w:ascii="Times New Roman" w:eastAsia="Times New Roman" w:hAnsi="Times New Roman" w:cs="Times New Roman" w:hint="default"/>
        <w:b w:val="0"/>
        <w:bCs w:val="0"/>
        <w:i w:val="0"/>
        <w:iCs w:val="0"/>
        <w:color w:val="EF5BA1"/>
        <w:spacing w:val="0"/>
        <w:w w:val="10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5E24F3"/>
    <w:multiLevelType w:val="multilevel"/>
    <w:tmpl w:val="5A9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64067"/>
    <w:multiLevelType w:val="hybridMultilevel"/>
    <w:tmpl w:val="E848C738"/>
    <w:lvl w:ilvl="0" w:tplc="561CE752">
      <w:start w:val="1"/>
      <w:numFmt w:val="decimal"/>
      <w:lvlText w:val="%1."/>
      <w:lvlJc w:val="left"/>
      <w:pPr>
        <w:ind w:left="540" w:hanging="450"/>
      </w:pPr>
      <w:rPr>
        <w:rFonts w:ascii="Times New Roman Bold" w:hAnsi="Times New Roman Bold"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4" w15:restartNumberingAfterBreak="0">
    <w:nsid w:val="47123801"/>
    <w:multiLevelType w:val="multilevel"/>
    <w:tmpl w:val="72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72F24"/>
    <w:multiLevelType w:val="hybridMultilevel"/>
    <w:tmpl w:val="7E4EE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6658E5"/>
    <w:multiLevelType w:val="hybridMultilevel"/>
    <w:tmpl w:val="D9066D9A"/>
    <w:lvl w:ilvl="0" w:tplc="8318957A">
      <w:start w:val="1"/>
      <w:numFmt w:val="upp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7" w15:restartNumberingAfterBreak="0">
    <w:nsid w:val="68AD7C19"/>
    <w:multiLevelType w:val="multilevel"/>
    <w:tmpl w:val="68AD7C19"/>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15:restartNumberingAfterBreak="0">
    <w:nsid w:val="72796318"/>
    <w:multiLevelType w:val="multilevel"/>
    <w:tmpl w:val="D5F0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83D93"/>
    <w:multiLevelType w:val="multilevel"/>
    <w:tmpl w:val="926EF1C8"/>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95006"/>
    <w:multiLevelType w:val="multilevel"/>
    <w:tmpl w:val="7DD95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2687447">
    <w:abstractNumId w:val="10"/>
  </w:num>
  <w:num w:numId="2" w16cid:durableId="1011836688">
    <w:abstractNumId w:val="17"/>
  </w:num>
  <w:num w:numId="3" w16cid:durableId="255090318">
    <w:abstractNumId w:val="1"/>
  </w:num>
  <w:num w:numId="4" w16cid:durableId="888541366">
    <w:abstractNumId w:val="20"/>
  </w:num>
  <w:num w:numId="5" w16cid:durableId="14789099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4073326">
    <w:abstractNumId w:val="5"/>
  </w:num>
  <w:num w:numId="7" w16cid:durableId="20472878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0869529">
    <w:abstractNumId w:val="2"/>
  </w:num>
  <w:num w:numId="9" w16cid:durableId="566040744">
    <w:abstractNumId w:val="0"/>
  </w:num>
  <w:num w:numId="10" w16cid:durableId="703487299">
    <w:abstractNumId w:val="16"/>
  </w:num>
  <w:num w:numId="11" w16cid:durableId="423191349">
    <w:abstractNumId w:val="18"/>
  </w:num>
  <w:num w:numId="12" w16cid:durableId="943073636">
    <w:abstractNumId w:val="3"/>
  </w:num>
  <w:num w:numId="13" w16cid:durableId="727606560">
    <w:abstractNumId w:val="7"/>
  </w:num>
  <w:num w:numId="14" w16cid:durableId="1232928888">
    <w:abstractNumId w:val="6"/>
  </w:num>
  <w:num w:numId="15" w16cid:durableId="656963090">
    <w:abstractNumId w:val="15"/>
  </w:num>
  <w:num w:numId="16" w16cid:durableId="1844006950">
    <w:abstractNumId w:val="8"/>
  </w:num>
  <w:num w:numId="17" w16cid:durableId="1961371396">
    <w:abstractNumId w:val="19"/>
  </w:num>
  <w:num w:numId="18" w16cid:durableId="133256431">
    <w:abstractNumId w:val="12"/>
  </w:num>
  <w:num w:numId="19" w16cid:durableId="263273781">
    <w:abstractNumId w:val="4"/>
  </w:num>
  <w:num w:numId="20" w16cid:durableId="1404523105">
    <w:abstractNumId w:val="13"/>
  </w:num>
  <w:num w:numId="21" w16cid:durableId="427776053">
    <w:abstractNumId w:val="14"/>
  </w:num>
  <w:num w:numId="22" w16cid:durableId="1158498465">
    <w:abstractNumId w:val="11"/>
  </w:num>
  <w:num w:numId="23" w16cid:durableId="74280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attachedTemplate r:id="rId1"/>
  <w:doNotTrackMoves/>
  <w:defaultTabStop w:val="706"/>
  <w:autoHyphenation/>
  <w:noPunctuationKerning/>
  <w:characterSpacingControl w:val="doNotCompress"/>
  <w:hdrShapeDefaults>
    <o:shapedefaults v:ext="edit" spidmax="9742" fill="f" fillcolor="white" stroke="f">
      <v:fill color="white" on="f"/>
      <v:stroke on="f"/>
      <v:textbox inset="0,0,0,0"/>
      <o:colormru v:ext="edit" colors="#f074a9,#fcdfeb,#ededee,#fef3f7,#f2f2f2,#ed2791,#7f7f7f,#d8d8d8"/>
    </o:shapedefaults>
    <o:shapelayout v:ext="edit">
      <o:idmap v:ext="edit" data="1,8,9"/>
      <o:rules v:ext="edit">
        <o:r id="V:Rule4" type="connector" idref="#_x0000_s9734"/>
        <o:r id="V:Rule5" type="connector" idref="#Straight Arrow Connector 427"/>
        <o:r id="V:Rule6" type="connector" idref="#_x0000_s8469"/>
      </o:rules>
    </o:shapelayout>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984"/>
    <w:rsid w:val="00000DCE"/>
    <w:rsid w:val="0000116F"/>
    <w:rsid w:val="0000180E"/>
    <w:rsid w:val="000020F7"/>
    <w:rsid w:val="00002212"/>
    <w:rsid w:val="00004C77"/>
    <w:rsid w:val="00005A9C"/>
    <w:rsid w:val="00006245"/>
    <w:rsid w:val="000067F2"/>
    <w:rsid w:val="00006E2C"/>
    <w:rsid w:val="00006E70"/>
    <w:rsid w:val="00007431"/>
    <w:rsid w:val="0001013D"/>
    <w:rsid w:val="00010591"/>
    <w:rsid w:val="0001109E"/>
    <w:rsid w:val="00011C1A"/>
    <w:rsid w:val="000121B8"/>
    <w:rsid w:val="000121F1"/>
    <w:rsid w:val="000122DD"/>
    <w:rsid w:val="00012E35"/>
    <w:rsid w:val="00012EBC"/>
    <w:rsid w:val="0001368B"/>
    <w:rsid w:val="00013DDB"/>
    <w:rsid w:val="000143A4"/>
    <w:rsid w:val="000147EE"/>
    <w:rsid w:val="00014C46"/>
    <w:rsid w:val="00015804"/>
    <w:rsid w:val="00015EB6"/>
    <w:rsid w:val="000172A6"/>
    <w:rsid w:val="00017C11"/>
    <w:rsid w:val="0002084A"/>
    <w:rsid w:val="00023554"/>
    <w:rsid w:val="000235F5"/>
    <w:rsid w:val="00023B95"/>
    <w:rsid w:val="0002417F"/>
    <w:rsid w:val="00024C42"/>
    <w:rsid w:val="00024CE7"/>
    <w:rsid w:val="00025736"/>
    <w:rsid w:val="00025CC8"/>
    <w:rsid w:val="00026441"/>
    <w:rsid w:val="000276BA"/>
    <w:rsid w:val="00030985"/>
    <w:rsid w:val="00030D02"/>
    <w:rsid w:val="00033B72"/>
    <w:rsid w:val="0003427F"/>
    <w:rsid w:val="00034477"/>
    <w:rsid w:val="00034C95"/>
    <w:rsid w:val="000354FC"/>
    <w:rsid w:val="00035C58"/>
    <w:rsid w:val="000361F8"/>
    <w:rsid w:val="00036C0B"/>
    <w:rsid w:val="00036FA3"/>
    <w:rsid w:val="000370B3"/>
    <w:rsid w:val="00037497"/>
    <w:rsid w:val="00040CAB"/>
    <w:rsid w:val="00041DF7"/>
    <w:rsid w:val="00042669"/>
    <w:rsid w:val="00046266"/>
    <w:rsid w:val="000464A8"/>
    <w:rsid w:val="0005133C"/>
    <w:rsid w:val="00052B6B"/>
    <w:rsid w:val="00052DA8"/>
    <w:rsid w:val="00052E36"/>
    <w:rsid w:val="00052EB6"/>
    <w:rsid w:val="0005393E"/>
    <w:rsid w:val="00054F76"/>
    <w:rsid w:val="0005600A"/>
    <w:rsid w:val="000560EF"/>
    <w:rsid w:val="00056EB0"/>
    <w:rsid w:val="000574C0"/>
    <w:rsid w:val="0006064A"/>
    <w:rsid w:val="00060B5C"/>
    <w:rsid w:val="00060E7B"/>
    <w:rsid w:val="00060F52"/>
    <w:rsid w:val="000629A7"/>
    <w:rsid w:val="000631C7"/>
    <w:rsid w:val="00063B6B"/>
    <w:rsid w:val="0006434C"/>
    <w:rsid w:val="00064915"/>
    <w:rsid w:val="000654AB"/>
    <w:rsid w:val="00066A56"/>
    <w:rsid w:val="00066B18"/>
    <w:rsid w:val="0007039E"/>
    <w:rsid w:val="00070B7D"/>
    <w:rsid w:val="00070E9D"/>
    <w:rsid w:val="00071C8D"/>
    <w:rsid w:val="00071DAF"/>
    <w:rsid w:val="00075D72"/>
    <w:rsid w:val="00077E96"/>
    <w:rsid w:val="00080C02"/>
    <w:rsid w:val="00082AB6"/>
    <w:rsid w:val="00083B44"/>
    <w:rsid w:val="000842F0"/>
    <w:rsid w:val="0008449E"/>
    <w:rsid w:val="00084C69"/>
    <w:rsid w:val="000850B6"/>
    <w:rsid w:val="00087D69"/>
    <w:rsid w:val="000900CB"/>
    <w:rsid w:val="00090204"/>
    <w:rsid w:val="000907F9"/>
    <w:rsid w:val="00091F4A"/>
    <w:rsid w:val="00093DF3"/>
    <w:rsid w:val="00094D75"/>
    <w:rsid w:val="000950BB"/>
    <w:rsid w:val="0009593D"/>
    <w:rsid w:val="000959CE"/>
    <w:rsid w:val="00095A9A"/>
    <w:rsid w:val="00095D15"/>
    <w:rsid w:val="000963FD"/>
    <w:rsid w:val="00096AD4"/>
    <w:rsid w:val="0009706C"/>
    <w:rsid w:val="00097834"/>
    <w:rsid w:val="000A1331"/>
    <w:rsid w:val="000A14D9"/>
    <w:rsid w:val="000A2260"/>
    <w:rsid w:val="000A3759"/>
    <w:rsid w:val="000A3C32"/>
    <w:rsid w:val="000A4BB6"/>
    <w:rsid w:val="000A5197"/>
    <w:rsid w:val="000A5D8F"/>
    <w:rsid w:val="000A5DD0"/>
    <w:rsid w:val="000A62E0"/>
    <w:rsid w:val="000A6959"/>
    <w:rsid w:val="000B04BA"/>
    <w:rsid w:val="000B2BB6"/>
    <w:rsid w:val="000B3944"/>
    <w:rsid w:val="000B491D"/>
    <w:rsid w:val="000B61C1"/>
    <w:rsid w:val="000B724C"/>
    <w:rsid w:val="000C03E9"/>
    <w:rsid w:val="000C046C"/>
    <w:rsid w:val="000C11FA"/>
    <w:rsid w:val="000C16DA"/>
    <w:rsid w:val="000C1B0D"/>
    <w:rsid w:val="000C223F"/>
    <w:rsid w:val="000C3657"/>
    <w:rsid w:val="000C38C0"/>
    <w:rsid w:val="000C4701"/>
    <w:rsid w:val="000C67E0"/>
    <w:rsid w:val="000C6DA3"/>
    <w:rsid w:val="000C737D"/>
    <w:rsid w:val="000D014F"/>
    <w:rsid w:val="000D0A55"/>
    <w:rsid w:val="000D13B6"/>
    <w:rsid w:val="000D27FC"/>
    <w:rsid w:val="000D4BE3"/>
    <w:rsid w:val="000D6492"/>
    <w:rsid w:val="000D6BAA"/>
    <w:rsid w:val="000D71DC"/>
    <w:rsid w:val="000E033B"/>
    <w:rsid w:val="000E06A9"/>
    <w:rsid w:val="000E0DF9"/>
    <w:rsid w:val="000E1380"/>
    <w:rsid w:val="000E1BAF"/>
    <w:rsid w:val="000E2251"/>
    <w:rsid w:val="000E30CA"/>
    <w:rsid w:val="000E37F2"/>
    <w:rsid w:val="000E3BAF"/>
    <w:rsid w:val="000E467C"/>
    <w:rsid w:val="000E609C"/>
    <w:rsid w:val="000E6A6B"/>
    <w:rsid w:val="000E6C8B"/>
    <w:rsid w:val="000E7259"/>
    <w:rsid w:val="000F0887"/>
    <w:rsid w:val="000F10B3"/>
    <w:rsid w:val="000F128E"/>
    <w:rsid w:val="000F16B2"/>
    <w:rsid w:val="000F44DC"/>
    <w:rsid w:val="000F4A86"/>
    <w:rsid w:val="000F5ADB"/>
    <w:rsid w:val="0010027E"/>
    <w:rsid w:val="00101E92"/>
    <w:rsid w:val="00102387"/>
    <w:rsid w:val="001026A0"/>
    <w:rsid w:val="00103382"/>
    <w:rsid w:val="00103D35"/>
    <w:rsid w:val="0010472A"/>
    <w:rsid w:val="00104EAC"/>
    <w:rsid w:val="00105CD6"/>
    <w:rsid w:val="001060C2"/>
    <w:rsid w:val="0010728F"/>
    <w:rsid w:val="0010736C"/>
    <w:rsid w:val="00107913"/>
    <w:rsid w:val="001103DF"/>
    <w:rsid w:val="0011330F"/>
    <w:rsid w:val="00113A91"/>
    <w:rsid w:val="00114729"/>
    <w:rsid w:val="00114CAB"/>
    <w:rsid w:val="00115E67"/>
    <w:rsid w:val="001164D4"/>
    <w:rsid w:val="001177EE"/>
    <w:rsid w:val="0011790B"/>
    <w:rsid w:val="00117BC8"/>
    <w:rsid w:val="001202D7"/>
    <w:rsid w:val="00120454"/>
    <w:rsid w:val="00121DB7"/>
    <w:rsid w:val="00122229"/>
    <w:rsid w:val="001240BC"/>
    <w:rsid w:val="0012444D"/>
    <w:rsid w:val="00124CC9"/>
    <w:rsid w:val="00125207"/>
    <w:rsid w:val="00126A34"/>
    <w:rsid w:val="00126AEA"/>
    <w:rsid w:val="00127E7B"/>
    <w:rsid w:val="0013028A"/>
    <w:rsid w:val="00131236"/>
    <w:rsid w:val="00131CC1"/>
    <w:rsid w:val="00131EDC"/>
    <w:rsid w:val="001321C9"/>
    <w:rsid w:val="0013362D"/>
    <w:rsid w:val="00134A9B"/>
    <w:rsid w:val="0013651E"/>
    <w:rsid w:val="00136714"/>
    <w:rsid w:val="001375ED"/>
    <w:rsid w:val="00140C4D"/>
    <w:rsid w:val="00140D37"/>
    <w:rsid w:val="00141BC6"/>
    <w:rsid w:val="00141E66"/>
    <w:rsid w:val="00143088"/>
    <w:rsid w:val="00143324"/>
    <w:rsid w:val="0014471E"/>
    <w:rsid w:val="001447B9"/>
    <w:rsid w:val="00144E07"/>
    <w:rsid w:val="001453A7"/>
    <w:rsid w:val="00146456"/>
    <w:rsid w:val="00146A55"/>
    <w:rsid w:val="00146EF2"/>
    <w:rsid w:val="0014730F"/>
    <w:rsid w:val="00150F37"/>
    <w:rsid w:val="001544BB"/>
    <w:rsid w:val="00160ECF"/>
    <w:rsid w:val="00161019"/>
    <w:rsid w:val="00161EC2"/>
    <w:rsid w:val="00162801"/>
    <w:rsid w:val="0016379B"/>
    <w:rsid w:val="00163B47"/>
    <w:rsid w:val="0016412D"/>
    <w:rsid w:val="00164965"/>
    <w:rsid w:val="00165BB5"/>
    <w:rsid w:val="0016726A"/>
    <w:rsid w:val="00167AF5"/>
    <w:rsid w:val="00167E1C"/>
    <w:rsid w:val="0017021C"/>
    <w:rsid w:val="001712C6"/>
    <w:rsid w:val="001716FB"/>
    <w:rsid w:val="00171A5E"/>
    <w:rsid w:val="00174128"/>
    <w:rsid w:val="00174CA3"/>
    <w:rsid w:val="00180C51"/>
    <w:rsid w:val="00180CD9"/>
    <w:rsid w:val="00180E00"/>
    <w:rsid w:val="00182150"/>
    <w:rsid w:val="0018355A"/>
    <w:rsid w:val="00183907"/>
    <w:rsid w:val="00184162"/>
    <w:rsid w:val="0018441D"/>
    <w:rsid w:val="00184E8D"/>
    <w:rsid w:val="0018680A"/>
    <w:rsid w:val="00186C64"/>
    <w:rsid w:val="0018704A"/>
    <w:rsid w:val="00187E45"/>
    <w:rsid w:val="00190859"/>
    <w:rsid w:val="0019246D"/>
    <w:rsid w:val="001939A7"/>
    <w:rsid w:val="00194168"/>
    <w:rsid w:val="00196141"/>
    <w:rsid w:val="001966A9"/>
    <w:rsid w:val="00197775"/>
    <w:rsid w:val="00197DC9"/>
    <w:rsid w:val="001A125B"/>
    <w:rsid w:val="001A1417"/>
    <w:rsid w:val="001A3590"/>
    <w:rsid w:val="001A3D7B"/>
    <w:rsid w:val="001A5155"/>
    <w:rsid w:val="001A6161"/>
    <w:rsid w:val="001B10C4"/>
    <w:rsid w:val="001B1820"/>
    <w:rsid w:val="001B1CCE"/>
    <w:rsid w:val="001B1DF7"/>
    <w:rsid w:val="001B2417"/>
    <w:rsid w:val="001B30D3"/>
    <w:rsid w:val="001B344B"/>
    <w:rsid w:val="001B3D7A"/>
    <w:rsid w:val="001B3EB8"/>
    <w:rsid w:val="001B5424"/>
    <w:rsid w:val="001B5491"/>
    <w:rsid w:val="001B581F"/>
    <w:rsid w:val="001B79FE"/>
    <w:rsid w:val="001B7A35"/>
    <w:rsid w:val="001B7D0F"/>
    <w:rsid w:val="001C0447"/>
    <w:rsid w:val="001C1524"/>
    <w:rsid w:val="001C1ED0"/>
    <w:rsid w:val="001C2335"/>
    <w:rsid w:val="001C24D9"/>
    <w:rsid w:val="001C2FF2"/>
    <w:rsid w:val="001C6557"/>
    <w:rsid w:val="001C6626"/>
    <w:rsid w:val="001C72F3"/>
    <w:rsid w:val="001C7829"/>
    <w:rsid w:val="001C7A82"/>
    <w:rsid w:val="001D0736"/>
    <w:rsid w:val="001D0A10"/>
    <w:rsid w:val="001D0A3A"/>
    <w:rsid w:val="001D19AF"/>
    <w:rsid w:val="001D2666"/>
    <w:rsid w:val="001D2B56"/>
    <w:rsid w:val="001D3AFF"/>
    <w:rsid w:val="001D4362"/>
    <w:rsid w:val="001D51F7"/>
    <w:rsid w:val="001D52DC"/>
    <w:rsid w:val="001D622C"/>
    <w:rsid w:val="001D7E70"/>
    <w:rsid w:val="001E02D6"/>
    <w:rsid w:val="001E08A3"/>
    <w:rsid w:val="001E12E6"/>
    <w:rsid w:val="001E198E"/>
    <w:rsid w:val="001E2F86"/>
    <w:rsid w:val="001E3615"/>
    <w:rsid w:val="001E3AE7"/>
    <w:rsid w:val="001E3BB3"/>
    <w:rsid w:val="001E5BF9"/>
    <w:rsid w:val="001E6A21"/>
    <w:rsid w:val="001E6D29"/>
    <w:rsid w:val="001F1128"/>
    <w:rsid w:val="001F13B3"/>
    <w:rsid w:val="001F2317"/>
    <w:rsid w:val="001F2399"/>
    <w:rsid w:val="001F31D6"/>
    <w:rsid w:val="001F5607"/>
    <w:rsid w:val="001F59F8"/>
    <w:rsid w:val="001F5F13"/>
    <w:rsid w:val="001F62B2"/>
    <w:rsid w:val="001F63C9"/>
    <w:rsid w:val="001F7C46"/>
    <w:rsid w:val="002004D0"/>
    <w:rsid w:val="002031E0"/>
    <w:rsid w:val="002035AD"/>
    <w:rsid w:val="00203784"/>
    <w:rsid w:val="00203889"/>
    <w:rsid w:val="00205299"/>
    <w:rsid w:val="00206204"/>
    <w:rsid w:val="00207C24"/>
    <w:rsid w:val="002100F2"/>
    <w:rsid w:val="00210136"/>
    <w:rsid w:val="002103EC"/>
    <w:rsid w:val="002104D5"/>
    <w:rsid w:val="00212A09"/>
    <w:rsid w:val="00212C21"/>
    <w:rsid w:val="00212EB3"/>
    <w:rsid w:val="00213478"/>
    <w:rsid w:val="00213669"/>
    <w:rsid w:val="00213B26"/>
    <w:rsid w:val="00214341"/>
    <w:rsid w:val="00214510"/>
    <w:rsid w:val="00214DBD"/>
    <w:rsid w:val="0021612C"/>
    <w:rsid w:val="002162B3"/>
    <w:rsid w:val="00217C83"/>
    <w:rsid w:val="0022199D"/>
    <w:rsid w:val="002221B9"/>
    <w:rsid w:val="00222C42"/>
    <w:rsid w:val="00223E01"/>
    <w:rsid w:val="00223E15"/>
    <w:rsid w:val="002257AD"/>
    <w:rsid w:val="002257C4"/>
    <w:rsid w:val="002277EA"/>
    <w:rsid w:val="00230147"/>
    <w:rsid w:val="002303EC"/>
    <w:rsid w:val="00230553"/>
    <w:rsid w:val="00230D47"/>
    <w:rsid w:val="0023146F"/>
    <w:rsid w:val="00231561"/>
    <w:rsid w:val="002316EB"/>
    <w:rsid w:val="00233C3F"/>
    <w:rsid w:val="00234314"/>
    <w:rsid w:val="00235376"/>
    <w:rsid w:val="00235474"/>
    <w:rsid w:val="0023617F"/>
    <w:rsid w:val="00237BAA"/>
    <w:rsid w:val="002408C4"/>
    <w:rsid w:val="002412CE"/>
    <w:rsid w:val="002431E0"/>
    <w:rsid w:val="002438E6"/>
    <w:rsid w:val="00243C8F"/>
    <w:rsid w:val="0024516B"/>
    <w:rsid w:val="00246C19"/>
    <w:rsid w:val="00250255"/>
    <w:rsid w:val="00250EC4"/>
    <w:rsid w:val="00251C10"/>
    <w:rsid w:val="00252E9E"/>
    <w:rsid w:val="00254707"/>
    <w:rsid w:val="00254CC3"/>
    <w:rsid w:val="00254FD7"/>
    <w:rsid w:val="00255098"/>
    <w:rsid w:val="002568E9"/>
    <w:rsid w:val="00260039"/>
    <w:rsid w:val="00260978"/>
    <w:rsid w:val="00261399"/>
    <w:rsid w:val="002615DD"/>
    <w:rsid w:val="0026186A"/>
    <w:rsid w:val="00263668"/>
    <w:rsid w:val="002636AD"/>
    <w:rsid w:val="002639AC"/>
    <w:rsid w:val="00263B31"/>
    <w:rsid w:val="00263FFE"/>
    <w:rsid w:val="00264659"/>
    <w:rsid w:val="00264C20"/>
    <w:rsid w:val="00265D3B"/>
    <w:rsid w:val="00265D3D"/>
    <w:rsid w:val="002662FB"/>
    <w:rsid w:val="002667DC"/>
    <w:rsid w:val="00266FBF"/>
    <w:rsid w:val="00267310"/>
    <w:rsid w:val="002679B8"/>
    <w:rsid w:val="00267BE0"/>
    <w:rsid w:val="0027033C"/>
    <w:rsid w:val="00270565"/>
    <w:rsid w:val="00270673"/>
    <w:rsid w:val="002710F8"/>
    <w:rsid w:val="0027143D"/>
    <w:rsid w:val="0027181D"/>
    <w:rsid w:val="002724BA"/>
    <w:rsid w:val="0027288E"/>
    <w:rsid w:val="002729FF"/>
    <w:rsid w:val="00273032"/>
    <w:rsid w:val="002745AF"/>
    <w:rsid w:val="002749AC"/>
    <w:rsid w:val="00275187"/>
    <w:rsid w:val="002759F5"/>
    <w:rsid w:val="0027622C"/>
    <w:rsid w:val="00276CF7"/>
    <w:rsid w:val="002774A8"/>
    <w:rsid w:val="002805FF"/>
    <w:rsid w:val="00280F76"/>
    <w:rsid w:val="00281635"/>
    <w:rsid w:val="00282046"/>
    <w:rsid w:val="00282A57"/>
    <w:rsid w:val="00282DC0"/>
    <w:rsid w:val="0028306C"/>
    <w:rsid w:val="002831F1"/>
    <w:rsid w:val="00283279"/>
    <w:rsid w:val="00283AC7"/>
    <w:rsid w:val="0028444C"/>
    <w:rsid w:val="002845DE"/>
    <w:rsid w:val="00284DEF"/>
    <w:rsid w:val="00285A7B"/>
    <w:rsid w:val="00285A7E"/>
    <w:rsid w:val="002867AD"/>
    <w:rsid w:val="00286932"/>
    <w:rsid w:val="002869A8"/>
    <w:rsid w:val="00286DB0"/>
    <w:rsid w:val="0028749F"/>
    <w:rsid w:val="002877B4"/>
    <w:rsid w:val="0029041E"/>
    <w:rsid w:val="00290CE0"/>
    <w:rsid w:val="00290EF1"/>
    <w:rsid w:val="002916CD"/>
    <w:rsid w:val="00291D14"/>
    <w:rsid w:val="0029296A"/>
    <w:rsid w:val="00292D28"/>
    <w:rsid w:val="0029336A"/>
    <w:rsid w:val="00293431"/>
    <w:rsid w:val="002934D4"/>
    <w:rsid w:val="002939FF"/>
    <w:rsid w:val="0029433A"/>
    <w:rsid w:val="00294731"/>
    <w:rsid w:val="00295AE9"/>
    <w:rsid w:val="00295F3A"/>
    <w:rsid w:val="00296807"/>
    <w:rsid w:val="0029750E"/>
    <w:rsid w:val="002A0302"/>
    <w:rsid w:val="002A2CF9"/>
    <w:rsid w:val="002A3113"/>
    <w:rsid w:val="002A34EC"/>
    <w:rsid w:val="002A4BA5"/>
    <w:rsid w:val="002A5031"/>
    <w:rsid w:val="002A5386"/>
    <w:rsid w:val="002A5627"/>
    <w:rsid w:val="002A5C74"/>
    <w:rsid w:val="002A75B8"/>
    <w:rsid w:val="002B14DB"/>
    <w:rsid w:val="002B1859"/>
    <w:rsid w:val="002B36FD"/>
    <w:rsid w:val="002B3F98"/>
    <w:rsid w:val="002B4216"/>
    <w:rsid w:val="002B44F2"/>
    <w:rsid w:val="002B4697"/>
    <w:rsid w:val="002B77A5"/>
    <w:rsid w:val="002B77D3"/>
    <w:rsid w:val="002C060C"/>
    <w:rsid w:val="002C0CB2"/>
    <w:rsid w:val="002C121A"/>
    <w:rsid w:val="002C1950"/>
    <w:rsid w:val="002C1E71"/>
    <w:rsid w:val="002C3DA9"/>
    <w:rsid w:val="002C5686"/>
    <w:rsid w:val="002C59FC"/>
    <w:rsid w:val="002C7791"/>
    <w:rsid w:val="002D01B1"/>
    <w:rsid w:val="002D05C2"/>
    <w:rsid w:val="002D0E14"/>
    <w:rsid w:val="002D16B7"/>
    <w:rsid w:val="002D1BE7"/>
    <w:rsid w:val="002D2B30"/>
    <w:rsid w:val="002D369E"/>
    <w:rsid w:val="002D4701"/>
    <w:rsid w:val="002D4CE2"/>
    <w:rsid w:val="002D4D3B"/>
    <w:rsid w:val="002D4FA4"/>
    <w:rsid w:val="002D54C7"/>
    <w:rsid w:val="002D57F6"/>
    <w:rsid w:val="002D5EFF"/>
    <w:rsid w:val="002D603C"/>
    <w:rsid w:val="002D6E3E"/>
    <w:rsid w:val="002D7C3B"/>
    <w:rsid w:val="002D7CB9"/>
    <w:rsid w:val="002E01CB"/>
    <w:rsid w:val="002E13DC"/>
    <w:rsid w:val="002E1639"/>
    <w:rsid w:val="002E288E"/>
    <w:rsid w:val="002E2E36"/>
    <w:rsid w:val="002E310A"/>
    <w:rsid w:val="002E3C72"/>
    <w:rsid w:val="002E3CEA"/>
    <w:rsid w:val="002E47FD"/>
    <w:rsid w:val="002E7270"/>
    <w:rsid w:val="002E7E31"/>
    <w:rsid w:val="002F0A0A"/>
    <w:rsid w:val="002F106A"/>
    <w:rsid w:val="002F4260"/>
    <w:rsid w:val="002F4D8C"/>
    <w:rsid w:val="002F6BD7"/>
    <w:rsid w:val="003004C3"/>
    <w:rsid w:val="00300B8D"/>
    <w:rsid w:val="00300CAE"/>
    <w:rsid w:val="003013EA"/>
    <w:rsid w:val="00301914"/>
    <w:rsid w:val="003025BC"/>
    <w:rsid w:val="0030279D"/>
    <w:rsid w:val="00305349"/>
    <w:rsid w:val="00305582"/>
    <w:rsid w:val="00305747"/>
    <w:rsid w:val="00306FF6"/>
    <w:rsid w:val="003078F6"/>
    <w:rsid w:val="003101DA"/>
    <w:rsid w:val="00310DC3"/>
    <w:rsid w:val="00311022"/>
    <w:rsid w:val="0031105C"/>
    <w:rsid w:val="003123E9"/>
    <w:rsid w:val="00312FCF"/>
    <w:rsid w:val="003135AA"/>
    <w:rsid w:val="00313684"/>
    <w:rsid w:val="00314B17"/>
    <w:rsid w:val="00314EBB"/>
    <w:rsid w:val="00315C6D"/>
    <w:rsid w:val="00317457"/>
    <w:rsid w:val="003179DA"/>
    <w:rsid w:val="00320215"/>
    <w:rsid w:val="00320E11"/>
    <w:rsid w:val="00320F15"/>
    <w:rsid w:val="00322815"/>
    <w:rsid w:val="003266A7"/>
    <w:rsid w:val="00327410"/>
    <w:rsid w:val="0033084A"/>
    <w:rsid w:val="003338A9"/>
    <w:rsid w:val="0033407B"/>
    <w:rsid w:val="003349D7"/>
    <w:rsid w:val="00335534"/>
    <w:rsid w:val="00335871"/>
    <w:rsid w:val="0033672C"/>
    <w:rsid w:val="00337B9E"/>
    <w:rsid w:val="00337CE6"/>
    <w:rsid w:val="00340A14"/>
    <w:rsid w:val="00340D20"/>
    <w:rsid w:val="0034102C"/>
    <w:rsid w:val="003417AE"/>
    <w:rsid w:val="00342068"/>
    <w:rsid w:val="00343531"/>
    <w:rsid w:val="00343874"/>
    <w:rsid w:val="003445CF"/>
    <w:rsid w:val="00344F5C"/>
    <w:rsid w:val="0034517B"/>
    <w:rsid w:val="00345512"/>
    <w:rsid w:val="003474EA"/>
    <w:rsid w:val="00347B2D"/>
    <w:rsid w:val="00347EBC"/>
    <w:rsid w:val="0035131B"/>
    <w:rsid w:val="0035193E"/>
    <w:rsid w:val="00352194"/>
    <w:rsid w:val="003522D6"/>
    <w:rsid w:val="0035242E"/>
    <w:rsid w:val="003526D2"/>
    <w:rsid w:val="00355B36"/>
    <w:rsid w:val="00356305"/>
    <w:rsid w:val="00356CBC"/>
    <w:rsid w:val="00357DAE"/>
    <w:rsid w:val="0036081E"/>
    <w:rsid w:val="00361096"/>
    <w:rsid w:val="00361AEB"/>
    <w:rsid w:val="00362A51"/>
    <w:rsid w:val="00363422"/>
    <w:rsid w:val="00364717"/>
    <w:rsid w:val="003648EF"/>
    <w:rsid w:val="003651A7"/>
    <w:rsid w:val="0036556E"/>
    <w:rsid w:val="00365A0A"/>
    <w:rsid w:val="00366B53"/>
    <w:rsid w:val="003711D3"/>
    <w:rsid w:val="00371DE6"/>
    <w:rsid w:val="00372FB3"/>
    <w:rsid w:val="00373058"/>
    <w:rsid w:val="00373669"/>
    <w:rsid w:val="003741B2"/>
    <w:rsid w:val="003745D3"/>
    <w:rsid w:val="00375052"/>
    <w:rsid w:val="0037561B"/>
    <w:rsid w:val="0037631D"/>
    <w:rsid w:val="00376BBB"/>
    <w:rsid w:val="00376D40"/>
    <w:rsid w:val="00376DA3"/>
    <w:rsid w:val="00380674"/>
    <w:rsid w:val="00380DEA"/>
    <w:rsid w:val="00382646"/>
    <w:rsid w:val="003831C7"/>
    <w:rsid w:val="00383AA4"/>
    <w:rsid w:val="00384882"/>
    <w:rsid w:val="00385C5C"/>
    <w:rsid w:val="00385C69"/>
    <w:rsid w:val="003865B9"/>
    <w:rsid w:val="00386749"/>
    <w:rsid w:val="003876E8"/>
    <w:rsid w:val="00387BFD"/>
    <w:rsid w:val="00390B56"/>
    <w:rsid w:val="00390F7A"/>
    <w:rsid w:val="00391EA0"/>
    <w:rsid w:val="00392E9F"/>
    <w:rsid w:val="00393711"/>
    <w:rsid w:val="00394D0C"/>
    <w:rsid w:val="00396897"/>
    <w:rsid w:val="003971CF"/>
    <w:rsid w:val="003A0646"/>
    <w:rsid w:val="003A0791"/>
    <w:rsid w:val="003A19A9"/>
    <w:rsid w:val="003A1AA2"/>
    <w:rsid w:val="003A266F"/>
    <w:rsid w:val="003A2804"/>
    <w:rsid w:val="003A3D0A"/>
    <w:rsid w:val="003A4718"/>
    <w:rsid w:val="003A504E"/>
    <w:rsid w:val="003A55C0"/>
    <w:rsid w:val="003A61C6"/>
    <w:rsid w:val="003A653D"/>
    <w:rsid w:val="003A6EEA"/>
    <w:rsid w:val="003A6FFD"/>
    <w:rsid w:val="003A7066"/>
    <w:rsid w:val="003A7E92"/>
    <w:rsid w:val="003A7ECB"/>
    <w:rsid w:val="003A7F3C"/>
    <w:rsid w:val="003B0282"/>
    <w:rsid w:val="003B07D8"/>
    <w:rsid w:val="003B13A7"/>
    <w:rsid w:val="003B19BC"/>
    <w:rsid w:val="003B306F"/>
    <w:rsid w:val="003B344F"/>
    <w:rsid w:val="003B7477"/>
    <w:rsid w:val="003B7787"/>
    <w:rsid w:val="003C19E4"/>
    <w:rsid w:val="003C20DB"/>
    <w:rsid w:val="003C271A"/>
    <w:rsid w:val="003C3110"/>
    <w:rsid w:val="003C3EE2"/>
    <w:rsid w:val="003C715C"/>
    <w:rsid w:val="003C787F"/>
    <w:rsid w:val="003D02D5"/>
    <w:rsid w:val="003D190F"/>
    <w:rsid w:val="003D2184"/>
    <w:rsid w:val="003D2940"/>
    <w:rsid w:val="003D43B9"/>
    <w:rsid w:val="003D49AB"/>
    <w:rsid w:val="003D539A"/>
    <w:rsid w:val="003D55AB"/>
    <w:rsid w:val="003D65F7"/>
    <w:rsid w:val="003D6EFE"/>
    <w:rsid w:val="003E0E61"/>
    <w:rsid w:val="003E1AC9"/>
    <w:rsid w:val="003E2AF4"/>
    <w:rsid w:val="003E3006"/>
    <w:rsid w:val="003E4568"/>
    <w:rsid w:val="003E4762"/>
    <w:rsid w:val="003E5304"/>
    <w:rsid w:val="003E617F"/>
    <w:rsid w:val="003E67EB"/>
    <w:rsid w:val="003E7A8D"/>
    <w:rsid w:val="003F0750"/>
    <w:rsid w:val="003F17AC"/>
    <w:rsid w:val="003F1BA8"/>
    <w:rsid w:val="003F2DEB"/>
    <w:rsid w:val="003F31B0"/>
    <w:rsid w:val="003F4D1A"/>
    <w:rsid w:val="003F5027"/>
    <w:rsid w:val="003F5D8C"/>
    <w:rsid w:val="003F5E89"/>
    <w:rsid w:val="003F61CD"/>
    <w:rsid w:val="003F6B48"/>
    <w:rsid w:val="003F6F6D"/>
    <w:rsid w:val="00400C15"/>
    <w:rsid w:val="0040113B"/>
    <w:rsid w:val="00401355"/>
    <w:rsid w:val="00401CE6"/>
    <w:rsid w:val="00401CF0"/>
    <w:rsid w:val="004025F0"/>
    <w:rsid w:val="00403106"/>
    <w:rsid w:val="004038A4"/>
    <w:rsid w:val="00403BC0"/>
    <w:rsid w:val="00405947"/>
    <w:rsid w:val="0040640B"/>
    <w:rsid w:val="00406851"/>
    <w:rsid w:val="00407511"/>
    <w:rsid w:val="004103BE"/>
    <w:rsid w:val="00410BAA"/>
    <w:rsid w:val="0041180F"/>
    <w:rsid w:val="00411CD1"/>
    <w:rsid w:val="00412C67"/>
    <w:rsid w:val="00413872"/>
    <w:rsid w:val="00415A95"/>
    <w:rsid w:val="00415BDF"/>
    <w:rsid w:val="004165BE"/>
    <w:rsid w:val="00417B3C"/>
    <w:rsid w:val="00417BF2"/>
    <w:rsid w:val="00417F17"/>
    <w:rsid w:val="0042064E"/>
    <w:rsid w:val="004212B7"/>
    <w:rsid w:val="004216D6"/>
    <w:rsid w:val="0042170D"/>
    <w:rsid w:val="00421A07"/>
    <w:rsid w:val="00422F09"/>
    <w:rsid w:val="0042388E"/>
    <w:rsid w:val="00423AB4"/>
    <w:rsid w:val="00425EBF"/>
    <w:rsid w:val="00426919"/>
    <w:rsid w:val="0042700B"/>
    <w:rsid w:val="00427D9B"/>
    <w:rsid w:val="00430D68"/>
    <w:rsid w:val="00431A2B"/>
    <w:rsid w:val="00431AC5"/>
    <w:rsid w:val="00433184"/>
    <w:rsid w:val="00433705"/>
    <w:rsid w:val="0043590F"/>
    <w:rsid w:val="00435C23"/>
    <w:rsid w:val="00436364"/>
    <w:rsid w:val="00436E75"/>
    <w:rsid w:val="004378BE"/>
    <w:rsid w:val="0044012B"/>
    <w:rsid w:val="0044033A"/>
    <w:rsid w:val="00440CF0"/>
    <w:rsid w:val="00441CA1"/>
    <w:rsid w:val="00442AA6"/>
    <w:rsid w:val="00444128"/>
    <w:rsid w:val="00445EDA"/>
    <w:rsid w:val="004469A1"/>
    <w:rsid w:val="00446D88"/>
    <w:rsid w:val="00447428"/>
    <w:rsid w:val="0044776C"/>
    <w:rsid w:val="00447810"/>
    <w:rsid w:val="0044781D"/>
    <w:rsid w:val="00450475"/>
    <w:rsid w:val="00451250"/>
    <w:rsid w:val="004517B8"/>
    <w:rsid w:val="00452111"/>
    <w:rsid w:val="00452430"/>
    <w:rsid w:val="004543EA"/>
    <w:rsid w:val="004547C3"/>
    <w:rsid w:val="00454B21"/>
    <w:rsid w:val="00455968"/>
    <w:rsid w:val="004559F2"/>
    <w:rsid w:val="004645C3"/>
    <w:rsid w:val="004650EF"/>
    <w:rsid w:val="004651EB"/>
    <w:rsid w:val="00465626"/>
    <w:rsid w:val="004658F2"/>
    <w:rsid w:val="00467E62"/>
    <w:rsid w:val="004713D9"/>
    <w:rsid w:val="00471B36"/>
    <w:rsid w:val="00473734"/>
    <w:rsid w:val="00473FE3"/>
    <w:rsid w:val="004740E9"/>
    <w:rsid w:val="00474D67"/>
    <w:rsid w:val="00474EBE"/>
    <w:rsid w:val="004753CD"/>
    <w:rsid w:val="00475B06"/>
    <w:rsid w:val="00476487"/>
    <w:rsid w:val="004774B4"/>
    <w:rsid w:val="00477E3C"/>
    <w:rsid w:val="00481E98"/>
    <w:rsid w:val="00483B20"/>
    <w:rsid w:val="00484C83"/>
    <w:rsid w:val="004856B5"/>
    <w:rsid w:val="004861B4"/>
    <w:rsid w:val="00486DAE"/>
    <w:rsid w:val="0048757F"/>
    <w:rsid w:val="004907D9"/>
    <w:rsid w:val="00492ED2"/>
    <w:rsid w:val="004930E3"/>
    <w:rsid w:val="0049448C"/>
    <w:rsid w:val="00497AC0"/>
    <w:rsid w:val="004A0248"/>
    <w:rsid w:val="004A0B89"/>
    <w:rsid w:val="004A1607"/>
    <w:rsid w:val="004A2655"/>
    <w:rsid w:val="004A299D"/>
    <w:rsid w:val="004A3E19"/>
    <w:rsid w:val="004A55A2"/>
    <w:rsid w:val="004A59C9"/>
    <w:rsid w:val="004A6C5D"/>
    <w:rsid w:val="004A6EBD"/>
    <w:rsid w:val="004B004B"/>
    <w:rsid w:val="004B0CFE"/>
    <w:rsid w:val="004B114D"/>
    <w:rsid w:val="004B1985"/>
    <w:rsid w:val="004B28CC"/>
    <w:rsid w:val="004B293F"/>
    <w:rsid w:val="004B32D2"/>
    <w:rsid w:val="004B39C6"/>
    <w:rsid w:val="004B529E"/>
    <w:rsid w:val="004B6221"/>
    <w:rsid w:val="004B75B6"/>
    <w:rsid w:val="004B7C60"/>
    <w:rsid w:val="004B7DD2"/>
    <w:rsid w:val="004C001C"/>
    <w:rsid w:val="004C20CF"/>
    <w:rsid w:val="004C3910"/>
    <w:rsid w:val="004C43DF"/>
    <w:rsid w:val="004C4768"/>
    <w:rsid w:val="004C54C8"/>
    <w:rsid w:val="004C5CB6"/>
    <w:rsid w:val="004C62AD"/>
    <w:rsid w:val="004D0A3F"/>
    <w:rsid w:val="004D1ECC"/>
    <w:rsid w:val="004D33E4"/>
    <w:rsid w:val="004D3731"/>
    <w:rsid w:val="004D3AC3"/>
    <w:rsid w:val="004D4673"/>
    <w:rsid w:val="004D4D47"/>
    <w:rsid w:val="004E0584"/>
    <w:rsid w:val="004E0E7E"/>
    <w:rsid w:val="004E197B"/>
    <w:rsid w:val="004E1C8F"/>
    <w:rsid w:val="004E1CAA"/>
    <w:rsid w:val="004E1E5D"/>
    <w:rsid w:val="004E288C"/>
    <w:rsid w:val="004E39CB"/>
    <w:rsid w:val="004E48E8"/>
    <w:rsid w:val="004E5A2F"/>
    <w:rsid w:val="004E6449"/>
    <w:rsid w:val="004F0930"/>
    <w:rsid w:val="004F190B"/>
    <w:rsid w:val="004F2803"/>
    <w:rsid w:val="004F51AC"/>
    <w:rsid w:val="004F54BF"/>
    <w:rsid w:val="004F572D"/>
    <w:rsid w:val="004F61C9"/>
    <w:rsid w:val="004F7E3F"/>
    <w:rsid w:val="00500CD9"/>
    <w:rsid w:val="00501933"/>
    <w:rsid w:val="00502B27"/>
    <w:rsid w:val="0050378C"/>
    <w:rsid w:val="00504ECC"/>
    <w:rsid w:val="00504F1C"/>
    <w:rsid w:val="00505F8E"/>
    <w:rsid w:val="00506817"/>
    <w:rsid w:val="0050689D"/>
    <w:rsid w:val="005069F8"/>
    <w:rsid w:val="00506EE4"/>
    <w:rsid w:val="00507101"/>
    <w:rsid w:val="00507297"/>
    <w:rsid w:val="00507E99"/>
    <w:rsid w:val="00510BE8"/>
    <w:rsid w:val="00511C11"/>
    <w:rsid w:val="00512AC2"/>
    <w:rsid w:val="00514C89"/>
    <w:rsid w:val="00514E8A"/>
    <w:rsid w:val="00515125"/>
    <w:rsid w:val="00517CE8"/>
    <w:rsid w:val="00520333"/>
    <w:rsid w:val="0052082E"/>
    <w:rsid w:val="0052143D"/>
    <w:rsid w:val="00522886"/>
    <w:rsid w:val="0052376C"/>
    <w:rsid w:val="00523B30"/>
    <w:rsid w:val="00524269"/>
    <w:rsid w:val="00524AF0"/>
    <w:rsid w:val="005258A4"/>
    <w:rsid w:val="005258AE"/>
    <w:rsid w:val="005258D6"/>
    <w:rsid w:val="005261E9"/>
    <w:rsid w:val="00531A4C"/>
    <w:rsid w:val="00533B74"/>
    <w:rsid w:val="005341C9"/>
    <w:rsid w:val="0053443B"/>
    <w:rsid w:val="00534722"/>
    <w:rsid w:val="0053570E"/>
    <w:rsid w:val="005375CA"/>
    <w:rsid w:val="00537A08"/>
    <w:rsid w:val="0054008E"/>
    <w:rsid w:val="0054048D"/>
    <w:rsid w:val="005408C5"/>
    <w:rsid w:val="00540ACD"/>
    <w:rsid w:val="005417DF"/>
    <w:rsid w:val="00541FD9"/>
    <w:rsid w:val="00542BE9"/>
    <w:rsid w:val="00544F02"/>
    <w:rsid w:val="00545ADF"/>
    <w:rsid w:val="00545EC9"/>
    <w:rsid w:val="00546969"/>
    <w:rsid w:val="00546984"/>
    <w:rsid w:val="00546C8D"/>
    <w:rsid w:val="00547C87"/>
    <w:rsid w:val="0055022A"/>
    <w:rsid w:val="00550BDB"/>
    <w:rsid w:val="005518EF"/>
    <w:rsid w:val="00551FA6"/>
    <w:rsid w:val="00552ACB"/>
    <w:rsid w:val="00552FB0"/>
    <w:rsid w:val="0055375D"/>
    <w:rsid w:val="00553C7F"/>
    <w:rsid w:val="00553E13"/>
    <w:rsid w:val="00554166"/>
    <w:rsid w:val="005542F2"/>
    <w:rsid w:val="00554398"/>
    <w:rsid w:val="005549CD"/>
    <w:rsid w:val="005550DB"/>
    <w:rsid w:val="00556B34"/>
    <w:rsid w:val="0055748C"/>
    <w:rsid w:val="00560CAD"/>
    <w:rsid w:val="00561049"/>
    <w:rsid w:val="0056159C"/>
    <w:rsid w:val="00562FA1"/>
    <w:rsid w:val="005633D9"/>
    <w:rsid w:val="005640A3"/>
    <w:rsid w:val="005640A4"/>
    <w:rsid w:val="00564208"/>
    <w:rsid w:val="00564356"/>
    <w:rsid w:val="005652FD"/>
    <w:rsid w:val="005655D1"/>
    <w:rsid w:val="00565645"/>
    <w:rsid w:val="00566BED"/>
    <w:rsid w:val="0056791B"/>
    <w:rsid w:val="00570902"/>
    <w:rsid w:val="005712E3"/>
    <w:rsid w:val="00571ED5"/>
    <w:rsid w:val="0057234B"/>
    <w:rsid w:val="005731E4"/>
    <w:rsid w:val="00573537"/>
    <w:rsid w:val="005736D8"/>
    <w:rsid w:val="00573953"/>
    <w:rsid w:val="00574BB0"/>
    <w:rsid w:val="00574CFA"/>
    <w:rsid w:val="0057593D"/>
    <w:rsid w:val="00575BB9"/>
    <w:rsid w:val="00576423"/>
    <w:rsid w:val="00577A08"/>
    <w:rsid w:val="00582BB2"/>
    <w:rsid w:val="00583670"/>
    <w:rsid w:val="005836BF"/>
    <w:rsid w:val="00583ADE"/>
    <w:rsid w:val="00584720"/>
    <w:rsid w:val="0058497C"/>
    <w:rsid w:val="00584AAC"/>
    <w:rsid w:val="00584DF2"/>
    <w:rsid w:val="005860B7"/>
    <w:rsid w:val="005860EE"/>
    <w:rsid w:val="00587455"/>
    <w:rsid w:val="00590C50"/>
    <w:rsid w:val="00591686"/>
    <w:rsid w:val="005932C7"/>
    <w:rsid w:val="0059391D"/>
    <w:rsid w:val="005945F5"/>
    <w:rsid w:val="00595571"/>
    <w:rsid w:val="00595817"/>
    <w:rsid w:val="00596339"/>
    <w:rsid w:val="005963E7"/>
    <w:rsid w:val="00596B41"/>
    <w:rsid w:val="00596B6A"/>
    <w:rsid w:val="00597DC4"/>
    <w:rsid w:val="005A0C0D"/>
    <w:rsid w:val="005A1442"/>
    <w:rsid w:val="005A14DC"/>
    <w:rsid w:val="005A1FD7"/>
    <w:rsid w:val="005A2260"/>
    <w:rsid w:val="005A2679"/>
    <w:rsid w:val="005A2D52"/>
    <w:rsid w:val="005A3AF3"/>
    <w:rsid w:val="005A4104"/>
    <w:rsid w:val="005A417A"/>
    <w:rsid w:val="005A438D"/>
    <w:rsid w:val="005A5E24"/>
    <w:rsid w:val="005A7C70"/>
    <w:rsid w:val="005A7E49"/>
    <w:rsid w:val="005B08D0"/>
    <w:rsid w:val="005B0EED"/>
    <w:rsid w:val="005B171C"/>
    <w:rsid w:val="005B2CD9"/>
    <w:rsid w:val="005B2D61"/>
    <w:rsid w:val="005B38A8"/>
    <w:rsid w:val="005B3E7E"/>
    <w:rsid w:val="005B429D"/>
    <w:rsid w:val="005B442D"/>
    <w:rsid w:val="005B471D"/>
    <w:rsid w:val="005B59DB"/>
    <w:rsid w:val="005B7C0F"/>
    <w:rsid w:val="005B7D6C"/>
    <w:rsid w:val="005C0DEE"/>
    <w:rsid w:val="005C1597"/>
    <w:rsid w:val="005C2311"/>
    <w:rsid w:val="005C2481"/>
    <w:rsid w:val="005C28C2"/>
    <w:rsid w:val="005C3388"/>
    <w:rsid w:val="005C5FE6"/>
    <w:rsid w:val="005C6058"/>
    <w:rsid w:val="005C633B"/>
    <w:rsid w:val="005C6B06"/>
    <w:rsid w:val="005D0420"/>
    <w:rsid w:val="005D079C"/>
    <w:rsid w:val="005D0A8F"/>
    <w:rsid w:val="005D0B6F"/>
    <w:rsid w:val="005D160B"/>
    <w:rsid w:val="005D1692"/>
    <w:rsid w:val="005D2296"/>
    <w:rsid w:val="005D2AAD"/>
    <w:rsid w:val="005D2E83"/>
    <w:rsid w:val="005D51D1"/>
    <w:rsid w:val="005D54BA"/>
    <w:rsid w:val="005D5776"/>
    <w:rsid w:val="005D60F7"/>
    <w:rsid w:val="005D6C61"/>
    <w:rsid w:val="005D6D93"/>
    <w:rsid w:val="005D7792"/>
    <w:rsid w:val="005D7A3F"/>
    <w:rsid w:val="005D7D0D"/>
    <w:rsid w:val="005E0247"/>
    <w:rsid w:val="005E0577"/>
    <w:rsid w:val="005E05D5"/>
    <w:rsid w:val="005E142E"/>
    <w:rsid w:val="005E1B7B"/>
    <w:rsid w:val="005E1C0D"/>
    <w:rsid w:val="005E2091"/>
    <w:rsid w:val="005E20C6"/>
    <w:rsid w:val="005E2AD4"/>
    <w:rsid w:val="005E31FD"/>
    <w:rsid w:val="005E332B"/>
    <w:rsid w:val="005E39AB"/>
    <w:rsid w:val="005E3B56"/>
    <w:rsid w:val="005E4505"/>
    <w:rsid w:val="005E45A4"/>
    <w:rsid w:val="005E4D4E"/>
    <w:rsid w:val="005E6093"/>
    <w:rsid w:val="005E62A6"/>
    <w:rsid w:val="005E6418"/>
    <w:rsid w:val="005E6B1A"/>
    <w:rsid w:val="005E728C"/>
    <w:rsid w:val="005F097B"/>
    <w:rsid w:val="005F0A0E"/>
    <w:rsid w:val="005F3CD1"/>
    <w:rsid w:val="005F3CEF"/>
    <w:rsid w:val="005F4E2B"/>
    <w:rsid w:val="005F54CD"/>
    <w:rsid w:val="005F6852"/>
    <w:rsid w:val="005F7FF0"/>
    <w:rsid w:val="00600240"/>
    <w:rsid w:val="006006B6"/>
    <w:rsid w:val="00600E1C"/>
    <w:rsid w:val="00601E96"/>
    <w:rsid w:val="006026C6"/>
    <w:rsid w:val="00602EDE"/>
    <w:rsid w:val="00604442"/>
    <w:rsid w:val="0060486A"/>
    <w:rsid w:val="00605A4D"/>
    <w:rsid w:val="00605DD2"/>
    <w:rsid w:val="00606357"/>
    <w:rsid w:val="006068C5"/>
    <w:rsid w:val="00606A85"/>
    <w:rsid w:val="00606ABC"/>
    <w:rsid w:val="00607567"/>
    <w:rsid w:val="00607B74"/>
    <w:rsid w:val="00610BF6"/>
    <w:rsid w:val="00611A2C"/>
    <w:rsid w:val="00612064"/>
    <w:rsid w:val="00612212"/>
    <w:rsid w:val="0061224C"/>
    <w:rsid w:val="0061362F"/>
    <w:rsid w:val="006138EF"/>
    <w:rsid w:val="006139A4"/>
    <w:rsid w:val="00613D3E"/>
    <w:rsid w:val="00614B70"/>
    <w:rsid w:val="00615C5C"/>
    <w:rsid w:val="00615FAD"/>
    <w:rsid w:val="00616783"/>
    <w:rsid w:val="006200D8"/>
    <w:rsid w:val="0062066D"/>
    <w:rsid w:val="00621DC1"/>
    <w:rsid w:val="0062360C"/>
    <w:rsid w:val="00623E90"/>
    <w:rsid w:val="00624040"/>
    <w:rsid w:val="006245C1"/>
    <w:rsid w:val="00624C44"/>
    <w:rsid w:val="00626236"/>
    <w:rsid w:val="00626BC0"/>
    <w:rsid w:val="006272B0"/>
    <w:rsid w:val="006272EE"/>
    <w:rsid w:val="00631A24"/>
    <w:rsid w:val="00631BFE"/>
    <w:rsid w:val="00631D91"/>
    <w:rsid w:val="006325F9"/>
    <w:rsid w:val="00634692"/>
    <w:rsid w:val="00634DD5"/>
    <w:rsid w:val="006364B6"/>
    <w:rsid w:val="00636B5B"/>
    <w:rsid w:val="00636E49"/>
    <w:rsid w:val="00637C1B"/>
    <w:rsid w:val="00640645"/>
    <w:rsid w:val="00641337"/>
    <w:rsid w:val="00641365"/>
    <w:rsid w:val="0064273D"/>
    <w:rsid w:val="00642845"/>
    <w:rsid w:val="0064386B"/>
    <w:rsid w:val="0064415E"/>
    <w:rsid w:val="00644AB6"/>
    <w:rsid w:val="00645919"/>
    <w:rsid w:val="00645A68"/>
    <w:rsid w:val="00646D89"/>
    <w:rsid w:val="0064751A"/>
    <w:rsid w:val="006475CD"/>
    <w:rsid w:val="00651422"/>
    <w:rsid w:val="00653748"/>
    <w:rsid w:val="0065447B"/>
    <w:rsid w:val="0065477E"/>
    <w:rsid w:val="00654FC3"/>
    <w:rsid w:val="0065587B"/>
    <w:rsid w:val="00655BB5"/>
    <w:rsid w:val="006560AB"/>
    <w:rsid w:val="00656155"/>
    <w:rsid w:val="00657A0E"/>
    <w:rsid w:val="00660A09"/>
    <w:rsid w:val="00660C79"/>
    <w:rsid w:val="00660D9A"/>
    <w:rsid w:val="00661FCA"/>
    <w:rsid w:val="00662E02"/>
    <w:rsid w:val="00663AA3"/>
    <w:rsid w:val="00665F74"/>
    <w:rsid w:val="006666F9"/>
    <w:rsid w:val="006672F0"/>
    <w:rsid w:val="00670A96"/>
    <w:rsid w:val="00670E34"/>
    <w:rsid w:val="00671DAC"/>
    <w:rsid w:val="00672052"/>
    <w:rsid w:val="00673A18"/>
    <w:rsid w:val="00673A8A"/>
    <w:rsid w:val="006747AE"/>
    <w:rsid w:val="00675A2F"/>
    <w:rsid w:val="00675E29"/>
    <w:rsid w:val="00675F79"/>
    <w:rsid w:val="006764EB"/>
    <w:rsid w:val="00677C97"/>
    <w:rsid w:val="00680427"/>
    <w:rsid w:val="0068086A"/>
    <w:rsid w:val="00681328"/>
    <w:rsid w:val="00681399"/>
    <w:rsid w:val="00682678"/>
    <w:rsid w:val="006852AC"/>
    <w:rsid w:val="00685327"/>
    <w:rsid w:val="006879F8"/>
    <w:rsid w:val="0069098D"/>
    <w:rsid w:val="00691248"/>
    <w:rsid w:val="00691B9D"/>
    <w:rsid w:val="00693985"/>
    <w:rsid w:val="006945DC"/>
    <w:rsid w:val="0069480F"/>
    <w:rsid w:val="0069506C"/>
    <w:rsid w:val="006950FA"/>
    <w:rsid w:val="00696839"/>
    <w:rsid w:val="00696916"/>
    <w:rsid w:val="00697239"/>
    <w:rsid w:val="00697560"/>
    <w:rsid w:val="006A0A2A"/>
    <w:rsid w:val="006A3462"/>
    <w:rsid w:val="006A3B4B"/>
    <w:rsid w:val="006A4017"/>
    <w:rsid w:val="006A4629"/>
    <w:rsid w:val="006A4813"/>
    <w:rsid w:val="006A574B"/>
    <w:rsid w:val="006A68C0"/>
    <w:rsid w:val="006A74C6"/>
    <w:rsid w:val="006B0317"/>
    <w:rsid w:val="006B0FF1"/>
    <w:rsid w:val="006B47C9"/>
    <w:rsid w:val="006B4807"/>
    <w:rsid w:val="006B60E4"/>
    <w:rsid w:val="006B626A"/>
    <w:rsid w:val="006B752C"/>
    <w:rsid w:val="006C286A"/>
    <w:rsid w:val="006C3066"/>
    <w:rsid w:val="006C7F10"/>
    <w:rsid w:val="006D09B6"/>
    <w:rsid w:val="006D1795"/>
    <w:rsid w:val="006D1FD6"/>
    <w:rsid w:val="006D2C4A"/>
    <w:rsid w:val="006D2EA1"/>
    <w:rsid w:val="006D346D"/>
    <w:rsid w:val="006D354A"/>
    <w:rsid w:val="006D4CCB"/>
    <w:rsid w:val="006D61E2"/>
    <w:rsid w:val="006D72FE"/>
    <w:rsid w:val="006D7FDF"/>
    <w:rsid w:val="006E032B"/>
    <w:rsid w:val="006E04B4"/>
    <w:rsid w:val="006E1272"/>
    <w:rsid w:val="006E1291"/>
    <w:rsid w:val="006E1FFE"/>
    <w:rsid w:val="006E254F"/>
    <w:rsid w:val="006E2CE4"/>
    <w:rsid w:val="006E2DFB"/>
    <w:rsid w:val="006E2FAB"/>
    <w:rsid w:val="006E32C1"/>
    <w:rsid w:val="006E3BBF"/>
    <w:rsid w:val="006E66E5"/>
    <w:rsid w:val="006E6700"/>
    <w:rsid w:val="006E6960"/>
    <w:rsid w:val="006F1401"/>
    <w:rsid w:val="006F1D50"/>
    <w:rsid w:val="006F219A"/>
    <w:rsid w:val="006F246A"/>
    <w:rsid w:val="006F34E7"/>
    <w:rsid w:val="006F3899"/>
    <w:rsid w:val="006F3B23"/>
    <w:rsid w:val="006F4A48"/>
    <w:rsid w:val="006F4E7B"/>
    <w:rsid w:val="006F504E"/>
    <w:rsid w:val="006F5A18"/>
    <w:rsid w:val="006F5EBE"/>
    <w:rsid w:val="006F613B"/>
    <w:rsid w:val="0070057B"/>
    <w:rsid w:val="00700B42"/>
    <w:rsid w:val="00701A24"/>
    <w:rsid w:val="00701FE7"/>
    <w:rsid w:val="00702017"/>
    <w:rsid w:val="00703FAF"/>
    <w:rsid w:val="0070444F"/>
    <w:rsid w:val="00704FE1"/>
    <w:rsid w:val="00706563"/>
    <w:rsid w:val="007065ED"/>
    <w:rsid w:val="007066D3"/>
    <w:rsid w:val="00707578"/>
    <w:rsid w:val="00710591"/>
    <w:rsid w:val="00712333"/>
    <w:rsid w:val="00712B98"/>
    <w:rsid w:val="00714AEE"/>
    <w:rsid w:val="00714B6D"/>
    <w:rsid w:val="0071588C"/>
    <w:rsid w:val="007164CE"/>
    <w:rsid w:val="007171F7"/>
    <w:rsid w:val="0071757A"/>
    <w:rsid w:val="00722ACD"/>
    <w:rsid w:val="00722DAE"/>
    <w:rsid w:val="00723406"/>
    <w:rsid w:val="007251FB"/>
    <w:rsid w:val="00725200"/>
    <w:rsid w:val="00725407"/>
    <w:rsid w:val="007254A9"/>
    <w:rsid w:val="00725621"/>
    <w:rsid w:val="00726174"/>
    <w:rsid w:val="00726273"/>
    <w:rsid w:val="00726739"/>
    <w:rsid w:val="00726A23"/>
    <w:rsid w:val="00726E00"/>
    <w:rsid w:val="00726EDA"/>
    <w:rsid w:val="0072753F"/>
    <w:rsid w:val="0072779B"/>
    <w:rsid w:val="00727B84"/>
    <w:rsid w:val="00730D72"/>
    <w:rsid w:val="00731183"/>
    <w:rsid w:val="007313C6"/>
    <w:rsid w:val="007319F2"/>
    <w:rsid w:val="00732049"/>
    <w:rsid w:val="00732A26"/>
    <w:rsid w:val="007358BD"/>
    <w:rsid w:val="007359BA"/>
    <w:rsid w:val="00735CA5"/>
    <w:rsid w:val="00735EA7"/>
    <w:rsid w:val="0073608D"/>
    <w:rsid w:val="00736DBD"/>
    <w:rsid w:val="00740A68"/>
    <w:rsid w:val="00741444"/>
    <w:rsid w:val="007415D9"/>
    <w:rsid w:val="00741D9D"/>
    <w:rsid w:val="00742727"/>
    <w:rsid w:val="007428BE"/>
    <w:rsid w:val="00742D9B"/>
    <w:rsid w:val="007433FF"/>
    <w:rsid w:val="007448DF"/>
    <w:rsid w:val="00745877"/>
    <w:rsid w:val="00745AE8"/>
    <w:rsid w:val="007460AD"/>
    <w:rsid w:val="0074641B"/>
    <w:rsid w:val="00746F2C"/>
    <w:rsid w:val="00747385"/>
    <w:rsid w:val="00750730"/>
    <w:rsid w:val="0075388A"/>
    <w:rsid w:val="00753A69"/>
    <w:rsid w:val="00754CA4"/>
    <w:rsid w:val="00754E08"/>
    <w:rsid w:val="00756462"/>
    <w:rsid w:val="0075646E"/>
    <w:rsid w:val="00757B30"/>
    <w:rsid w:val="00760B3A"/>
    <w:rsid w:val="007610DE"/>
    <w:rsid w:val="007622A6"/>
    <w:rsid w:val="00763343"/>
    <w:rsid w:val="00764306"/>
    <w:rsid w:val="00764476"/>
    <w:rsid w:val="00764B25"/>
    <w:rsid w:val="00765055"/>
    <w:rsid w:val="00770011"/>
    <w:rsid w:val="00772E18"/>
    <w:rsid w:val="00773354"/>
    <w:rsid w:val="00773C9F"/>
    <w:rsid w:val="0077521E"/>
    <w:rsid w:val="0077680E"/>
    <w:rsid w:val="00776BD5"/>
    <w:rsid w:val="00776E23"/>
    <w:rsid w:val="00776E62"/>
    <w:rsid w:val="0078181C"/>
    <w:rsid w:val="007821D6"/>
    <w:rsid w:val="00782B63"/>
    <w:rsid w:val="00784C16"/>
    <w:rsid w:val="00784DDC"/>
    <w:rsid w:val="0078598B"/>
    <w:rsid w:val="00785F1B"/>
    <w:rsid w:val="00786B24"/>
    <w:rsid w:val="00787006"/>
    <w:rsid w:val="0079085C"/>
    <w:rsid w:val="0079097A"/>
    <w:rsid w:val="00790A32"/>
    <w:rsid w:val="00791156"/>
    <w:rsid w:val="0079356C"/>
    <w:rsid w:val="00793796"/>
    <w:rsid w:val="0079406C"/>
    <w:rsid w:val="007944ED"/>
    <w:rsid w:val="00794C5A"/>
    <w:rsid w:val="00795278"/>
    <w:rsid w:val="007958FB"/>
    <w:rsid w:val="00796F22"/>
    <w:rsid w:val="007A04DB"/>
    <w:rsid w:val="007A0B3C"/>
    <w:rsid w:val="007A4B19"/>
    <w:rsid w:val="007A53D9"/>
    <w:rsid w:val="007A683E"/>
    <w:rsid w:val="007A69A1"/>
    <w:rsid w:val="007A6C30"/>
    <w:rsid w:val="007A7BFF"/>
    <w:rsid w:val="007A7C6C"/>
    <w:rsid w:val="007B011B"/>
    <w:rsid w:val="007B0B4E"/>
    <w:rsid w:val="007B110A"/>
    <w:rsid w:val="007B162B"/>
    <w:rsid w:val="007B2304"/>
    <w:rsid w:val="007B5D4B"/>
    <w:rsid w:val="007B6F29"/>
    <w:rsid w:val="007C06ED"/>
    <w:rsid w:val="007C0A92"/>
    <w:rsid w:val="007C2053"/>
    <w:rsid w:val="007C27DC"/>
    <w:rsid w:val="007C2883"/>
    <w:rsid w:val="007C2C17"/>
    <w:rsid w:val="007C4277"/>
    <w:rsid w:val="007C43C4"/>
    <w:rsid w:val="007C5D5C"/>
    <w:rsid w:val="007C67D2"/>
    <w:rsid w:val="007C6EA2"/>
    <w:rsid w:val="007D1043"/>
    <w:rsid w:val="007D15F4"/>
    <w:rsid w:val="007D18EC"/>
    <w:rsid w:val="007D292A"/>
    <w:rsid w:val="007D3DDC"/>
    <w:rsid w:val="007D3FE0"/>
    <w:rsid w:val="007D4559"/>
    <w:rsid w:val="007D57AE"/>
    <w:rsid w:val="007D5869"/>
    <w:rsid w:val="007D5935"/>
    <w:rsid w:val="007D59C0"/>
    <w:rsid w:val="007D6303"/>
    <w:rsid w:val="007D6809"/>
    <w:rsid w:val="007D792C"/>
    <w:rsid w:val="007D79D0"/>
    <w:rsid w:val="007D7E45"/>
    <w:rsid w:val="007D7EA1"/>
    <w:rsid w:val="007E0069"/>
    <w:rsid w:val="007E0400"/>
    <w:rsid w:val="007E0555"/>
    <w:rsid w:val="007E09A1"/>
    <w:rsid w:val="007E0A70"/>
    <w:rsid w:val="007E0C3A"/>
    <w:rsid w:val="007E249B"/>
    <w:rsid w:val="007E2507"/>
    <w:rsid w:val="007E4498"/>
    <w:rsid w:val="007E461C"/>
    <w:rsid w:val="007E4B9B"/>
    <w:rsid w:val="007E5F36"/>
    <w:rsid w:val="007E6419"/>
    <w:rsid w:val="007E6E8E"/>
    <w:rsid w:val="007E710D"/>
    <w:rsid w:val="007E7211"/>
    <w:rsid w:val="007E7EE2"/>
    <w:rsid w:val="007E7FF0"/>
    <w:rsid w:val="007F01C8"/>
    <w:rsid w:val="007F01EE"/>
    <w:rsid w:val="007F0410"/>
    <w:rsid w:val="007F0D48"/>
    <w:rsid w:val="007F1860"/>
    <w:rsid w:val="007F2792"/>
    <w:rsid w:val="007F2BBB"/>
    <w:rsid w:val="007F2EE8"/>
    <w:rsid w:val="007F3C3B"/>
    <w:rsid w:val="007F436D"/>
    <w:rsid w:val="007F47A7"/>
    <w:rsid w:val="007F47F6"/>
    <w:rsid w:val="007F651E"/>
    <w:rsid w:val="007F6A41"/>
    <w:rsid w:val="007F6DC0"/>
    <w:rsid w:val="007F7F4C"/>
    <w:rsid w:val="007F7F59"/>
    <w:rsid w:val="0080006E"/>
    <w:rsid w:val="0080066E"/>
    <w:rsid w:val="00801775"/>
    <w:rsid w:val="00801DBA"/>
    <w:rsid w:val="008020F3"/>
    <w:rsid w:val="00802A28"/>
    <w:rsid w:val="00803165"/>
    <w:rsid w:val="00803944"/>
    <w:rsid w:val="008049B6"/>
    <w:rsid w:val="00805B23"/>
    <w:rsid w:val="0080636B"/>
    <w:rsid w:val="00806442"/>
    <w:rsid w:val="008111BC"/>
    <w:rsid w:val="00812149"/>
    <w:rsid w:val="00812786"/>
    <w:rsid w:val="008127F8"/>
    <w:rsid w:val="00812B62"/>
    <w:rsid w:val="00812DDD"/>
    <w:rsid w:val="008137B6"/>
    <w:rsid w:val="0081393C"/>
    <w:rsid w:val="00813BC6"/>
    <w:rsid w:val="00814E3C"/>
    <w:rsid w:val="00815492"/>
    <w:rsid w:val="00815AC3"/>
    <w:rsid w:val="00817685"/>
    <w:rsid w:val="008179B3"/>
    <w:rsid w:val="00820008"/>
    <w:rsid w:val="00820BEE"/>
    <w:rsid w:val="00822191"/>
    <w:rsid w:val="00822829"/>
    <w:rsid w:val="00823005"/>
    <w:rsid w:val="00825005"/>
    <w:rsid w:val="00830CBA"/>
    <w:rsid w:val="00832823"/>
    <w:rsid w:val="00832982"/>
    <w:rsid w:val="00833B94"/>
    <w:rsid w:val="00835BC6"/>
    <w:rsid w:val="00835FBB"/>
    <w:rsid w:val="00836938"/>
    <w:rsid w:val="00836A45"/>
    <w:rsid w:val="00836CB2"/>
    <w:rsid w:val="0084051F"/>
    <w:rsid w:val="008416DA"/>
    <w:rsid w:val="00841DBA"/>
    <w:rsid w:val="0084376E"/>
    <w:rsid w:val="00843EA5"/>
    <w:rsid w:val="0084568D"/>
    <w:rsid w:val="008457B8"/>
    <w:rsid w:val="00845EDC"/>
    <w:rsid w:val="008462D6"/>
    <w:rsid w:val="0084760A"/>
    <w:rsid w:val="0085071D"/>
    <w:rsid w:val="00850A1C"/>
    <w:rsid w:val="00850EE7"/>
    <w:rsid w:val="00851241"/>
    <w:rsid w:val="00851C32"/>
    <w:rsid w:val="00852733"/>
    <w:rsid w:val="0085464A"/>
    <w:rsid w:val="0085505A"/>
    <w:rsid w:val="00855E68"/>
    <w:rsid w:val="00856A51"/>
    <w:rsid w:val="00856C5C"/>
    <w:rsid w:val="008573C1"/>
    <w:rsid w:val="008577A9"/>
    <w:rsid w:val="0086189F"/>
    <w:rsid w:val="00862833"/>
    <w:rsid w:val="008633B3"/>
    <w:rsid w:val="00864A7F"/>
    <w:rsid w:val="00864B9C"/>
    <w:rsid w:val="00864BDE"/>
    <w:rsid w:val="00866111"/>
    <w:rsid w:val="00866C6E"/>
    <w:rsid w:val="0086701D"/>
    <w:rsid w:val="008705C9"/>
    <w:rsid w:val="00871FB9"/>
    <w:rsid w:val="00872032"/>
    <w:rsid w:val="0087216B"/>
    <w:rsid w:val="008724FA"/>
    <w:rsid w:val="008727D0"/>
    <w:rsid w:val="00872BCC"/>
    <w:rsid w:val="00873680"/>
    <w:rsid w:val="00873A5D"/>
    <w:rsid w:val="008742A4"/>
    <w:rsid w:val="00875B3F"/>
    <w:rsid w:val="00876641"/>
    <w:rsid w:val="008768CC"/>
    <w:rsid w:val="008807EB"/>
    <w:rsid w:val="00881096"/>
    <w:rsid w:val="00881463"/>
    <w:rsid w:val="00882DBE"/>
    <w:rsid w:val="00883017"/>
    <w:rsid w:val="0088308D"/>
    <w:rsid w:val="008832F0"/>
    <w:rsid w:val="00883477"/>
    <w:rsid w:val="008845A6"/>
    <w:rsid w:val="00885188"/>
    <w:rsid w:val="008854A2"/>
    <w:rsid w:val="00885833"/>
    <w:rsid w:val="00885C63"/>
    <w:rsid w:val="00886662"/>
    <w:rsid w:val="00887DB2"/>
    <w:rsid w:val="00890B82"/>
    <w:rsid w:val="00891380"/>
    <w:rsid w:val="008916E3"/>
    <w:rsid w:val="00891DA2"/>
    <w:rsid w:val="00892364"/>
    <w:rsid w:val="008927C0"/>
    <w:rsid w:val="008937C4"/>
    <w:rsid w:val="00894013"/>
    <w:rsid w:val="00894172"/>
    <w:rsid w:val="00894A27"/>
    <w:rsid w:val="00895FA1"/>
    <w:rsid w:val="008963A8"/>
    <w:rsid w:val="008968CB"/>
    <w:rsid w:val="00897A9A"/>
    <w:rsid w:val="008A1AB1"/>
    <w:rsid w:val="008A3931"/>
    <w:rsid w:val="008A39FD"/>
    <w:rsid w:val="008A3AAD"/>
    <w:rsid w:val="008A4194"/>
    <w:rsid w:val="008A4244"/>
    <w:rsid w:val="008A46C1"/>
    <w:rsid w:val="008A5850"/>
    <w:rsid w:val="008A59C0"/>
    <w:rsid w:val="008A6C24"/>
    <w:rsid w:val="008A7CD5"/>
    <w:rsid w:val="008B0451"/>
    <w:rsid w:val="008B07C7"/>
    <w:rsid w:val="008B09D8"/>
    <w:rsid w:val="008B1DF6"/>
    <w:rsid w:val="008B21D1"/>
    <w:rsid w:val="008B24F1"/>
    <w:rsid w:val="008B4143"/>
    <w:rsid w:val="008B4613"/>
    <w:rsid w:val="008B5AC5"/>
    <w:rsid w:val="008B76E0"/>
    <w:rsid w:val="008B7700"/>
    <w:rsid w:val="008B7DCA"/>
    <w:rsid w:val="008B7EE6"/>
    <w:rsid w:val="008C0FBD"/>
    <w:rsid w:val="008C1425"/>
    <w:rsid w:val="008C20D5"/>
    <w:rsid w:val="008C24DC"/>
    <w:rsid w:val="008C26EA"/>
    <w:rsid w:val="008C2989"/>
    <w:rsid w:val="008C2EE7"/>
    <w:rsid w:val="008C78CB"/>
    <w:rsid w:val="008C7C8D"/>
    <w:rsid w:val="008D1154"/>
    <w:rsid w:val="008D19D9"/>
    <w:rsid w:val="008D1BB7"/>
    <w:rsid w:val="008D2F80"/>
    <w:rsid w:val="008D4434"/>
    <w:rsid w:val="008D570D"/>
    <w:rsid w:val="008D59F9"/>
    <w:rsid w:val="008D5D1B"/>
    <w:rsid w:val="008D6B11"/>
    <w:rsid w:val="008D780E"/>
    <w:rsid w:val="008D78B9"/>
    <w:rsid w:val="008D7D4D"/>
    <w:rsid w:val="008D7E02"/>
    <w:rsid w:val="008E058D"/>
    <w:rsid w:val="008E197E"/>
    <w:rsid w:val="008E333C"/>
    <w:rsid w:val="008E47A9"/>
    <w:rsid w:val="008E49A6"/>
    <w:rsid w:val="008E4E7C"/>
    <w:rsid w:val="008E711C"/>
    <w:rsid w:val="008E7F86"/>
    <w:rsid w:val="008F169E"/>
    <w:rsid w:val="008F1EEE"/>
    <w:rsid w:val="008F2BB5"/>
    <w:rsid w:val="008F3168"/>
    <w:rsid w:val="008F36E3"/>
    <w:rsid w:val="008F3FA9"/>
    <w:rsid w:val="008F7890"/>
    <w:rsid w:val="008F7D28"/>
    <w:rsid w:val="009009DA"/>
    <w:rsid w:val="0090216C"/>
    <w:rsid w:val="0090600E"/>
    <w:rsid w:val="00906FC5"/>
    <w:rsid w:val="00907D9B"/>
    <w:rsid w:val="00907F73"/>
    <w:rsid w:val="00911312"/>
    <w:rsid w:val="00911FEC"/>
    <w:rsid w:val="00913338"/>
    <w:rsid w:val="00916714"/>
    <w:rsid w:val="00916CE6"/>
    <w:rsid w:val="0092010E"/>
    <w:rsid w:val="009206F2"/>
    <w:rsid w:val="009206FF"/>
    <w:rsid w:val="009213A5"/>
    <w:rsid w:val="0092335F"/>
    <w:rsid w:val="00924B6E"/>
    <w:rsid w:val="009260D6"/>
    <w:rsid w:val="00926FF3"/>
    <w:rsid w:val="00927A62"/>
    <w:rsid w:val="00930932"/>
    <w:rsid w:val="00930D4D"/>
    <w:rsid w:val="00931B6B"/>
    <w:rsid w:val="00932837"/>
    <w:rsid w:val="009328F9"/>
    <w:rsid w:val="0093327C"/>
    <w:rsid w:val="0093489C"/>
    <w:rsid w:val="00934A58"/>
    <w:rsid w:val="00935C70"/>
    <w:rsid w:val="0093677D"/>
    <w:rsid w:val="009367A3"/>
    <w:rsid w:val="00937E24"/>
    <w:rsid w:val="009407CF"/>
    <w:rsid w:val="00942865"/>
    <w:rsid w:val="00942B62"/>
    <w:rsid w:val="00942ECC"/>
    <w:rsid w:val="0094324B"/>
    <w:rsid w:val="00944085"/>
    <w:rsid w:val="00944D75"/>
    <w:rsid w:val="00945069"/>
    <w:rsid w:val="0094638E"/>
    <w:rsid w:val="0094665A"/>
    <w:rsid w:val="0094761A"/>
    <w:rsid w:val="00947D42"/>
    <w:rsid w:val="0095015E"/>
    <w:rsid w:val="009502CA"/>
    <w:rsid w:val="00953A52"/>
    <w:rsid w:val="009547F1"/>
    <w:rsid w:val="00954C05"/>
    <w:rsid w:val="00955A96"/>
    <w:rsid w:val="009564D8"/>
    <w:rsid w:val="00956960"/>
    <w:rsid w:val="0095772F"/>
    <w:rsid w:val="00961A9E"/>
    <w:rsid w:val="00962691"/>
    <w:rsid w:val="00962993"/>
    <w:rsid w:val="00962C6B"/>
    <w:rsid w:val="009630D9"/>
    <w:rsid w:val="009632FC"/>
    <w:rsid w:val="009635CE"/>
    <w:rsid w:val="0096383B"/>
    <w:rsid w:val="00964B8C"/>
    <w:rsid w:val="00966034"/>
    <w:rsid w:val="00966FC7"/>
    <w:rsid w:val="00970713"/>
    <w:rsid w:val="00970DFF"/>
    <w:rsid w:val="0097186C"/>
    <w:rsid w:val="0097212D"/>
    <w:rsid w:val="00973332"/>
    <w:rsid w:val="009737C4"/>
    <w:rsid w:val="0097391E"/>
    <w:rsid w:val="009746C2"/>
    <w:rsid w:val="00975693"/>
    <w:rsid w:val="00980306"/>
    <w:rsid w:val="00980AA7"/>
    <w:rsid w:val="00980E26"/>
    <w:rsid w:val="0098182C"/>
    <w:rsid w:val="00981A20"/>
    <w:rsid w:val="00981E40"/>
    <w:rsid w:val="00982467"/>
    <w:rsid w:val="00982590"/>
    <w:rsid w:val="00982D29"/>
    <w:rsid w:val="00983CE6"/>
    <w:rsid w:val="009845A8"/>
    <w:rsid w:val="00984C9B"/>
    <w:rsid w:val="0098620D"/>
    <w:rsid w:val="009862B1"/>
    <w:rsid w:val="00986441"/>
    <w:rsid w:val="00986559"/>
    <w:rsid w:val="00991AA5"/>
    <w:rsid w:val="00991F61"/>
    <w:rsid w:val="00992082"/>
    <w:rsid w:val="0099253E"/>
    <w:rsid w:val="009935B5"/>
    <w:rsid w:val="00994812"/>
    <w:rsid w:val="009956AD"/>
    <w:rsid w:val="00996406"/>
    <w:rsid w:val="0099741F"/>
    <w:rsid w:val="009A0B76"/>
    <w:rsid w:val="009A17FB"/>
    <w:rsid w:val="009A2C73"/>
    <w:rsid w:val="009A2D8C"/>
    <w:rsid w:val="009A3D6C"/>
    <w:rsid w:val="009A3FDF"/>
    <w:rsid w:val="009A4F80"/>
    <w:rsid w:val="009A62B3"/>
    <w:rsid w:val="009A757D"/>
    <w:rsid w:val="009A7873"/>
    <w:rsid w:val="009A79CD"/>
    <w:rsid w:val="009B0C38"/>
    <w:rsid w:val="009B230A"/>
    <w:rsid w:val="009B279C"/>
    <w:rsid w:val="009B2AB5"/>
    <w:rsid w:val="009B3AD9"/>
    <w:rsid w:val="009B4233"/>
    <w:rsid w:val="009B431F"/>
    <w:rsid w:val="009B43AC"/>
    <w:rsid w:val="009B56BE"/>
    <w:rsid w:val="009B5BCA"/>
    <w:rsid w:val="009B6018"/>
    <w:rsid w:val="009B7270"/>
    <w:rsid w:val="009B76F9"/>
    <w:rsid w:val="009C0481"/>
    <w:rsid w:val="009C0929"/>
    <w:rsid w:val="009C2F8C"/>
    <w:rsid w:val="009C34C3"/>
    <w:rsid w:val="009C3B9B"/>
    <w:rsid w:val="009C4083"/>
    <w:rsid w:val="009C4DAA"/>
    <w:rsid w:val="009C6863"/>
    <w:rsid w:val="009C6BC9"/>
    <w:rsid w:val="009C7181"/>
    <w:rsid w:val="009C7856"/>
    <w:rsid w:val="009C7CFC"/>
    <w:rsid w:val="009D04A2"/>
    <w:rsid w:val="009D1378"/>
    <w:rsid w:val="009D2F9A"/>
    <w:rsid w:val="009D3AB2"/>
    <w:rsid w:val="009D3AB3"/>
    <w:rsid w:val="009D4AA6"/>
    <w:rsid w:val="009D4B6D"/>
    <w:rsid w:val="009D5306"/>
    <w:rsid w:val="009D580E"/>
    <w:rsid w:val="009D5D05"/>
    <w:rsid w:val="009D71F6"/>
    <w:rsid w:val="009D7559"/>
    <w:rsid w:val="009D759B"/>
    <w:rsid w:val="009D7A43"/>
    <w:rsid w:val="009E1072"/>
    <w:rsid w:val="009E10EB"/>
    <w:rsid w:val="009E1581"/>
    <w:rsid w:val="009E49A1"/>
    <w:rsid w:val="009E51F9"/>
    <w:rsid w:val="009E5BDD"/>
    <w:rsid w:val="009F007A"/>
    <w:rsid w:val="009F137B"/>
    <w:rsid w:val="009F3CA9"/>
    <w:rsid w:val="009F3E68"/>
    <w:rsid w:val="009F4B00"/>
    <w:rsid w:val="009F502D"/>
    <w:rsid w:val="009F686F"/>
    <w:rsid w:val="009F6D48"/>
    <w:rsid w:val="009F7FA8"/>
    <w:rsid w:val="00A00C07"/>
    <w:rsid w:val="00A00CE2"/>
    <w:rsid w:val="00A00D6F"/>
    <w:rsid w:val="00A00E12"/>
    <w:rsid w:val="00A010B2"/>
    <w:rsid w:val="00A0119E"/>
    <w:rsid w:val="00A0122C"/>
    <w:rsid w:val="00A02600"/>
    <w:rsid w:val="00A03CA5"/>
    <w:rsid w:val="00A05B07"/>
    <w:rsid w:val="00A0613E"/>
    <w:rsid w:val="00A06810"/>
    <w:rsid w:val="00A06B79"/>
    <w:rsid w:val="00A06EA1"/>
    <w:rsid w:val="00A0775F"/>
    <w:rsid w:val="00A07B97"/>
    <w:rsid w:val="00A07C61"/>
    <w:rsid w:val="00A1015F"/>
    <w:rsid w:val="00A11F49"/>
    <w:rsid w:val="00A126C2"/>
    <w:rsid w:val="00A1323A"/>
    <w:rsid w:val="00A1328C"/>
    <w:rsid w:val="00A14E4F"/>
    <w:rsid w:val="00A16822"/>
    <w:rsid w:val="00A17AA1"/>
    <w:rsid w:val="00A20575"/>
    <w:rsid w:val="00A217F3"/>
    <w:rsid w:val="00A22D3F"/>
    <w:rsid w:val="00A236A0"/>
    <w:rsid w:val="00A23D39"/>
    <w:rsid w:val="00A241BC"/>
    <w:rsid w:val="00A24ABE"/>
    <w:rsid w:val="00A25394"/>
    <w:rsid w:val="00A264ED"/>
    <w:rsid w:val="00A270A8"/>
    <w:rsid w:val="00A3179C"/>
    <w:rsid w:val="00A32965"/>
    <w:rsid w:val="00A32D17"/>
    <w:rsid w:val="00A32F28"/>
    <w:rsid w:val="00A33B02"/>
    <w:rsid w:val="00A33D9A"/>
    <w:rsid w:val="00A34241"/>
    <w:rsid w:val="00A3538E"/>
    <w:rsid w:val="00A3576F"/>
    <w:rsid w:val="00A418F9"/>
    <w:rsid w:val="00A44042"/>
    <w:rsid w:val="00A440AB"/>
    <w:rsid w:val="00A46301"/>
    <w:rsid w:val="00A476AC"/>
    <w:rsid w:val="00A501BB"/>
    <w:rsid w:val="00A5301B"/>
    <w:rsid w:val="00A53AFC"/>
    <w:rsid w:val="00A57A3B"/>
    <w:rsid w:val="00A607B1"/>
    <w:rsid w:val="00A60EF6"/>
    <w:rsid w:val="00A60FF3"/>
    <w:rsid w:val="00A61ACC"/>
    <w:rsid w:val="00A62FF2"/>
    <w:rsid w:val="00A6346F"/>
    <w:rsid w:val="00A64578"/>
    <w:rsid w:val="00A64F56"/>
    <w:rsid w:val="00A67A7C"/>
    <w:rsid w:val="00A70045"/>
    <w:rsid w:val="00A707A5"/>
    <w:rsid w:val="00A718D1"/>
    <w:rsid w:val="00A718EF"/>
    <w:rsid w:val="00A7470B"/>
    <w:rsid w:val="00A749F7"/>
    <w:rsid w:val="00A753F4"/>
    <w:rsid w:val="00A7654C"/>
    <w:rsid w:val="00A77025"/>
    <w:rsid w:val="00A81084"/>
    <w:rsid w:val="00A82BF7"/>
    <w:rsid w:val="00A82E3A"/>
    <w:rsid w:val="00A82FB8"/>
    <w:rsid w:val="00A831A1"/>
    <w:rsid w:val="00A839D7"/>
    <w:rsid w:val="00A83C0E"/>
    <w:rsid w:val="00A84380"/>
    <w:rsid w:val="00A84C6E"/>
    <w:rsid w:val="00A85C1F"/>
    <w:rsid w:val="00A863A4"/>
    <w:rsid w:val="00A86973"/>
    <w:rsid w:val="00A87B09"/>
    <w:rsid w:val="00A87E7E"/>
    <w:rsid w:val="00A9041B"/>
    <w:rsid w:val="00A91C85"/>
    <w:rsid w:val="00A92A05"/>
    <w:rsid w:val="00A92EBB"/>
    <w:rsid w:val="00A933B1"/>
    <w:rsid w:val="00A936A3"/>
    <w:rsid w:val="00A93D0A"/>
    <w:rsid w:val="00AA0E46"/>
    <w:rsid w:val="00AA1E96"/>
    <w:rsid w:val="00AA207F"/>
    <w:rsid w:val="00AA2D26"/>
    <w:rsid w:val="00AA341A"/>
    <w:rsid w:val="00AA3DA6"/>
    <w:rsid w:val="00AA4073"/>
    <w:rsid w:val="00AA422E"/>
    <w:rsid w:val="00AA4F62"/>
    <w:rsid w:val="00AA584E"/>
    <w:rsid w:val="00AA6560"/>
    <w:rsid w:val="00AA7030"/>
    <w:rsid w:val="00AA7482"/>
    <w:rsid w:val="00AA766C"/>
    <w:rsid w:val="00AB0107"/>
    <w:rsid w:val="00AB0AB2"/>
    <w:rsid w:val="00AB14E0"/>
    <w:rsid w:val="00AB19D3"/>
    <w:rsid w:val="00AB20D6"/>
    <w:rsid w:val="00AB256A"/>
    <w:rsid w:val="00AB2A57"/>
    <w:rsid w:val="00AB2DF2"/>
    <w:rsid w:val="00AB37A4"/>
    <w:rsid w:val="00AB4E4C"/>
    <w:rsid w:val="00AB623D"/>
    <w:rsid w:val="00AB6AA2"/>
    <w:rsid w:val="00AB7A09"/>
    <w:rsid w:val="00AC0769"/>
    <w:rsid w:val="00AC0C13"/>
    <w:rsid w:val="00AC0FAC"/>
    <w:rsid w:val="00AC1527"/>
    <w:rsid w:val="00AC169B"/>
    <w:rsid w:val="00AC2184"/>
    <w:rsid w:val="00AC3B37"/>
    <w:rsid w:val="00AC3D40"/>
    <w:rsid w:val="00AC3DF0"/>
    <w:rsid w:val="00AC4117"/>
    <w:rsid w:val="00AC5611"/>
    <w:rsid w:val="00AC6BD6"/>
    <w:rsid w:val="00AC6D4A"/>
    <w:rsid w:val="00AC6DC8"/>
    <w:rsid w:val="00AC7154"/>
    <w:rsid w:val="00AC765E"/>
    <w:rsid w:val="00AC788E"/>
    <w:rsid w:val="00AD0189"/>
    <w:rsid w:val="00AD073E"/>
    <w:rsid w:val="00AD2FCA"/>
    <w:rsid w:val="00AD3E25"/>
    <w:rsid w:val="00AD6616"/>
    <w:rsid w:val="00AD6954"/>
    <w:rsid w:val="00AD7E5C"/>
    <w:rsid w:val="00AE025B"/>
    <w:rsid w:val="00AE117F"/>
    <w:rsid w:val="00AE3031"/>
    <w:rsid w:val="00AE3504"/>
    <w:rsid w:val="00AE3DE6"/>
    <w:rsid w:val="00AE41E2"/>
    <w:rsid w:val="00AE4210"/>
    <w:rsid w:val="00AE4BF4"/>
    <w:rsid w:val="00AE681F"/>
    <w:rsid w:val="00AE7963"/>
    <w:rsid w:val="00AE7B90"/>
    <w:rsid w:val="00AF0347"/>
    <w:rsid w:val="00AF0521"/>
    <w:rsid w:val="00AF1DA3"/>
    <w:rsid w:val="00AF2596"/>
    <w:rsid w:val="00AF2DB5"/>
    <w:rsid w:val="00AF326D"/>
    <w:rsid w:val="00AF3B78"/>
    <w:rsid w:val="00AF6062"/>
    <w:rsid w:val="00AF6DFE"/>
    <w:rsid w:val="00AF75DB"/>
    <w:rsid w:val="00B01642"/>
    <w:rsid w:val="00B016B4"/>
    <w:rsid w:val="00B04135"/>
    <w:rsid w:val="00B0440C"/>
    <w:rsid w:val="00B05022"/>
    <w:rsid w:val="00B063B0"/>
    <w:rsid w:val="00B06976"/>
    <w:rsid w:val="00B0714C"/>
    <w:rsid w:val="00B072A6"/>
    <w:rsid w:val="00B07FDE"/>
    <w:rsid w:val="00B10AD1"/>
    <w:rsid w:val="00B11065"/>
    <w:rsid w:val="00B12935"/>
    <w:rsid w:val="00B13A98"/>
    <w:rsid w:val="00B13C93"/>
    <w:rsid w:val="00B14967"/>
    <w:rsid w:val="00B16673"/>
    <w:rsid w:val="00B17317"/>
    <w:rsid w:val="00B2032A"/>
    <w:rsid w:val="00B20A35"/>
    <w:rsid w:val="00B2276F"/>
    <w:rsid w:val="00B23C32"/>
    <w:rsid w:val="00B254A7"/>
    <w:rsid w:val="00B25921"/>
    <w:rsid w:val="00B26018"/>
    <w:rsid w:val="00B26229"/>
    <w:rsid w:val="00B268AF"/>
    <w:rsid w:val="00B2690F"/>
    <w:rsid w:val="00B2691B"/>
    <w:rsid w:val="00B26B25"/>
    <w:rsid w:val="00B27626"/>
    <w:rsid w:val="00B3065F"/>
    <w:rsid w:val="00B31762"/>
    <w:rsid w:val="00B31F5D"/>
    <w:rsid w:val="00B328B6"/>
    <w:rsid w:val="00B3296E"/>
    <w:rsid w:val="00B330DB"/>
    <w:rsid w:val="00B33D84"/>
    <w:rsid w:val="00B34F17"/>
    <w:rsid w:val="00B362E0"/>
    <w:rsid w:val="00B422DE"/>
    <w:rsid w:val="00B4237E"/>
    <w:rsid w:val="00B42736"/>
    <w:rsid w:val="00B431C5"/>
    <w:rsid w:val="00B43B0E"/>
    <w:rsid w:val="00B44E1B"/>
    <w:rsid w:val="00B450E2"/>
    <w:rsid w:val="00B45F97"/>
    <w:rsid w:val="00B50387"/>
    <w:rsid w:val="00B50AA1"/>
    <w:rsid w:val="00B51734"/>
    <w:rsid w:val="00B5184F"/>
    <w:rsid w:val="00B520DE"/>
    <w:rsid w:val="00B52439"/>
    <w:rsid w:val="00B5262E"/>
    <w:rsid w:val="00B536F7"/>
    <w:rsid w:val="00B53E83"/>
    <w:rsid w:val="00B549BB"/>
    <w:rsid w:val="00B54D67"/>
    <w:rsid w:val="00B5746E"/>
    <w:rsid w:val="00B606FD"/>
    <w:rsid w:val="00B609FC"/>
    <w:rsid w:val="00B60A6F"/>
    <w:rsid w:val="00B60C61"/>
    <w:rsid w:val="00B615E4"/>
    <w:rsid w:val="00B61773"/>
    <w:rsid w:val="00B61E66"/>
    <w:rsid w:val="00B622FB"/>
    <w:rsid w:val="00B62906"/>
    <w:rsid w:val="00B65589"/>
    <w:rsid w:val="00B66A45"/>
    <w:rsid w:val="00B67ADB"/>
    <w:rsid w:val="00B67F27"/>
    <w:rsid w:val="00B70CDA"/>
    <w:rsid w:val="00B70FD1"/>
    <w:rsid w:val="00B71FAB"/>
    <w:rsid w:val="00B721DC"/>
    <w:rsid w:val="00B72932"/>
    <w:rsid w:val="00B7393B"/>
    <w:rsid w:val="00B74511"/>
    <w:rsid w:val="00B749F4"/>
    <w:rsid w:val="00B772FC"/>
    <w:rsid w:val="00B776EC"/>
    <w:rsid w:val="00B7771A"/>
    <w:rsid w:val="00B77F1B"/>
    <w:rsid w:val="00B846C0"/>
    <w:rsid w:val="00B84D7E"/>
    <w:rsid w:val="00B84F23"/>
    <w:rsid w:val="00B84F4D"/>
    <w:rsid w:val="00B85393"/>
    <w:rsid w:val="00B8547F"/>
    <w:rsid w:val="00B85707"/>
    <w:rsid w:val="00B90E7E"/>
    <w:rsid w:val="00B914CF"/>
    <w:rsid w:val="00B914EB"/>
    <w:rsid w:val="00B92611"/>
    <w:rsid w:val="00B9352C"/>
    <w:rsid w:val="00B94162"/>
    <w:rsid w:val="00B9456B"/>
    <w:rsid w:val="00B947E2"/>
    <w:rsid w:val="00B947ED"/>
    <w:rsid w:val="00B94ADF"/>
    <w:rsid w:val="00B94EDB"/>
    <w:rsid w:val="00B9508D"/>
    <w:rsid w:val="00B97528"/>
    <w:rsid w:val="00BA039F"/>
    <w:rsid w:val="00BA0858"/>
    <w:rsid w:val="00BA25C9"/>
    <w:rsid w:val="00BA2D01"/>
    <w:rsid w:val="00BA32E5"/>
    <w:rsid w:val="00BA3984"/>
    <w:rsid w:val="00BA40A4"/>
    <w:rsid w:val="00BA40CE"/>
    <w:rsid w:val="00BA465A"/>
    <w:rsid w:val="00BA5371"/>
    <w:rsid w:val="00BA53A2"/>
    <w:rsid w:val="00BA53E5"/>
    <w:rsid w:val="00BA6F3B"/>
    <w:rsid w:val="00BA7C2A"/>
    <w:rsid w:val="00BB00F1"/>
    <w:rsid w:val="00BB0B05"/>
    <w:rsid w:val="00BB18AE"/>
    <w:rsid w:val="00BB18F2"/>
    <w:rsid w:val="00BB199F"/>
    <w:rsid w:val="00BB3463"/>
    <w:rsid w:val="00BB36CE"/>
    <w:rsid w:val="00BB3787"/>
    <w:rsid w:val="00BB3FC9"/>
    <w:rsid w:val="00BB4269"/>
    <w:rsid w:val="00BB4FA4"/>
    <w:rsid w:val="00BB6387"/>
    <w:rsid w:val="00BB6A63"/>
    <w:rsid w:val="00BB73C8"/>
    <w:rsid w:val="00BB7691"/>
    <w:rsid w:val="00BB769B"/>
    <w:rsid w:val="00BC0436"/>
    <w:rsid w:val="00BC0723"/>
    <w:rsid w:val="00BC14E0"/>
    <w:rsid w:val="00BC268D"/>
    <w:rsid w:val="00BC28D4"/>
    <w:rsid w:val="00BC36C1"/>
    <w:rsid w:val="00BC4C56"/>
    <w:rsid w:val="00BC5466"/>
    <w:rsid w:val="00BC5E8D"/>
    <w:rsid w:val="00BC5FA3"/>
    <w:rsid w:val="00BC6092"/>
    <w:rsid w:val="00BC6F1C"/>
    <w:rsid w:val="00BC71C4"/>
    <w:rsid w:val="00BC7832"/>
    <w:rsid w:val="00BC7A8C"/>
    <w:rsid w:val="00BD0A78"/>
    <w:rsid w:val="00BD0DDC"/>
    <w:rsid w:val="00BD11AF"/>
    <w:rsid w:val="00BD20A0"/>
    <w:rsid w:val="00BD2194"/>
    <w:rsid w:val="00BD2B41"/>
    <w:rsid w:val="00BD325B"/>
    <w:rsid w:val="00BD358F"/>
    <w:rsid w:val="00BD4BC0"/>
    <w:rsid w:val="00BD4D52"/>
    <w:rsid w:val="00BD5077"/>
    <w:rsid w:val="00BD6735"/>
    <w:rsid w:val="00BD70F5"/>
    <w:rsid w:val="00BD75F5"/>
    <w:rsid w:val="00BE0F25"/>
    <w:rsid w:val="00BE1AFD"/>
    <w:rsid w:val="00BE1C07"/>
    <w:rsid w:val="00BE39EB"/>
    <w:rsid w:val="00BE3FB9"/>
    <w:rsid w:val="00BE43D8"/>
    <w:rsid w:val="00BE4824"/>
    <w:rsid w:val="00BE4DF5"/>
    <w:rsid w:val="00BE5129"/>
    <w:rsid w:val="00BE695A"/>
    <w:rsid w:val="00BE7EA8"/>
    <w:rsid w:val="00BF1E18"/>
    <w:rsid w:val="00BF25E2"/>
    <w:rsid w:val="00BF3BE5"/>
    <w:rsid w:val="00BF49BA"/>
    <w:rsid w:val="00BF4BAD"/>
    <w:rsid w:val="00BF5B21"/>
    <w:rsid w:val="00BF62B9"/>
    <w:rsid w:val="00BF7CC8"/>
    <w:rsid w:val="00C003AA"/>
    <w:rsid w:val="00C011BF"/>
    <w:rsid w:val="00C012A9"/>
    <w:rsid w:val="00C02038"/>
    <w:rsid w:val="00C04331"/>
    <w:rsid w:val="00C04583"/>
    <w:rsid w:val="00C04B88"/>
    <w:rsid w:val="00C066A1"/>
    <w:rsid w:val="00C07142"/>
    <w:rsid w:val="00C1014E"/>
    <w:rsid w:val="00C1057F"/>
    <w:rsid w:val="00C11F64"/>
    <w:rsid w:val="00C12CF1"/>
    <w:rsid w:val="00C131EE"/>
    <w:rsid w:val="00C13E6B"/>
    <w:rsid w:val="00C1405C"/>
    <w:rsid w:val="00C14525"/>
    <w:rsid w:val="00C14621"/>
    <w:rsid w:val="00C14A3C"/>
    <w:rsid w:val="00C16008"/>
    <w:rsid w:val="00C16D4A"/>
    <w:rsid w:val="00C16F8E"/>
    <w:rsid w:val="00C173F4"/>
    <w:rsid w:val="00C23435"/>
    <w:rsid w:val="00C23661"/>
    <w:rsid w:val="00C2401C"/>
    <w:rsid w:val="00C251B9"/>
    <w:rsid w:val="00C25B1A"/>
    <w:rsid w:val="00C2605B"/>
    <w:rsid w:val="00C26E13"/>
    <w:rsid w:val="00C27E08"/>
    <w:rsid w:val="00C31487"/>
    <w:rsid w:val="00C31DE1"/>
    <w:rsid w:val="00C32FFA"/>
    <w:rsid w:val="00C33AD0"/>
    <w:rsid w:val="00C33BD5"/>
    <w:rsid w:val="00C342F7"/>
    <w:rsid w:val="00C3458C"/>
    <w:rsid w:val="00C35391"/>
    <w:rsid w:val="00C36BE1"/>
    <w:rsid w:val="00C377F5"/>
    <w:rsid w:val="00C37ECC"/>
    <w:rsid w:val="00C41A41"/>
    <w:rsid w:val="00C42430"/>
    <w:rsid w:val="00C43845"/>
    <w:rsid w:val="00C45C9A"/>
    <w:rsid w:val="00C47288"/>
    <w:rsid w:val="00C47657"/>
    <w:rsid w:val="00C47D41"/>
    <w:rsid w:val="00C51342"/>
    <w:rsid w:val="00C5301D"/>
    <w:rsid w:val="00C53235"/>
    <w:rsid w:val="00C53B8A"/>
    <w:rsid w:val="00C53CCF"/>
    <w:rsid w:val="00C53EC0"/>
    <w:rsid w:val="00C55931"/>
    <w:rsid w:val="00C57695"/>
    <w:rsid w:val="00C600D3"/>
    <w:rsid w:val="00C61F4D"/>
    <w:rsid w:val="00C64085"/>
    <w:rsid w:val="00C6464F"/>
    <w:rsid w:val="00C65B9B"/>
    <w:rsid w:val="00C6798C"/>
    <w:rsid w:val="00C701C3"/>
    <w:rsid w:val="00C70B4C"/>
    <w:rsid w:val="00C70E07"/>
    <w:rsid w:val="00C71390"/>
    <w:rsid w:val="00C71EC4"/>
    <w:rsid w:val="00C720D7"/>
    <w:rsid w:val="00C729F8"/>
    <w:rsid w:val="00C733AF"/>
    <w:rsid w:val="00C7622C"/>
    <w:rsid w:val="00C773D0"/>
    <w:rsid w:val="00C80475"/>
    <w:rsid w:val="00C824F8"/>
    <w:rsid w:val="00C829FA"/>
    <w:rsid w:val="00C835BB"/>
    <w:rsid w:val="00C84EA7"/>
    <w:rsid w:val="00C853F7"/>
    <w:rsid w:val="00C858AC"/>
    <w:rsid w:val="00C85A88"/>
    <w:rsid w:val="00C875DA"/>
    <w:rsid w:val="00C87F9C"/>
    <w:rsid w:val="00C908AE"/>
    <w:rsid w:val="00C90FBB"/>
    <w:rsid w:val="00C9157F"/>
    <w:rsid w:val="00C91DCD"/>
    <w:rsid w:val="00C92933"/>
    <w:rsid w:val="00C92F8A"/>
    <w:rsid w:val="00C93A33"/>
    <w:rsid w:val="00C9432D"/>
    <w:rsid w:val="00C94B48"/>
    <w:rsid w:val="00C94B7D"/>
    <w:rsid w:val="00C96A5A"/>
    <w:rsid w:val="00CA0209"/>
    <w:rsid w:val="00CA0D54"/>
    <w:rsid w:val="00CA0DFD"/>
    <w:rsid w:val="00CA0F5E"/>
    <w:rsid w:val="00CA3475"/>
    <w:rsid w:val="00CA4031"/>
    <w:rsid w:val="00CA4146"/>
    <w:rsid w:val="00CA52D1"/>
    <w:rsid w:val="00CA57F5"/>
    <w:rsid w:val="00CA6151"/>
    <w:rsid w:val="00CA683A"/>
    <w:rsid w:val="00CB070E"/>
    <w:rsid w:val="00CB1ED3"/>
    <w:rsid w:val="00CB4344"/>
    <w:rsid w:val="00CB4773"/>
    <w:rsid w:val="00CB4FF8"/>
    <w:rsid w:val="00CB51E9"/>
    <w:rsid w:val="00CB5E53"/>
    <w:rsid w:val="00CB651F"/>
    <w:rsid w:val="00CB76D2"/>
    <w:rsid w:val="00CB7AD1"/>
    <w:rsid w:val="00CC0940"/>
    <w:rsid w:val="00CC1926"/>
    <w:rsid w:val="00CC3095"/>
    <w:rsid w:val="00CC34DC"/>
    <w:rsid w:val="00CC3587"/>
    <w:rsid w:val="00CC4B02"/>
    <w:rsid w:val="00CC5278"/>
    <w:rsid w:val="00CC63AC"/>
    <w:rsid w:val="00CC6A14"/>
    <w:rsid w:val="00CC74A3"/>
    <w:rsid w:val="00CD1B5F"/>
    <w:rsid w:val="00CD2A83"/>
    <w:rsid w:val="00CD2CD1"/>
    <w:rsid w:val="00CD4B17"/>
    <w:rsid w:val="00CD4C78"/>
    <w:rsid w:val="00CD6374"/>
    <w:rsid w:val="00CD6B16"/>
    <w:rsid w:val="00CD6FE2"/>
    <w:rsid w:val="00CE06D4"/>
    <w:rsid w:val="00CE0BD1"/>
    <w:rsid w:val="00CE0CE9"/>
    <w:rsid w:val="00CE0D4F"/>
    <w:rsid w:val="00CE196C"/>
    <w:rsid w:val="00CE2AED"/>
    <w:rsid w:val="00CE2B74"/>
    <w:rsid w:val="00CE3BFA"/>
    <w:rsid w:val="00CE3D02"/>
    <w:rsid w:val="00CE4649"/>
    <w:rsid w:val="00CE5E18"/>
    <w:rsid w:val="00CE6351"/>
    <w:rsid w:val="00CE639F"/>
    <w:rsid w:val="00CE663B"/>
    <w:rsid w:val="00CE6CD5"/>
    <w:rsid w:val="00CF06F0"/>
    <w:rsid w:val="00CF09D0"/>
    <w:rsid w:val="00CF0A13"/>
    <w:rsid w:val="00CF1372"/>
    <w:rsid w:val="00CF3369"/>
    <w:rsid w:val="00CF3767"/>
    <w:rsid w:val="00CF405E"/>
    <w:rsid w:val="00CF4D44"/>
    <w:rsid w:val="00CF5F1D"/>
    <w:rsid w:val="00CF68CF"/>
    <w:rsid w:val="00D012D4"/>
    <w:rsid w:val="00D0175E"/>
    <w:rsid w:val="00D01AD6"/>
    <w:rsid w:val="00D0224F"/>
    <w:rsid w:val="00D0269C"/>
    <w:rsid w:val="00D041CA"/>
    <w:rsid w:val="00D05548"/>
    <w:rsid w:val="00D059CC"/>
    <w:rsid w:val="00D05A92"/>
    <w:rsid w:val="00D05C36"/>
    <w:rsid w:val="00D069CB"/>
    <w:rsid w:val="00D11142"/>
    <w:rsid w:val="00D149FE"/>
    <w:rsid w:val="00D14A18"/>
    <w:rsid w:val="00D15C22"/>
    <w:rsid w:val="00D15F0A"/>
    <w:rsid w:val="00D16A60"/>
    <w:rsid w:val="00D17A5B"/>
    <w:rsid w:val="00D17D7B"/>
    <w:rsid w:val="00D20B09"/>
    <w:rsid w:val="00D20F45"/>
    <w:rsid w:val="00D217B3"/>
    <w:rsid w:val="00D21B99"/>
    <w:rsid w:val="00D22850"/>
    <w:rsid w:val="00D23F68"/>
    <w:rsid w:val="00D24985"/>
    <w:rsid w:val="00D24A43"/>
    <w:rsid w:val="00D25335"/>
    <w:rsid w:val="00D25548"/>
    <w:rsid w:val="00D318EB"/>
    <w:rsid w:val="00D324BC"/>
    <w:rsid w:val="00D32595"/>
    <w:rsid w:val="00D328DE"/>
    <w:rsid w:val="00D3346B"/>
    <w:rsid w:val="00D34F81"/>
    <w:rsid w:val="00D3516E"/>
    <w:rsid w:val="00D3650B"/>
    <w:rsid w:val="00D3704C"/>
    <w:rsid w:val="00D37315"/>
    <w:rsid w:val="00D4086C"/>
    <w:rsid w:val="00D41263"/>
    <w:rsid w:val="00D4196E"/>
    <w:rsid w:val="00D41D3D"/>
    <w:rsid w:val="00D431FB"/>
    <w:rsid w:val="00D456BD"/>
    <w:rsid w:val="00D45756"/>
    <w:rsid w:val="00D45F9D"/>
    <w:rsid w:val="00D50489"/>
    <w:rsid w:val="00D51482"/>
    <w:rsid w:val="00D514A7"/>
    <w:rsid w:val="00D51536"/>
    <w:rsid w:val="00D51869"/>
    <w:rsid w:val="00D5218A"/>
    <w:rsid w:val="00D52318"/>
    <w:rsid w:val="00D52DAA"/>
    <w:rsid w:val="00D538A4"/>
    <w:rsid w:val="00D543C1"/>
    <w:rsid w:val="00D54E07"/>
    <w:rsid w:val="00D55446"/>
    <w:rsid w:val="00D56580"/>
    <w:rsid w:val="00D56CB5"/>
    <w:rsid w:val="00D576AF"/>
    <w:rsid w:val="00D6112B"/>
    <w:rsid w:val="00D61A29"/>
    <w:rsid w:val="00D62221"/>
    <w:rsid w:val="00D627D7"/>
    <w:rsid w:val="00D63510"/>
    <w:rsid w:val="00D63F54"/>
    <w:rsid w:val="00D6415D"/>
    <w:rsid w:val="00D6447C"/>
    <w:rsid w:val="00D6459B"/>
    <w:rsid w:val="00D64DDF"/>
    <w:rsid w:val="00D651CA"/>
    <w:rsid w:val="00D655BA"/>
    <w:rsid w:val="00D67CA5"/>
    <w:rsid w:val="00D70919"/>
    <w:rsid w:val="00D710FD"/>
    <w:rsid w:val="00D7261B"/>
    <w:rsid w:val="00D727D9"/>
    <w:rsid w:val="00D7291F"/>
    <w:rsid w:val="00D736F4"/>
    <w:rsid w:val="00D7402E"/>
    <w:rsid w:val="00D76B3B"/>
    <w:rsid w:val="00D80E86"/>
    <w:rsid w:val="00D81BE6"/>
    <w:rsid w:val="00D824CB"/>
    <w:rsid w:val="00D825BA"/>
    <w:rsid w:val="00D83415"/>
    <w:rsid w:val="00D8362C"/>
    <w:rsid w:val="00D83A9B"/>
    <w:rsid w:val="00D842BB"/>
    <w:rsid w:val="00D855CC"/>
    <w:rsid w:val="00D85793"/>
    <w:rsid w:val="00D85809"/>
    <w:rsid w:val="00D866E7"/>
    <w:rsid w:val="00D87C47"/>
    <w:rsid w:val="00D909C6"/>
    <w:rsid w:val="00D90DEB"/>
    <w:rsid w:val="00D90F71"/>
    <w:rsid w:val="00D913D0"/>
    <w:rsid w:val="00D91DDB"/>
    <w:rsid w:val="00D93C20"/>
    <w:rsid w:val="00D9411E"/>
    <w:rsid w:val="00D94BA5"/>
    <w:rsid w:val="00D9528D"/>
    <w:rsid w:val="00D969E1"/>
    <w:rsid w:val="00D9729C"/>
    <w:rsid w:val="00DA12A5"/>
    <w:rsid w:val="00DA1892"/>
    <w:rsid w:val="00DA3E9B"/>
    <w:rsid w:val="00DA4436"/>
    <w:rsid w:val="00DA5465"/>
    <w:rsid w:val="00DA60DE"/>
    <w:rsid w:val="00DA6975"/>
    <w:rsid w:val="00DA6A7E"/>
    <w:rsid w:val="00DB0DB2"/>
    <w:rsid w:val="00DB1112"/>
    <w:rsid w:val="00DB1AB6"/>
    <w:rsid w:val="00DB1BEA"/>
    <w:rsid w:val="00DB2982"/>
    <w:rsid w:val="00DB2BCA"/>
    <w:rsid w:val="00DB389D"/>
    <w:rsid w:val="00DB415F"/>
    <w:rsid w:val="00DB4EA7"/>
    <w:rsid w:val="00DB58D0"/>
    <w:rsid w:val="00DB5AE1"/>
    <w:rsid w:val="00DB5C12"/>
    <w:rsid w:val="00DC1A7D"/>
    <w:rsid w:val="00DC1BA7"/>
    <w:rsid w:val="00DC1E53"/>
    <w:rsid w:val="00DC2017"/>
    <w:rsid w:val="00DC3462"/>
    <w:rsid w:val="00DC3EDC"/>
    <w:rsid w:val="00DC42E2"/>
    <w:rsid w:val="00DC7611"/>
    <w:rsid w:val="00DD06D9"/>
    <w:rsid w:val="00DD0710"/>
    <w:rsid w:val="00DD0A77"/>
    <w:rsid w:val="00DD0C59"/>
    <w:rsid w:val="00DD0C83"/>
    <w:rsid w:val="00DD1279"/>
    <w:rsid w:val="00DD36EF"/>
    <w:rsid w:val="00DD496B"/>
    <w:rsid w:val="00DD54B9"/>
    <w:rsid w:val="00DD5B22"/>
    <w:rsid w:val="00DD7E36"/>
    <w:rsid w:val="00DE0B9E"/>
    <w:rsid w:val="00DE117F"/>
    <w:rsid w:val="00DE1C13"/>
    <w:rsid w:val="00DE2AC5"/>
    <w:rsid w:val="00DE4A89"/>
    <w:rsid w:val="00DE5620"/>
    <w:rsid w:val="00DE6C72"/>
    <w:rsid w:val="00DE7FED"/>
    <w:rsid w:val="00DF0662"/>
    <w:rsid w:val="00DF137B"/>
    <w:rsid w:val="00DF17DD"/>
    <w:rsid w:val="00DF22CA"/>
    <w:rsid w:val="00DF30FF"/>
    <w:rsid w:val="00DF35EF"/>
    <w:rsid w:val="00DF4012"/>
    <w:rsid w:val="00DF46AE"/>
    <w:rsid w:val="00DF6069"/>
    <w:rsid w:val="00DF6120"/>
    <w:rsid w:val="00DF6BA0"/>
    <w:rsid w:val="00DF6BFD"/>
    <w:rsid w:val="00DF6DD5"/>
    <w:rsid w:val="00E0006D"/>
    <w:rsid w:val="00E00C35"/>
    <w:rsid w:val="00E02A21"/>
    <w:rsid w:val="00E02B3A"/>
    <w:rsid w:val="00E02C98"/>
    <w:rsid w:val="00E02CE0"/>
    <w:rsid w:val="00E02F70"/>
    <w:rsid w:val="00E034F6"/>
    <w:rsid w:val="00E0355B"/>
    <w:rsid w:val="00E03E38"/>
    <w:rsid w:val="00E04DFE"/>
    <w:rsid w:val="00E050F4"/>
    <w:rsid w:val="00E0574C"/>
    <w:rsid w:val="00E066DE"/>
    <w:rsid w:val="00E06984"/>
    <w:rsid w:val="00E06C6E"/>
    <w:rsid w:val="00E07EA8"/>
    <w:rsid w:val="00E10806"/>
    <w:rsid w:val="00E1189F"/>
    <w:rsid w:val="00E11AEF"/>
    <w:rsid w:val="00E1254D"/>
    <w:rsid w:val="00E1265D"/>
    <w:rsid w:val="00E134E4"/>
    <w:rsid w:val="00E13538"/>
    <w:rsid w:val="00E13901"/>
    <w:rsid w:val="00E14B8D"/>
    <w:rsid w:val="00E16361"/>
    <w:rsid w:val="00E163F2"/>
    <w:rsid w:val="00E174BE"/>
    <w:rsid w:val="00E177A6"/>
    <w:rsid w:val="00E203EA"/>
    <w:rsid w:val="00E206B4"/>
    <w:rsid w:val="00E20CB8"/>
    <w:rsid w:val="00E21445"/>
    <w:rsid w:val="00E214F7"/>
    <w:rsid w:val="00E2216D"/>
    <w:rsid w:val="00E23122"/>
    <w:rsid w:val="00E23ADF"/>
    <w:rsid w:val="00E245D5"/>
    <w:rsid w:val="00E246F9"/>
    <w:rsid w:val="00E2479A"/>
    <w:rsid w:val="00E2688B"/>
    <w:rsid w:val="00E2731C"/>
    <w:rsid w:val="00E30818"/>
    <w:rsid w:val="00E32B75"/>
    <w:rsid w:val="00E3304C"/>
    <w:rsid w:val="00E338E5"/>
    <w:rsid w:val="00E340B1"/>
    <w:rsid w:val="00E348DD"/>
    <w:rsid w:val="00E35666"/>
    <w:rsid w:val="00E35F21"/>
    <w:rsid w:val="00E365FA"/>
    <w:rsid w:val="00E36898"/>
    <w:rsid w:val="00E36CC7"/>
    <w:rsid w:val="00E37398"/>
    <w:rsid w:val="00E37626"/>
    <w:rsid w:val="00E37C5D"/>
    <w:rsid w:val="00E37EDC"/>
    <w:rsid w:val="00E37FB0"/>
    <w:rsid w:val="00E404A5"/>
    <w:rsid w:val="00E4131D"/>
    <w:rsid w:val="00E41698"/>
    <w:rsid w:val="00E468AC"/>
    <w:rsid w:val="00E51932"/>
    <w:rsid w:val="00E519D1"/>
    <w:rsid w:val="00E53703"/>
    <w:rsid w:val="00E53823"/>
    <w:rsid w:val="00E53EA1"/>
    <w:rsid w:val="00E54E50"/>
    <w:rsid w:val="00E55183"/>
    <w:rsid w:val="00E551FD"/>
    <w:rsid w:val="00E55E3E"/>
    <w:rsid w:val="00E56776"/>
    <w:rsid w:val="00E576A0"/>
    <w:rsid w:val="00E57854"/>
    <w:rsid w:val="00E60807"/>
    <w:rsid w:val="00E61985"/>
    <w:rsid w:val="00E61DF1"/>
    <w:rsid w:val="00E61E0F"/>
    <w:rsid w:val="00E6301E"/>
    <w:rsid w:val="00E63DCF"/>
    <w:rsid w:val="00E64071"/>
    <w:rsid w:val="00E64417"/>
    <w:rsid w:val="00E7358B"/>
    <w:rsid w:val="00E749DA"/>
    <w:rsid w:val="00E74B33"/>
    <w:rsid w:val="00E75084"/>
    <w:rsid w:val="00E750D9"/>
    <w:rsid w:val="00E75852"/>
    <w:rsid w:val="00E765D8"/>
    <w:rsid w:val="00E76D2E"/>
    <w:rsid w:val="00E7728A"/>
    <w:rsid w:val="00E804FD"/>
    <w:rsid w:val="00E80C8F"/>
    <w:rsid w:val="00E8327C"/>
    <w:rsid w:val="00E83877"/>
    <w:rsid w:val="00E84591"/>
    <w:rsid w:val="00E84844"/>
    <w:rsid w:val="00E8500F"/>
    <w:rsid w:val="00E85488"/>
    <w:rsid w:val="00E858C7"/>
    <w:rsid w:val="00E85E96"/>
    <w:rsid w:val="00E85FAF"/>
    <w:rsid w:val="00E86BCE"/>
    <w:rsid w:val="00E8755B"/>
    <w:rsid w:val="00E90ABE"/>
    <w:rsid w:val="00E9186C"/>
    <w:rsid w:val="00E91993"/>
    <w:rsid w:val="00E924D9"/>
    <w:rsid w:val="00E92796"/>
    <w:rsid w:val="00E9359E"/>
    <w:rsid w:val="00E93BF1"/>
    <w:rsid w:val="00E940E4"/>
    <w:rsid w:val="00E94416"/>
    <w:rsid w:val="00E946ED"/>
    <w:rsid w:val="00E947C4"/>
    <w:rsid w:val="00E95590"/>
    <w:rsid w:val="00E95AD8"/>
    <w:rsid w:val="00E977A2"/>
    <w:rsid w:val="00EA09F5"/>
    <w:rsid w:val="00EA0AD3"/>
    <w:rsid w:val="00EA0B8D"/>
    <w:rsid w:val="00EA2E3F"/>
    <w:rsid w:val="00EA5723"/>
    <w:rsid w:val="00EA5AE6"/>
    <w:rsid w:val="00EA6D76"/>
    <w:rsid w:val="00EA7140"/>
    <w:rsid w:val="00EA7299"/>
    <w:rsid w:val="00EA751E"/>
    <w:rsid w:val="00EA7C0E"/>
    <w:rsid w:val="00EB0501"/>
    <w:rsid w:val="00EB0F67"/>
    <w:rsid w:val="00EB1409"/>
    <w:rsid w:val="00EB4E2F"/>
    <w:rsid w:val="00EB511B"/>
    <w:rsid w:val="00EB5946"/>
    <w:rsid w:val="00EB5B63"/>
    <w:rsid w:val="00EB657A"/>
    <w:rsid w:val="00EB7EEA"/>
    <w:rsid w:val="00EC0701"/>
    <w:rsid w:val="00EC1419"/>
    <w:rsid w:val="00EC1E0C"/>
    <w:rsid w:val="00EC1EA5"/>
    <w:rsid w:val="00EC31FF"/>
    <w:rsid w:val="00EC36B6"/>
    <w:rsid w:val="00EC3D99"/>
    <w:rsid w:val="00EC4B32"/>
    <w:rsid w:val="00EC4D34"/>
    <w:rsid w:val="00EC59E2"/>
    <w:rsid w:val="00EC658F"/>
    <w:rsid w:val="00EC68E8"/>
    <w:rsid w:val="00EC6A16"/>
    <w:rsid w:val="00ED036D"/>
    <w:rsid w:val="00ED0B4A"/>
    <w:rsid w:val="00ED0C9A"/>
    <w:rsid w:val="00ED2309"/>
    <w:rsid w:val="00ED2609"/>
    <w:rsid w:val="00ED26F6"/>
    <w:rsid w:val="00ED33A8"/>
    <w:rsid w:val="00ED3992"/>
    <w:rsid w:val="00ED3C06"/>
    <w:rsid w:val="00ED430F"/>
    <w:rsid w:val="00ED4748"/>
    <w:rsid w:val="00ED64FD"/>
    <w:rsid w:val="00ED7EC9"/>
    <w:rsid w:val="00EE0C3D"/>
    <w:rsid w:val="00EE0C9F"/>
    <w:rsid w:val="00EE3031"/>
    <w:rsid w:val="00EE3763"/>
    <w:rsid w:val="00EE63BA"/>
    <w:rsid w:val="00EE740D"/>
    <w:rsid w:val="00EE7B94"/>
    <w:rsid w:val="00EE7BB4"/>
    <w:rsid w:val="00EF0C09"/>
    <w:rsid w:val="00EF0ECB"/>
    <w:rsid w:val="00EF37A4"/>
    <w:rsid w:val="00EF3C3D"/>
    <w:rsid w:val="00EF472D"/>
    <w:rsid w:val="00EF5885"/>
    <w:rsid w:val="00EF5DAE"/>
    <w:rsid w:val="00EF5E53"/>
    <w:rsid w:val="00EF5FBC"/>
    <w:rsid w:val="00F004FF"/>
    <w:rsid w:val="00F03191"/>
    <w:rsid w:val="00F03CB9"/>
    <w:rsid w:val="00F03E45"/>
    <w:rsid w:val="00F041C4"/>
    <w:rsid w:val="00F044C3"/>
    <w:rsid w:val="00F04C35"/>
    <w:rsid w:val="00F05517"/>
    <w:rsid w:val="00F05862"/>
    <w:rsid w:val="00F0720A"/>
    <w:rsid w:val="00F077BE"/>
    <w:rsid w:val="00F102D4"/>
    <w:rsid w:val="00F11171"/>
    <w:rsid w:val="00F111C3"/>
    <w:rsid w:val="00F13018"/>
    <w:rsid w:val="00F139FE"/>
    <w:rsid w:val="00F13D72"/>
    <w:rsid w:val="00F14680"/>
    <w:rsid w:val="00F14925"/>
    <w:rsid w:val="00F14C08"/>
    <w:rsid w:val="00F1536C"/>
    <w:rsid w:val="00F16653"/>
    <w:rsid w:val="00F16823"/>
    <w:rsid w:val="00F17FC6"/>
    <w:rsid w:val="00F20064"/>
    <w:rsid w:val="00F21145"/>
    <w:rsid w:val="00F217BF"/>
    <w:rsid w:val="00F21C71"/>
    <w:rsid w:val="00F23017"/>
    <w:rsid w:val="00F23027"/>
    <w:rsid w:val="00F30FC9"/>
    <w:rsid w:val="00F31241"/>
    <w:rsid w:val="00F3190C"/>
    <w:rsid w:val="00F31E24"/>
    <w:rsid w:val="00F33218"/>
    <w:rsid w:val="00F336A9"/>
    <w:rsid w:val="00F339DA"/>
    <w:rsid w:val="00F33CBD"/>
    <w:rsid w:val="00F341D2"/>
    <w:rsid w:val="00F349E1"/>
    <w:rsid w:val="00F34ADD"/>
    <w:rsid w:val="00F34F5B"/>
    <w:rsid w:val="00F3579F"/>
    <w:rsid w:val="00F35D29"/>
    <w:rsid w:val="00F3684F"/>
    <w:rsid w:val="00F36FD4"/>
    <w:rsid w:val="00F37A51"/>
    <w:rsid w:val="00F404C2"/>
    <w:rsid w:val="00F41C3F"/>
    <w:rsid w:val="00F420B3"/>
    <w:rsid w:val="00F4232D"/>
    <w:rsid w:val="00F42DE7"/>
    <w:rsid w:val="00F433E1"/>
    <w:rsid w:val="00F43696"/>
    <w:rsid w:val="00F43AEE"/>
    <w:rsid w:val="00F45452"/>
    <w:rsid w:val="00F461C0"/>
    <w:rsid w:val="00F46D0E"/>
    <w:rsid w:val="00F472AF"/>
    <w:rsid w:val="00F47E64"/>
    <w:rsid w:val="00F5097E"/>
    <w:rsid w:val="00F532B3"/>
    <w:rsid w:val="00F532F1"/>
    <w:rsid w:val="00F533F6"/>
    <w:rsid w:val="00F54339"/>
    <w:rsid w:val="00F56451"/>
    <w:rsid w:val="00F567D0"/>
    <w:rsid w:val="00F56B66"/>
    <w:rsid w:val="00F56FB9"/>
    <w:rsid w:val="00F57148"/>
    <w:rsid w:val="00F572CA"/>
    <w:rsid w:val="00F576D6"/>
    <w:rsid w:val="00F61890"/>
    <w:rsid w:val="00F626B5"/>
    <w:rsid w:val="00F64961"/>
    <w:rsid w:val="00F6529E"/>
    <w:rsid w:val="00F657D6"/>
    <w:rsid w:val="00F65890"/>
    <w:rsid w:val="00F65DE6"/>
    <w:rsid w:val="00F66766"/>
    <w:rsid w:val="00F6769E"/>
    <w:rsid w:val="00F7100D"/>
    <w:rsid w:val="00F711DC"/>
    <w:rsid w:val="00F71415"/>
    <w:rsid w:val="00F723E9"/>
    <w:rsid w:val="00F72EE6"/>
    <w:rsid w:val="00F7338E"/>
    <w:rsid w:val="00F73818"/>
    <w:rsid w:val="00F73C7D"/>
    <w:rsid w:val="00F7577C"/>
    <w:rsid w:val="00F766F4"/>
    <w:rsid w:val="00F76F5F"/>
    <w:rsid w:val="00F76F67"/>
    <w:rsid w:val="00F77187"/>
    <w:rsid w:val="00F772CF"/>
    <w:rsid w:val="00F80018"/>
    <w:rsid w:val="00F80061"/>
    <w:rsid w:val="00F809CF"/>
    <w:rsid w:val="00F81C6C"/>
    <w:rsid w:val="00F8275C"/>
    <w:rsid w:val="00F82D02"/>
    <w:rsid w:val="00F82E87"/>
    <w:rsid w:val="00F830A7"/>
    <w:rsid w:val="00F838DC"/>
    <w:rsid w:val="00F83A3C"/>
    <w:rsid w:val="00F842BA"/>
    <w:rsid w:val="00F849E4"/>
    <w:rsid w:val="00F85048"/>
    <w:rsid w:val="00F86C10"/>
    <w:rsid w:val="00F873F7"/>
    <w:rsid w:val="00F91110"/>
    <w:rsid w:val="00F92381"/>
    <w:rsid w:val="00F94A36"/>
    <w:rsid w:val="00F95506"/>
    <w:rsid w:val="00F95A2E"/>
    <w:rsid w:val="00F963FA"/>
    <w:rsid w:val="00F96B36"/>
    <w:rsid w:val="00F97291"/>
    <w:rsid w:val="00FA13D1"/>
    <w:rsid w:val="00FA2502"/>
    <w:rsid w:val="00FA3A81"/>
    <w:rsid w:val="00FA4771"/>
    <w:rsid w:val="00FA4E7A"/>
    <w:rsid w:val="00FA59A2"/>
    <w:rsid w:val="00FA75D9"/>
    <w:rsid w:val="00FA7C92"/>
    <w:rsid w:val="00FB1342"/>
    <w:rsid w:val="00FB1D79"/>
    <w:rsid w:val="00FB22BC"/>
    <w:rsid w:val="00FB2E0C"/>
    <w:rsid w:val="00FB385B"/>
    <w:rsid w:val="00FB55E3"/>
    <w:rsid w:val="00FB5DFC"/>
    <w:rsid w:val="00FB630E"/>
    <w:rsid w:val="00FB700B"/>
    <w:rsid w:val="00FB70C1"/>
    <w:rsid w:val="00FB7D88"/>
    <w:rsid w:val="00FC3CC4"/>
    <w:rsid w:val="00FC403F"/>
    <w:rsid w:val="00FC5C39"/>
    <w:rsid w:val="00FC617F"/>
    <w:rsid w:val="00FC755F"/>
    <w:rsid w:val="00FC77D2"/>
    <w:rsid w:val="00FC7A8D"/>
    <w:rsid w:val="00FD0211"/>
    <w:rsid w:val="00FD02C7"/>
    <w:rsid w:val="00FD0568"/>
    <w:rsid w:val="00FD0EB9"/>
    <w:rsid w:val="00FD2189"/>
    <w:rsid w:val="00FD2477"/>
    <w:rsid w:val="00FD291B"/>
    <w:rsid w:val="00FD2A94"/>
    <w:rsid w:val="00FD2DBB"/>
    <w:rsid w:val="00FD3369"/>
    <w:rsid w:val="00FD3598"/>
    <w:rsid w:val="00FD4A07"/>
    <w:rsid w:val="00FD4CBC"/>
    <w:rsid w:val="00FD58F1"/>
    <w:rsid w:val="00FD7F24"/>
    <w:rsid w:val="00FD7FFD"/>
    <w:rsid w:val="00FE0894"/>
    <w:rsid w:val="00FE0F51"/>
    <w:rsid w:val="00FE11D3"/>
    <w:rsid w:val="00FE196C"/>
    <w:rsid w:val="00FE1E9C"/>
    <w:rsid w:val="00FE2761"/>
    <w:rsid w:val="00FE2A96"/>
    <w:rsid w:val="00FE30E2"/>
    <w:rsid w:val="00FE40B5"/>
    <w:rsid w:val="00FE4A3A"/>
    <w:rsid w:val="00FE5252"/>
    <w:rsid w:val="00FE5D33"/>
    <w:rsid w:val="00FE6AB5"/>
    <w:rsid w:val="00FE7A6F"/>
    <w:rsid w:val="00FE7B13"/>
    <w:rsid w:val="00FF145C"/>
    <w:rsid w:val="00FF2D39"/>
    <w:rsid w:val="00FF30D3"/>
    <w:rsid w:val="00FF378F"/>
    <w:rsid w:val="00FF3E09"/>
    <w:rsid w:val="00FF438C"/>
    <w:rsid w:val="00FF48DD"/>
    <w:rsid w:val="00FF709A"/>
    <w:rsid w:val="00FF7B66"/>
    <w:rsid w:val="09871551"/>
    <w:rsid w:val="2B7A3FB5"/>
    <w:rsid w:val="33101609"/>
    <w:rsid w:val="3F9503F0"/>
    <w:rsid w:val="74DA6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742" fill="f" fillcolor="white" stroke="f">
      <v:fill color="white" on="f"/>
      <v:stroke on="f"/>
      <v:textbox inset="0,0,0,0"/>
      <o:colormru v:ext="edit" colors="#f074a9,#fcdfeb,#ededee,#fef3f7,#f2f2f2,#ed2791,#7f7f7f,#d8d8d8"/>
    </o:shapedefaults>
    <o:shapelayout v:ext="edit">
      <o:idmap v:ext="edit" data="2,3,4,5,6,7"/>
      <o:rules v:ext="edit">
        <o:r id="V:Rule57" type="connector" idref="#_x0000_s7447"/>
        <o:r id="V:Rule58" type="connector" idref="#_x0000_s7410"/>
        <o:r id="V:Rule59" type="connector" idref="#_x0000_s7401"/>
        <o:r id="V:Rule60" type="connector" idref="#_x0000_s7400"/>
        <o:r id="V:Rule61" type="connector" idref="#_x0000_s3276"/>
        <o:r id="V:Rule62" type="connector" idref="#_x0000_s7049"/>
        <o:r id="V:Rule63" type="connector" idref="#_x0000_s6858"/>
        <o:r id="V:Rule64" type="connector" idref="#_x0000_s7373"/>
        <o:r id="V:Rule65" type="connector" idref="#_x0000_s7371"/>
        <o:r id="V:Rule66" type="connector" idref="#_x0000_s7466"/>
        <o:r id="V:Rule67" type="connector" idref="#_x0000_s7429"/>
        <o:r id="V:Rule68" type="connector" idref="#_x0000_s7465"/>
        <o:r id="V:Rule69" type="connector" idref="#_x0000_s7408"/>
        <o:r id="V:Rule70" type="connector" idref="#_x0000_s7056"/>
        <o:r id="V:Rule71" type="connector" idref="#_x0000_s7053"/>
        <o:r id="V:Rule72" type="connector" idref="#_x0000_s7422"/>
        <o:r id="V:Rule73" type="connector" idref="#_x0000_s7436"/>
        <o:r id="V:Rule74" type="connector" idref="#_x0000_s7403"/>
        <o:r id="V:Rule75" type="connector" idref="#_x0000_s7461"/>
        <o:r id="V:Rule76" type="connector" idref="#_x0000_s7458"/>
        <o:r id="V:Rule77" type="connector" idref="#_x0000_s7469"/>
        <o:r id="V:Rule78" type="connector" idref="#_x0000_s7198"/>
        <o:r id="V:Rule79" type="connector" idref="#_x0000_s7446"/>
        <o:r id="V:Rule80" type="connector" idref="#_x0000_s7414"/>
        <o:r id="V:Rule81" type="connector" idref="#_x0000_s7443"/>
        <o:r id="V:Rule82" type="connector" idref="#_x0000_s7050"/>
        <o:r id="V:Rule83" type="connector" idref="#_x0000_s7431"/>
        <o:r id="V:Rule84" type="connector" idref="#_x0000_s7450"/>
        <o:r id="V:Rule85" type="connector" idref="#_x0000_s7439"/>
        <o:r id="V:Rule86" type="connector" idref="#_x0000_s7424"/>
        <o:r id="V:Rule87" type="connector" idref="#_x0000_s7425"/>
        <o:r id="V:Rule88" type="connector" idref="#_x0000_s7453"/>
        <o:r id="V:Rule89" type="connector" idref="#_x0000_s7052"/>
        <o:r id="V:Rule90" type="connector" idref="#_x0000_s7057"/>
        <o:r id="V:Rule91" type="connector" idref="#_x0000_s7417"/>
        <o:r id="V:Rule92" type="connector" idref="#_x0000_s7372"/>
        <o:r id="V:Rule93" type="connector" idref="#_x0000_s7437"/>
        <o:r id="V:Rule94" type="connector" idref="#_x0000_s7411"/>
        <o:r id="V:Rule95" type="connector" idref="#_x0000_s7432"/>
        <o:r id="V:Rule96" type="connector" idref="#_x0000_s7404"/>
        <o:r id="V:Rule97" type="connector" idref="#_x0000_s7428"/>
        <o:r id="V:Rule98" type="connector" idref="#_x0000_s7060"/>
        <o:r id="V:Rule99" type="connector" idref="#_x0000_s7415"/>
        <o:r id="V:Rule100" type="connector" idref="#_x0000_s7407"/>
        <o:r id="V:Rule101" type="connector" idref="#_x0000_s7421"/>
        <o:r id="V:Rule102" type="connector" idref="#_x0000_s7444"/>
        <o:r id="V:Rule103" type="connector" idref="#_x0000_s6505"/>
        <o:r id="V:Rule104" type="connector" idref="#_x0000_s7451"/>
        <o:r id="V:Rule105" type="connector" idref="#_x0000_s7468"/>
        <o:r id="V:Rule106" type="connector" idref="#_x0000_s7440"/>
        <o:r id="V:Rule107" type="connector" idref="#_x0000_s7418"/>
        <o:r id="V:Rule108" type="connector" idref="#_x0000_s7205"/>
        <o:r id="V:Rule109" type="connector" idref="#_x0000_s7454"/>
        <o:r id="V:Rule110" type="connector" idref="#_x0000_s7059"/>
        <o:r id="V:Rule111" type="connector" idref="#_x0000_s7457"/>
        <o:r id="V:Rule112" type="connector" idref="#_x0000_s7460"/>
      </o:rules>
    </o:shapelayout>
  </w:shapeDefaults>
  <w:decimalSymbol w:val="."/>
  <w:listSeparator w:val=","/>
  <w14:docId w14:val="1DA1E138"/>
  <w15:chartTrackingRefBased/>
  <w15:docId w15:val="{78A696DA-D0E9-4CDE-AA89-5B0588CF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01"/>
    <w:pPr>
      <w:widowControl w:val="0"/>
      <w:suppressAutoHyphens/>
      <w:autoSpaceDN w:val="0"/>
      <w:textAlignment w:val="baseline"/>
    </w:pPr>
    <w:rPr>
      <w:rFonts w:eastAsia="Andale Sans UI" w:cs="Tahoma"/>
      <w:kern w:val="3"/>
      <w:sz w:val="24"/>
      <w:szCs w:val="24"/>
      <w:lang w:val="de-DE" w:eastAsia="ja-JP" w:bidi="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pPr>
      <w:suppressLineNumbers/>
      <w:spacing w:before="120" w:after="120"/>
    </w:pPr>
    <w:rPr>
      <w:i/>
      <w:iCs/>
    </w:rPr>
  </w:style>
  <w:style w:type="paragraph" w:customStyle="1" w:styleId="Standard">
    <w:name w:val="Standard"/>
    <w:qFormat/>
    <w:pPr>
      <w:widowControl w:val="0"/>
      <w:suppressAutoHyphens/>
      <w:autoSpaceDN w:val="0"/>
      <w:textAlignment w:val="baseline"/>
    </w:pPr>
    <w:rPr>
      <w:rFonts w:eastAsia="Andale Sans UI" w:cs="Tahoma"/>
      <w:kern w:val="3"/>
      <w:sz w:val="24"/>
      <w:szCs w:val="24"/>
      <w:lang w:val="de-DE" w:eastAsia="ja-JP" w:bidi="fa-IR"/>
    </w:rPr>
  </w:style>
  <w:style w:type="paragraph" w:styleId="List">
    <w:name w:val="List"/>
    <w:basedOn w:val="Textbody"/>
    <w:qFormat/>
  </w:style>
  <w:style w:type="paragraph" w:customStyle="1" w:styleId="Textbody">
    <w:name w:val="Text body"/>
    <w:basedOn w:val="Standard"/>
    <w:qFormat/>
    <w:pPr>
      <w:spacing w:after="120"/>
    </w:pPr>
  </w:style>
  <w:style w:type="paragraph" w:customStyle="1" w:styleId="Heading">
    <w:name w:val="Heading"/>
    <w:basedOn w:val="Standard"/>
    <w:next w:val="Textbody"/>
    <w:qFormat/>
    <w:pPr>
      <w:keepNext/>
      <w:spacing w:before="240" w:after="120"/>
    </w:pPr>
    <w:rPr>
      <w:rFonts w:ascii="Arial" w:hAnsi="Arial"/>
      <w:sz w:val="28"/>
      <w:szCs w:val="28"/>
    </w:rPr>
  </w:style>
  <w:style w:type="paragraph" w:customStyle="1" w:styleId="Index">
    <w:name w:val="Index"/>
    <w:basedOn w:val="Standard"/>
    <w:qFormat/>
    <w:pPr>
      <w:suppressLineNumbers/>
    </w:pPr>
  </w:style>
  <w:style w:type="paragraph" w:styleId="ListParagraph">
    <w:name w:val="List Paragraph"/>
    <w:basedOn w:val="Normal"/>
    <w:uiPriority w:val="1"/>
    <w:qFormat/>
    <w:pPr>
      <w:ind w:left="720"/>
      <w:contextualSpacing/>
    </w:pPr>
  </w:style>
  <w:style w:type="table" w:styleId="TableGrid">
    <w:name w:val="Table Grid"/>
    <w:basedOn w:val="TableNormal"/>
    <w:uiPriority w:val="59"/>
    <w:qFormat/>
    <w:rsid w:val="003937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rl-4">
    <w:name w:val="ctrl-4"/>
    <w:basedOn w:val="Normal"/>
    <w:link w:val="ctrl-4Char3"/>
    <w:qFormat/>
    <w:rsid w:val="00B10AD1"/>
    <w:pPr>
      <w:widowControl/>
      <w:tabs>
        <w:tab w:val="left" w:pos="547"/>
        <w:tab w:val="left" w:pos="1080"/>
        <w:tab w:val="left" w:pos="2700"/>
        <w:tab w:val="left" w:pos="3240"/>
        <w:tab w:val="left" w:pos="5040"/>
        <w:tab w:val="left" w:pos="5587"/>
        <w:tab w:val="left" w:pos="7200"/>
        <w:tab w:val="left" w:pos="7740"/>
      </w:tabs>
      <w:suppressAutoHyphens w:val="0"/>
      <w:autoSpaceDN/>
      <w:textAlignment w:val="auto"/>
    </w:pPr>
    <w:rPr>
      <w:rFonts w:eastAsia="Times New Roman" w:cs="Times New Roman"/>
      <w:noProof/>
      <w:kern w:val="0"/>
      <w:szCs w:val="20"/>
      <w:lang w:val="x-none" w:eastAsia="x-none" w:bidi="ar-SA"/>
    </w:rPr>
  </w:style>
  <w:style w:type="character" w:customStyle="1" w:styleId="ctrl-4Char3">
    <w:name w:val="ctrl-4 Char3"/>
    <w:link w:val="ctrl-4"/>
    <w:qFormat/>
    <w:rsid w:val="00B10AD1"/>
    <w:rPr>
      <w:rFonts w:eastAsia="Times New Roman"/>
      <w:noProof/>
      <w:sz w:val="24"/>
      <w:lang w:val="x-none" w:eastAsia="x-none"/>
    </w:rPr>
  </w:style>
  <w:style w:type="paragraph" w:customStyle="1" w:styleId="SPACE">
    <w:name w:val="SPACE"/>
    <w:basedOn w:val="Normal"/>
    <w:link w:val="SPACEChar1"/>
    <w:qFormat/>
    <w:rsid w:val="00B10AD1"/>
    <w:pPr>
      <w:widowControl/>
      <w:tabs>
        <w:tab w:val="left" w:pos="547"/>
      </w:tabs>
      <w:suppressAutoHyphens w:val="0"/>
      <w:autoSpaceDN/>
      <w:spacing w:line="120" w:lineRule="exact"/>
      <w:ind w:left="547" w:hanging="547"/>
      <w:jc w:val="both"/>
      <w:textAlignment w:val="auto"/>
    </w:pPr>
    <w:rPr>
      <w:rFonts w:eastAsia="Times New Roman" w:cs="Times New Roman"/>
      <w:kern w:val="0"/>
      <w:lang w:val="en-US" w:eastAsia="en-US" w:bidi="ar-SA"/>
    </w:rPr>
  </w:style>
  <w:style w:type="character" w:customStyle="1" w:styleId="SPACEChar1">
    <w:name w:val="SPACE Char1"/>
    <w:link w:val="SPACE"/>
    <w:qFormat/>
    <w:rsid w:val="00B10AD1"/>
    <w:rPr>
      <w:rFonts w:eastAsia="Times New Roman"/>
      <w:sz w:val="24"/>
      <w:szCs w:val="24"/>
      <w:lang w:val="en-US" w:eastAsia="en-US"/>
    </w:rPr>
  </w:style>
  <w:style w:type="character" w:customStyle="1" w:styleId="ctrl-4Char1">
    <w:name w:val="ctrl-4 Char1"/>
    <w:qFormat/>
    <w:rsid w:val="00B10AD1"/>
    <w:rPr>
      <w:sz w:val="22"/>
    </w:rPr>
  </w:style>
  <w:style w:type="character" w:customStyle="1" w:styleId="SPACEChar">
    <w:name w:val="SPACE Char"/>
    <w:qFormat/>
    <w:rsid w:val="00B10AD1"/>
    <w:rPr>
      <w:sz w:val="24"/>
    </w:rPr>
  </w:style>
  <w:style w:type="paragraph" w:styleId="Header">
    <w:name w:val="header"/>
    <w:basedOn w:val="Normal"/>
    <w:link w:val="HeaderChar"/>
    <w:unhideWhenUsed/>
    <w:qFormat/>
    <w:rsid w:val="004F190B"/>
    <w:pPr>
      <w:tabs>
        <w:tab w:val="center" w:pos="4513"/>
        <w:tab w:val="right" w:pos="9026"/>
      </w:tabs>
    </w:pPr>
  </w:style>
  <w:style w:type="character" w:customStyle="1" w:styleId="HeaderChar">
    <w:name w:val="Header Char"/>
    <w:link w:val="Header"/>
    <w:qFormat/>
    <w:rsid w:val="004F190B"/>
    <w:rPr>
      <w:rFonts w:eastAsia="Andale Sans UI" w:cs="Tahoma"/>
      <w:kern w:val="3"/>
      <w:sz w:val="24"/>
      <w:szCs w:val="24"/>
      <w:lang w:val="de-DE" w:eastAsia="ja-JP" w:bidi="fa-IR"/>
    </w:rPr>
  </w:style>
  <w:style w:type="paragraph" w:styleId="Footer">
    <w:name w:val="footer"/>
    <w:basedOn w:val="Normal"/>
    <w:link w:val="FooterChar"/>
    <w:uiPriority w:val="99"/>
    <w:unhideWhenUsed/>
    <w:qFormat/>
    <w:rsid w:val="004F190B"/>
    <w:pPr>
      <w:tabs>
        <w:tab w:val="center" w:pos="4513"/>
        <w:tab w:val="right" w:pos="9026"/>
      </w:tabs>
    </w:pPr>
  </w:style>
  <w:style w:type="character" w:customStyle="1" w:styleId="FooterChar">
    <w:name w:val="Footer Char"/>
    <w:link w:val="Footer"/>
    <w:uiPriority w:val="99"/>
    <w:qFormat/>
    <w:rsid w:val="004F190B"/>
    <w:rPr>
      <w:rFonts w:eastAsia="Andale Sans UI" w:cs="Tahoma"/>
      <w:kern w:val="3"/>
      <w:sz w:val="24"/>
      <w:szCs w:val="24"/>
      <w:lang w:val="de-DE" w:eastAsia="ja-JP" w:bidi="fa-IR"/>
    </w:rPr>
  </w:style>
  <w:style w:type="paragraph" w:customStyle="1" w:styleId="ALT-4">
    <w:name w:val="ALT-4"/>
    <w:basedOn w:val="Normal"/>
    <w:rsid w:val="00613D3E"/>
    <w:pPr>
      <w:widowControl/>
      <w:tabs>
        <w:tab w:val="left" w:pos="547"/>
        <w:tab w:val="left" w:pos="1080"/>
        <w:tab w:val="left" w:pos="2707"/>
        <w:tab w:val="left" w:pos="3240"/>
        <w:tab w:val="left" w:pos="5040"/>
        <w:tab w:val="left" w:pos="5587"/>
        <w:tab w:val="left" w:pos="7200"/>
        <w:tab w:val="left" w:pos="7747"/>
      </w:tabs>
      <w:suppressAutoHyphens w:val="0"/>
      <w:autoSpaceDN/>
      <w:textAlignment w:val="auto"/>
    </w:pPr>
    <w:rPr>
      <w:rFonts w:eastAsia="Times New Roman" w:cs="Times New Roman"/>
      <w:noProof/>
      <w:kern w:val="0"/>
      <w:szCs w:val="20"/>
      <w:lang w:val="en-US" w:eastAsia="en-US" w:bidi="ar-SA"/>
    </w:rPr>
  </w:style>
  <w:style w:type="paragraph" w:customStyle="1" w:styleId="ctrl-3">
    <w:name w:val="ctrl-3"/>
    <w:basedOn w:val="Normal"/>
    <w:rsid w:val="00613D3E"/>
    <w:pPr>
      <w:widowControl/>
      <w:tabs>
        <w:tab w:val="left" w:pos="547"/>
        <w:tab w:val="left" w:pos="1080"/>
        <w:tab w:val="left" w:pos="3427"/>
        <w:tab w:val="left" w:pos="3960"/>
        <w:tab w:val="left" w:pos="6307"/>
        <w:tab w:val="left" w:pos="6840"/>
      </w:tabs>
      <w:suppressAutoHyphens w:val="0"/>
      <w:autoSpaceDN/>
      <w:textAlignment w:val="auto"/>
    </w:pPr>
    <w:rPr>
      <w:rFonts w:eastAsia="Times New Roman" w:cs="Times New Roman"/>
      <w:kern w:val="0"/>
      <w:sz w:val="22"/>
      <w:szCs w:val="20"/>
      <w:lang w:val="en-US" w:eastAsia="en-US" w:bidi="ar-SA"/>
    </w:rPr>
  </w:style>
  <w:style w:type="paragraph" w:styleId="NoSpacing">
    <w:name w:val="No Spacing"/>
    <w:uiPriority w:val="1"/>
    <w:qFormat/>
    <w:rsid w:val="00613D3E"/>
    <w:rPr>
      <w:rFonts w:eastAsia="Calibri" w:cs="Mangal"/>
      <w:sz w:val="21"/>
      <w:szCs w:val="22"/>
      <w:lang w:val="en-US" w:eastAsia="en-US"/>
    </w:rPr>
  </w:style>
  <w:style w:type="character" w:styleId="Strong">
    <w:name w:val="Strong"/>
    <w:uiPriority w:val="22"/>
    <w:qFormat/>
    <w:rsid w:val="002257AD"/>
    <w:rPr>
      <w:rFonts w:ascii="Verdana" w:hAnsi="Verdana" w:hint="default"/>
      <w:b/>
      <w:bCs/>
      <w:color w:val="FFFFFF"/>
      <w:sz w:val="20"/>
      <w:szCs w:val="20"/>
    </w:rPr>
  </w:style>
  <w:style w:type="paragraph" w:customStyle="1" w:styleId="AnsKey">
    <w:name w:val="AnsKey"/>
    <w:basedOn w:val="Normal"/>
    <w:rsid w:val="00D91DDB"/>
    <w:pPr>
      <w:widowControl/>
      <w:tabs>
        <w:tab w:val="left" w:pos="432"/>
        <w:tab w:val="left" w:pos="864"/>
        <w:tab w:val="left" w:pos="1440"/>
        <w:tab w:val="left" w:pos="1872"/>
        <w:tab w:val="left" w:pos="2448"/>
        <w:tab w:val="left" w:pos="2880"/>
        <w:tab w:val="left" w:pos="3456"/>
        <w:tab w:val="left" w:pos="3888"/>
        <w:tab w:val="left" w:pos="4464"/>
        <w:tab w:val="left" w:pos="4896"/>
        <w:tab w:val="left" w:pos="5472"/>
        <w:tab w:val="left" w:pos="5904"/>
        <w:tab w:val="left" w:pos="6480"/>
        <w:tab w:val="left" w:pos="6912"/>
        <w:tab w:val="left" w:pos="7488"/>
        <w:tab w:val="left" w:pos="7920"/>
        <w:tab w:val="left" w:pos="8496"/>
        <w:tab w:val="left" w:pos="8928"/>
        <w:tab w:val="left" w:pos="9504"/>
        <w:tab w:val="left" w:pos="9936"/>
        <w:tab w:val="left" w:pos="10368"/>
      </w:tabs>
      <w:suppressAutoHyphens w:val="0"/>
      <w:autoSpaceDN/>
      <w:ind w:left="540" w:hanging="540"/>
      <w:jc w:val="both"/>
      <w:textAlignment w:val="auto"/>
    </w:pPr>
    <w:rPr>
      <w:rFonts w:eastAsia="Times New Roman" w:cs="Times New Roman"/>
      <w:kern w:val="0"/>
      <w:sz w:val="22"/>
      <w:szCs w:val="22"/>
      <w:lang w:val="en-US" w:eastAsia="en-US" w:bidi="ar-SA"/>
    </w:rPr>
  </w:style>
  <w:style w:type="paragraph" w:customStyle="1" w:styleId="AnsKey10">
    <w:name w:val="AnsKey10"/>
    <w:qFormat/>
    <w:rsid w:val="008927C0"/>
    <w:pPr>
      <w:numPr>
        <w:numId w:val="5"/>
      </w:numPr>
      <w:tabs>
        <w:tab w:val="left" w:pos="431"/>
        <w:tab w:val="left" w:pos="862"/>
        <w:tab w:val="left" w:pos="1440"/>
        <w:tab w:val="left" w:pos="1871"/>
        <w:tab w:val="left" w:pos="2449"/>
        <w:tab w:val="left" w:pos="2880"/>
        <w:tab w:val="left" w:pos="3459"/>
        <w:tab w:val="left" w:pos="3890"/>
        <w:tab w:val="left" w:pos="4462"/>
        <w:tab w:val="left" w:pos="4893"/>
        <w:tab w:val="left" w:pos="5472"/>
        <w:tab w:val="left" w:pos="5902"/>
        <w:tab w:val="left" w:pos="6481"/>
        <w:tab w:val="left" w:pos="6912"/>
        <w:tab w:val="left" w:pos="7490"/>
        <w:tab w:val="left" w:pos="7921"/>
        <w:tab w:val="left" w:pos="8494"/>
        <w:tab w:val="left" w:pos="8930"/>
        <w:tab w:val="left" w:pos="9503"/>
        <w:tab w:val="left" w:pos="9934"/>
        <w:tab w:val="left" w:pos="10370"/>
      </w:tabs>
    </w:pPr>
    <w:rPr>
      <w:rFonts w:eastAsia="Times New Roman"/>
      <w:sz w:val="22"/>
      <w:szCs w:val="22"/>
      <w:lang w:val="en-US" w:eastAsia="en-US"/>
    </w:rPr>
  </w:style>
  <w:style w:type="paragraph" w:styleId="NormalWeb">
    <w:name w:val="Normal (Web)"/>
    <w:basedOn w:val="Normal"/>
    <w:uiPriority w:val="99"/>
    <w:unhideWhenUsed/>
    <w:qFormat/>
    <w:rsid w:val="00A7654C"/>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paragraph" w:customStyle="1" w:styleId="alt-3">
    <w:name w:val="alt-3"/>
    <w:basedOn w:val="Normal"/>
    <w:qFormat/>
    <w:locked/>
    <w:rsid w:val="00782B63"/>
    <w:pPr>
      <w:widowControl/>
      <w:tabs>
        <w:tab w:val="left" w:pos="547"/>
        <w:tab w:val="left" w:pos="1080"/>
        <w:tab w:val="left" w:pos="3427"/>
        <w:tab w:val="left" w:pos="3960"/>
        <w:tab w:val="left" w:pos="6307"/>
        <w:tab w:val="left" w:pos="6840"/>
      </w:tabs>
      <w:suppressAutoHyphens w:val="0"/>
      <w:autoSpaceDN/>
      <w:textAlignment w:val="auto"/>
    </w:pPr>
    <w:rPr>
      <w:rFonts w:eastAsia="Times New Roman" w:cs="Times New Roman"/>
      <w:kern w:val="0"/>
      <w:lang w:val="en-US" w:eastAsia="en-US" w:bidi="ar-SA"/>
    </w:rPr>
  </w:style>
  <w:style w:type="character" w:styleId="CommentReference">
    <w:name w:val="annotation reference"/>
    <w:semiHidden/>
    <w:rsid w:val="00B05022"/>
    <w:rPr>
      <w:sz w:val="16"/>
      <w:szCs w:val="16"/>
    </w:rPr>
  </w:style>
  <w:style w:type="character" w:styleId="PageNumber">
    <w:name w:val="page number"/>
    <w:uiPriority w:val="99"/>
    <w:rsid w:val="00B05022"/>
  </w:style>
  <w:style w:type="paragraph" w:styleId="BalloonText">
    <w:name w:val="Balloon Text"/>
    <w:basedOn w:val="Normal"/>
    <w:link w:val="BalloonTextChar"/>
    <w:uiPriority w:val="99"/>
    <w:semiHidden/>
    <w:unhideWhenUsed/>
    <w:rsid w:val="00883477"/>
    <w:rPr>
      <w:rFonts w:ascii="Tahoma" w:hAnsi="Tahoma"/>
      <w:sz w:val="16"/>
      <w:szCs w:val="16"/>
    </w:rPr>
  </w:style>
  <w:style w:type="character" w:customStyle="1" w:styleId="BalloonTextChar">
    <w:name w:val="Balloon Text Char"/>
    <w:link w:val="BalloonText"/>
    <w:uiPriority w:val="99"/>
    <w:semiHidden/>
    <w:rsid w:val="00883477"/>
    <w:rPr>
      <w:rFonts w:ascii="Tahoma" w:eastAsia="Andale Sans UI" w:hAnsi="Tahoma" w:cs="Tahoma"/>
      <w:kern w:val="3"/>
      <w:sz w:val="16"/>
      <w:szCs w:val="16"/>
      <w:lang w:val="de-DE" w:eastAsia="ja-JP" w:bidi="fa-IR"/>
    </w:rPr>
  </w:style>
  <w:style w:type="paragraph" w:customStyle="1" w:styleId="ALT-411">
    <w:name w:val="ALT-411"/>
    <w:basedOn w:val="Normal"/>
    <w:link w:val="ALT-411Char1"/>
    <w:qFormat/>
    <w:rsid w:val="007D792C"/>
    <w:pPr>
      <w:widowControl/>
      <w:tabs>
        <w:tab w:val="left" w:pos="547"/>
        <w:tab w:val="left" w:pos="1080"/>
        <w:tab w:val="left" w:pos="2707"/>
        <w:tab w:val="left" w:pos="3240"/>
        <w:tab w:val="left" w:pos="5040"/>
        <w:tab w:val="left" w:pos="5587"/>
        <w:tab w:val="left" w:pos="7200"/>
        <w:tab w:val="left" w:pos="7747"/>
      </w:tabs>
      <w:suppressAutoHyphens w:val="0"/>
      <w:autoSpaceDN/>
      <w:textAlignment w:val="auto"/>
    </w:pPr>
    <w:rPr>
      <w:rFonts w:eastAsia="Times New Roman" w:cs="Times New Roman"/>
      <w:kern w:val="0"/>
      <w:sz w:val="20"/>
      <w:szCs w:val="20"/>
      <w:lang w:val="en-US" w:eastAsia="en-US" w:bidi="ar-SA"/>
    </w:rPr>
  </w:style>
  <w:style w:type="character" w:customStyle="1" w:styleId="ALT-411Char1">
    <w:name w:val="ALT-411 Char1"/>
    <w:link w:val="ALT-411"/>
    <w:qFormat/>
    <w:rsid w:val="007D792C"/>
    <w:rPr>
      <w:rFonts w:eastAsia="Times New Roman"/>
      <w:lang w:val="en-US" w:eastAsia="en-US"/>
    </w:rPr>
  </w:style>
  <w:style w:type="paragraph" w:customStyle="1" w:styleId="TableParagraph">
    <w:name w:val="Table Paragraph"/>
    <w:basedOn w:val="Normal"/>
    <w:uiPriority w:val="1"/>
    <w:qFormat/>
    <w:rsid w:val="00E37EDC"/>
    <w:pPr>
      <w:suppressAutoHyphens w:val="0"/>
      <w:autoSpaceDE w:val="0"/>
      <w:adjustRightInd w:val="0"/>
      <w:textAlignment w:val="auto"/>
    </w:pPr>
    <w:rPr>
      <w:rFonts w:eastAsia="Times New Roman" w:cs="Times New Roman"/>
      <w:kern w:val="0"/>
      <w:lang w:val="en-IN" w:eastAsia="en-IN" w:bidi="ar-SA"/>
    </w:rPr>
  </w:style>
  <w:style w:type="paragraph" w:customStyle="1" w:styleId="1MCQ">
    <w:name w:val="1. MCQ"/>
    <w:basedOn w:val="Normal"/>
    <w:qFormat/>
    <w:rsid w:val="00584AAC"/>
    <w:pPr>
      <w:widowControl/>
      <w:tabs>
        <w:tab w:val="left" w:pos="547"/>
        <w:tab w:val="left" w:pos="1166"/>
        <w:tab w:val="right" w:pos="4651"/>
      </w:tabs>
      <w:autoSpaceDE w:val="0"/>
      <w:adjustRightInd w:val="0"/>
      <w:ind w:left="547" w:hanging="547"/>
      <w:jc w:val="both"/>
      <w:textAlignment w:val="auto"/>
    </w:pPr>
    <w:rPr>
      <w:rFonts w:eastAsia="Times New Roman" w:cs="Times,Bold"/>
      <w:kern w:val="0"/>
      <w:sz w:val="21"/>
      <w:szCs w:val="22"/>
      <w:lang w:val="en-IN" w:eastAsia="en-US" w:bidi="ar-SA"/>
    </w:rPr>
  </w:style>
  <w:style w:type="paragraph" w:customStyle="1" w:styleId="2abcd">
    <w:name w:val="2. abcd"/>
    <w:basedOn w:val="1MCQ"/>
    <w:qFormat/>
    <w:rsid w:val="00584AAC"/>
    <w:pPr>
      <w:tabs>
        <w:tab w:val="clear" w:pos="1166"/>
        <w:tab w:val="left" w:pos="1080"/>
        <w:tab w:val="left" w:pos="2707"/>
        <w:tab w:val="left" w:pos="3240"/>
      </w:tabs>
      <w:ind w:left="1080" w:hanging="1080"/>
    </w:pPr>
  </w:style>
  <w:style w:type="paragraph" w:customStyle="1" w:styleId="Default">
    <w:name w:val="Default"/>
    <w:qFormat/>
    <w:rsid w:val="00E37EDC"/>
    <w:pPr>
      <w:autoSpaceDE w:val="0"/>
      <w:autoSpaceDN w:val="0"/>
      <w:adjustRightInd w:val="0"/>
    </w:pPr>
    <w:rPr>
      <w:rFonts w:ascii="Verdana" w:eastAsia="Times New Roman" w:hAnsi="Verdana" w:cs="Verdana"/>
      <w:color w:val="000000"/>
      <w:sz w:val="24"/>
      <w:szCs w:val="24"/>
      <w:lang w:val="en-US" w:eastAsia="en-US"/>
    </w:rPr>
  </w:style>
  <w:style w:type="paragraph" w:styleId="CommentText">
    <w:name w:val="annotation text"/>
    <w:basedOn w:val="Normal"/>
    <w:link w:val="CommentTextChar"/>
    <w:uiPriority w:val="99"/>
    <w:unhideWhenUsed/>
    <w:rsid w:val="00BF7CC8"/>
    <w:rPr>
      <w:sz w:val="20"/>
      <w:szCs w:val="20"/>
    </w:rPr>
  </w:style>
  <w:style w:type="character" w:customStyle="1" w:styleId="CommentTextChar">
    <w:name w:val="Comment Text Char"/>
    <w:link w:val="CommentText"/>
    <w:uiPriority w:val="99"/>
    <w:rsid w:val="00BF7CC8"/>
    <w:rPr>
      <w:rFonts w:eastAsia="Andale Sans UI" w:cs="Tahoma"/>
      <w:kern w:val="3"/>
      <w:lang w:val="de-DE" w:eastAsia="ja-JP" w:bidi="fa-IR"/>
    </w:rPr>
  </w:style>
  <w:style w:type="paragraph" w:styleId="CommentSubject">
    <w:name w:val="annotation subject"/>
    <w:basedOn w:val="CommentText"/>
    <w:next w:val="CommentText"/>
    <w:link w:val="CommentSubjectChar"/>
    <w:uiPriority w:val="99"/>
    <w:semiHidden/>
    <w:unhideWhenUsed/>
    <w:rsid w:val="00BF7CC8"/>
    <w:rPr>
      <w:b/>
      <w:bCs/>
    </w:rPr>
  </w:style>
  <w:style w:type="character" w:customStyle="1" w:styleId="CommentSubjectChar">
    <w:name w:val="Comment Subject Char"/>
    <w:link w:val="CommentSubject"/>
    <w:uiPriority w:val="99"/>
    <w:semiHidden/>
    <w:rsid w:val="00BF7CC8"/>
    <w:rPr>
      <w:rFonts w:eastAsia="Andale Sans UI" w:cs="Tahoma"/>
      <w:b/>
      <w:bCs/>
      <w:kern w:val="3"/>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621">
      <w:bodyDiv w:val="1"/>
      <w:marLeft w:val="0"/>
      <w:marRight w:val="0"/>
      <w:marTop w:val="0"/>
      <w:marBottom w:val="0"/>
      <w:divBdr>
        <w:top w:val="none" w:sz="0" w:space="0" w:color="auto"/>
        <w:left w:val="none" w:sz="0" w:space="0" w:color="auto"/>
        <w:bottom w:val="none" w:sz="0" w:space="0" w:color="auto"/>
        <w:right w:val="none" w:sz="0" w:space="0" w:color="auto"/>
      </w:divBdr>
    </w:div>
    <w:div w:id="37781233">
      <w:bodyDiv w:val="1"/>
      <w:marLeft w:val="0"/>
      <w:marRight w:val="0"/>
      <w:marTop w:val="0"/>
      <w:marBottom w:val="0"/>
      <w:divBdr>
        <w:top w:val="none" w:sz="0" w:space="0" w:color="auto"/>
        <w:left w:val="none" w:sz="0" w:space="0" w:color="auto"/>
        <w:bottom w:val="none" w:sz="0" w:space="0" w:color="auto"/>
        <w:right w:val="none" w:sz="0" w:space="0" w:color="auto"/>
      </w:divBdr>
    </w:div>
    <w:div w:id="48696975">
      <w:bodyDiv w:val="1"/>
      <w:marLeft w:val="0"/>
      <w:marRight w:val="0"/>
      <w:marTop w:val="0"/>
      <w:marBottom w:val="0"/>
      <w:divBdr>
        <w:top w:val="none" w:sz="0" w:space="0" w:color="auto"/>
        <w:left w:val="none" w:sz="0" w:space="0" w:color="auto"/>
        <w:bottom w:val="none" w:sz="0" w:space="0" w:color="auto"/>
        <w:right w:val="none" w:sz="0" w:space="0" w:color="auto"/>
      </w:divBdr>
    </w:div>
    <w:div w:id="62871004">
      <w:bodyDiv w:val="1"/>
      <w:marLeft w:val="0"/>
      <w:marRight w:val="0"/>
      <w:marTop w:val="0"/>
      <w:marBottom w:val="0"/>
      <w:divBdr>
        <w:top w:val="none" w:sz="0" w:space="0" w:color="auto"/>
        <w:left w:val="none" w:sz="0" w:space="0" w:color="auto"/>
        <w:bottom w:val="none" w:sz="0" w:space="0" w:color="auto"/>
        <w:right w:val="none" w:sz="0" w:space="0" w:color="auto"/>
      </w:divBdr>
    </w:div>
    <w:div w:id="68581063">
      <w:bodyDiv w:val="1"/>
      <w:marLeft w:val="0"/>
      <w:marRight w:val="0"/>
      <w:marTop w:val="0"/>
      <w:marBottom w:val="0"/>
      <w:divBdr>
        <w:top w:val="none" w:sz="0" w:space="0" w:color="auto"/>
        <w:left w:val="none" w:sz="0" w:space="0" w:color="auto"/>
        <w:bottom w:val="none" w:sz="0" w:space="0" w:color="auto"/>
        <w:right w:val="none" w:sz="0" w:space="0" w:color="auto"/>
      </w:divBdr>
    </w:div>
    <w:div w:id="73162886">
      <w:bodyDiv w:val="1"/>
      <w:marLeft w:val="0"/>
      <w:marRight w:val="0"/>
      <w:marTop w:val="0"/>
      <w:marBottom w:val="0"/>
      <w:divBdr>
        <w:top w:val="none" w:sz="0" w:space="0" w:color="auto"/>
        <w:left w:val="none" w:sz="0" w:space="0" w:color="auto"/>
        <w:bottom w:val="none" w:sz="0" w:space="0" w:color="auto"/>
        <w:right w:val="none" w:sz="0" w:space="0" w:color="auto"/>
      </w:divBdr>
    </w:div>
    <w:div w:id="77946763">
      <w:bodyDiv w:val="1"/>
      <w:marLeft w:val="0"/>
      <w:marRight w:val="0"/>
      <w:marTop w:val="0"/>
      <w:marBottom w:val="0"/>
      <w:divBdr>
        <w:top w:val="none" w:sz="0" w:space="0" w:color="auto"/>
        <w:left w:val="none" w:sz="0" w:space="0" w:color="auto"/>
        <w:bottom w:val="none" w:sz="0" w:space="0" w:color="auto"/>
        <w:right w:val="none" w:sz="0" w:space="0" w:color="auto"/>
      </w:divBdr>
    </w:div>
    <w:div w:id="145706835">
      <w:bodyDiv w:val="1"/>
      <w:marLeft w:val="0"/>
      <w:marRight w:val="0"/>
      <w:marTop w:val="0"/>
      <w:marBottom w:val="0"/>
      <w:divBdr>
        <w:top w:val="none" w:sz="0" w:space="0" w:color="auto"/>
        <w:left w:val="none" w:sz="0" w:space="0" w:color="auto"/>
        <w:bottom w:val="none" w:sz="0" w:space="0" w:color="auto"/>
        <w:right w:val="none" w:sz="0" w:space="0" w:color="auto"/>
      </w:divBdr>
    </w:div>
    <w:div w:id="163084110">
      <w:bodyDiv w:val="1"/>
      <w:marLeft w:val="0"/>
      <w:marRight w:val="0"/>
      <w:marTop w:val="0"/>
      <w:marBottom w:val="0"/>
      <w:divBdr>
        <w:top w:val="none" w:sz="0" w:space="0" w:color="auto"/>
        <w:left w:val="none" w:sz="0" w:space="0" w:color="auto"/>
        <w:bottom w:val="none" w:sz="0" w:space="0" w:color="auto"/>
        <w:right w:val="none" w:sz="0" w:space="0" w:color="auto"/>
      </w:divBdr>
    </w:div>
    <w:div w:id="174200351">
      <w:bodyDiv w:val="1"/>
      <w:marLeft w:val="0"/>
      <w:marRight w:val="0"/>
      <w:marTop w:val="0"/>
      <w:marBottom w:val="0"/>
      <w:divBdr>
        <w:top w:val="none" w:sz="0" w:space="0" w:color="auto"/>
        <w:left w:val="none" w:sz="0" w:space="0" w:color="auto"/>
        <w:bottom w:val="none" w:sz="0" w:space="0" w:color="auto"/>
        <w:right w:val="none" w:sz="0" w:space="0" w:color="auto"/>
      </w:divBdr>
    </w:div>
    <w:div w:id="180053037">
      <w:bodyDiv w:val="1"/>
      <w:marLeft w:val="0"/>
      <w:marRight w:val="0"/>
      <w:marTop w:val="0"/>
      <w:marBottom w:val="0"/>
      <w:divBdr>
        <w:top w:val="none" w:sz="0" w:space="0" w:color="auto"/>
        <w:left w:val="none" w:sz="0" w:space="0" w:color="auto"/>
        <w:bottom w:val="none" w:sz="0" w:space="0" w:color="auto"/>
        <w:right w:val="none" w:sz="0" w:space="0" w:color="auto"/>
      </w:divBdr>
    </w:div>
    <w:div w:id="181365420">
      <w:bodyDiv w:val="1"/>
      <w:marLeft w:val="0"/>
      <w:marRight w:val="0"/>
      <w:marTop w:val="0"/>
      <w:marBottom w:val="0"/>
      <w:divBdr>
        <w:top w:val="none" w:sz="0" w:space="0" w:color="auto"/>
        <w:left w:val="none" w:sz="0" w:space="0" w:color="auto"/>
        <w:bottom w:val="none" w:sz="0" w:space="0" w:color="auto"/>
        <w:right w:val="none" w:sz="0" w:space="0" w:color="auto"/>
      </w:divBdr>
    </w:div>
    <w:div w:id="195777502">
      <w:bodyDiv w:val="1"/>
      <w:marLeft w:val="0"/>
      <w:marRight w:val="0"/>
      <w:marTop w:val="0"/>
      <w:marBottom w:val="0"/>
      <w:divBdr>
        <w:top w:val="none" w:sz="0" w:space="0" w:color="auto"/>
        <w:left w:val="none" w:sz="0" w:space="0" w:color="auto"/>
        <w:bottom w:val="none" w:sz="0" w:space="0" w:color="auto"/>
        <w:right w:val="none" w:sz="0" w:space="0" w:color="auto"/>
      </w:divBdr>
    </w:div>
    <w:div w:id="235240345">
      <w:bodyDiv w:val="1"/>
      <w:marLeft w:val="0"/>
      <w:marRight w:val="0"/>
      <w:marTop w:val="0"/>
      <w:marBottom w:val="0"/>
      <w:divBdr>
        <w:top w:val="none" w:sz="0" w:space="0" w:color="auto"/>
        <w:left w:val="none" w:sz="0" w:space="0" w:color="auto"/>
        <w:bottom w:val="none" w:sz="0" w:space="0" w:color="auto"/>
        <w:right w:val="none" w:sz="0" w:space="0" w:color="auto"/>
      </w:divBdr>
    </w:div>
    <w:div w:id="240411869">
      <w:bodyDiv w:val="1"/>
      <w:marLeft w:val="0"/>
      <w:marRight w:val="0"/>
      <w:marTop w:val="0"/>
      <w:marBottom w:val="0"/>
      <w:divBdr>
        <w:top w:val="none" w:sz="0" w:space="0" w:color="auto"/>
        <w:left w:val="none" w:sz="0" w:space="0" w:color="auto"/>
        <w:bottom w:val="none" w:sz="0" w:space="0" w:color="auto"/>
        <w:right w:val="none" w:sz="0" w:space="0" w:color="auto"/>
      </w:divBdr>
    </w:div>
    <w:div w:id="263460396">
      <w:bodyDiv w:val="1"/>
      <w:marLeft w:val="0"/>
      <w:marRight w:val="0"/>
      <w:marTop w:val="0"/>
      <w:marBottom w:val="0"/>
      <w:divBdr>
        <w:top w:val="none" w:sz="0" w:space="0" w:color="auto"/>
        <w:left w:val="none" w:sz="0" w:space="0" w:color="auto"/>
        <w:bottom w:val="none" w:sz="0" w:space="0" w:color="auto"/>
        <w:right w:val="none" w:sz="0" w:space="0" w:color="auto"/>
      </w:divBdr>
    </w:div>
    <w:div w:id="269093512">
      <w:bodyDiv w:val="1"/>
      <w:marLeft w:val="0"/>
      <w:marRight w:val="0"/>
      <w:marTop w:val="0"/>
      <w:marBottom w:val="0"/>
      <w:divBdr>
        <w:top w:val="none" w:sz="0" w:space="0" w:color="auto"/>
        <w:left w:val="none" w:sz="0" w:space="0" w:color="auto"/>
        <w:bottom w:val="none" w:sz="0" w:space="0" w:color="auto"/>
        <w:right w:val="none" w:sz="0" w:space="0" w:color="auto"/>
      </w:divBdr>
    </w:div>
    <w:div w:id="291327868">
      <w:bodyDiv w:val="1"/>
      <w:marLeft w:val="0"/>
      <w:marRight w:val="0"/>
      <w:marTop w:val="0"/>
      <w:marBottom w:val="0"/>
      <w:divBdr>
        <w:top w:val="none" w:sz="0" w:space="0" w:color="auto"/>
        <w:left w:val="none" w:sz="0" w:space="0" w:color="auto"/>
        <w:bottom w:val="none" w:sz="0" w:space="0" w:color="auto"/>
        <w:right w:val="none" w:sz="0" w:space="0" w:color="auto"/>
      </w:divBdr>
    </w:div>
    <w:div w:id="304505212">
      <w:bodyDiv w:val="1"/>
      <w:marLeft w:val="0"/>
      <w:marRight w:val="0"/>
      <w:marTop w:val="0"/>
      <w:marBottom w:val="0"/>
      <w:divBdr>
        <w:top w:val="none" w:sz="0" w:space="0" w:color="auto"/>
        <w:left w:val="none" w:sz="0" w:space="0" w:color="auto"/>
        <w:bottom w:val="none" w:sz="0" w:space="0" w:color="auto"/>
        <w:right w:val="none" w:sz="0" w:space="0" w:color="auto"/>
      </w:divBdr>
    </w:div>
    <w:div w:id="305430440">
      <w:bodyDiv w:val="1"/>
      <w:marLeft w:val="0"/>
      <w:marRight w:val="0"/>
      <w:marTop w:val="0"/>
      <w:marBottom w:val="0"/>
      <w:divBdr>
        <w:top w:val="none" w:sz="0" w:space="0" w:color="auto"/>
        <w:left w:val="none" w:sz="0" w:space="0" w:color="auto"/>
        <w:bottom w:val="none" w:sz="0" w:space="0" w:color="auto"/>
        <w:right w:val="none" w:sz="0" w:space="0" w:color="auto"/>
      </w:divBdr>
    </w:div>
    <w:div w:id="313729466">
      <w:bodyDiv w:val="1"/>
      <w:marLeft w:val="0"/>
      <w:marRight w:val="0"/>
      <w:marTop w:val="0"/>
      <w:marBottom w:val="0"/>
      <w:divBdr>
        <w:top w:val="none" w:sz="0" w:space="0" w:color="auto"/>
        <w:left w:val="none" w:sz="0" w:space="0" w:color="auto"/>
        <w:bottom w:val="none" w:sz="0" w:space="0" w:color="auto"/>
        <w:right w:val="none" w:sz="0" w:space="0" w:color="auto"/>
      </w:divBdr>
    </w:div>
    <w:div w:id="339966194">
      <w:bodyDiv w:val="1"/>
      <w:marLeft w:val="0"/>
      <w:marRight w:val="0"/>
      <w:marTop w:val="0"/>
      <w:marBottom w:val="0"/>
      <w:divBdr>
        <w:top w:val="none" w:sz="0" w:space="0" w:color="auto"/>
        <w:left w:val="none" w:sz="0" w:space="0" w:color="auto"/>
        <w:bottom w:val="none" w:sz="0" w:space="0" w:color="auto"/>
        <w:right w:val="none" w:sz="0" w:space="0" w:color="auto"/>
      </w:divBdr>
    </w:div>
    <w:div w:id="342056190">
      <w:bodyDiv w:val="1"/>
      <w:marLeft w:val="0"/>
      <w:marRight w:val="0"/>
      <w:marTop w:val="0"/>
      <w:marBottom w:val="0"/>
      <w:divBdr>
        <w:top w:val="none" w:sz="0" w:space="0" w:color="auto"/>
        <w:left w:val="none" w:sz="0" w:space="0" w:color="auto"/>
        <w:bottom w:val="none" w:sz="0" w:space="0" w:color="auto"/>
        <w:right w:val="none" w:sz="0" w:space="0" w:color="auto"/>
      </w:divBdr>
      <w:divsChild>
        <w:div w:id="1425300010">
          <w:marLeft w:val="0"/>
          <w:marRight w:val="0"/>
          <w:marTop w:val="0"/>
          <w:marBottom w:val="0"/>
          <w:divBdr>
            <w:top w:val="none" w:sz="0" w:space="0" w:color="auto"/>
            <w:left w:val="none" w:sz="0" w:space="0" w:color="auto"/>
            <w:bottom w:val="none" w:sz="0" w:space="0" w:color="auto"/>
            <w:right w:val="none" w:sz="0" w:space="0" w:color="auto"/>
          </w:divBdr>
        </w:div>
      </w:divsChild>
    </w:div>
    <w:div w:id="374938368">
      <w:bodyDiv w:val="1"/>
      <w:marLeft w:val="0"/>
      <w:marRight w:val="0"/>
      <w:marTop w:val="0"/>
      <w:marBottom w:val="0"/>
      <w:divBdr>
        <w:top w:val="none" w:sz="0" w:space="0" w:color="auto"/>
        <w:left w:val="none" w:sz="0" w:space="0" w:color="auto"/>
        <w:bottom w:val="none" w:sz="0" w:space="0" w:color="auto"/>
        <w:right w:val="none" w:sz="0" w:space="0" w:color="auto"/>
      </w:divBdr>
    </w:div>
    <w:div w:id="390929322">
      <w:bodyDiv w:val="1"/>
      <w:marLeft w:val="0"/>
      <w:marRight w:val="0"/>
      <w:marTop w:val="0"/>
      <w:marBottom w:val="0"/>
      <w:divBdr>
        <w:top w:val="none" w:sz="0" w:space="0" w:color="auto"/>
        <w:left w:val="none" w:sz="0" w:space="0" w:color="auto"/>
        <w:bottom w:val="none" w:sz="0" w:space="0" w:color="auto"/>
        <w:right w:val="none" w:sz="0" w:space="0" w:color="auto"/>
      </w:divBdr>
    </w:div>
    <w:div w:id="430472907">
      <w:bodyDiv w:val="1"/>
      <w:marLeft w:val="0"/>
      <w:marRight w:val="0"/>
      <w:marTop w:val="0"/>
      <w:marBottom w:val="0"/>
      <w:divBdr>
        <w:top w:val="none" w:sz="0" w:space="0" w:color="auto"/>
        <w:left w:val="none" w:sz="0" w:space="0" w:color="auto"/>
        <w:bottom w:val="none" w:sz="0" w:space="0" w:color="auto"/>
        <w:right w:val="none" w:sz="0" w:space="0" w:color="auto"/>
      </w:divBdr>
    </w:div>
    <w:div w:id="458301646">
      <w:bodyDiv w:val="1"/>
      <w:marLeft w:val="0"/>
      <w:marRight w:val="0"/>
      <w:marTop w:val="0"/>
      <w:marBottom w:val="0"/>
      <w:divBdr>
        <w:top w:val="none" w:sz="0" w:space="0" w:color="auto"/>
        <w:left w:val="none" w:sz="0" w:space="0" w:color="auto"/>
        <w:bottom w:val="none" w:sz="0" w:space="0" w:color="auto"/>
        <w:right w:val="none" w:sz="0" w:space="0" w:color="auto"/>
      </w:divBdr>
    </w:div>
    <w:div w:id="479082840">
      <w:bodyDiv w:val="1"/>
      <w:marLeft w:val="0"/>
      <w:marRight w:val="0"/>
      <w:marTop w:val="0"/>
      <w:marBottom w:val="0"/>
      <w:divBdr>
        <w:top w:val="none" w:sz="0" w:space="0" w:color="auto"/>
        <w:left w:val="none" w:sz="0" w:space="0" w:color="auto"/>
        <w:bottom w:val="none" w:sz="0" w:space="0" w:color="auto"/>
        <w:right w:val="none" w:sz="0" w:space="0" w:color="auto"/>
      </w:divBdr>
      <w:divsChild>
        <w:div w:id="806974069">
          <w:marLeft w:val="0"/>
          <w:marRight w:val="0"/>
          <w:marTop w:val="0"/>
          <w:marBottom w:val="0"/>
          <w:divBdr>
            <w:top w:val="none" w:sz="0" w:space="0" w:color="auto"/>
            <w:left w:val="none" w:sz="0" w:space="0" w:color="auto"/>
            <w:bottom w:val="none" w:sz="0" w:space="0" w:color="auto"/>
            <w:right w:val="none" w:sz="0" w:space="0" w:color="auto"/>
          </w:divBdr>
        </w:div>
      </w:divsChild>
    </w:div>
    <w:div w:id="506750252">
      <w:bodyDiv w:val="1"/>
      <w:marLeft w:val="0"/>
      <w:marRight w:val="0"/>
      <w:marTop w:val="0"/>
      <w:marBottom w:val="0"/>
      <w:divBdr>
        <w:top w:val="none" w:sz="0" w:space="0" w:color="auto"/>
        <w:left w:val="none" w:sz="0" w:space="0" w:color="auto"/>
        <w:bottom w:val="none" w:sz="0" w:space="0" w:color="auto"/>
        <w:right w:val="none" w:sz="0" w:space="0" w:color="auto"/>
      </w:divBdr>
    </w:div>
    <w:div w:id="518279076">
      <w:bodyDiv w:val="1"/>
      <w:marLeft w:val="0"/>
      <w:marRight w:val="0"/>
      <w:marTop w:val="0"/>
      <w:marBottom w:val="0"/>
      <w:divBdr>
        <w:top w:val="none" w:sz="0" w:space="0" w:color="auto"/>
        <w:left w:val="none" w:sz="0" w:space="0" w:color="auto"/>
        <w:bottom w:val="none" w:sz="0" w:space="0" w:color="auto"/>
        <w:right w:val="none" w:sz="0" w:space="0" w:color="auto"/>
      </w:divBdr>
    </w:div>
    <w:div w:id="529147675">
      <w:bodyDiv w:val="1"/>
      <w:marLeft w:val="0"/>
      <w:marRight w:val="0"/>
      <w:marTop w:val="0"/>
      <w:marBottom w:val="0"/>
      <w:divBdr>
        <w:top w:val="none" w:sz="0" w:space="0" w:color="auto"/>
        <w:left w:val="none" w:sz="0" w:space="0" w:color="auto"/>
        <w:bottom w:val="none" w:sz="0" w:space="0" w:color="auto"/>
        <w:right w:val="none" w:sz="0" w:space="0" w:color="auto"/>
      </w:divBdr>
    </w:div>
    <w:div w:id="552694873">
      <w:bodyDiv w:val="1"/>
      <w:marLeft w:val="0"/>
      <w:marRight w:val="0"/>
      <w:marTop w:val="0"/>
      <w:marBottom w:val="0"/>
      <w:divBdr>
        <w:top w:val="none" w:sz="0" w:space="0" w:color="auto"/>
        <w:left w:val="none" w:sz="0" w:space="0" w:color="auto"/>
        <w:bottom w:val="none" w:sz="0" w:space="0" w:color="auto"/>
        <w:right w:val="none" w:sz="0" w:space="0" w:color="auto"/>
      </w:divBdr>
    </w:div>
    <w:div w:id="619383543">
      <w:bodyDiv w:val="1"/>
      <w:marLeft w:val="0"/>
      <w:marRight w:val="0"/>
      <w:marTop w:val="0"/>
      <w:marBottom w:val="0"/>
      <w:divBdr>
        <w:top w:val="none" w:sz="0" w:space="0" w:color="auto"/>
        <w:left w:val="none" w:sz="0" w:space="0" w:color="auto"/>
        <w:bottom w:val="none" w:sz="0" w:space="0" w:color="auto"/>
        <w:right w:val="none" w:sz="0" w:space="0" w:color="auto"/>
      </w:divBdr>
    </w:div>
    <w:div w:id="619532659">
      <w:bodyDiv w:val="1"/>
      <w:marLeft w:val="0"/>
      <w:marRight w:val="0"/>
      <w:marTop w:val="0"/>
      <w:marBottom w:val="0"/>
      <w:divBdr>
        <w:top w:val="none" w:sz="0" w:space="0" w:color="auto"/>
        <w:left w:val="none" w:sz="0" w:space="0" w:color="auto"/>
        <w:bottom w:val="none" w:sz="0" w:space="0" w:color="auto"/>
        <w:right w:val="none" w:sz="0" w:space="0" w:color="auto"/>
      </w:divBdr>
    </w:div>
    <w:div w:id="641691882">
      <w:bodyDiv w:val="1"/>
      <w:marLeft w:val="0"/>
      <w:marRight w:val="0"/>
      <w:marTop w:val="0"/>
      <w:marBottom w:val="0"/>
      <w:divBdr>
        <w:top w:val="none" w:sz="0" w:space="0" w:color="auto"/>
        <w:left w:val="none" w:sz="0" w:space="0" w:color="auto"/>
        <w:bottom w:val="none" w:sz="0" w:space="0" w:color="auto"/>
        <w:right w:val="none" w:sz="0" w:space="0" w:color="auto"/>
      </w:divBdr>
    </w:div>
    <w:div w:id="650255994">
      <w:bodyDiv w:val="1"/>
      <w:marLeft w:val="0"/>
      <w:marRight w:val="0"/>
      <w:marTop w:val="0"/>
      <w:marBottom w:val="0"/>
      <w:divBdr>
        <w:top w:val="none" w:sz="0" w:space="0" w:color="auto"/>
        <w:left w:val="none" w:sz="0" w:space="0" w:color="auto"/>
        <w:bottom w:val="none" w:sz="0" w:space="0" w:color="auto"/>
        <w:right w:val="none" w:sz="0" w:space="0" w:color="auto"/>
      </w:divBdr>
    </w:div>
    <w:div w:id="677316729">
      <w:bodyDiv w:val="1"/>
      <w:marLeft w:val="0"/>
      <w:marRight w:val="0"/>
      <w:marTop w:val="0"/>
      <w:marBottom w:val="0"/>
      <w:divBdr>
        <w:top w:val="none" w:sz="0" w:space="0" w:color="auto"/>
        <w:left w:val="none" w:sz="0" w:space="0" w:color="auto"/>
        <w:bottom w:val="none" w:sz="0" w:space="0" w:color="auto"/>
        <w:right w:val="none" w:sz="0" w:space="0" w:color="auto"/>
      </w:divBdr>
    </w:div>
    <w:div w:id="685911242">
      <w:bodyDiv w:val="1"/>
      <w:marLeft w:val="0"/>
      <w:marRight w:val="0"/>
      <w:marTop w:val="0"/>
      <w:marBottom w:val="0"/>
      <w:divBdr>
        <w:top w:val="none" w:sz="0" w:space="0" w:color="auto"/>
        <w:left w:val="none" w:sz="0" w:space="0" w:color="auto"/>
        <w:bottom w:val="none" w:sz="0" w:space="0" w:color="auto"/>
        <w:right w:val="none" w:sz="0" w:space="0" w:color="auto"/>
      </w:divBdr>
    </w:div>
    <w:div w:id="688335570">
      <w:bodyDiv w:val="1"/>
      <w:marLeft w:val="0"/>
      <w:marRight w:val="0"/>
      <w:marTop w:val="0"/>
      <w:marBottom w:val="0"/>
      <w:divBdr>
        <w:top w:val="none" w:sz="0" w:space="0" w:color="auto"/>
        <w:left w:val="none" w:sz="0" w:space="0" w:color="auto"/>
        <w:bottom w:val="none" w:sz="0" w:space="0" w:color="auto"/>
        <w:right w:val="none" w:sz="0" w:space="0" w:color="auto"/>
      </w:divBdr>
    </w:div>
    <w:div w:id="695889133">
      <w:bodyDiv w:val="1"/>
      <w:marLeft w:val="0"/>
      <w:marRight w:val="0"/>
      <w:marTop w:val="0"/>
      <w:marBottom w:val="0"/>
      <w:divBdr>
        <w:top w:val="none" w:sz="0" w:space="0" w:color="auto"/>
        <w:left w:val="none" w:sz="0" w:space="0" w:color="auto"/>
        <w:bottom w:val="none" w:sz="0" w:space="0" w:color="auto"/>
        <w:right w:val="none" w:sz="0" w:space="0" w:color="auto"/>
      </w:divBdr>
    </w:div>
    <w:div w:id="735517573">
      <w:bodyDiv w:val="1"/>
      <w:marLeft w:val="0"/>
      <w:marRight w:val="0"/>
      <w:marTop w:val="0"/>
      <w:marBottom w:val="0"/>
      <w:divBdr>
        <w:top w:val="none" w:sz="0" w:space="0" w:color="auto"/>
        <w:left w:val="none" w:sz="0" w:space="0" w:color="auto"/>
        <w:bottom w:val="none" w:sz="0" w:space="0" w:color="auto"/>
        <w:right w:val="none" w:sz="0" w:space="0" w:color="auto"/>
      </w:divBdr>
    </w:div>
    <w:div w:id="747386711">
      <w:bodyDiv w:val="1"/>
      <w:marLeft w:val="0"/>
      <w:marRight w:val="0"/>
      <w:marTop w:val="0"/>
      <w:marBottom w:val="0"/>
      <w:divBdr>
        <w:top w:val="none" w:sz="0" w:space="0" w:color="auto"/>
        <w:left w:val="none" w:sz="0" w:space="0" w:color="auto"/>
        <w:bottom w:val="none" w:sz="0" w:space="0" w:color="auto"/>
        <w:right w:val="none" w:sz="0" w:space="0" w:color="auto"/>
      </w:divBdr>
    </w:div>
    <w:div w:id="750933559">
      <w:bodyDiv w:val="1"/>
      <w:marLeft w:val="0"/>
      <w:marRight w:val="0"/>
      <w:marTop w:val="0"/>
      <w:marBottom w:val="0"/>
      <w:divBdr>
        <w:top w:val="none" w:sz="0" w:space="0" w:color="auto"/>
        <w:left w:val="none" w:sz="0" w:space="0" w:color="auto"/>
        <w:bottom w:val="none" w:sz="0" w:space="0" w:color="auto"/>
        <w:right w:val="none" w:sz="0" w:space="0" w:color="auto"/>
      </w:divBdr>
    </w:div>
    <w:div w:id="761531629">
      <w:bodyDiv w:val="1"/>
      <w:marLeft w:val="0"/>
      <w:marRight w:val="0"/>
      <w:marTop w:val="0"/>
      <w:marBottom w:val="0"/>
      <w:divBdr>
        <w:top w:val="none" w:sz="0" w:space="0" w:color="auto"/>
        <w:left w:val="none" w:sz="0" w:space="0" w:color="auto"/>
        <w:bottom w:val="none" w:sz="0" w:space="0" w:color="auto"/>
        <w:right w:val="none" w:sz="0" w:space="0" w:color="auto"/>
      </w:divBdr>
    </w:div>
    <w:div w:id="767310727">
      <w:bodyDiv w:val="1"/>
      <w:marLeft w:val="0"/>
      <w:marRight w:val="0"/>
      <w:marTop w:val="0"/>
      <w:marBottom w:val="0"/>
      <w:divBdr>
        <w:top w:val="none" w:sz="0" w:space="0" w:color="auto"/>
        <w:left w:val="none" w:sz="0" w:space="0" w:color="auto"/>
        <w:bottom w:val="none" w:sz="0" w:space="0" w:color="auto"/>
        <w:right w:val="none" w:sz="0" w:space="0" w:color="auto"/>
      </w:divBdr>
    </w:div>
    <w:div w:id="848108482">
      <w:bodyDiv w:val="1"/>
      <w:marLeft w:val="0"/>
      <w:marRight w:val="0"/>
      <w:marTop w:val="0"/>
      <w:marBottom w:val="0"/>
      <w:divBdr>
        <w:top w:val="none" w:sz="0" w:space="0" w:color="auto"/>
        <w:left w:val="none" w:sz="0" w:space="0" w:color="auto"/>
        <w:bottom w:val="none" w:sz="0" w:space="0" w:color="auto"/>
        <w:right w:val="none" w:sz="0" w:space="0" w:color="auto"/>
      </w:divBdr>
    </w:div>
    <w:div w:id="870149120">
      <w:bodyDiv w:val="1"/>
      <w:marLeft w:val="0"/>
      <w:marRight w:val="0"/>
      <w:marTop w:val="0"/>
      <w:marBottom w:val="0"/>
      <w:divBdr>
        <w:top w:val="none" w:sz="0" w:space="0" w:color="auto"/>
        <w:left w:val="none" w:sz="0" w:space="0" w:color="auto"/>
        <w:bottom w:val="none" w:sz="0" w:space="0" w:color="auto"/>
        <w:right w:val="none" w:sz="0" w:space="0" w:color="auto"/>
      </w:divBdr>
    </w:div>
    <w:div w:id="871915911">
      <w:bodyDiv w:val="1"/>
      <w:marLeft w:val="0"/>
      <w:marRight w:val="0"/>
      <w:marTop w:val="0"/>
      <w:marBottom w:val="0"/>
      <w:divBdr>
        <w:top w:val="none" w:sz="0" w:space="0" w:color="auto"/>
        <w:left w:val="none" w:sz="0" w:space="0" w:color="auto"/>
        <w:bottom w:val="none" w:sz="0" w:space="0" w:color="auto"/>
        <w:right w:val="none" w:sz="0" w:space="0" w:color="auto"/>
      </w:divBdr>
    </w:div>
    <w:div w:id="899437070">
      <w:bodyDiv w:val="1"/>
      <w:marLeft w:val="0"/>
      <w:marRight w:val="0"/>
      <w:marTop w:val="0"/>
      <w:marBottom w:val="0"/>
      <w:divBdr>
        <w:top w:val="none" w:sz="0" w:space="0" w:color="auto"/>
        <w:left w:val="none" w:sz="0" w:space="0" w:color="auto"/>
        <w:bottom w:val="none" w:sz="0" w:space="0" w:color="auto"/>
        <w:right w:val="none" w:sz="0" w:space="0" w:color="auto"/>
      </w:divBdr>
    </w:div>
    <w:div w:id="928194881">
      <w:bodyDiv w:val="1"/>
      <w:marLeft w:val="0"/>
      <w:marRight w:val="0"/>
      <w:marTop w:val="0"/>
      <w:marBottom w:val="0"/>
      <w:divBdr>
        <w:top w:val="none" w:sz="0" w:space="0" w:color="auto"/>
        <w:left w:val="none" w:sz="0" w:space="0" w:color="auto"/>
        <w:bottom w:val="none" w:sz="0" w:space="0" w:color="auto"/>
        <w:right w:val="none" w:sz="0" w:space="0" w:color="auto"/>
      </w:divBdr>
    </w:div>
    <w:div w:id="976182001">
      <w:bodyDiv w:val="1"/>
      <w:marLeft w:val="0"/>
      <w:marRight w:val="0"/>
      <w:marTop w:val="0"/>
      <w:marBottom w:val="0"/>
      <w:divBdr>
        <w:top w:val="none" w:sz="0" w:space="0" w:color="auto"/>
        <w:left w:val="none" w:sz="0" w:space="0" w:color="auto"/>
        <w:bottom w:val="none" w:sz="0" w:space="0" w:color="auto"/>
        <w:right w:val="none" w:sz="0" w:space="0" w:color="auto"/>
      </w:divBdr>
    </w:div>
    <w:div w:id="982974695">
      <w:bodyDiv w:val="1"/>
      <w:marLeft w:val="0"/>
      <w:marRight w:val="0"/>
      <w:marTop w:val="0"/>
      <w:marBottom w:val="0"/>
      <w:divBdr>
        <w:top w:val="none" w:sz="0" w:space="0" w:color="auto"/>
        <w:left w:val="none" w:sz="0" w:space="0" w:color="auto"/>
        <w:bottom w:val="none" w:sz="0" w:space="0" w:color="auto"/>
        <w:right w:val="none" w:sz="0" w:space="0" w:color="auto"/>
      </w:divBdr>
    </w:div>
    <w:div w:id="1028068573">
      <w:bodyDiv w:val="1"/>
      <w:marLeft w:val="0"/>
      <w:marRight w:val="0"/>
      <w:marTop w:val="0"/>
      <w:marBottom w:val="0"/>
      <w:divBdr>
        <w:top w:val="none" w:sz="0" w:space="0" w:color="auto"/>
        <w:left w:val="none" w:sz="0" w:space="0" w:color="auto"/>
        <w:bottom w:val="none" w:sz="0" w:space="0" w:color="auto"/>
        <w:right w:val="none" w:sz="0" w:space="0" w:color="auto"/>
      </w:divBdr>
    </w:div>
    <w:div w:id="1057096529">
      <w:bodyDiv w:val="1"/>
      <w:marLeft w:val="0"/>
      <w:marRight w:val="0"/>
      <w:marTop w:val="0"/>
      <w:marBottom w:val="0"/>
      <w:divBdr>
        <w:top w:val="none" w:sz="0" w:space="0" w:color="auto"/>
        <w:left w:val="none" w:sz="0" w:space="0" w:color="auto"/>
        <w:bottom w:val="none" w:sz="0" w:space="0" w:color="auto"/>
        <w:right w:val="none" w:sz="0" w:space="0" w:color="auto"/>
      </w:divBdr>
    </w:div>
    <w:div w:id="1071466148">
      <w:bodyDiv w:val="1"/>
      <w:marLeft w:val="0"/>
      <w:marRight w:val="0"/>
      <w:marTop w:val="0"/>
      <w:marBottom w:val="0"/>
      <w:divBdr>
        <w:top w:val="none" w:sz="0" w:space="0" w:color="auto"/>
        <w:left w:val="none" w:sz="0" w:space="0" w:color="auto"/>
        <w:bottom w:val="none" w:sz="0" w:space="0" w:color="auto"/>
        <w:right w:val="none" w:sz="0" w:space="0" w:color="auto"/>
      </w:divBdr>
    </w:div>
    <w:div w:id="1106921284">
      <w:bodyDiv w:val="1"/>
      <w:marLeft w:val="0"/>
      <w:marRight w:val="0"/>
      <w:marTop w:val="0"/>
      <w:marBottom w:val="0"/>
      <w:divBdr>
        <w:top w:val="none" w:sz="0" w:space="0" w:color="auto"/>
        <w:left w:val="none" w:sz="0" w:space="0" w:color="auto"/>
        <w:bottom w:val="none" w:sz="0" w:space="0" w:color="auto"/>
        <w:right w:val="none" w:sz="0" w:space="0" w:color="auto"/>
      </w:divBdr>
    </w:div>
    <w:div w:id="1112482840">
      <w:bodyDiv w:val="1"/>
      <w:marLeft w:val="0"/>
      <w:marRight w:val="0"/>
      <w:marTop w:val="0"/>
      <w:marBottom w:val="0"/>
      <w:divBdr>
        <w:top w:val="none" w:sz="0" w:space="0" w:color="auto"/>
        <w:left w:val="none" w:sz="0" w:space="0" w:color="auto"/>
        <w:bottom w:val="none" w:sz="0" w:space="0" w:color="auto"/>
        <w:right w:val="none" w:sz="0" w:space="0" w:color="auto"/>
      </w:divBdr>
    </w:div>
    <w:div w:id="1132557949">
      <w:bodyDiv w:val="1"/>
      <w:marLeft w:val="0"/>
      <w:marRight w:val="0"/>
      <w:marTop w:val="0"/>
      <w:marBottom w:val="0"/>
      <w:divBdr>
        <w:top w:val="none" w:sz="0" w:space="0" w:color="auto"/>
        <w:left w:val="none" w:sz="0" w:space="0" w:color="auto"/>
        <w:bottom w:val="none" w:sz="0" w:space="0" w:color="auto"/>
        <w:right w:val="none" w:sz="0" w:space="0" w:color="auto"/>
      </w:divBdr>
    </w:div>
    <w:div w:id="1141927030">
      <w:bodyDiv w:val="1"/>
      <w:marLeft w:val="0"/>
      <w:marRight w:val="0"/>
      <w:marTop w:val="0"/>
      <w:marBottom w:val="0"/>
      <w:divBdr>
        <w:top w:val="none" w:sz="0" w:space="0" w:color="auto"/>
        <w:left w:val="none" w:sz="0" w:space="0" w:color="auto"/>
        <w:bottom w:val="none" w:sz="0" w:space="0" w:color="auto"/>
        <w:right w:val="none" w:sz="0" w:space="0" w:color="auto"/>
      </w:divBdr>
    </w:div>
    <w:div w:id="1142235806">
      <w:bodyDiv w:val="1"/>
      <w:marLeft w:val="0"/>
      <w:marRight w:val="0"/>
      <w:marTop w:val="0"/>
      <w:marBottom w:val="0"/>
      <w:divBdr>
        <w:top w:val="none" w:sz="0" w:space="0" w:color="auto"/>
        <w:left w:val="none" w:sz="0" w:space="0" w:color="auto"/>
        <w:bottom w:val="none" w:sz="0" w:space="0" w:color="auto"/>
        <w:right w:val="none" w:sz="0" w:space="0" w:color="auto"/>
      </w:divBdr>
    </w:div>
    <w:div w:id="1145388639">
      <w:bodyDiv w:val="1"/>
      <w:marLeft w:val="0"/>
      <w:marRight w:val="0"/>
      <w:marTop w:val="0"/>
      <w:marBottom w:val="0"/>
      <w:divBdr>
        <w:top w:val="none" w:sz="0" w:space="0" w:color="auto"/>
        <w:left w:val="none" w:sz="0" w:space="0" w:color="auto"/>
        <w:bottom w:val="none" w:sz="0" w:space="0" w:color="auto"/>
        <w:right w:val="none" w:sz="0" w:space="0" w:color="auto"/>
      </w:divBdr>
    </w:div>
    <w:div w:id="1158956396">
      <w:bodyDiv w:val="1"/>
      <w:marLeft w:val="0"/>
      <w:marRight w:val="0"/>
      <w:marTop w:val="0"/>
      <w:marBottom w:val="0"/>
      <w:divBdr>
        <w:top w:val="none" w:sz="0" w:space="0" w:color="auto"/>
        <w:left w:val="none" w:sz="0" w:space="0" w:color="auto"/>
        <w:bottom w:val="none" w:sz="0" w:space="0" w:color="auto"/>
        <w:right w:val="none" w:sz="0" w:space="0" w:color="auto"/>
      </w:divBdr>
    </w:div>
    <w:div w:id="1176381024">
      <w:bodyDiv w:val="1"/>
      <w:marLeft w:val="0"/>
      <w:marRight w:val="0"/>
      <w:marTop w:val="0"/>
      <w:marBottom w:val="0"/>
      <w:divBdr>
        <w:top w:val="none" w:sz="0" w:space="0" w:color="auto"/>
        <w:left w:val="none" w:sz="0" w:space="0" w:color="auto"/>
        <w:bottom w:val="none" w:sz="0" w:space="0" w:color="auto"/>
        <w:right w:val="none" w:sz="0" w:space="0" w:color="auto"/>
      </w:divBdr>
    </w:div>
    <w:div w:id="1218593741">
      <w:bodyDiv w:val="1"/>
      <w:marLeft w:val="0"/>
      <w:marRight w:val="0"/>
      <w:marTop w:val="0"/>
      <w:marBottom w:val="0"/>
      <w:divBdr>
        <w:top w:val="none" w:sz="0" w:space="0" w:color="auto"/>
        <w:left w:val="none" w:sz="0" w:space="0" w:color="auto"/>
        <w:bottom w:val="none" w:sz="0" w:space="0" w:color="auto"/>
        <w:right w:val="none" w:sz="0" w:space="0" w:color="auto"/>
      </w:divBdr>
    </w:div>
    <w:div w:id="1282297636">
      <w:bodyDiv w:val="1"/>
      <w:marLeft w:val="0"/>
      <w:marRight w:val="0"/>
      <w:marTop w:val="0"/>
      <w:marBottom w:val="0"/>
      <w:divBdr>
        <w:top w:val="none" w:sz="0" w:space="0" w:color="auto"/>
        <w:left w:val="none" w:sz="0" w:space="0" w:color="auto"/>
        <w:bottom w:val="none" w:sz="0" w:space="0" w:color="auto"/>
        <w:right w:val="none" w:sz="0" w:space="0" w:color="auto"/>
      </w:divBdr>
    </w:div>
    <w:div w:id="1295797254">
      <w:bodyDiv w:val="1"/>
      <w:marLeft w:val="0"/>
      <w:marRight w:val="0"/>
      <w:marTop w:val="0"/>
      <w:marBottom w:val="0"/>
      <w:divBdr>
        <w:top w:val="none" w:sz="0" w:space="0" w:color="auto"/>
        <w:left w:val="none" w:sz="0" w:space="0" w:color="auto"/>
        <w:bottom w:val="none" w:sz="0" w:space="0" w:color="auto"/>
        <w:right w:val="none" w:sz="0" w:space="0" w:color="auto"/>
      </w:divBdr>
    </w:div>
    <w:div w:id="1309747065">
      <w:bodyDiv w:val="1"/>
      <w:marLeft w:val="0"/>
      <w:marRight w:val="0"/>
      <w:marTop w:val="0"/>
      <w:marBottom w:val="0"/>
      <w:divBdr>
        <w:top w:val="none" w:sz="0" w:space="0" w:color="auto"/>
        <w:left w:val="none" w:sz="0" w:space="0" w:color="auto"/>
        <w:bottom w:val="none" w:sz="0" w:space="0" w:color="auto"/>
        <w:right w:val="none" w:sz="0" w:space="0" w:color="auto"/>
      </w:divBdr>
    </w:div>
    <w:div w:id="1324504834">
      <w:bodyDiv w:val="1"/>
      <w:marLeft w:val="0"/>
      <w:marRight w:val="0"/>
      <w:marTop w:val="0"/>
      <w:marBottom w:val="0"/>
      <w:divBdr>
        <w:top w:val="none" w:sz="0" w:space="0" w:color="auto"/>
        <w:left w:val="none" w:sz="0" w:space="0" w:color="auto"/>
        <w:bottom w:val="none" w:sz="0" w:space="0" w:color="auto"/>
        <w:right w:val="none" w:sz="0" w:space="0" w:color="auto"/>
      </w:divBdr>
    </w:div>
    <w:div w:id="1397510704">
      <w:bodyDiv w:val="1"/>
      <w:marLeft w:val="0"/>
      <w:marRight w:val="0"/>
      <w:marTop w:val="0"/>
      <w:marBottom w:val="0"/>
      <w:divBdr>
        <w:top w:val="none" w:sz="0" w:space="0" w:color="auto"/>
        <w:left w:val="none" w:sz="0" w:space="0" w:color="auto"/>
        <w:bottom w:val="none" w:sz="0" w:space="0" w:color="auto"/>
        <w:right w:val="none" w:sz="0" w:space="0" w:color="auto"/>
      </w:divBdr>
    </w:div>
    <w:div w:id="1416588133">
      <w:bodyDiv w:val="1"/>
      <w:marLeft w:val="0"/>
      <w:marRight w:val="0"/>
      <w:marTop w:val="0"/>
      <w:marBottom w:val="0"/>
      <w:divBdr>
        <w:top w:val="none" w:sz="0" w:space="0" w:color="auto"/>
        <w:left w:val="none" w:sz="0" w:space="0" w:color="auto"/>
        <w:bottom w:val="none" w:sz="0" w:space="0" w:color="auto"/>
        <w:right w:val="none" w:sz="0" w:space="0" w:color="auto"/>
      </w:divBdr>
    </w:div>
    <w:div w:id="1433741402">
      <w:bodyDiv w:val="1"/>
      <w:marLeft w:val="0"/>
      <w:marRight w:val="0"/>
      <w:marTop w:val="0"/>
      <w:marBottom w:val="0"/>
      <w:divBdr>
        <w:top w:val="none" w:sz="0" w:space="0" w:color="auto"/>
        <w:left w:val="none" w:sz="0" w:space="0" w:color="auto"/>
        <w:bottom w:val="none" w:sz="0" w:space="0" w:color="auto"/>
        <w:right w:val="none" w:sz="0" w:space="0" w:color="auto"/>
      </w:divBdr>
    </w:div>
    <w:div w:id="1506549334">
      <w:bodyDiv w:val="1"/>
      <w:marLeft w:val="0"/>
      <w:marRight w:val="0"/>
      <w:marTop w:val="0"/>
      <w:marBottom w:val="0"/>
      <w:divBdr>
        <w:top w:val="none" w:sz="0" w:space="0" w:color="auto"/>
        <w:left w:val="none" w:sz="0" w:space="0" w:color="auto"/>
        <w:bottom w:val="none" w:sz="0" w:space="0" w:color="auto"/>
        <w:right w:val="none" w:sz="0" w:space="0" w:color="auto"/>
      </w:divBdr>
    </w:div>
    <w:div w:id="1530070432">
      <w:bodyDiv w:val="1"/>
      <w:marLeft w:val="0"/>
      <w:marRight w:val="0"/>
      <w:marTop w:val="0"/>
      <w:marBottom w:val="0"/>
      <w:divBdr>
        <w:top w:val="none" w:sz="0" w:space="0" w:color="auto"/>
        <w:left w:val="none" w:sz="0" w:space="0" w:color="auto"/>
        <w:bottom w:val="none" w:sz="0" w:space="0" w:color="auto"/>
        <w:right w:val="none" w:sz="0" w:space="0" w:color="auto"/>
      </w:divBdr>
    </w:div>
    <w:div w:id="1569463791">
      <w:bodyDiv w:val="1"/>
      <w:marLeft w:val="0"/>
      <w:marRight w:val="0"/>
      <w:marTop w:val="0"/>
      <w:marBottom w:val="0"/>
      <w:divBdr>
        <w:top w:val="none" w:sz="0" w:space="0" w:color="auto"/>
        <w:left w:val="none" w:sz="0" w:space="0" w:color="auto"/>
        <w:bottom w:val="none" w:sz="0" w:space="0" w:color="auto"/>
        <w:right w:val="none" w:sz="0" w:space="0" w:color="auto"/>
      </w:divBdr>
    </w:div>
    <w:div w:id="1570264319">
      <w:bodyDiv w:val="1"/>
      <w:marLeft w:val="0"/>
      <w:marRight w:val="0"/>
      <w:marTop w:val="0"/>
      <w:marBottom w:val="0"/>
      <w:divBdr>
        <w:top w:val="none" w:sz="0" w:space="0" w:color="auto"/>
        <w:left w:val="none" w:sz="0" w:space="0" w:color="auto"/>
        <w:bottom w:val="none" w:sz="0" w:space="0" w:color="auto"/>
        <w:right w:val="none" w:sz="0" w:space="0" w:color="auto"/>
      </w:divBdr>
    </w:div>
    <w:div w:id="1593850799">
      <w:bodyDiv w:val="1"/>
      <w:marLeft w:val="0"/>
      <w:marRight w:val="0"/>
      <w:marTop w:val="0"/>
      <w:marBottom w:val="0"/>
      <w:divBdr>
        <w:top w:val="none" w:sz="0" w:space="0" w:color="auto"/>
        <w:left w:val="none" w:sz="0" w:space="0" w:color="auto"/>
        <w:bottom w:val="none" w:sz="0" w:space="0" w:color="auto"/>
        <w:right w:val="none" w:sz="0" w:space="0" w:color="auto"/>
      </w:divBdr>
    </w:div>
    <w:div w:id="1596012531">
      <w:bodyDiv w:val="1"/>
      <w:marLeft w:val="0"/>
      <w:marRight w:val="0"/>
      <w:marTop w:val="0"/>
      <w:marBottom w:val="0"/>
      <w:divBdr>
        <w:top w:val="none" w:sz="0" w:space="0" w:color="auto"/>
        <w:left w:val="none" w:sz="0" w:space="0" w:color="auto"/>
        <w:bottom w:val="none" w:sz="0" w:space="0" w:color="auto"/>
        <w:right w:val="none" w:sz="0" w:space="0" w:color="auto"/>
      </w:divBdr>
    </w:div>
    <w:div w:id="1648129116">
      <w:bodyDiv w:val="1"/>
      <w:marLeft w:val="0"/>
      <w:marRight w:val="0"/>
      <w:marTop w:val="0"/>
      <w:marBottom w:val="0"/>
      <w:divBdr>
        <w:top w:val="none" w:sz="0" w:space="0" w:color="auto"/>
        <w:left w:val="none" w:sz="0" w:space="0" w:color="auto"/>
        <w:bottom w:val="none" w:sz="0" w:space="0" w:color="auto"/>
        <w:right w:val="none" w:sz="0" w:space="0" w:color="auto"/>
      </w:divBdr>
    </w:div>
    <w:div w:id="1662661783">
      <w:bodyDiv w:val="1"/>
      <w:marLeft w:val="0"/>
      <w:marRight w:val="0"/>
      <w:marTop w:val="0"/>
      <w:marBottom w:val="0"/>
      <w:divBdr>
        <w:top w:val="none" w:sz="0" w:space="0" w:color="auto"/>
        <w:left w:val="none" w:sz="0" w:space="0" w:color="auto"/>
        <w:bottom w:val="none" w:sz="0" w:space="0" w:color="auto"/>
        <w:right w:val="none" w:sz="0" w:space="0" w:color="auto"/>
      </w:divBdr>
    </w:div>
    <w:div w:id="1702584325">
      <w:bodyDiv w:val="1"/>
      <w:marLeft w:val="0"/>
      <w:marRight w:val="0"/>
      <w:marTop w:val="0"/>
      <w:marBottom w:val="0"/>
      <w:divBdr>
        <w:top w:val="none" w:sz="0" w:space="0" w:color="auto"/>
        <w:left w:val="none" w:sz="0" w:space="0" w:color="auto"/>
        <w:bottom w:val="none" w:sz="0" w:space="0" w:color="auto"/>
        <w:right w:val="none" w:sz="0" w:space="0" w:color="auto"/>
      </w:divBdr>
      <w:divsChild>
        <w:div w:id="913319901">
          <w:marLeft w:val="0"/>
          <w:marRight w:val="0"/>
          <w:marTop w:val="0"/>
          <w:marBottom w:val="0"/>
          <w:divBdr>
            <w:top w:val="none" w:sz="0" w:space="0" w:color="auto"/>
            <w:left w:val="none" w:sz="0" w:space="0" w:color="auto"/>
            <w:bottom w:val="none" w:sz="0" w:space="0" w:color="auto"/>
            <w:right w:val="none" w:sz="0" w:space="0" w:color="auto"/>
          </w:divBdr>
        </w:div>
      </w:divsChild>
    </w:div>
    <w:div w:id="1738623420">
      <w:bodyDiv w:val="1"/>
      <w:marLeft w:val="0"/>
      <w:marRight w:val="0"/>
      <w:marTop w:val="0"/>
      <w:marBottom w:val="0"/>
      <w:divBdr>
        <w:top w:val="none" w:sz="0" w:space="0" w:color="auto"/>
        <w:left w:val="none" w:sz="0" w:space="0" w:color="auto"/>
        <w:bottom w:val="none" w:sz="0" w:space="0" w:color="auto"/>
        <w:right w:val="none" w:sz="0" w:space="0" w:color="auto"/>
      </w:divBdr>
    </w:div>
    <w:div w:id="1778133720">
      <w:bodyDiv w:val="1"/>
      <w:marLeft w:val="0"/>
      <w:marRight w:val="0"/>
      <w:marTop w:val="0"/>
      <w:marBottom w:val="0"/>
      <w:divBdr>
        <w:top w:val="none" w:sz="0" w:space="0" w:color="auto"/>
        <w:left w:val="none" w:sz="0" w:space="0" w:color="auto"/>
        <w:bottom w:val="none" w:sz="0" w:space="0" w:color="auto"/>
        <w:right w:val="none" w:sz="0" w:space="0" w:color="auto"/>
      </w:divBdr>
    </w:div>
    <w:div w:id="1784884934">
      <w:bodyDiv w:val="1"/>
      <w:marLeft w:val="0"/>
      <w:marRight w:val="0"/>
      <w:marTop w:val="0"/>
      <w:marBottom w:val="0"/>
      <w:divBdr>
        <w:top w:val="none" w:sz="0" w:space="0" w:color="auto"/>
        <w:left w:val="none" w:sz="0" w:space="0" w:color="auto"/>
        <w:bottom w:val="none" w:sz="0" w:space="0" w:color="auto"/>
        <w:right w:val="none" w:sz="0" w:space="0" w:color="auto"/>
      </w:divBdr>
    </w:div>
    <w:div w:id="1798138191">
      <w:bodyDiv w:val="1"/>
      <w:marLeft w:val="0"/>
      <w:marRight w:val="0"/>
      <w:marTop w:val="0"/>
      <w:marBottom w:val="0"/>
      <w:divBdr>
        <w:top w:val="none" w:sz="0" w:space="0" w:color="auto"/>
        <w:left w:val="none" w:sz="0" w:space="0" w:color="auto"/>
        <w:bottom w:val="none" w:sz="0" w:space="0" w:color="auto"/>
        <w:right w:val="none" w:sz="0" w:space="0" w:color="auto"/>
      </w:divBdr>
    </w:div>
    <w:div w:id="1821655661">
      <w:bodyDiv w:val="1"/>
      <w:marLeft w:val="0"/>
      <w:marRight w:val="0"/>
      <w:marTop w:val="0"/>
      <w:marBottom w:val="0"/>
      <w:divBdr>
        <w:top w:val="none" w:sz="0" w:space="0" w:color="auto"/>
        <w:left w:val="none" w:sz="0" w:space="0" w:color="auto"/>
        <w:bottom w:val="none" w:sz="0" w:space="0" w:color="auto"/>
        <w:right w:val="none" w:sz="0" w:space="0" w:color="auto"/>
      </w:divBdr>
      <w:divsChild>
        <w:div w:id="1183206518">
          <w:marLeft w:val="0"/>
          <w:marRight w:val="0"/>
          <w:marTop w:val="0"/>
          <w:marBottom w:val="0"/>
          <w:divBdr>
            <w:top w:val="none" w:sz="0" w:space="0" w:color="auto"/>
            <w:left w:val="none" w:sz="0" w:space="0" w:color="auto"/>
            <w:bottom w:val="none" w:sz="0" w:space="0" w:color="auto"/>
            <w:right w:val="none" w:sz="0" w:space="0" w:color="auto"/>
          </w:divBdr>
        </w:div>
      </w:divsChild>
    </w:div>
    <w:div w:id="1836021884">
      <w:bodyDiv w:val="1"/>
      <w:marLeft w:val="0"/>
      <w:marRight w:val="0"/>
      <w:marTop w:val="0"/>
      <w:marBottom w:val="0"/>
      <w:divBdr>
        <w:top w:val="none" w:sz="0" w:space="0" w:color="auto"/>
        <w:left w:val="none" w:sz="0" w:space="0" w:color="auto"/>
        <w:bottom w:val="none" w:sz="0" w:space="0" w:color="auto"/>
        <w:right w:val="none" w:sz="0" w:space="0" w:color="auto"/>
      </w:divBdr>
      <w:divsChild>
        <w:div w:id="1064371323">
          <w:marLeft w:val="0"/>
          <w:marRight w:val="0"/>
          <w:marTop w:val="0"/>
          <w:marBottom w:val="0"/>
          <w:divBdr>
            <w:top w:val="none" w:sz="0" w:space="0" w:color="auto"/>
            <w:left w:val="none" w:sz="0" w:space="0" w:color="auto"/>
            <w:bottom w:val="none" w:sz="0" w:space="0" w:color="auto"/>
            <w:right w:val="none" w:sz="0" w:space="0" w:color="auto"/>
          </w:divBdr>
        </w:div>
      </w:divsChild>
    </w:div>
    <w:div w:id="1860969016">
      <w:bodyDiv w:val="1"/>
      <w:marLeft w:val="0"/>
      <w:marRight w:val="0"/>
      <w:marTop w:val="0"/>
      <w:marBottom w:val="0"/>
      <w:divBdr>
        <w:top w:val="none" w:sz="0" w:space="0" w:color="auto"/>
        <w:left w:val="none" w:sz="0" w:space="0" w:color="auto"/>
        <w:bottom w:val="none" w:sz="0" w:space="0" w:color="auto"/>
        <w:right w:val="none" w:sz="0" w:space="0" w:color="auto"/>
      </w:divBdr>
    </w:div>
    <w:div w:id="1874686359">
      <w:bodyDiv w:val="1"/>
      <w:marLeft w:val="0"/>
      <w:marRight w:val="0"/>
      <w:marTop w:val="0"/>
      <w:marBottom w:val="0"/>
      <w:divBdr>
        <w:top w:val="none" w:sz="0" w:space="0" w:color="auto"/>
        <w:left w:val="none" w:sz="0" w:space="0" w:color="auto"/>
        <w:bottom w:val="none" w:sz="0" w:space="0" w:color="auto"/>
        <w:right w:val="none" w:sz="0" w:space="0" w:color="auto"/>
      </w:divBdr>
    </w:div>
    <w:div w:id="1890990074">
      <w:bodyDiv w:val="1"/>
      <w:marLeft w:val="0"/>
      <w:marRight w:val="0"/>
      <w:marTop w:val="0"/>
      <w:marBottom w:val="0"/>
      <w:divBdr>
        <w:top w:val="none" w:sz="0" w:space="0" w:color="auto"/>
        <w:left w:val="none" w:sz="0" w:space="0" w:color="auto"/>
        <w:bottom w:val="none" w:sz="0" w:space="0" w:color="auto"/>
        <w:right w:val="none" w:sz="0" w:space="0" w:color="auto"/>
      </w:divBdr>
    </w:div>
    <w:div w:id="1908492415">
      <w:bodyDiv w:val="1"/>
      <w:marLeft w:val="0"/>
      <w:marRight w:val="0"/>
      <w:marTop w:val="0"/>
      <w:marBottom w:val="0"/>
      <w:divBdr>
        <w:top w:val="none" w:sz="0" w:space="0" w:color="auto"/>
        <w:left w:val="none" w:sz="0" w:space="0" w:color="auto"/>
        <w:bottom w:val="none" w:sz="0" w:space="0" w:color="auto"/>
        <w:right w:val="none" w:sz="0" w:space="0" w:color="auto"/>
      </w:divBdr>
    </w:div>
    <w:div w:id="1931161311">
      <w:bodyDiv w:val="1"/>
      <w:marLeft w:val="0"/>
      <w:marRight w:val="0"/>
      <w:marTop w:val="0"/>
      <w:marBottom w:val="0"/>
      <w:divBdr>
        <w:top w:val="none" w:sz="0" w:space="0" w:color="auto"/>
        <w:left w:val="none" w:sz="0" w:space="0" w:color="auto"/>
        <w:bottom w:val="none" w:sz="0" w:space="0" w:color="auto"/>
        <w:right w:val="none" w:sz="0" w:space="0" w:color="auto"/>
      </w:divBdr>
    </w:div>
    <w:div w:id="1976062317">
      <w:bodyDiv w:val="1"/>
      <w:marLeft w:val="0"/>
      <w:marRight w:val="0"/>
      <w:marTop w:val="0"/>
      <w:marBottom w:val="0"/>
      <w:divBdr>
        <w:top w:val="none" w:sz="0" w:space="0" w:color="auto"/>
        <w:left w:val="none" w:sz="0" w:space="0" w:color="auto"/>
        <w:bottom w:val="none" w:sz="0" w:space="0" w:color="auto"/>
        <w:right w:val="none" w:sz="0" w:space="0" w:color="auto"/>
      </w:divBdr>
    </w:div>
    <w:div w:id="1982340366">
      <w:bodyDiv w:val="1"/>
      <w:marLeft w:val="0"/>
      <w:marRight w:val="0"/>
      <w:marTop w:val="0"/>
      <w:marBottom w:val="0"/>
      <w:divBdr>
        <w:top w:val="none" w:sz="0" w:space="0" w:color="auto"/>
        <w:left w:val="none" w:sz="0" w:space="0" w:color="auto"/>
        <w:bottom w:val="none" w:sz="0" w:space="0" w:color="auto"/>
        <w:right w:val="none" w:sz="0" w:space="0" w:color="auto"/>
      </w:divBdr>
    </w:div>
    <w:div w:id="1985813536">
      <w:bodyDiv w:val="1"/>
      <w:marLeft w:val="0"/>
      <w:marRight w:val="0"/>
      <w:marTop w:val="0"/>
      <w:marBottom w:val="0"/>
      <w:divBdr>
        <w:top w:val="none" w:sz="0" w:space="0" w:color="auto"/>
        <w:left w:val="none" w:sz="0" w:space="0" w:color="auto"/>
        <w:bottom w:val="none" w:sz="0" w:space="0" w:color="auto"/>
        <w:right w:val="none" w:sz="0" w:space="0" w:color="auto"/>
      </w:divBdr>
    </w:div>
    <w:div w:id="2025284928">
      <w:bodyDiv w:val="1"/>
      <w:marLeft w:val="0"/>
      <w:marRight w:val="0"/>
      <w:marTop w:val="0"/>
      <w:marBottom w:val="0"/>
      <w:divBdr>
        <w:top w:val="none" w:sz="0" w:space="0" w:color="auto"/>
        <w:left w:val="none" w:sz="0" w:space="0" w:color="auto"/>
        <w:bottom w:val="none" w:sz="0" w:space="0" w:color="auto"/>
        <w:right w:val="none" w:sz="0" w:space="0" w:color="auto"/>
      </w:divBdr>
    </w:div>
    <w:div w:id="2032024656">
      <w:bodyDiv w:val="1"/>
      <w:marLeft w:val="0"/>
      <w:marRight w:val="0"/>
      <w:marTop w:val="0"/>
      <w:marBottom w:val="0"/>
      <w:divBdr>
        <w:top w:val="none" w:sz="0" w:space="0" w:color="auto"/>
        <w:left w:val="none" w:sz="0" w:space="0" w:color="auto"/>
        <w:bottom w:val="none" w:sz="0" w:space="0" w:color="auto"/>
        <w:right w:val="none" w:sz="0" w:space="0" w:color="auto"/>
      </w:divBdr>
    </w:div>
    <w:div w:id="2061634458">
      <w:bodyDiv w:val="1"/>
      <w:marLeft w:val="0"/>
      <w:marRight w:val="0"/>
      <w:marTop w:val="0"/>
      <w:marBottom w:val="0"/>
      <w:divBdr>
        <w:top w:val="none" w:sz="0" w:space="0" w:color="auto"/>
        <w:left w:val="none" w:sz="0" w:space="0" w:color="auto"/>
        <w:bottom w:val="none" w:sz="0" w:space="0" w:color="auto"/>
        <w:right w:val="none" w:sz="0" w:space="0" w:color="auto"/>
      </w:divBdr>
    </w:div>
    <w:div w:id="2075740152">
      <w:bodyDiv w:val="1"/>
      <w:marLeft w:val="0"/>
      <w:marRight w:val="0"/>
      <w:marTop w:val="0"/>
      <w:marBottom w:val="0"/>
      <w:divBdr>
        <w:top w:val="none" w:sz="0" w:space="0" w:color="auto"/>
        <w:left w:val="none" w:sz="0" w:space="0" w:color="auto"/>
        <w:bottom w:val="none" w:sz="0" w:space="0" w:color="auto"/>
        <w:right w:val="none" w:sz="0" w:space="0" w:color="auto"/>
      </w:divBdr>
    </w:div>
    <w:div w:id="2078092457">
      <w:bodyDiv w:val="1"/>
      <w:marLeft w:val="0"/>
      <w:marRight w:val="0"/>
      <w:marTop w:val="0"/>
      <w:marBottom w:val="0"/>
      <w:divBdr>
        <w:top w:val="none" w:sz="0" w:space="0" w:color="auto"/>
        <w:left w:val="none" w:sz="0" w:space="0" w:color="auto"/>
        <w:bottom w:val="none" w:sz="0" w:space="0" w:color="auto"/>
        <w:right w:val="none" w:sz="0" w:space="0" w:color="auto"/>
      </w:divBdr>
    </w:div>
    <w:div w:id="2080403534">
      <w:bodyDiv w:val="1"/>
      <w:marLeft w:val="0"/>
      <w:marRight w:val="0"/>
      <w:marTop w:val="0"/>
      <w:marBottom w:val="0"/>
      <w:divBdr>
        <w:top w:val="none" w:sz="0" w:space="0" w:color="auto"/>
        <w:left w:val="none" w:sz="0" w:space="0" w:color="auto"/>
        <w:bottom w:val="none" w:sz="0" w:space="0" w:color="auto"/>
        <w:right w:val="none" w:sz="0" w:space="0" w:color="auto"/>
      </w:divBdr>
    </w:div>
    <w:div w:id="2093618656">
      <w:bodyDiv w:val="1"/>
      <w:marLeft w:val="0"/>
      <w:marRight w:val="0"/>
      <w:marTop w:val="0"/>
      <w:marBottom w:val="0"/>
      <w:divBdr>
        <w:top w:val="none" w:sz="0" w:space="0" w:color="auto"/>
        <w:left w:val="none" w:sz="0" w:space="0" w:color="auto"/>
        <w:bottom w:val="none" w:sz="0" w:space="0" w:color="auto"/>
        <w:right w:val="none" w:sz="0" w:space="0" w:color="auto"/>
      </w:divBdr>
    </w:div>
    <w:div w:id="2145190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NormalDot\Normal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C5383-4EC8-4A7A-94C6-3CD954B18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Normal2.dotx</Template>
  <TotalTime>156</TotalTime>
  <Pages>7</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cnt011 Amit Patil</dc:creator>
  <cp:keywords/>
  <dc:description/>
  <cp:lastModifiedBy>dtp042 kalpana bhosale</cp:lastModifiedBy>
  <cp:revision>20</cp:revision>
  <cp:lastPrinted>2025-09-27T07:51:00Z</cp:lastPrinted>
  <dcterms:created xsi:type="dcterms:W3CDTF">2025-11-05T09:12:00Z</dcterms:created>
  <dcterms:modified xsi:type="dcterms:W3CDTF">2025-11-28T11:16:00Z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KSOProductBuildVer">
    <vt:lpwstr>1033-12.2.0.20326</vt:lpwstr>
  </property>
  <property fmtid="{D5CDD505-2E9C-101B-9397-08002B2CF9AE}" pid="7" name="ICV">
    <vt:lpwstr>ED08DF2CC9CC4178B5EF907FE0B3BDAC_12</vt:lpwstr>
  </property>
  <property fmtid="{D5CDD505-2E9C-101B-9397-08002B2CF9AE}" pid="8" name="MTWinEqns">
    <vt:bool>true</vt:bool>
  </property>
</Properties>
</file>